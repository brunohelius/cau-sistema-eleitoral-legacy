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E5B36C" w14:textId="44BF8F8F" w:rsidR="00DB5343" w:rsidRPr="00C03F98" w:rsidRDefault="00DB5343" w:rsidP="00DB5343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Pr="00C03F98">
        <w:rPr>
          <w:sz w:val="52"/>
          <w:szCs w:val="52"/>
        </w:rPr>
        <w:instrText xml:space="preserve"> ASK  NomeCasoUso "Inserir a identificaç</w:instrText>
      </w:r>
      <w:r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Ref NomeCasoUso \*MERGEFORMAT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HST03</w:t>
      </w:r>
      <w:r w:rsidRPr="00C03F98">
        <w:rPr>
          <w:sz w:val="52"/>
          <w:szCs w:val="52"/>
        </w:rPr>
        <w:t xml:space="preserve"> - 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t>Manter Calendário Eleitoral – Aba Prazo (Incluir/Alterar)</w:t>
      </w:r>
    </w:p>
    <w:p w14:paraId="2A212FD8" w14:textId="77777777" w:rsidR="00DB5343" w:rsidRPr="00852A8B" w:rsidRDefault="00DB5343" w:rsidP="00DB5343">
      <w:pPr>
        <w:pStyle w:val="NomeProjeto"/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jeto"/>
      <w:bookmarkStart w:id="2" w:name="NomeProduto"/>
      <w:r>
        <w:t>&lt;Nome do Produto&gt;</w:t>
      </w:r>
      <w:bookmarkEnd w:id="1"/>
      <w:bookmarkEnd w:id="2"/>
      <w:r>
        <w:fldChar w:fldCharType="end"/>
      </w:r>
      <w:r>
        <w:t>Sistema Processo Eleitoral</w:t>
      </w:r>
    </w:p>
    <w:p w14:paraId="5A8E73EC" w14:textId="563543D0" w:rsidR="00A735A5" w:rsidRDefault="00DB5343" w:rsidP="00DB5343">
      <w:pPr>
        <w:pStyle w:val="NomeCliente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 w:rsidR="00DB51F1">
        <w:fldChar w:fldCharType="begin"/>
      </w:r>
      <w:r w:rsidR="00DB51F1">
        <w:instrText xml:space="preserve"> RE</w:instrText>
      </w:r>
      <w:r w:rsidR="00DB51F1">
        <w:instrText xml:space="preserve">F NomeCliente </w:instrText>
      </w:r>
      <w:r w:rsidR="00DB51F1">
        <w:fldChar w:fldCharType="separate"/>
      </w:r>
      <w:r>
        <w:t>CAU</w:t>
      </w:r>
      <w:r w:rsidR="00DB51F1"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174D7BB9" w:rsidR="00A735A5" w:rsidRPr="00BA5059" w:rsidRDefault="008C1EE8" w:rsidP="008C1EE8">
            <w:pPr>
              <w:jc w:val="center"/>
            </w:pPr>
            <w:r>
              <w:t>22</w:t>
            </w:r>
            <w:r w:rsidR="00B01AC2">
              <w:t>/0</w:t>
            </w:r>
            <w:r w:rsidR="00675004">
              <w:t>7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D45825" w14:paraId="113A2C98" w14:textId="77777777" w:rsidTr="00C03F98">
        <w:trPr>
          <w:cantSplit/>
          <w:jc w:val="center"/>
        </w:trPr>
        <w:tc>
          <w:tcPr>
            <w:tcW w:w="1589" w:type="dxa"/>
          </w:tcPr>
          <w:p w14:paraId="61818872" w14:textId="77777777" w:rsidR="00A735A5" w:rsidRDefault="00A735A5">
            <w:pPr>
              <w:jc w:val="center"/>
            </w:pPr>
          </w:p>
        </w:tc>
        <w:tc>
          <w:tcPr>
            <w:tcW w:w="1425" w:type="dxa"/>
            <w:vAlign w:val="bottom"/>
          </w:tcPr>
          <w:p w14:paraId="415C6ABC" w14:textId="77777777" w:rsidR="00A735A5" w:rsidRDefault="00A735A5">
            <w:pPr>
              <w:jc w:val="center"/>
            </w:pPr>
          </w:p>
        </w:tc>
        <w:tc>
          <w:tcPr>
            <w:tcW w:w="2405" w:type="dxa"/>
            <w:vAlign w:val="center"/>
          </w:tcPr>
          <w:p w14:paraId="117788AA" w14:textId="77777777" w:rsidR="00A735A5" w:rsidRDefault="00A735A5">
            <w:pPr>
              <w:ind w:left="708"/>
              <w:jc w:val="center"/>
            </w:pPr>
          </w:p>
        </w:tc>
        <w:tc>
          <w:tcPr>
            <w:tcW w:w="4203" w:type="dxa"/>
          </w:tcPr>
          <w:p w14:paraId="31C2977C" w14:textId="77777777" w:rsidR="00A735A5" w:rsidRDefault="00A735A5">
            <w:pPr>
              <w:jc w:val="center"/>
            </w:pP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2F1F9B79" w14:textId="77777777" w:rsidR="00D76E13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3535B8">
        <w:fldChar w:fldCharType="begin"/>
      </w:r>
      <w:r w:rsidR="00A735A5" w:rsidRPr="003535B8">
        <w:instrText xml:space="preserve"> TOC \o "1-2" \h \z \u </w:instrText>
      </w:r>
      <w:r w:rsidRPr="003535B8">
        <w:fldChar w:fldCharType="separate"/>
      </w:r>
      <w:hyperlink w:anchor="_Toc15995610" w:history="1">
        <w:r w:rsidR="00D76E13" w:rsidRPr="0058569A">
          <w:rPr>
            <w:rStyle w:val="Hyperlink"/>
            <w:noProof/>
          </w:rPr>
          <w:t>HST-03 – Calendário Eleitoral – Aba Prazo (Incluir/Alterar)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_Toc15995610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4</w:t>
        </w:r>
        <w:r w:rsidR="00D76E13">
          <w:rPr>
            <w:noProof/>
            <w:webHidden/>
          </w:rPr>
          <w:fldChar w:fldCharType="end"/>
        </w:r>
      </w:hyperlink>
    </w:p>
    <w:p w14:paraId="6A9C3F08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1" w:history="1">
        <w:r w:rsidR="00D76E13" w:rsidRPr="0058569A">
          <w:rPr>
            <w:rStyle w:val="Hyperlink"/>
            <w:noProof/>
          </w:rPr>
          <w:t>COMO Corporativo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_Toc15995611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4</w:t>
        </w:r>
        <w:r w:rsidR="00D76E13">
          <w:rPr>
            <w:noProof/>
            <w:webHidden/>
          </w:rPr>
          <w:fldChar w:fldCharType="end"/>
        </w:r>
      </w:hyperlink>
    </w:p>
    <w:p w14:paraId="072AFA17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2" w:history="1">
        <w:r w:rsidR="00D76E13" w:rsidRPr="0058569A">
          <w:rPr>
            <w:rStyle w:val="Hyperlink"/>
            <w:noProof/>
          </w:rPr>
          <w:t>QUERO acessar a tela de Calendário Eleitoral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_Toc15995612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4</w:t>
        </w:r>
        <w:r w:rsidR="00D76E13">
          <w:rPr>
            <w:noProof/>
            <w:webHidden/>
          </w:rPr>
          <w:fldChar w:fldCharType="end"/>
        </w:r>
      </w:hyperlink>
    </w:p>
    <w:p w14:paraId="16C8F237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3" w:history="1">
        <w:r w:rsidR="00D76E13" w:rsidRPr="0058569A">
          <w:rPr>
            <w:rStyle w:val="Hyperlink"/>
            <w:noProof/>
          </w:rPr>
          <w:t>PARA incluir e alterar as informações do calendário eleitoral.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_Toc15995613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4</w:t>
        </w:r>
        <w:r w:rsidR="00D76E13">
          <w:rPr>
            <w:noProof/>
            <w:webHidden/>
          </w:rPr>
          <w:fldChar w:fldCharType="end"/>
        </w:r>
      </w:hyperlink>
    </w:p>
    <w:p w14:paraId="3600E1C0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4" w:history="1">
        <w:r w:rsidR="00D76E13" w:rsidRPr="0058569A">
          <w:rPr>
            <w:rStyle w:val="Hyperlink"/>
            <w:noProof/>
          </w:rPr>
          <w:t>PROTÓTIPO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_Toc15995614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4</w:t>
        </w:r>
        <w:r w:rsidR="00D76E13">
          <w:rPr>
            <w:noProof/>
            <w:webHidden/>
          </w:rPr>
          <w:fldChar w:fldCharType="end"/>
        </w:r>
      </w:hyperlink>
    </w:p>
    <w:p w14:paraId="5AE15E50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5" w:history="1">
        <w:r w:rsidR="00D76E13" w:rsidRPr="0058569A">
          <w:rPr>
            <w:rStyle w:val="Hyperlink"/>
            <w:noProof/>
          </w:rPr>
          <w:t>CRITÉRIOS DE ACEITE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_Toc15995615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12</w:t>
        </w:r>
        <w:r w:rsidR="00D76E13">
          <w:rPr>
            <w:noProof/>
            <w:webHidden/>
          </w:rPr>
          <w:fldChar w:fldCharType="end"/>
        </w:r>
      </w:hyperlink>
    </w:p>
    <w:p w14:paraId="12EBFB8E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6" w:history="1">
        <w:r w:rsidR="00D76E13" w:rsidRPr="0058569A">
          <w:rPr>
            <w:rStyle w:val="Hyperlink"/>
            <w:noProof/>
          </w:rPr>
          <w:t>MENSAGENS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_Toc15995616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24</w:t>
        </w:r>
        <w:r w:rsidR="00D76E13">
          <w:rPr>
            <w:noProof/>
            <w:webHidden/>
          </w:rPr>
          <w:fldChar w:fldCharType="end"/>
        </w:r>
      </w:hyperlink>
    </w:p>
    <w:p w14:paraId="021E3DEC" w14:textId="77777777" w:rsidR="00D76E13" w:rsidRDefault="00DB51F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5995617" w:history="1">
        <w:r w:rsidR="00D76E13" w:rsidRPr="0058569A">
          <w:rPr>
            <w:rStyle w:val="Hyperlink"/>
            <w:noProof/>
          </w:rPr>
          <w:t>INFORMAÇÕES COMPLEMENTARES</w:t>
        </w:r>
        <w:r w:rsidR="00D76E13">
          <w:rPr>
            <w:noProof/>
            <w:webHidden/>
          </w:rPr>
          <w:tab/>
        </w:r>
        <w:r w:rsidR="00D76E13">
          <w:rPr>
            <w:noProof/>
            <w:webHidden/>
          </w:rPr>
          <w:fldChar w:fldCharType="begin"/>
        </w:r>
        <w:r w:rsidR="00D76E13">
          <w:rPr>
            <w:noProof/>
            <w:webHidden/>
          </w:rPr>
          <w:instrText xml:space="preserve"> PAGEREF _Toc15995617 \h </w:instrText>
        </w:r>
        <w:r w:rsidR="00D76E13">
          <w:rPr>
            <w:noProof/>
            <w:webHidden/>
          </w:rPr>
        </w:r>
        <w:r w:rsidR="00D76E13">
          <w:rPr>
            <w:noProof/>
            <w:webHidden/>
          </w:rPr>
          <w:fldChar w:fldCharType="separate"/>
        </w:r>
        <w:r w:rsidR="00D76E13">
          <w:rPr>
            <w:noProof/>
            <w:webHidden/>
          </w:rPr>
          <w:t>26</w:t>
        </w:r>
        <w:r w:rsidR="00D76E13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 w:rsidRPr="003535B8"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25E0477C" w:rsidR="00A735A5" w:rsidRPr="003535B8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15995610"/>
      <w:r w:rsidR="00DB5343" w:rsidRPr="003535B8">
        <w:lastRenderedPageBreak/>
        <w:t>HST-03 – Calendário Eleitoral – Aba Prazo (Incluir/Alterar)</w:t>
      </w:r>
      <w:bookmarkEnd w:id="4"/>
    </w:p>
    <w:p w14:paraId="37D34CD1" w14:textId="13106CC5" w:rsidR="002B1554" w:rsidRPr="003535B8" w:rsidRDefault="00CE176F" w:rsidP="00C64B05">
      <w:pPr>
        <w:pStyle w:val="Ttulo2"/>
        <w:numPr>
          <w:ilvl w:val="0"/>
          <w:numId w:val="0"/>
        </w:numPr>
      </w:pPr>
      <w:bookmarkStart w:id="5" w:name="_Toc15995611"/>
      <w:r w:rsidRPr="003535B8">
        <w:t>COMO</w:t>
      </w:r>
      <w:r w:rsidR="00C64B05" w:rsidRPr="003535B8">
        <w:t xml:space="preserve"> </w:t>
      </w:r>
      <w:r w:rsidR="001D510C" w:rsidRPr="003535B8">
        <w:rPr>
          <w:b w:val="0"/>
        </w:rPr>
        <w:t>Corporativo</w:t>
      </w:r>
      <w:bookmarkEnd w:id="5"/>
    </w:p>
    <w:p w14:paraId="4036BB8D" w14:textId="38441BE5" w:rsidR="00CE176F" w:rsidRPr="000628DE" w:rsidRDefault="00CE176F" w:rsidP="005A4527">
      <w:pPr>
        <w:pStyle w:val="Ttulo2"/>
        <w:numPr>
          <w:ilvl w:val="0"/>
          <w:numId w:val="0"/>
        </w:numPr>
      </w:pPr>
      <w:bookmarkStart w:id="6" w:name="_Toc15995612"/>
      <w:r w:rsidRPr="003535B8">
        <w:t>QUERO</w:t>
      </w:r>
      <w:r w:rsidR="005A4527" w:rsidRPr="003535B8">
        <w:t xml:space="preserve"> </w:t>
      </w:r>
      <w:r w:rsidR="003F78ED" w:rsidRPr="003535B8">
        <w:rPr>
          <w:b w:val="0"/>
        </w:rPr>
        <w:t>acessar a tela</w:t>
      </w:r>
      <w:r w:rsidR="003F78ED">
        <w:rPr>
          <w:b w:val="0"/>
        </w:rPr>
        <w:t xml:space="preserve"> de </w:t>
      </w:r>
      <w:r w:rsidR="0068337B">
        <w:rPr>
          <w:b w:val="0"/>
        </w:rPr>
        <w:t>C</w:t>
      </w:r>
      <w:r w:rsidR="001D510C">
        <w:rPr>
          <w:b w:val="0"/>
        </w:rPr>
        <w:t>alendário Eleitoral</w:t>
      </w:r>
      <w:bookmarkEnd w:id="6"/>
    </w:p>
    <w:p w14:paraId="38E7497A" w14:textId="5760FCEC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5995613"/>
      <w:r w:rsidRPr="000628DE">
        <w:t>PARA</w:t>
      </w:r>
      <w:r w:rsidR="005A4527" w:rsidRPr="000628DE">
        <w:t xml:space="preserve"> </w:t>
      </w:r>
      <w:r w:rsidR="0068337B">
        <w:rPr>
          <w:b w:val="0"/>
        </w:rPr>
        <w:t>incluir</w:t>
      </w:r>
      <w:r w:rsidR="00A512DA">
        <w:rPr>
          <w:b w:val="0"/>
        </w:rPr>
        <w:t xml:space="preserve"> e</w:t>
      </w:r>
      <w:r w:rsidR="0068337B">
        <w:rPr>
          <w:b w:val="0"/>
        </w:rPr>
        <w:t xml:space="preserve"> alterar </w:t>
      </w:r>
      <w:r w:rsidR="001D510C">
        <w:rPr>
          <w:b w:val="0"/>
        </w:rPr>
        <w:t>as informações do calendário eleitoral</w:t>
      </w:r>
      <w:r w:rsidR="0068337B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15995614"/>
      <w:r>
        <w:t>PROTÓTIPO</w:t>
      </w:r>
      <w:bookmarkEnd w:id="8"/>
      <w:bookmarkEnd w:id="9"/>
    </w:p>
    <w:p w14:paraId="4CB4EDF3" w14:textId="77777777" w:rsidR="00DB5343" w:rsidRDefault="00DB5343" w:rsidP="00DB5343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>
        <w:t xml:space="preserve">Incluir/Cadastrar </w:t>
      </w:r>
      <w:bookmarkEnd w:id="10"/>
      <w:r>
        <w:t>Calendário Eleitoral</w:t>
      </w:r>
      <w:bookmarkEnd w:id="11"/>
      <w:r>
        <w:t xml:space="preserve"> (Aba Prazo)</w:t>
      </w:r>
    </w:p>
    <w:p w14:paraId="24D4D677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6AA62A1F" w14:textId="77777777" w:rsidR="00DB5343" w:rsidRDefault="00DB5343" w:rsidP="00DB5343">
      <w:pPr>
        <w:pStyle w:val="EstiloPrototipo3"/>
        <w:numPr>
          <w:ilvl w:val="2"/>
          <w:numId w:val="7"/>
        </w:numPr>
      </w:pPr>
      <w:bookmarkStart w:id="12" w:name="_Ref13658747"/>
      <w:bookmarkStart w:id="13" w:name="_Ref13757193"/>
      <w:bookmarkStart w:id="14" w:name="_Ref14191691"/>
      <w:r w:rsidRPr="00293E73">
        <w:t>Cadastrar Informações das Atividades</w:t>
      </w:r>
      <w:bookmarkEnd w:id="12"/>
      <w:bookmarkEnd w:id="13"/>
      <w:r w:rsidRPr="00293E73">
        <w:t xml:space="preserve"> (Aba Prazo)</w:t>
      </w:r>
      <w:bookmarkEnd w:id="14"/>
    </w:p>
    <w:p w14:paraId="31869510" w14:textId="0E6780F5" w:rsidR="008422C2" w:rsidRPr="00293E73" w:rsidRDefault="008422C2" w:rsidP="008422C2">
      <w:pPr>
        <w:pStyle w:val="EstiloPrototipo3"/>
        <w:ind w:left="504"/>
      </w:pPr>
      <w:r>
        <w:rPr>
          <w:noProof/>
        </w:rPr>
        <w:drawing>
          <wp:inline distT="0" distB="0" distL="0" distR="0" wp14:anchorId="33CAF8DE" wp14:editId="60F10EEF">
            <wp:extent cx="5760085" cy="474853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81BE" w14:textId="1AD6C0F7" w:rsidR="00F77858" w:rsidRDefault="00F77858" w:rsidP="00EF4113">
      <w:pPr>
        <w:pStyle w:val="EstiloPrototipo3"/>
      </w:pPr>
    </w:p>
    <w:p w14:paraId="1D10F347" w14:textId="77777777" w:rsidR="00F77858" w:rsidRDefault="00F77858" w:rsidP="00EF4113">
      <w:pPr>
        <w:pStyle w:val="EstiloPrototipo3"/>
      </w:pPr>
    </w:p>
    <w:p w14:paraId="33BF5D34" w14:textId="77777777" w:rsidR="00F77858" w:rsidRDefault="00F77858" w:rsidP="00EF4113">
      <w:pPr>
        <w:pStyle w:val="EstiloPrototipo3"/>
      </w:pPr>
    </w:p>
    <w:p w14:paraId="5D3A3736" w14:textId="77777777" w:rsidR="00D76E13" w:rsidRDefault="00D76E13" w:rsidP="00EF4113">
      <w:pPr>
        <w:pStyle w:val="EstiloPrototipo3"/>
      </w:pPr>
    </w:p>
    <w:p w14:paraId="68D91AC8" w14:textId="77777777" w:rsidR="0020461B" w:rsidRDefault="0020461B" w:rsidP="00EF4113">
      <w:pPr>
        <w:pStyle w:val="EstiloPrototipo3"/>
      </w:pPr>
    </w:p>
    <w:p w14:paraId="41449FD5" w14:textId="77777777" w:rsidR="006314F5" w:rsidRDefault="00DB5343" w:rsidP="006314F5">
      <w:pPr>
        <w:pStyle w:val="EstiloPrototipo3"/>
        <w:numPr>
          <w:ilvl w:val="2"/>
          <w:numId w:val="8"/>
        </w:numPr>
      </w:pPr>
      <w:bookmarkStart w:id="15" w:name="_Ref13659422"/>
      <w:r>
        <w:t xml:space="preserve"> </w:t>
      </w:r>
      <w:bookmarkEnd w:id="15"/>
    </w:p>
    <w:p w14:paraId="3BB58AEA" w14:textId="35391B01" w:rsidR="008422C2" w:rsidRDefault="00EF12A7" w:rsidP="008422C2">
      <w:pPr>
        <w:pStyle w:val="EstiloPrototipo3"/>
        <w:ind w:left="504"/>
      </w:pPr>
      <w:r>
        <w:rPr>
          <w:noProof/>
        </w:rPr>
        <w:drawing>
          <wp:inline distT="0" distB="0" distL="0" distR="0" wp14:anchorId="6ACDCAA1" wp14:editId="24C2AB32">
            <wp:extent cx="5760085" cy="47485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DD37" w14:textId="053BA0BA" w:rsidR="00EF4113" w:rsidRDefault="00EF4113" w:rsidP="006314F5">
      <w:pPr>
        <w:pStyle w:val="EstiloPrototipo3"/>
      </w:pPr>
    </w:p>
    <w:p w14:paraId="1165221C" w14:textId="77777777" w:rsidR="00607DD9" w:rsidRDefault="00607DD9" w:rsidP="00EF4113">
      <w:pPr>
        <w:pStyle w:val="EstiloPrototipo3"/>
      </w:pPr>
    </w:p>
    <w:p w14:paraId="7852AAA5" w14:textId="77777777" w:rsidR="00A50B27" w:rsidRDefault="00A50B27" w:rsidP="00EF4113">
      <w:pPr>
        <w:pStyle w:val="EstiloPrototipo3"/>
      </w:pPr>
    </w:p>
    <w:p w14:paraId="16696F09" w14:textId="77777777" w:rsidR="00A50B27" w:rsidRDefault="00A50B27" w:rsidP="00EF4113">
      <w:pPr>
        <w:pStyle w:val="EstiloPrototipo3"/>
      </w:pPr>
    </w:p>
    <w:p w14:paraId="65D55FBE" w14:textId="77777777" w:rsidR="00A50B27" w:rsidRDefault="00A50B27" w:rsidP="00EF4113">
      <w:pPr>
        <w:pStyle w:val="EstiloPrototipo3"/>
      </w:pPr>
    </w:p>
    <w:p w14:paraId="45C6F40F" w14:textId="77777777" w:rsidR="00A50B27" w:rsidRDefault="00A50B27" w:rsidP="00EF4113">
      <w:pPr>
        <w:pStyle w:val="EstiloPrototipo3"/>
      </w:pPr>
    </w:p>
    <w:p w14:paraId="7C8DBCD6" w14:textId="77777777" w:rsidR="00A50B27" w:rsidRDefault="00A50B27" w:rsidP="00EF4113">
      <w:pPr>
        <w:pStyle w:val="EstiloPrototipo3"/>
      </w:pPr>
    </w:p>
    <w:p w14:paraId="64925254" w14:textId="77777777" w:rsidR="00A50B27" w:rsidRDefault="00A50B27" w:rsidP="00EF4113">
      <w:pPr>
        <w:pStyle w:val="EstiloPrototipo3"/>
      </w:pPr>
    </w:p>
    <w:p w14:paraId="5B2E5C7A" w14:textId="77777777" w:rsidR="00EF12A7" w:rsidRDefault="00EF12A7" w:rsidP="00EF4113">
      <w:pPr>
        <w:pStyle w:val="EstiloPrototipo3"/>
      </w:pPr>
    </w:p>
    <w:p w14:paraId="7D5A6ED6" w14:textId="77777777" w:rsidR="00EF12A7" w:rsidRDefault="00EF12A7" w:rsidP="00EF4113">
      <w:pPr>
        <w:pStyle w:val="EstiloPrototipo3"/>
      </w:pPr>
      <w:bookmarkStart w:id="16" w:name="_GoBack"/>
      <w:bookmarkEnd w:id="16"/>
    </w:p>
    <w:p w14:paraId="5C6D52A1" w14:textId="77777777" w:rsidR="00A50B27" w:rsidRDefault="00A50B27" w:rsidP="00EF4113">
      <w:pPr>
        <w:pStyle w:val="EstiloPrototipo3"/>
      </w:pPr>
    </w:p>
    <w:p w14:paraId="037CF914" w14:textId="113A1785" w:rsidR="00A50B27" w:rsidRDefault="00A50B27" w:rsidP="005C20D1">
      <w:pPr>
        <w:pStyle w:val="EstiloPrototipo3"/>
        <w:numPr>
          <w:ilvl w:val="2"/>
          <w:numId w:val="9"/>
        </w:numPr>
        <w:jc w:val="left"/>
      </w:pPr>
      <w:bookmarkStart w:id="17" w:name="_Ref14856107"/>
      <w:r>
        <w:rPr>
          <w:noProof/>
        </w:rPr>
        <w:lastRenderedPageBreak/>
        <w:t xml:space="preserve">Incluir </w:t>
      </w:r>
      <w:r w:rsidR="00005081">
        <w:rPr>
          <w:noProof/>
        </w:rPr>
        <w:t>SubAtividade</w:t>
      </w:r>
      <w:bookmarkEnd w:id="17"/>
      <w:r w:rsidR="0012140B">
        <w:rPr>
          <w:noProof/>
        </w:rPr>
        <w:t xml:space="preserve"> e SubAtividade Paralela</w:t>
      </w:r>
    </w:p>
    <w:p w14:paraId="78C5B2CC" w14:textId="11E70669" w:rsidR="009100A2" w:rsidRDefault="009100A2" w:rsidP="009100A2">
      <w:pPr>
        <w:pStyle w:val="EstiloPrototipo3"/>
        <w:ind w:left="788"/>
        <w:jc w:val="left"/>
      </w:pPr>
      <w:r>
        <w:rPr>
          <w:noProof/>
        </w:rPr>
        <w:drawing>
          <wp:inline distT="0" distB="0" distL="0" distR="0" wp14:anchorId="66EDA93B" wp14:editId="4CE81BFA">
            <wp:extent cx="5358771" cy="771767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23" cy="77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4504" w14:textId="0D1F8FB0" w:rsidR="00ED5347" w:rsidRDefault="00514C38" w:rsidP="00520B69">
      <w:pPr>
        <w:pStyle w:val="EstiloPrototipo3"/>
        <w:numPr>
          <w:ilvl w:val="2"/>
          <w:numId w:val="32"/>
        </w:numPr>
        <w:jc w:val="left"/>
        <w:rPr>
          <w:noProof/>
        </w:rPr>
      </w:pPr>
      <w:bookmarkStart w:id="18" w:name="_Ref13668338"/>
      <w:r>
        <w:rPr>
          <w:noProof/>
        </w:rPr>
        <w:lastRenderedPageBreak/>
        <w:t xml:space="preserve">Incluir </w:t>
      </w:r>
      <w:r w:rsidR="00DB5343">
        <w:rPr>
          <w:noProof/>
        </w:rPr>
        <w:t>A</w:t>
      </w:r>
      <w:r>
        <w:rPr>
          <w:noProof/>
        </w:rPr>
        <w:t>tividade</w:t>
      </w:r>
      <w:bookmarkEnd w:id="18"/>
    </w:p>
    <w:p w14:paraId="405B66F2" w14:textId="5C5B8EEC" w:rsidR="00E01E3D" w:rsidRDefault="00E01E3D" w:rsidP="00E01E3D">
      <w:pPr>
        <w:pStyle w:val="EstiloPrototipo3"/>
        <w:ind w:left="788"/>
        <w:jc w:val="left"/>
        <w:rPr>
          <w:noProof/>
        </w:rPr>
      </w:pPr>
      <w:r>
        <w:rPr>
          <w:noProof/>
        </w:rPr>
        <w:drawing>
          <wp:inline distT="0" distB="0" distL="0" distR="0" wp14:anchorId="3F86D1EB" wp14:editId="77DD433B">
            <wp:extent cx="5760085" cy="546989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7591" w14:textId="7E691442" w:rsidR="00E37982" w:rsidRDefault="00E37982" w:rsidP="00FF65AE">
      <w:pPr>
        <w:pStyle w:val="EstiloPrototipo3"/>
        <w:jc w:val="center"/>
        <w:rPr>
          <w:noProof/>
        </w:rPr>
      </w:pPr>
    </w:p>
    <w:p w14:paraId="6665F692" w14:textId="77777777" w:rsidR="00E37982" w:rsidRDefault="00E37982" w:rsidP="00FF65AE">
      <w:pPr>
        <w:pStyle w:val="EstiloPrototipo3"/>
        <w:jc w:val="center"/>
        <w:rPr>
          <w:noProof/>
        </w:rPr>
      </w:pPr>
    </w:p>
    <w:p w14:paraId="4FEC397E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34667004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58E409BE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5C7D3712" w14:textId="77777777" w:rsidR="009C574D" w:rsidRDefault="009C574D" w:rsidP="00FF65AE">
      <w:pPr>
        <w:pStyle w:val="EstiloPrototipo3"/>
        <w:jc w:val="center"/>
        <w:rPr>
          <w:noProof/>
        </w:rPr>
      </w:pPr>
    </w:p>
    <w:p w14:paraId="4CD08551" w14:textId="77777777" w:rsidR="009C574D" w:rsidRDefault="009C574D" w:rsidP="00FF65AE">
      <w:pPr>
        <w:pStyle w:val="EstiloPrototipo3"/>
        <w:jc w:val="center"/>
        <w:rPr>
          <w:noProof/>
        </w:rPr>
      </w:pPr>
    </w:p>
    <w:p w14:paraId="3F569205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212289B3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450960A2" w14:textId="54667C37" w:rsidR="00ED5347" w:rsidRDefault="00514C38" w:rsidP="00B167D4">
      <w:pPr>
        <w:pStyle w:val="EstiloPrototipo3"/>
        <w:numPr>
          <w:ilvl w:val="2"/>
          <w:numId w:val="10"/>
        </w:numPr>
        <w:jc w:val="left"/>
        <w:rPr>
          <w:noProof/>
        </w:rPr>
      </w:pPr>
      <w:r>
        <w:rPr>
          <w:noProof/>
        </w:rPr>
        <w:lastRenderedPageBreak/>
        <w:t xml:space="preserve"> </w:t>
      </w:r>
      <w:bookmarkStart w:id="19" w:name="_Ref13760618"/>
      <w:bookmarkStart w:id="20" w:name="_Ref14964809"/>
      <w:r w:rsidR="00DB5343" w:rsidRPr="004E3526">
        <w:rPr>
          <w:noProof/>
        </w:rPr>
        <w:t xml:space="preserve">Alterar Informações </w:t>
      </w:r>
      <w:bookmarkEnd w:id="19"/>
      <w:r w:rsidR="00DB5343" w:rsidRPr="004E3526">
        <w:rPr>
          <w:noProof/>
        </w:rPr>
        <w:t>(Aba Prazo)</w:t>
      </w:r>
      <w:bookmarkEnd w:id="20"/>
    </w:p>
    <w:p w14:paraId="20A591FD" w14:textId="0F456DB5" w:rsidR="009E2DE3" w:rsidRDefault="009E2DE3" w:rsidP="009E2DE3">
      <w:pPr>
        <w:pStyle w:val="EstiloPrototipo3"/>
        <w:ind w:left="504"/>
        <w:jc w:val="left"/>
        <w:rPr>
          <w:noProof/>
        </w:rPr>
      </w:pPr>
      <w:r>
        <w:rPr>
          <w:noProof/>
        </w:rPr>
        <w:drawing>
          <wp:inline distT="0" distB="0" distL="0" distR="0" wp14:anchorId="758E63FC" wp14:editId="75B7E46A">
            <wp:extent cx="5174280" cy="7390932"/>
            <wp:effectExtent l="0" t="0" r="7620" b="63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625" cy="73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227D" w14:textId="2AC2B0A4" w:rsidR="00E01E3D" w:rsidRDefault="00E01E3D" w:rsidP="00E01E3D">
      <w:pPr>
        <w:pStyle w:val="EstiloPrototipo3"/>
        <w:ind w:left="504"/>
        <w:jc w:val="left"/>
        <w:rPr>
          <w:noProof/>
        </w:rPr>
      </w:pPr>
    </w:p>
    <w:p w14:paraId="0F165B6C" w14:textId="77777777" w:rsidR="00ED5347" w:rsidRDefault="00ED5347" w:rsidP="00FF65AE">
      <w:pPr>
        <w:pStyle w:val="EstiloPrototipo3"/>
        <w:jc w:val="center"/>
        <w:rPr>
          <w:noProof/>
        </w:rPr>
      </w:pPr>
    </w:p>
    <w:p w14:paraId="27CEED62" w14:textId="77777777" w:rsidR="00AC7F9F" w:rsidRDefault="00AC7F9F" w:rsidP="00AC7F9F">
      <w:pPr>
        <w:pStyle w:val="EstiloPrototipo3"/>
        <w:numPr>
          <w:ilvl w:val="0"/>
          <w:numId w:val="5"/>
        </w:numPr>
      </w:pPr>
      <w:bookmarkStart w:id="21" w:name="_Ref13579649"/>
      <w:r>
        <w:lastRenderedPageBreak/>
        <w:t>Tela Inicial:</w:t>
      </w:r>
      <w:bookmarkEnd w:id="21"/>
    </w:p>
    <w:p w14:paraId="48759733" w14:textId="77777777" w:rsidR="00AC7F9F" w:rsidRDefault="00AC7F9F" w:rsidP="00AC7F9F">
      <w:pPr>
        <w:pStyle w:val="EstiloPrototipo3"/>
        <w:numPr>
          <w:ilvl w:val="2"/>
          <w:numId w:val="27"/>
        </w:numPr>
      </w:pPr>
      <w:bookmarkStart w:id="22" w:name="_Ref13749926"/>
      <w:bookmarkStart w:id="23" w:name="_Ref13657061"/>
      <w:r>
        <w:t>Tela Inicial</w:t>
      </w:r>
      <w:bookmarkEnd w:id="22"/>
    </w:p>
    <w:bookmarkEnd w:id="23"/>
    <w:p w14:paraId="62366E1F" w14:textId="77777777" w:rsidR="00AC7F9F" w:rsidRDefault="00AC7F9F" w:rsidP="00AC7F9F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328410C" wp14:editId="1A54546F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67CDB164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591B329A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03711FA8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25D81E1D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6F080D35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22EF9FD2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346777E1" w14:textId="77777777" w:rsidR="003E1A89" w:rsidRDefault="003E1A89" w:rsidP="00AC7F9F">
      <w:pPr>
        <w:pStyle w:val="EstiloPrototipo3"/>
        <w:jc w:val="center"/>
        <w:rPr>
          <w:noProof/>
        </w:rPr>
      </w:pPr>
    </w:p>
    <w:p w14:paraId="407A396D" w14:textId="77777777" w:rsidR="0094299E" w:rsidRDefault="0094299E" w:rsidP="00AC7F9F">
      <w:pPr>
        <w:pStyle w:val="EstiloPrototipo3"/>
        <w:jc w:val="center"/>
        <w:rPr>
          <w:noProof/>
        </w:rPr>
      </w:pPr>
    </w:p>
    <w:p w14:paraId="5DD2EE9D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5667E4FB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6AC86506" w14:textId="77777777" w:rsidR="00AC7F9F" w:rsidRDefault="00AC7F9F" w:rsidP="00AC7F9F">
      <w:pPr>
        <w:pStyle w:val="EstiloPrototipo3"/>
        <w:numPr>
          <w:ilvl w:val="2"/>
          <w:numId w:val="28"/>
        </w:numPr>
        <w:jc w:val="left"/>
        <w:rPr>
          <w:noProof/>
        </w:rPr>
      </w:pPr>
      <w:bookmarkStart w:id="24" w:name="_Ref13657063"/>
      <w:r>
        <w:rPr>
          <w:noProof/>
        </w:rPr>
        <w:lastRenderedPageBreak/>
        <w:t xml:space="preserve"> </w:t>
      </w:r>
      <w:bookmarkStart w:id="25" w:name="_Ref13749928"/>
      <w:r>
        <w:rPr>
          <w:noProof/>
        </w:rPr>
        <w:t>Tela Inicial - Menu</w:t>
      </w:r>
      <w:bookmarkEnd w:id="25"/>
    </w:p>
    <w:bookmarkEnd w:id="24"/>
    <w:p w14:paraId="24D8779D" w14:textId="77777777" w:rsidR="00AC7F9F" w:rsidRDefault="00AC7F9F" w:rsidP="00AC7F9F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3037EF75" wp14:editId="6CEA19C4">
            <wp:extent cx="5760085" cy="483044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ametro_calendario_matriz_1___1_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32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3C68581F" w14:textId="77777777" w:rsidR="009F24BA" w:rsidRDefault="009F24BA" w:rsidP="00AC7F9F">
      <w:pPr>
        <w:pStyle w:val="EstiloPrototipo3"/>
        <w:jc w:val="center"/>
        <w:rPr>
          <w:noProof/>
        </w:rPr>
      </w:pPr>
    </w:p>
    <w:p w14:paraId="465994FB" w14:textId="77777777" w:rsidR="009F24BA" w:rsidRDefault="009F24BA" w:rsidP="00AC7F9F">
      <w:pPr>
        <w:pStyle w:val="EstiloPrototipo3"/>
        <w:jc w:val="center"/>
        <w:rPr>
          <w:noProof/>
        </w:rPr>
      </w:pPr>
    </w:p>
    <w:p w14:paraId="75B5327A" w14:textId="77777777" w:rsidR="009F24BA" w:rsidRDefault="009F24BA" w:rsidP="00AC7F9F">
      <w:pPr>
        <w:pStyle w:val="EstiloPrototipo3"/>
        <w:jc w:val="center"/>
        <w:rPr>
          <w:noProof/>
        </w:rPr>
      </w:pPr>
    </w:p>
    <w:p w14:paraId="435E7598" w14:textId="77777777" w:rsidR="009F24BA" w:rsidRDefault="009F24BA" w:rsidP="00AC7F9F">
      <w:pPr>
        <w:pStyle w:val="EstiloPrototipo3"/>
        <w:jc w:val="center"/>
        <w:rPr>
          <w:noProof/>
        </w:rPr>
      </w:pPr>
    </w:p>
    <w:p w14:paraId="19D22B0D" w14:textId="77777777" w:rsidR="009F24BA" w:rsidRDefault="009F24BA" w:rsidP="00AC7F9F">
      <w:pPr>
        <w:pStyle w:val="EstiloPrototipo3"/>
        <w:jc w:val="center"/>
        <w:rPr>
          <w:noProof/>
        </w:rPr>
      </w:pPr>
    </w:p>
    <w:p w14:paraId="2ECA5B9A" w14:textId="77777777" w:rsidR="009F24BA" w:rsidRDefault="009F24BA" w:rsidP="00AC7F9F">
      <w:pPr>
        <w:pStyle w:val="EstiloPrototipo3"/>
        <w:jc w:val="center"/>
        <w:rPr>
          <w:noProof/>
        </w:rPr>
      </w:pPr>
    </w:p>
    <w:p w14:paraId="35BA8963" w14:textId="77777777" w:rsidR="0056045C" w:rsidRDefault="0056045C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353CEF" w:rsidRPr="005D2A67" w14:paraId="2960C22B" w14:textId="77777777" w:rsidTr="00647C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B32728A" w14:textId="77777777" w:rsidR="00353CEF" w:rsidRPr="00E976B5" w:rsidRDefault="00353CEF" w:rsidP="00647C03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8C3CCF" w:rsidRPr="005D2A67" w14:paraId="4EEDBC0B" w14:textId="77777777" w:rsidTr="00647C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5328A3B" w14:textId="41EC0C38" w:rsidR="008C3CCF" w:rsidRDefault="00C00D87" w:rsidP="00C05523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Aba </w:t>
            </w:r>
            <w:r w:rsidR="00C05523">
              <w:rPr>
                <w:sz w:val="24"/>
                <w:szCs w:val="24"/>
              </w:rPr>
              <w:t>Prazo</w:t>
            </w:r>
          </w:p>
        </w:tc>
      </w:tr>
      <w:tr w:rsidR="00353CEF" w:rsidRPr="00FD775E" w14:paraId="7CA2A591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005C1A5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77E27822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46279C1A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89C5A7F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2148BE2A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EB406D4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B76EE59" w14:textId="2D3A2EF7" w:rsidR="00353CEF" w:rsidRPr="005D2A67" w:rsidRDefault="00353CEF" w:rsidP="002E2C2B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 w:rsidR="002E2C2B">
              <w:rPr>
                <w:b/>
                <w:sz w:val="20"/>
              </w:rPr>
              <w:t>egra</w:t>
            </w:r>
          </w:p>
        </w:tc>
      </w:tr>
      <w:tr w:rsidR="005012F9" w:rsidRPr="000126F0" w14:paraId="6C12F2AA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33A9A5" w14:textId="77777777" w:rsidR="005012F9" w:rsidRPr="009B42E9" w:rsidRDefault="005012F9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E0007C4" w14:textId="01FD4394" w:rsidR="005012F9" w:rsidRPr="003E1A89" w:rsidRDefault="00C00D87" w:rsidP="00647C03">
            <w:pPr>
              <w:spacing w:before="60" w:after="60"/>
              <w:jc w:val="center"/>
              <w:rPr>
                <w:sz w:val="18"/>
                <w:szCs w:val="18"/>
                <w:highlight w:val="yellow"/>
              </w:rPr>
            </w:pPr>
            <w:r w:rsidRPr="00293E73">
              <w:rPr>
                <w:sz w:val="18"/>
                <w:szCs w:val="18"/>
              </w:rPr>
              <w:t>Cadastro</w:t>
            </w:r>
          </w:p>
        </w:tc>
        <w:tc>
          <w:tcPr>
            <w:tcW w:w="1306" w:type="dxa"/>
          </w:tcPr>
          <w:p w14:paraId="5236C876" w14:textId="1AEE2094" w:rsidR="005012F9" w:rsidRDefault="00C00D87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Descrição da tela </w:t>
            </w:r>
          </w:p>
        </w:tc>
        <w:tc>
          <w:tcPr>
            <w:tcW w:w="1246" w:type="dxa"/>
          </w:tcPr>
          <w:p w14:paraId="1AB5440A" w14:textId="4E5F380F" w:rsidR="00FE31D4" w:rsidRDefault="005012F9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6C16280E" w14:textId="290B9022" w:rsidR="00C00D87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Label</w:t>
            </w:r>
            <w:proofErr w:type="spellEnd"/>
          </w:p>
          <w:p w14:paraId="35F66620" w14:textId="48B8A8D3" w:rsidR="005012F9" w:rsidRPr="00FE31D4" w:rsidRDefault="00FE31D4" w:rsidP="00FE31D4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</w:tcPr>
          <w:p w14:paraId="37000010" w14:textId="4CB8712E" w:rsidR="005012F9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926" w:type="dxa"/>
          </w:tcPr>
          <w:p w14:paraId="160F23C8" w14:textId="5E6D0779" w:rsidR="005012F9" w:rsidRDefault="005012F9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DDC6B73" w14:textId="79F51434" w:rsidR="005012F9" w:rsidRPr="007D5BF1" w:rsidRDefault="00C00D87" w:rsidP="00C00D8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D5BF1">
              <w:rPr>
                <w:sz w:val="18"/>
                <w:szCs w:val="18"/>
              </w:rPr>
              <w:t>-</w:t>
            </w:r>
          </w:p>
        </w:tc>
      </w:tr>
      <w:tr w:rsidR="00FE31D4" w:rsidRPr="000126F0" w14:paraId="6D224B4D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243FC6" w14:textId="77777777" w:rsidR="00FE31D4" w:rsidRPr="009B42E9" w:rsidRDefault="00FE31D4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3AF42B5" w14:textId="1B5C9929" w:rsidR="00FE31D4" w:rsidRPr="003E1A89" w:rsidRDefault="00C00D87" w:rsidP="00647C03">
            <w:pPr>
              <w:spacing w:before="60" w:after="60"/>
              <w:jc w:val="center"/>
              <w:rPr>
                <w:sz w:val="18"/>
                <w:szCs w:val="18"/>
                <w:highlight w:val="yellow"/>
              </w:rPr>
            </w:pPr>
            <w:r w:rsidRPr="003E1A89">
              <w:rPr>
                <w:noProof/>
                <w:highlight w:val="yellow"/>
              </w:rPr>
              <w:drawing>
                <wp:inline distT="0" distB="0" distL="0" distR="0" wp14:anchorId="4A6C7C5B" wp14:editId="3EEB8D52">
                  <wp:extent cx="266667" cy="190476"/>
                  <wp:effectExtent l="0" t="0" r="63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359EE0F0" w14:textId="73E3140D" w:rsidR="00FE31D4" w:rsidRDefault="00C00D87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2B283719" w14:textId="755A4F8F" w:rsidR="00FE31D4" w:rsidRDefault="00C00D87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40D680BD" w14:textId="5C0AA63E" w:rsidR="00FE31D4" w:rsidRDefault="00FE31D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15B785" w14:textId="1F988CF7" w:rsidR="00FE31D4" w:rsidRDefault="00FE31D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C2E0929" w14:textId="49A6AAA6" w:rsidR="0043136A" w:rsidRPr="007D5BF1" w:rsidRDefault="00C00D87" w:rsidP="00C0552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>[</w:t>
            </w:r>
            <w:r w:rsidR="00C05523" w:rsidRPr="007D5BF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05523" w:rsidRPr="007D5BF1">
              <w:rPr>
                <w:color w:val="31849B" w:themeColor="accent5" w:themeShade="BF"/>
                <w:sz w:val="18"/>
                <w:szCs w:val="18"/>
              </w:rPr>
              <w:instrText xml:space="preserve"> REF _Ref13836014 \r \h </w:instrText>
            </w:r>
            <w:r w:rsidR="00C05523" w:rsidRPr="007D5BF1">
              <w:rPr>
                <w:color w:val="31849B" w:themeColor="accent5" w:themeShade="BF"/>
                <w:sz w:val="18"/>
                <w:szCs w:val="18"/>
              </w:rPr>
            </w:r>
            <w:r w:rsidR="00C05523" w:rsidRPr="007D5BF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05523" w:rsidRPr="007D5BF1">
              <w:rPr>
                <w:color w:val="31849B" w:themeColor="accent5" w:themeShade="BF"/>
                <w:sz w:val="18"/>
                <w:szCs w:val="18"/>
              </w:rPr>
              <w:t>2.1.10</w:t>
            </w:r>
            <w:r w:rsidR="00C05523" w:rsidRPr="007D5BF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D5BF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C54BF" w:rsidRPr="000126F0" w14:paraId="4CB466C5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87950D" w14:textId="77777777" w:rsidR="007C54BF" w:rsidRPr="009B42E9" w:rsidRDefault="007C54B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46DD9EE" w14:textId="6610B673" w:rsidR="007C54BF" w:rsidRDefault="00BA4D5D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 da Eleição</w:t>
            </w:r>
          </w:p>
        </w:tc>
        <w:tc>
          <w:tcPr>
            <w:tcW w:w="1306" w:type="dxa"/>
          </w:tcPr>
          <w:p w14:paraId="154E60DF" w14:textId="0F494F00" w:rsidR="007C54BF" w:rsidRDefault="00BA4D5D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 da eleição desejada</w:t>
            </w:r>
          </w:p>
        </w:tc>
        <w:tc>
          <w:tcPr>
            <w:tcW w:w="1246" w:type="dxa"/>
          </w:tcPr>
          <w:p w14:paraId="7AE70394" w14:textId="4DAF2041" w:rsidR="007C54B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Combobox</w:t>
            </w:r>
            <w:proofErr w:type="spellEnd"/>
            <w:r>
              <w:rPr>
                <w:sz w:val="18"/>
                <w:szCs w:val="18"/>
              </w:rPr>
              <w:t xml:space="preserve"> Numérico</w:t>
            </w:r>
          </w:p>
        </w:tc>
        <w:tc>
          <w:tcPr>
            <w:tcW w:w="1034" w:type="dxa"/>
          </w:tcPr>
          <w:p w14:paraId="25D0A98C" w14:textId="3973709D" w:rsidR="007C54BF" w:rsidRPr="009642C3" w:rsidRDefault="00BA4D5D" w:rsidP="009642C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 os anos do calendário eleitoral, cadastrados pelo ator</w:t>
            </w:r>
            <w:r w:rsidRPr="009642C3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6" w:type="dxa"/>
          </w:tcPr>
          <w:p w14:paraId="7A0BC6BB" w14:textId="20C5435E" w:rsidR="007C54BF" w:rsidRDefault="00C05523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0D3E993" w14:textId="2A49A88C" w:rsidR="007C54BF" w:rsidRPr="007D5BF1" w:rsidRDefault="00C05523" w:rsidP="007D5BF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 w:rsidR="007D5BF1"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9642C3" w:rsidRPr="000126F0" w14:paraId="040C562B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0EB43C" w14:textId="77777777" w:rsidR="009642C3" w:rsidRPr="009B42E9" w:rsidRDefault="009642C3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F25375D" w14:textId="486C69D6" w:rsidR="009642C3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01C9D543" w14:textId="38B9A9E6" w:rsidR="009642C3" w:rsidRDefault="009642C3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RG do profissional</w:t>
            </w:r>
          </w:p>
        </w:tc>
        <w:tc>
          <w:tcPr>
            <w:tcW w:w="1246" w:type="dxa"/>
          </w:tcPr>
          <w:p w14:paraId="3707232A" w14:textId="74957D8D" w:rsidR="009642C3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Combobox</w:t>
            </w:r>
            <w:proofErr w:type="spellEnd"/>
            <w:r>
              <w:rPr>
                <w:sz w:val="18"/>
                <w:szCs w:val="18"/>
              </w:rPr>
              <w:t xml:space="preserve"> Numérico</w:t>
            </w:r>
          </w:p>
        </w:tc>
        <w:tc>
          <w:tcPr>
            <w:tcW w:w="1034" w:type="dxa"/>
          </w:tcPr>
          <w:p w14:paraId="4E6F429E" w14:textId="77777777" w:rsidR="009642C3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Ordinário</w:t>
            </w:r>
          </w:p>
          <w:p w14:paraId="27DCC21A" w14:textId="5909E362" w:rsidR="00D65E81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Extraordinario</w:t>
            </w:r>
            <w:proofErr w:type="spellEnd"/>
          </w:p>
        </w:tc>
        <w:tc>
          <w:tcPr>
            <w:tcW w:w="926" w:type="dxa"/>
          </w:tcPr>
          <w:p w14:paraId="5B0F20A2" w14:textId="7CF10FD8" w:rsidR="009642C3" w:rsidRDefault="009642C3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E63C1BD" w14:textId="628A54F6" w:rsidR="009642C3" w:rsidRPr="003E1A89" w:rsidRDefault="007D5BF1" w:rsidP="00D65E8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9642C3" w:rsidRPr="000126F0" w14:paraId="071BA95E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E51DD1" w14:textId="1D5B77A6" w:rsidR="009642C3" w:rsidRPr="009B42E9" w:rsidRDefault="009642C3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5B5B1D7" w14:textId="022522A5" w:rsidR="009642C3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IES</w:t>
            </w:r>
          </w:p>
        </w:tc>
        <w:tc>
          <w:tcPr>
            <w:tcW w:w="1306" w:type="dxa"/>
          </w:tcPr>
          <w:p w14:paraId="367479EB" w14:textId="03D3D194" w:rsidR="009642C3" w:rsidRDefault="009642C3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RNE do profissional</w:t>
            </w:r>
          </w:p>
        </w:tc>
        <w:tc>
          <w:tcPr>
            <w:tcW w:w="1246" w:type="dxa"/>
          </w:tcPr>
          <w:p w14:paraId="2D760D08" w14:textId="326A39D4" w:rsidR="009642C3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Combobox</w:t>
            </w:r>
            <w:proofErr w:type="spellEnd"/>
            <w:r>
              <w:rPr>
                <w:sz w:val="18"/>
                <w:szCs w:val="18"/>
              </w:rPr>
              <w:t xml:space="preserve"> Numérico</w:t>
            </w:r>
          </w:p>
        </w:tc>
        <w:tc>
          <w:tcPr>
            <w:tcW w:w="1034" w:type="dxa"/>
          </w:tcPr>
          <w:p w14:paraId="1E2E19F4" w14:textId="77777777" w:rsidR="009642C3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24DEAB86" w14:textId="72E87254" w:rsidR="00D65E81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0D66EF53" w14:textId="43477C5C" w:rsidR="009642C3" w:rsidRDefault="009642C3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0F80D1B" w14:textId="6FEA4911" w:rsidR="009642C3" w:rsidRPr="003E1A89" w:rsidRDefault="007D5BF1" w:rsidP="00D65E8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9642C3" w:rsidRPr="000126F0" w14:paraId="2973FFE7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030EE3" w14:textId="69A6712B" w:rsidR="00D43605" w:rsidRPr="009B42E9" w:rsidRDefault="00D43605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D5ED357" w14:textId="65AEB6A2" w:rsidR="00D43605" w:rsidRPr="00A865C7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CAU/UF</w:t>
            </w:r>
          </w:p>
        </w:tc>
        <w:tc>
          <w:tcPr>
            <w:tcW w:w="1306" w:type="dxa"/>
          </w:tcPr>
          <w:p w14:paraId="09DE5EEA" w14:textId="7B016A9B" w:rsidR="00D43605" w:rsidRDefault="00D65E81" w:rsidP="00182EC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CAU e as UF </w:t>
            </w:r>
          </w:p>
        </w:tc>
        <w:tc>
          <w:tcPr>
            <w:tcW w:w="1246" w:type="dxa"/>
          </w:tcPr>
          <w:p w14:paraId="34680861" w14:textId="161640E1" w:rsidR="00D65E81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Combobox</w:t>
            </w:r>
            <w:proofErr w:type="spellEnd"/>
          </w:p>
          <w:p w14:paraId="32EBF43A" w14:textId="288FAED8" w:rsidR="00D43605" w:rsidRDefault="00C44D90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6EC3C58C" w14:textId="77777777" w:rsidR="00D43605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Todas as UF +</w:t>
            </w:r>
          </w:p>
          <w:p w14:paraId="7D94FAA9" w14:textId="77777777" w:rsidR="00D65E81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DF +</w:t>
            </w:r>
          </w:p>
          <w:p w14:paraId="210517E9" w14:textId="435122BF" w:rsidR="00D65E81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CAU/BR</w:t>
            </w:r>
          </w:p>
        </w:tc>
        <w:tc>
          <w:tcPr>
            <w:tcW w:w="926" w:type="dxa"/>
          </w:tcPr>
          <w:p w14:paraId="5B72FA05" w14:textId="1AAEE0A4" w:rsidR="00D43605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4EE6A61" w14:textId="0A01FA01" w:rsidR="00A03772" w:rsidRPr="003E1A89" w:rsidRDefault="007D5BF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9642C3" w:rsidRPr="000126F0" w14:paraId="24588E35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B6B8B2" w14:textId="57611AE2" w:rsidR="00353CEF" w:rsidRPr="009B42E9" w:rsidRDefault="00353CE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AD83272" w14:textId="17818E62" w:rsidR="00353CE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</w:tcPr>
          <w:p w14:paraId="43141894" w14:textId="6E06A28D" w:rsidR="00353CEF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 para anexar a Resolução do Processo Eleitoral</w:t>
            </w:r>
          </w:p>
        </w:tc>
        <w:tc>
          <w:tcPr>
            <w:tcW w:w="1246" w:type="dxa"/>
          </w:tcPr>
          <w:p w14:paraId="74FFC572" w14:textId="24D8EDA7" w:rsidR="00353CEF" w:rsidRPr="000126F0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1346A4E5" w14:textId="62598CE9" w:rsidR="00353CEF" w:rsidRPr="000126F0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830B00C" w14:textId="207FAF2C" w:rsidR="00353CEF" w:rsidRPr="000126F0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918B805" w14:textId="08E0B057" w:rsidR="00A05379" w:rsidRPr="003E1A89" w:rsidRDefault="007D5BF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7C54BF" w:rsidRPr="000126F0" w14:paraId="2B091041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8652FF4" w14:textId="77777777" w:rsidR="007C54BF" w:rsidRPr="009B42E9" w:rsidRDefault="007C54B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ED8EDD" w14:textId="332FB0D3" w:rsidR="007C54B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Período de Vigência</w:t>
            </w:r>
          </w:p>
        </w:tc>
        <w:tc>
          <w:tcPr>
            <w:tcW w:w="1306" w:type="dxa"/>
          </w:tcPr>
          <w:p w14:paraId="008E8B5B" w14:textId="7E5FC3F8" w:rsidR="007C54BF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informar </w:t>
            </w:r>
            <w:proofErr w:type="gramStart"/>
            <w:r>
              <w:rPr>
                <w:sz w:val="18"/>
                <w:szCs w:val="18"/>
              </w:rPr>
              <w:t>a  data</w:t>
            </w:r>
            <w:proofErr w:type="gramEnd"/>
            <w:r>
              <w:rPr>
                <w:sz w:val="18"/>
                <w:szCs w:val="18"/>
              </w:rPr>
              <w:t xml:space="preserve"> de início e fim do período de vigência</w:t>
            </w:r>
          </w:p>
        </w:tc>
        <w:tc>
          <w:tcPr>
            <w:tcW w:w="1246" w:type="dxa"/>
          </w:tcPr>
          <w:p w14:paraId="7784D814" w14:textId="1039D4DB" w:rsidR="007C54B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3E62760C" w14:textId="28061EE5" w:rsidR="007C54BF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2577643" w14:textId="5B922681" w:rsidR="007C54BF" w:rsidRDefault="007D5BF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060C241" w14:textId="2ED9A105" w:rsidR="007C54BF" w:rsidRPr="003E1A89" w:rsidRDefault="007D5BF1" w:rsidP="00BA4D5D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7C54BF" w:rsidRPr="000126F0" w14:paraId="62F6C42C" w14:textId="77777777" w:rsidTr="00F00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4A19CF" w14:textId="77777777" w:rsidR="007C54BF" w:rsidRPr="009B42E9" w:rsidRDefault="007C54BF" w:rsidP="00647C03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1CCF76A" w14:textId="4733D592" w:rsidR="007C54B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Idade do Voto Obrigatório</w:t>
            </w:r>
          </w:p>
        </w:tc>
        <w:tc>
          <w:tcPr>
            <w:tcW w:w="1306" w:type="dxa"/>
          </w:tcPr>
          <w:p w14:paraId="4F3C4F7C" w14:textId="095B44D9" w:rsidR="007C54B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 a idade mínima e máxima da obrigatoriedade de voto</w:t>
            </w:r>
          </w:p>
        </w:tc>
        <w:tc>
          <w:tcPr>
            <w:tcW w:w="1246" w:type="dxa"/>
          </w:tcPr>
          <w:p w14:paraId="57C227CE" w14:textId="30ADAB23" w:rsidR="007C54BF" w:rsidRDefault="00D65E8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E7DE8EB" w14:textId="354F864A" w:rsidR="007C54BF" w:rsidRDefault="007C54BF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5D6C77" w14:textId="62213B12" w:rsidR="007C54BF" w:rsidRDefault="007D5BF1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E16FD0D" w14:textId="6E03051F" w:rsidR="00650F2A" w:rsidRPr="00650F2A" w:rsidRDefault="007D5BF1" w:rsidP="00BA4D5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D65E81" w:rsidRPr="000126F0" w14:paraId="154F38A2" w14:textId="77777777" w:rsidTr="00F00E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379ACF" w14:textId="039667D6" w:rsidR="00D65E81" w:rsidRPr="009B42E9" w:rsidRDefault="00D65E81" w:rsidP="00D65E8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3AFA2C" w14:textId="35756FEC" w:rsidR="00D65E81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Período do Mandato</w:t>
            </w:r>
          </w:p>
        </w:tc>
        <w:tc>
          <w:tcPr>
            <w:tcW w:w="1306" w:type="dxa"/>
          </w:tcPr>
          <w:p w14:paraId="7D9C574D" w14:textId="7B319A52" w:rsidR="00D65E81" w:rsidRDefault="00CB29A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informar </w:t>
            </w:r>
            <w:proofErr w:type="gramStart"/>
            <w:r>
              <w:rPr>
                <w:sz w:val="18"/>
                <w:szCs w:val="18"/>
              </w:rPr>
              <w:t>a  data</w:t>
            </w:r>
            <w:proofErr w:type="gramEnd"/>
            <w:r>
              <w:rPr>
                <w:sz w:val="18"/>
                <w:szCs w:val="18"/>
              </w:rPr>
              <w:t xml:space="preserve"> de início e fim do período de vigência</w:t>
            </w:r>
          </w:p>
        </w:tc>
        <w:tc>
          <w:tcPr>
            <w:tcW w:w="1246" w:type="dxa"/>
          </w:tcPr>
          <w:p w14:paraId="71CE25C6" w14:textId="48CDD049" w:rsidR="00D65E81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0C8C0010" w14:textId="4A0DE8A0" w:rsidR="00D65E81" w:rsidRDefault="00D65E8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1EB2546" w14:textId="5A0414D4" w:rsidR="00D65E81" w:rsidRDefault="007D5BF1" w:rsidP="00D65E8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501E8DC" w14:textId="04E85AF8" w:rsidR="00D65E81" w:rsidRPr="00650F2A" w:rsidRDefault="007D5BF1" w:rsidP="00D65E8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2750DF" w:rsidRPr="000126F0" w14:paraId="04E2672A" w14:textId="77777777" w:rsidTr="004729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AECAE2B" w14:textId="3F5FE3E1" w:rsidR="002750DF" w:rsidRPr="002750DF" w:rsidRDefault="002750DF" w:rsidP="002750DF">
            <w:pPr>
              <w:pStyle w:val="PargrafodaLista"/>
              <w:spacing w:before="60" w:after="60"/>
              <w:ind w:left="720"/>
              <w:jc w:val="center"/>
              <w:rPr>
                <w:sz w:val="24"/>
                <w:szCs w:val="24"/>
              </w:rPr>
            </w:pPr>
            <w:r w:rsidRPr="002750DF">
              <w:rPr>
                <w:sz w:val="24"/>
                <w:szCs w:val="24"/>
              </w:rPr>
              <w:lastRenderedPageBreak/>
              <w:t>Atividades</w:t>
            </w:r>
          </w:p>
        </w:tc>
      </w:tr>
      <w:tr w:rsidR="00B875F6" w:rsidRPr="000126F0" w14:paraId="7FE88F78" w14:textId="77777777" w:rsidTr="002750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E54930" w14:textId="77777777" w:rsidR="00B875F6" w:rsidRPr="009B42E9" w:rsidRDefault="00B875F6" w:rsidP="007C54BF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E35923B" w14:textId="12288E77" w:rsidR="00B875F6" w:rsidRDefault="00CB29A1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Atividade &lt;número&gt;</w:t>
            </w:r>
          </w:p>
        </w:tc>
        <w:tc>
          <w:tcPr>
            <w:tcW w:w="1306" w:type="dxa"/>
          </w:tcPr>
          <w:p w14:paraId="0837991C" w14:textId="38FA371F" w:rsidR="00B875F6" w:rsidRDefault="00CB29A1" w:rsidP="00CB29A1">
            <w:pPr>
              <w:spacing w:before="60" w:after="6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label</w:t>
            </w:r>
            <w:proofErr w:type="spellEnd"/>
            <w:proofErr w:type="gramEnd"/>
          </w:p>
        </w:tc>
        <w:tc>
          <w:tcPr>
            <w:tcW w:w="1246" w:type="dxa"/>
          </w:tcPr>
          <w:p w14:paraId="57F97913" w14:textId="44709F55" w:rsidR="00B875F6" w:rsidRDefault="007D1733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18A6A6B2" w14:textId="2F9D493C" w:rsidR="00B875F6" w:rsidRDefault="007D1733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55B781" w14:textId="400F55F8" w:rsidR="00B875F6" w:rsidRDefault="007D1733" w:rsidP="007C54B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0F6DBC96" w14:textId="7D8183D3" w:rsidR="007D1733" w:rsidRPr="00650F2A" w:rsidRDefault="00D24724" w:rsidP="002750DF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CB29A1" w:rsidRPr="000126F0" w14:paraId="1F1C3E76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036A7D" w14:textId="77777777" w:rsidR="00CB29A1" w:rsidRPr="009B42E9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9192F01" w14:textId="4D2D741E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&lt;Número&gt;Atividade Principal</w:t>
            </w:r>
          </w:p>
        </w:tc>
        <w:tc>
          <w:tcPr>
            <w:tcW w:w="1306" w:type="dxa"/>
          </w:tcPr>
          <w:p w14:paraId="162CFAEE" w14:textId="72217980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Atividade principal </w:t>
            </w:r>
          </w:p>
        </w:tc>
        <w:tc>
          <w:tcPr>
            <w:tcW w:w="1246" w:type="dxa"/>
          </w:tcPr>
          <w:p w14:paraId="56A32D77" w14:textId="2DF0E67C" w:rsidR="00CB29A1" w:rsidRDefault="00293E73" w:rsidP="00293E7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Combobox</w:t>
            </w:r>
            <w:proofErr w:type="spellEnd"/>
          </w:p>
        </w:tc>
        <w:tc>
          <w:tcPr>
            <w:tcW w:w="1034" w:type="dxa"/>
          </w:tcPr>
          <w:p w14:paraId="4D140020" w14:textId="465114B7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86E2B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355B9EC" w14:textId="6EED7713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5ACA5498" w14:textId="2836D372" w:rsidR="00CB29A1" w:rsidRPr="00650F2A" w:rsidRDefault="00293E73" w:rsidP="00CB29A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93E73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93E73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93E73">
              <w:rPr>
                <w:color w:val="31849B" w:themeColor="accent5" w:themeShade="BF"/>
                <w:sz w:val="18"/>
                <w:szCs w:val="18"/>
              </w:rPr>
              <w:instrText xml:space="preserve"> REF _Ref15293807 \r \h </w:instrText>
            </w:r>
            <w:r w:rsidRPr="00293E73">
              <w:rPr>
                <w:color w:val="31849B" w:themeColor="accent5" w:themeShade="BF"/>
                <w:sz w:val="18"/>
                <w:szCs w:val="18"/>
              </w:rPr>
            </w:r>
            <w:r w:rsidRPr="00293E73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93E73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293E73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93E73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B29A1" w:rsidRPr="000126F0" w14:paraId="3D514C08" w14:textId="77777777" w:rsidTr="002750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D4B3F7D" w14:textId="77777777" w:rsidR="00CB29A1" w:rsidRPr="009B42E9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ACF5BDA" w14:textId="62FC790F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Início</w:t>
            </w:r>
          </w:p>
        </w:tc>
        <w:tc>
          <w:tcPr>
            <w:tcW w:w="1306" w:type="dxa"/>
          </w:tcPr>
          <w:p w14:paraId="400391F0" w14:textId="794A2C39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de início da atividade principal</w:t>
            </w:r>
          </w:p>
        </w:tc>
        <w:tc>
          <w:tcPr>
            <w:tcW w:w="1246" w:type="dxa"/>
          </w:tcPr>
          <w:p w14:paraId="64027290" w14:textId="7B0EB602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CF1D800" w14:textId="2F9497BC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86E2B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F86218" w14:textId="2F3EA006" w:rsidR="00CB29A1" w:rsidRDefault="00293E73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77D83AB6" w14:textId="7CCA9137" w:rsidR="00CB29A1" w:rsidRPr="00650F2A" w:rsidRDefault="00293E73" w:rsidP="00CB29A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CB29A1" w:rsidRPr="000126F0" w14:paraId="3E867C93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E2E5AC" w14:textId="77777777" w:rsidR="00CB29A1" w:rsidRPr="009B42E9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291E9FA" w14:textId="4865E0A7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</w:tcPr>
          <w:p w14:paraId="72C9E446" w14:textId="0665BF55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de fim da atividade principal</w:t>
            </w:r>
          </w:p>
        </w:tc>
        <w:tc>
          <w:tcPr>
            <w:tcW w:w="1246" w:type="dxa"/>
          </w:tcPr>
          <w:p w14:paraId="46474412" w14:textId="7E6961A2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370B3D15" w14:textId="728DC64F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86E2B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533209A" w14:textId="2E61EB48" w:rsidR="00CB29A1" w:rsidRDefault="00293E73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557682D8" w14:textId="4E6ECEF6" w:rsidR="00CB29A1" w:rsidRPr="003E1A89" w:rsidRDefault="00293E73" w:rsidP="00CB29A1">
            <w:pPr>
              <w:pStyle w:val="PargrafodaLista"/>
              <w:spacing w:before="60" w:after="60"/>
              <w:ind w:left="720"/>
              <w:rPr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 xml:space="preserve">Só </w:t>
            </w:r>
            <w:r>
              <w:rPr>
                <w:color w:val="31849B" w:themeColor="accent5" w:themeShade="BF"/>
                <w:sz w:val="18"/>
                <w:szCs w:val="18"/>
              </w:rPr>
              <w:t>L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t>eitura</w:t>
            </w:r>
          </w:p>
        </w:tc>
      </w:tr>
      <w:tr w:rsidR="00CB29A1" w:rsidRPr="000126F0" w14:paraId="0235AF60" w14:textId="77777777" w:rsidTr="002750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A9185D" w14:textId="77777777" w:rsidR="00CB29A1" w:rsidRPr="009B42E9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7189D1F" w14:textId="0C068FD6" w:rsidR="00CB29A1" w:rsidRDefault="00CB29A1" w:rsidP="00293E7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&lt;Número&gt;Atividade </w:t>
            </w:r>
          </w:p>
        </w:tc>
        <w:tc>
          <w:tcPr>
            <w:tcW w:w="1306" w:type="dxa"/>
          </w:tcPr>
          <w:p w14:paraId="3650997C" w14:textId="17D77EF6" w:rsidR="00CB29A1" w:rsidRDefault="00293E73" w:rsidP="00293E73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Sub</w:t>
            </w:r>
            <w:r w:rsidR="00CB29A1">
              <w:rPr>
                <w:sz w:val="18"/>
                <w:szCs w:val="18"/>
              </w:rPr>
              <w:t>Atividade</w:t>
            </w:r>
            <w:proofErr w:type="spellEnd"/>
            <w:r w:rsidR="00CB29A1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4D1D011D" w14:textId="574CC861" w:rsidR="00CB29A1" w:rsidRDefault="00567714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CC091EB" w14:textId="544C1501" w:rsidR="00CB29A1" w:rsidRPr="00A86E2B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86E2B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2AAE327" w14:textId="05CEA7F3" w:rsidR="00CB29A1" w:rsidRPr="00D83B5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auto"/>
          </w:tcPr>
          <w:p w14:paraId="60D90F88" w14:textId="5905DAD1" w:rsidR="00CB29A1" w:rsidRPr="003E1A89" w:rsidRDefault="001A5EA8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1A5EA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1A5EA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A5EA8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1A5EA8">
              <w:rPr>
                <w:color w:val="31849B" w:themeColor="accent5" w:themeShade="BF"/>
                <w:sz w:val="18"/>
                <w:szCs w:val="18"/>
              </w:rPr>
            </w:r>
            <w:r w:rsidRPr="001A5EA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A5EA8">
              <w:rPr>
                <w:color w:val="31849B" w:themeColor="accent5" w:themeShade="BF"/>
                <w:sz w:val="18"/>
                <w:szCs w:val="18"/>
              </w:rPr>
              <w:t>2.1.4</w:t>
            </w:r>
            <w:r w:rsidRPr="001A5EA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A5EA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B29A1" w:rsidRPr="000126F0" w14:paraId="6828088C" w14:textId="77777777" w:rsidTr="00275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CD354B" w14:textId="77777777" w:rsidR="00CB29A1" w:rsidRPr="009B42E9" w:rsidRDefault="00CB29A1" w:rsidP="00CB29A1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8823BFE" w14:textId="3286B6A9" w:rsidR="00CB29A1" w:rsidRDefault="00CB29A1" w:rsidP="001A5EA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="001A5EA8">
              <w:rPr>
                <w:sz w:val="18"/>
                <w:szCs w:val="18"/>
              </w:rPr>
              <w:t>uração (dias)</w:t>
            </w:r>
          </w:p>
        </w:tc>
        <w:tc>
          <w:tcPr>
            <w:tcW w:w="1306" w:type="dxa"/>
          </w:tcPr>
          <w:p w14:paraId="0744262A" w14:textId="2E1D6427" w:rsidR="00CB29A1" w:rsidRDefault="001A5EA8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Duração de dias da </w:t>
            </w:r>
            <w:proofErr w:type="spellStart"/>
            <w:r>
              <w:rPr>
                <w:sz w:val="18"/>
                <w:szCs w:val="18"/>
              </w:rPr>
              <w:t>SubAtividade</w:t>
            </w:r>
            <w:proofErr w:type="spellEnd"/>
          </w:p>
        </w:tc>
        <w:tc>
          <w:tcPr>
            <w:tcW w:w="1246" w:type="dxa"/>
          </w:tcPr>
          <w:p w14:paraId="5C78D726" w14:textId="57D733DD" w:rsidR="00CB29A1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22E2A7FF" w14:textId="75ED8D5C" w:rsidR="00CB29A1" w:rsidRPr="00A86E2B" w:rsidRDefault="00CB29A1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86E2B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C539748" w14:textId="3BE06440" w:rsidR="00CB29A1" w:rsidRPr="00D83B51" w:rsidRDefault="001A5EA8" w:rsidP="00CB29A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shd w:val="clear" w:color="auto" w:fill="auto"/>
          </w:tcPr>
          <w:p w14:paraId="5DDFA774" w14:textId="42DC5812" w:rsidR="00CB29A1" w:rsidRPr="003E1A89" w:rsidRDefault="00311047" w:rsidP="00CB29A1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1A5EA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1A5EA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1A5EA8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1A5EA8">
              <w:rPr>
                <w:color w:val="31849B" w:themeColor="accent5" w:themeShade="BF"/>
                <w:sz w:val="18"/>
                <w:szCs w:val="18"/>
              </w:rPr>
            </w:r>
            <w:r w:rsidRPr="001A5EA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1A5EA8">
              <w:rPr>
                <w:color w:val="31849B" w:themeColor="accent5" w:themeShade="BF"/>
                <w:sz w:val="18"/>
                <w:szCs w:val="18"/>
              </w:rPr>
              <w:t>2.1.4</w:t>
            </w:r>
            <w:r w:rsidRPr="001A5EA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A5EA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334364E" w14:textId="1F703C65" w:rsidR="00353CEF" w:rsidRPr="00182ECD" w:rsidRDefault="00353CEF" w:rsidP="00D51740">
      <w:pPr>
        <w:pStyle w:val="EstiloPrototipo3"/>
      </w:pPr>
    </w:p>
    <w:p w14:paraId="0513F3E1" w14:textId="77777777" w:rsidR="00353CEF" w:rsidRPr="00182ECD" w:rsidRDefault="00353CEF" w:rsidP="006661A7">
      <w:pPr>
        <w:pStyle w:val="EstiloPrototipo3"/>
        <w:jc w:val="center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049"/>
        <w:gridCol w:w="1663"/>
        <w:gridCol w:w="2430"/>
        <w:gridCol w:w="885"/>
        <w:gridCol w:w="3038"/>
      </w:tblGrid>
      <w:tr w:rsidR="00353CEF" w:rsidRPr="00FD775E" w14:paraId="6D6B9B3B" w14:textId="77777777" w:rsidTr="00B85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62E7B084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067914">
              <w:rPr>
                <w:b/>
                <w:sz w:val="24"/>
                <w:szCs w:val="24"/>
              </w:rPr>
              <w:t>Comandos</w:t>
            </w:r>
          </w:p>
        </w:tc>
      </w:tr>
      <w:tr w:rsidR="00F66E71" w:rsidRPr="00FD775E" w14:paraId="5876C888" w14:textId="77777777" w:rsidTr="007F2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  <w:shd w:val="clear" w:color="auto" w:fill="B3B3B3"/>
          </w:tcPr>
          <w:p w14:paraId="542F1A1F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663" w:type="dxa"/>
            <w:shd w:val="clear" w:color="auto" w:fill="B3B3B3"/>
          </w:tcPr>
          <w:p w14:paraId="2E0A027C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2430" w:type="dxa"/>
            <w:shd w:val="clear" w:color="auto" w:fill="B3B3B3"/>
          </w:tcPr>
          <w:p w14:paraId="510E261D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885" w:type="dxa"/>
            <w:shd w:val="clear" w:color="auto" w:fill="B3B3B3"/>
          </w:tcPr>
          <w:p w14:paraId="26D902EC" w14:textId="77777777" w:rsidR="00353CEF" w:rsidRPr="005D2A67" w:rsidRDefault="00353CEF" w:rsidP="00647C03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shd w:val="clear" w:color="auto" w:fill="B3B3B3"/>
          </w:tcPr>
          <w:p w14:paraId="6E51F026" w14:textId="7A9B40D0" w:rsidR="00353CEF" w:rsidRPr="005D2A67" w:rsidRDefault="00353CEF" w:rsidP="002E2C2B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 w:rsidR="002E2C2B">
              <w:rPr>
                <w:b/>
                <w:sz w:val="20"/>
              </w:rPr>
              <w:t>egra</w:t>
            </w:r>
          </w:p>
        </w:tc>
      </w:tr>
      <w:tr w:rsidR="007F211A" w:rsidRPr="000126F0" w14:paraId="42AB422B" w14:textId="77777777" w:rsidTr="00E847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2F76E2CA" w14:textId="77777777" w:rsidR="007F211A" w:rsidRPr="000126F0" w:rsidRDefault="007F211A" w:rsidP="007F211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7EE72AD5" w14:textId="35D8E9EF" w:rsidR="007F211A" w:rsidRDefault="007F211A" w:rsidP="007F211A">
            <w:pPr>
              <w:spacing w:before="60" w:after="6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9354D5" wp14:editId="782A5581">
                  <wp:extent cx="266667" cy="190476"/>
                  <wp:effectExtent l="0" t="0" r="635" b="63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5632A37" w14:textId="394EF9CE" w:rsidR="007F211A" w:rsidRDefault="007F211A" w:rsidP="007F211A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85" w:type="dxa"/>
          </w:tcPr>
          <w:p w14:paraId="485724C5" w14:textId="5CE669B6" w:rsidR="007F211A" w:rsidRDefault="007F211A" w:rsidP="007F211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522A7A86" w14:textId="283FC82E" w:rsidR="007F211A" w:rsidRPr="003E1A89" w:rsidRDefault="00D24724" w:rsidP="007F211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  <w:highlight w:val="yellow"/>
              </w:rPr>
            </w:pPr>
            <w:r w:rsidRPr="007D5BF1">
              <w:rPr>
                <w:color w:val="31849B" w:themeColor="accent5" w:themeShade="BF"/>
                <w:sz w:val="18"/>
                <w:szCs w:val="18"/>
              </w:rPr>
              <w:t>[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D5BF1">
              <w:rPr>
                <w:color w:val="31849B" w:themeColor="accent5" w:themeShade="BF"/>
                <w:sz w:val="18"/>
                <w:szCs w:val="18"/>
              </w:rPr>
              <w:instrText xml:space="preserve"> REF _Ref13836014 \r \h </w:instrText>
            </w:r>
            <w:r w:rsidRPr="007D5BF1">
              <w:rPr>
                <w:color w:val="31849B" w:themeColor="accent5" w:themeShade="BF"/>
                <w:sz w:val="18"/>
                <w:szCs w:val="18"/>
              </w:rPr>
            </w:r>
            <w:r w:rsidRPr="007D5BF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D5BF1">
              <w:rPr>
                <w:color w:val="31849B" w:themeColor="accent5" w:themeShade="BF"/>
                <w:sz w:val="18"/>
                <w:szCs w:val="18"/>
              </w:rPr>
              <w:t>2.1.10</w:t>
            </w:r>
            <w:r w:rsidRPr="007D5BF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D5BF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666C2" w:rsidRPr="000126F0" w14:paraId="36B525B8" w14:textId="77777777" w:rsidTr="00E84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38CEB80" w14:textId="77777777" w:rsidR="003666C2" w:rsidRPr="000126F0" w:rsidRDefault="003666C2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2033415A" w14:textId="4A74E602" w:rsidR="003666C2" w:rsidRDefault="003666C2" w:rsidP="00647C0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Baixar arquivo</w:t>
            </w:r>
          </w:p>
        </w:tc>
        <w:tc>
          <w:tcPr>
            <w:tcW w:w="2430" w:type="dxa"/>
          </w:tcPr>
          <w:p w14:paraId="695EE7D8" w14:textId="4B5A4110" w:rsidR="003666C2" w:rsidRDefault="003666C2" w:rsidP="00647C0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Baixar o arquivo anexado</w:t>
            </w:r>
          </w:p>
        </w:tc>
        <w:tc>
          <w:tcPr>
            <w:tcW w:w="885" w:type="dxa"/>
          </w:tcPr>
          <w:p w14:paraId="78F1349D" w14:textId="1E73A3D9" w:rsidR="003666C2" w:rsidRDefault="003666C2" w:rsidP="00647C0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587C617F" w14:textId="5E2BAE19" w:rsidR="003666C2" w:rsidRPr="00D24724" w:rsidRDefault="009C5FB7" w:rsidP="0037042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_Ref14791823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2.1.2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A6824" w:rsidRPr="000126F0" w14:paraId="241B451A" w14:textId="77777777" w:rsidTr="00E847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4A6C56FF" w14:textId="77777777" w:rsidR="005A6824" w:rsidRPr="000126F0" w:rsidRDefault="005A6824" w:rsidP="00647C0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3952433D" w14:textId="4536BFBA" w:rsidR="005A6824" w:rsidRDefault="005A6824" w:rsidP="00647C0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Incluir Atividade</w:t>
            </w:r>
          </w:p>
        </w:tc>
        <w:tc>
          <w:tcPr>
            <w:tcW w:w="2430" w:type="dxa"/>
          </w:tcPr>
          <w:p w14:paraId="23EA4365" w14:textId="363EE268" w:rsidR="005A6824" w:rsidRDefault="008A1F0E" w:rsidP="00647C0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Inclui nova atividade</w:t>
            </w:r>
          </w:p>
        </w:tc>
        <w:tc>
          <w:tcPr>
            <w:tcW w:w="885" w:type="dxa"/>
          </w:tcPr>
          <w:p w14:paraId="6D283110" w14:textId="2E7BD1B5" w:rsidR="005A6824" w:rsidRDefault="00370426" w:rsidP="00647C03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39EF1592" w14:textId="3C1487A1" w:rsidR="005A6824" w:rsidRPr="00D24724" w:rsidRDefault="00D24724" w:rsidP="0037042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D2472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472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4724">
              <w:rPr>
                <w:color w:val="31849B" w:themeColor="accent5" w:themeShade="BF"/>
                <w:sz w:val="18"/>
                <w:szCs w:val="18"/>
              </w:rPr>
              <w:instrText xml:space="preserve"> REF _Ref13844709 \r \h </w:instrText>
            </w:r>
            <w:r w:rsidRPr="00D24724">
              <w:rPr>
                <w:color w:val="31849B" w:themeColor="accent5" w:themeShade="BF"/>
                <w:sz w:val="18"/>
                <w:szCs w:val="18"/>
              </w:rPr>
            </w:r>
            <w:r w:rsidRPr="00D2472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4724">
              <w:rPr>
                <w:color w:val="31849B" w:themeColor="accent5" w:themeShade="BF"/>
                <w:sz w:val="18"/>
                <w:szCs w:val="18"/>
              </w:rPr>
              <w:t>2.1.3</w:t>
            </w:r>
            <w:r w:rsidRPr="00D2472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4724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14660" w:rsidRPr="000126F0" w14:paraId="190002BC" w14:textId="77777777" w:rsidTr="00514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86BCD51" w14:textId="77777777" w:rsidR="00514660" w:rsidRPr="000126F0" w:rsidRDefault="00514660" w:rsidP="0051466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7AB06241" w14:textId="2946D00B" w:rsidR="00514660" w:rsidRDefault="00514660" w:rsidP="0051466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Incluir Subatividade</w:t>
            </w:r>
          </w:p>
        </w:tc>
        <w:tc>
          <w:tcPr>
            <w:tcW w:w="2430" w:type="dxa"/>
            <w:shd w:val="clear" w:color="auto" w:fill="DAE6F6"/>
          </w:tcPr>
          <w:p w14:paraId="5BB662E7" w14:textId="6A83525D" w:rsidR="00514660" w:rsidRDefault="00514660" w:rsidP="0051466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Inclui nova </w:t>
            </w:r>
            <w:r w:rsidR="00D24724">
              <w:rPr>
                <w:sz w:val="18"/>
                <w:szCs w:val="18"/>
              </w:rPr>
              <w:t>Sub</w:t>
            </w:r>
            <w:r>
              <w:rPr>
                <w:sz w:val="18"/>
                <w:szCs w:val="18"/>
              </w:rPr>
              <w:t>atividade</w:t>
            </w:r>
          </w:p>
        </w:tc>
        <w:tc>
          <w:tcPr>
            <w:tcW w:w="885" w:type="dxa"/>
          </w:tcPr>
          <w:p w14:paraId="7EFD2B87" w14:textId="767EF80D" w:rsidR="00514660" w:rsidRDefault="00514660" w:rsidP="0051466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FFFFFF" w:themeFill="background1"/>
          </w:tcPr>
          <w:p w14:paraId="517BE4A9" w14:textId="7D08CA88" w:rsidR="00514660" w:rsidRPr="00D24724" w:rsidRDefault="00D24724" w:rsidP="005146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D2472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2472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24724">
              <w:rPr>
                <w:color w:val="31849B" w:themeColor="accent5" w:themeShade="BF"/>
                <w:sz w:val="18"/>
                <w:szCs w:val="18"/>
              </w:rPr>
              <w:instrText xml:space="preserve"> REF _Ref13844995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D24724">
              <w:rPr>
                <w:color w:val="31849B" w:themeColor="accent5" w:themeShade="BF"/>
                <w:sz w:val="18"/>
                <w:szCs w:val="18"/>
              </w:rPr>
            </w:r>
            <w:r w:rsidRPr="00D2472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24724">
              <w:rPr>
                <w:color w:val="31849B" w:themeColor="accent5" w:themeShade="BF"/>
                <w:sz w:val="18"/>
                <w:szCs w:val="18"/>
              </w:rPr>
              <w:t>2.1.4</w:t>
            </w:r>
            <w:r w:rsidRPr="00D2472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24724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A1F0E" w:rsidRPr="000126F0" w14:paraId="052F7A0D" w14:textId="77777777" w:rsidTr="005D3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24A874C" w14:textId="77777777" w:rsidR="008A1F0E" w:rsidRPr="000126F0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503516FF" w14:textId="03985B9F" w:rsidR="008A1F0E" w:rsidRDefault="00D24724" w:rsidP="00D2472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Incluir Atividade Paralela</w:t>
            </w:r>
          </w:p>
        </w:tc>
        <w:tc>
          <w:tcPr>
            <w:tcW w:w="2430" w:type="dxa"/>
          </w:tcPr>
          <w:p w14:paraId="1FC00ACE" w14:textId="4AFB9B1E" w:rsidR="008A1F0E" w:rsidRDefault="00D24724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Inclui nova atividade paralela</w:t>
            </w:r>
          </w:p>
        </w:tc>
        <w:tc>
          <w:tcPr>
            <w:tcW w:w="885" w:type="dxa"/>
          </w:tcPr>
          <w:p w14:paraId="256B5655" w14:textId="389F8AE5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3A5E2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21DBB806" w14:textId="7FB31702" w:rsidR="008A1F0E" w:rsidRPr="009C5FB7" w:rsidRDefault="009C5FB7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9C5FB7">
              <w:rPr>
                <w:color w:val="31849B" w:themeColor="accent5" w:themeShade="BF"/>
                <w:sz w:val="18"/>
                <w:szCs w:val="18"/>
              </w:rPr>
              <w:t>[</w:t>
            </w:r>
            <w:r w:rsidR="00D24724" w:rsidRPr="009C5FB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D24724" w:rsidRPr="009C5FB7">
              <w:rPr>
                <w:color w:val="31849B" w:themeColor="accent5" w:themeShade="BF"/>
                <w:sz w:val="18"/>
                <w:szCs w:val="18"/>
              </w:rPr>
              <w:instrText xml:space="preserve"> REF _Ref15298846 \r \h </w:instrText>
            </w:r>
            <w:r w:rsidR="00D24724" w:rsidRPr="009C5FB7">
              <w:rPr>
                <w:color w:val="31849B" w:themeColor="accent5" w:themeShade="BF"/>
                <w:sz w:val="18"/>
                <w:szCs w:val="18"/>
              </w:rPr>
            </w:r>
            <w:r w:rsidR="00D24724" w:rsidRPr="009C5FB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D24724" w:rsidRPr="009C5FB7">
              <w:rPr>
                <w:color w:val="31849B" w:themeColor="accent5" w:themeShade="BF"/>
                <w:sz w:val="18"/>
                <w:szCs w:val="18"/>
              </w:rPr>
              <w:t>2.1.5</w:t>
            </w:r>
            <w:r w:rsidR="00D24724" w:rsidRPr="009C5FB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A1F0E" w:rsidRPr="000126F0" w14:paraId="2098FF13" w14:textId="77777777" w:rsidTr="005D3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2F9EEA58" w14:textId="77777777" w:rsidR="008A1F0E" w:rsidRPr="000126F0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7E910D87" w14:textId="48B2CC31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Excluir Atividade</w:t>
            </w:r>
          </w:p>
        </w:tc>
        <w:tc>
          <w:tcPr>
            <w:tcW w:w="2430" w:type="dxa"/>
          </w:tcPr>
          <w:p w14:paraId="1DC0F2E6" w14:textId="08B4A450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Exclui a atividade</w:t>
            </w:r>
          </w:p>
        </w:tc>
        <w:tc>
          <w:tcPr>
            <w:tcW w:w="885" w:type="dxa"/>
          </w:tcPr>
          <w:p w14:paraId="0E3328F7" w14:textId="5BA04131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3A5E2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5BB7432D" w14:textId="0ED950B5" w:rsidR="008A1F0E" w:rsidRPr="009C5FB7" w:rsidRDefault="009C5FB7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9C5FB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C5FB7">
              <w:rPr>
                <w:color w:val="31849B" w:themeColor="accent5" w:themeShade="BF"/>
                <w:sz w:val="18"/>
                <w:szCs w:val="18"/>
              </w:rPr>
              <w:instrText xml:space="preserve"> REF _Ref13847062 \r \h </w:instrText>
            </w:r>
            <w:r w:rsidRPr="009C5FB7">
              <w:rPr>
                <w:color w:val="31849B" w:themeColor="accent5" w:themeShade="BF"/>
                <w:sz w:val="18"/>
                <w:szCs w:val="18"/>
              </w:rPr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2.1.6</w:t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A1F0E" w:rsidRPr="000126F0" w14:paraId="685EDD68" w14:textId="77777777" w:rsidTr="005D3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3D45F0E8" w14:textId="77777777" w:rsidR="008A1F0E" w:rsidRPr="000126F0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3F37BE29" w14:textId="3BF652E2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Excluir Subatividade</w:t>
            </w:r>
          </w:p>
        </w:tc>
        <w:tc>
          <w:tcPr>
            <w:tcW w:w="2430" w:type="dxa"/>
          </w:tcPr>
          <w:p w14:paraId="5887087B" w14:textId="08EC335E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Exclui a subatividade</w:t>
            </w:r>
          </w:p>
        </w:tc>
        <w:tc>
          <w:tcPr>
            <w:tcW w:w="885" w:type="dxa"/>
          </w:tcPr>
          <w:p w14:paraId="4F5D2B80" w14:textId="2DF1D203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3A5E2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445ABF04" w14:textId="2D4F606C" w:rsidR="008A1F0E" w:rsidRPr="009C5FB7" w:rsidRDefault="009C5FB7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9C5FB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C5FB7">
              <w:rPr>
                <w:color w:val="31849B" w:themeColor="accent5" w:themeShade="BF"/>
                <w:sz w:val="18"/>
                <w:szCs w:val="18"/>
              </w:rPr>
              <w:instrText xml:space="preserve"> REF _Ref13847062 \r \h </w:instrText>
            </w:r>
            <w:r w:rsidRPr="009C5FB7">
              <w:rPr>
                <w:color w:val="31849B" w:themeColor="accent5" w:themeShade="BF"/>
                <w:sz w:val="18"/>
                <w:szCs w:val="18"/>
              </w:rPr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2.1.6</w:t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A1F0E" w:rsidRPr="000126F0" w14:paraId="0BC3FC3B" w14:textId="77777777" w:rsidTr="005D3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1688682F" w14:textId="77777777" w:rsidR="008A1F0E" w:rsidRPr="000126F0" w:rsidRDefault="008A1F0E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0A119A56" w14:textId="67186A6D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430" w:type="dxa"/>
          </w:tcPr>
          <w:p w14:paraId="605A7EC0" w14:textId="73D67A85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 dos dados no banco de dados</w:t>
            </w:r>
          </w:p>
        </w:tc>
        <w:tc>
          <w:tcPr>
            <w:tcW w:w="885" w:type="dxa"/>
          </w:tcPr>
          <w:p w14:paraId="0ABD7DB8" w14:textId="3112956E" w:rsidR="008A1F0E" w:rsidRDefault="008A1F0E" w:rsidP="008A1F0E">
            <w:pPr>
              <w:spacing w:before="60" w:after="60"/>
              <w:rPr>
                <w:sz w:val="18"/>
                <w:szCs w:val="18"/>
              </w:rPr>
            </w:pPr>
            <w:r w:rsidRPr="003A5E2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228CB9E3" w14:textId="0380266D" w:rsidR="008A1F0E" w:rsidRPr="009C5FB7" w:rsidRDefault="008635E7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_Ref15293807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24724" w:rsidRPr="000126F0" w14:paraId="69CE6340" w14:textId="77777777" w:rsidTr="005D3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9" w:type="dxa"/>
          </w:tcPr>
          <w:p w14:paraId="73C93601" w14:textId="77777777" w:rsidR="00D24724" w:rsidRPr="000126F0" w:rsidRDefault="00D24724" w:rsidP="008A1F0E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63" w:type="dxa"/>
          </w:tcPr>
          <w:p w14:paraId="0929C8FD" w14:textId="2DC28576" w:rsidR="00D24724" w:rsidRDefault="00D24724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Concluir </w:t>
            </w:r>
          </w:p>
        </w:tc>
        <w:tc>
          <w:tcPr>
            <w:tcW w:w="2430" w:type="dxa"/>
          </w:tcPr>
          <w:p w14:paraId="231058DF" w14:textId="424C6713" w:rsidR="00D24724" w:rsidRDefault="00D24724" w:rsidP="008A1F0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Conclui as Aba Período e Aba Prazo</w:t>
            </w:r>
          </w:p>
        </w:tc>
        <w:tc>
          <w:tcPr>
            <w:tcW w:w="885" w:type="dxa"/>
          </w:tcPr>
          <w:p w14:paraId="452E1703" w14:textId="53E40CA1" w:rsidR="00D24724" w:rsidRPr="003A5E28" w:rsidRDefault="003666C2" w:rsidP="008A1F0E">
            <w:pPr>
              <w:spacing w:before="60" w:after="60"/>
              <w:rPr>
                <w:sz w:val="18"/>
                <w:szCs w:val="18"/>
              </w:rPr>
            </w:pPr>
            <w:r w:rsidRPr="003A5E2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shd w:val="clear" w:color="auto" w:fill="auto"/>
          </w:tcPr>
          <w:p w14:paraId="1435AA2E" w14:textId="6C91AC44" w:rsidR="00D24724" w:rsidRPr="009C5FB7" w:rsidRDefault="009C5FB7" w:rsidP="008A1F0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9C5FB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C5FB7">
              <w:rPr>
                <w:color w:val="31849B" w:themeColor="accent5" w:themeShade="BF"/>
                <w:sz w:val="18"/>
                <w:szCs w:val="18"/>
              </w:rPr>
              <w:instrText xml:space="preserve"> REF _Ref13847081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C5FB7">
              <w:rPr>
                <w:color w:val="31849B" w:themeColor="accent5" w:themeShade="BF"/>
                <w:sz w:val="18"/>
                <w:szCs w:val="18"/>
              </w:rPr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2.1.8</w:t>
            </w:r>
            <w:r w:rsidRPr="009C5FB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C5FB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6B304958" w14:textId="77777777" w:rsidR="0043214B" w:rsidRPr="00D908D1" w:rsidRDefault="0043214B" w:rsidP="00874558"/>
    <w:p w14:paraId="53F68FA4" w14:textId="77777777" w:rsidR="000514D4" w:rsidRDefault="00CE176F" w:rsidP="0030370F">
      <w:pPr>
        <w:pStyle w:val="Ttulo2"/>
        <w:numPr>
          <w:ilvl w:val="0"/>
          <w:numId w:val="0"/>
        </w:numPr>
        <w:spacing w:before="240"/>
      </w:pPr>
      <w:bookmarkStart w:id="26" w:name="_Toc15995615"/>
      <w:r>
        <w:t>CRITÉRIOS DE ACEITE</w:t>
      </w:r>
      <w:bookmarkEnd w:id="26"/>
    </w:p>
    <w:p w14:paraId="34F179F8" w14:textId="77777777" w:rsidR="0030370F" w:rsidRPr="00596967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596967">
        <w:rPr>
          <w:b/>
          <w:color w:val="auto"/>
        </w:rPr>
        <w:t xml:space="preserve">Premissa: </w:t>
      </w:r>
    </w:p>
    <w:p w14:paraId="2BA75331" w14:textId="24FC05F3" w:rsidR="00790F8E" w:rsidRPr="00596967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596967">
        <w:t>Esta história deve ser executada quando o usuário acessa</w:t>
      </w:r>
      <w:r w:rsidR="0056045C" w:rsidRPr="00596967">
        <w:t>r</w:t>
      </w:r>
      <w:r w:rsidRPr="00596967">
        <w:t xml:space="preserve"> a opção “</w:t>
      </w:r>
      <w:r w:rsidR="00B00B8B" w:rsidRPr="00596967">
        <w:t>Menu&gt;&gt;</w:t>
      </w:r>
      <w:r w:rsidR="0056045C" w:rsidRPr="00596967">
        <w:t>Parametrização&gt;&gt; Calendário Eleitoral</w:t>
      </w:r>
      <w:r w:rsidRPr="00596967">
        <w:t>”.</w:t>
      </w:r>
      <w:r w:rsidR="00B00B8B" w:rsidRPr="00596967">
        <w:t xml:space="preserve"> </w:t>
      </w:r>
      <w:r w:rsidR="00B00B8B" w:rsidRPr="00596967">
        <w:rPr>
          <w:color w:val="31849B" w:themeColor="accent5" w:themeShade="BF"/>
        </w:rPr>
        <w:t>[</w:t>
      </w:r>
      <w:r w:rsidR="00AC7F9F" w:rsidRPr="00596967">
        <w:rPr>
          <w:color w:val="31849B" w:themeColor="accent5" w:themeShade="BF"/>
        </w:rPr>
        <w:fldChar w:fldCharType="begin"/>
      </w:r>
      <w:r w:rsidR="00AC7F9F" w:rsidRPr="00596967">
        <w:rPr>
          <w:color w:val="31849B" w:themeColor="accent5" w:themeShade="BF"/>
        </w:rPr>
        <w:instrText xml:space="preserve"> REF _Ref13579649 \r \h </w:instrText>
      </w:r>
      <w:r w:rsidR="00BD1ED0" w:rsidRPr="00596967">
        <w:rPr>
          <w:color w:val="31849B" w:themeColor="accent5" w:themeShade="BF"/>
        </w:rPr>
        <w:instrText xml:space="preserve"> \* MERGEFORMAT </w:instrText>
      </w:r>
      <w:r w:rsidR="00AC7F9F" w:rsidRPr="00596967">
        <w:rPr>
          <w:color w:val="31849B" w:themeColor="accent5" w:themeShade="BF"/>
        </w:rPr>
      </w:r>
      <w:r w:rsidR="00AC7F9F" w:rsidRPr="00596967">
        <w:rPr>
          <w:color w:val="31849B" w:themeColor="accent5" w:themeShade="BF"/>
        </w:rPr>
        <w:fldChar w:fldCharType="separate"/>
      </w:r>
      <w:r w:rsidR="00AC7F9F" w:rsidRPr="00596967">
        <w:rPr>
          <w:color w:val="31849B" w:themeColor="accent5" w:themeShade="BF"/>
        </w:rPr>
        <w:t>P02</w:t>
      </w:r>
      <w:r w:rsidR="00AC7F9F" w:rsidRPr="00596967">
        <w:rPr>
          <w:color w:val="31849B" w:themeColor="accent5" w:themeShade="BF"/>
        </w:rPr>
        <w:fldChar w:fldCharType="end"/>
      </w:r>
      <w:r w:rsidR="00B00B8B" w:rsidRPr="00596967">
        <w:rPr>
          <w:color w:val="31849B" w:themeColor="accent5" w:themeShade="BF"/>
        </w:rPr>
        <w:t>]</w:t>
      </w:r>
      <w:r w:rsidR="00BA1F8B" w:rsidRPr="00596967">
        <w:rPr>
          <w:color w:val="31849B" w:themeColor="accent5" w:themeShade="BF"/>
        </w:rPr>
        <w:t xml:space="preserve"> [</w:t>
      </w:r>
      <w:r w:rsidR="00AC7F9F" w:rsidRPr="00596967">
        <w:rPr>
          <w:color w:val="31849B" w:themeColor="accent5" w:themeShade="BF"/>
        </w:rPr>
        <w:fldChar w:fldCharType="begin"/>
      </w:r>
      <w:r w:rsidR="00AC7F9F" w:rsidRPr="00596967">
        <w:rPr>
          <w:color w:val="31849B" w:themeColor="accent5" w:themeShade="BF"/>
        </w:rPr>
        <w:instrText xml:space="preserve"> REF _Ref13749928 \r \h </w:instrText>
      </w:r>
      <w:r w:rsidR="00BD1ED0" w:rsidRPr="00596967">
        <w:rPr>
          <w:color w:val="31849B" w:themeColor="accent5" w:themeShade="BF"/>
        </w:rPr>
        <w:instrText xml:space="preserve"> \* MERGEFORMAT </w:instrText>
      </w:r>
      <w:r w:rsidR="00AC7F9F" w:rsidRPr="00596967">
        <w:rPr>
          <w:color w:val="31849B" w:themeColor="accent5" w:themeShade="BF"/>
        </w:rPr>
      </w:r>
      <w:r w:rsidR="00AC7F9F" w:rsidRPr="00596967">
        <w:rPr>
          <w:color w:val="31849B" w:themeColor="accent5" w:themeShade="BF"/>
        </w:rPr>
        <w:fldChar w:fldCharType="separate"/>
      </w:r>
      <w:r w:rsidR="00AC7F9F" w:rsidRPr="00596967">
        <w:rPr>
          <w:color w:val="31849B" w:themeColor="accent5" w:themeShade="BF"/>
        </w:rPr>
        <w:t>2.2</w:t>
      </w:r>
      <w:r w:rsidR="00AC7F9F" w:rsidRPr="00596967">
        <w:rPr>
          <w:color w:val="31849B" w:themeColor="accent5" w:themeShade="BF"/>
        </w:rPr>
        <w:fldChar w:fldCharType="end"/>
      </w:r>
      <w:r w:rsidR="00BA1F8B" w:rsidRPr="00596967">
        <w:rPr>
          <w:color w:val="31849B" w:themeColor="accent5" w:themeShade="BF"/>
        </w:rPr>
        <w:t>]</w:t>
      </w:r>
    </w:p>
    <w:p w14:paraId="4770875D" w14:textId="77777777" w:rsidR="00F17431" w:rsidRPr="00596967" w:rsidRDefault="00F17431" w:rsidP="00F174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596967">
        <w:t xml:space="preserve">O usuário deve ter permissão de acesso ao menu “Parametrização”, conforme cadastro no SICCAU Corporativo, vinculado ao usuário </w:t>
      </w:r>
      <w:proofErr w:type="spellStart"/>
      <w:r w:rsidRPr="00596967">
        <w:t>logado</w:t>
      </w:r>
      <w:proofErr w:type="spellEnd"/>
      <w:r w:rsidRPr="00596967">
        <w:t xml:space="preserve">. </w:t>
      </w:r>
    </w:p>
    <w:p w14:paraId="7A766319" w14:textId="77777777" w:rsidR="005347DF" w:rsidRPr="00596967" w:rsidRDefault="005347DF" w:rsidP="005347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596967">
        <w:lastRenderedPageBreak/>
        <w:t>Para os usuários sem permissão de acesso, o sistema não deve exibir o menu “Parametrização”.</w:t>
      </w:r>
    </w:p>
    <w:p w14:paraId="665F158B" w14:textId="77777777" w:rsidR="00B00B8B" w:rsidRPr="00596967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596967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12024542"/>
      <w:r w:rsidRPr="00596967">
        <w:rPr>
          <w:b/>
        </w:rPr>
        <w:t>Regras Gerais:</w:t>
      </w:r>
      <w:bookmarkEnd w:id="27"/>
    </w:p>
    <w:p w14:paraId="7B161ECC" w14:textId="77777777" w:rsidR="00607DD9" w:rsidRPr="001D3C4F" w:rsidRDefault="002B4DE5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8" w:name="_Ref15293807"/>
      <w:r w:rsidRPr="001D3C4F">
        <w:rPr>
          <w:b/>
          <w:u w:val="single"/>
        </w:rPr>
        <w:t>Incluir</w:t>
      </w:r>
      <w:r w:rsidRPr="001D3C4F">
        <w:rPr>
          <w:b/>
        </w:rPr>
        <w:t>:</w:t>
      </w:r>
      <w:bookmarkEnd w:id="28"/>
      <w:r w:rsidR="001B3A10" w:rsidRPr="001D3C4F">
        <w:rPr>
          <w:b/>
        </w:rPr>
        <w:t xml:space="preserve"> </w:t>
      </w:r>
    </w:p>
    <w:p w14:paraId="5EF158DC" w14:textId="1E91E93D" w:rsidR="00734A10" w:rsidRPr="001D3C4F" w:rsidRDefault="00734A10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  <w:r w:rsidRPr="001D3C4F">
        <w:t xml:space="preserve">O ator aciona a opção que permite incluir um cadastro do calendário eleitoral (HST01). O ator seleciona a Aba Prazo, o sistema exibe a interface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_Ref13579930 \r \h </w:instrText>
      </w:r>
      <w:r w:rsidR="00BD1ED0" w:rsidRPr="001D3C4F">
        <w:rPr>
          <w:color w:val="31849B" w:themeColor="accent5" w:themeShade="BF"/>
        </w:rPr>
        <w:instrText xml:space="preserve">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P01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 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_Ref13757193 \r \h </w:instrText>
      </w:r>
      <w:r w:rsidR="00BD1ED0" w:rsidRPr="001D3C4F">
        <w:rPr>
          <w:color w:val="31849B" w:themeColor="accent5" w:themeShade="BF"/>
        </w:rPr>
        <w:instrText xml:space="preserve">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1.1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 xml:space="preserve">]  </w:t>
      </w:r>
    </w:p>
    <w:p w14:paraId="6BEAE2A2" w14:textId="77777777" w:rsidR="00734A10" w:rsidRPr="001D3C4F" w:rsidRDefault="00734A10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>O sistema deve validar se o ator acionou a opção “Avançar” na “Aba Período” (HST02); caso tenha acionado, o sistema deve habilitar a “Aba Prazo”.</w:t>
      </w:r>
    </w:p>
    <w:p w14:paraId="2D056494" w14:textId="1BD65E9E" w:rsidR="00734A10" w:rsidRPr="001D3C4F" w:rsidRDefault="00734A10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Caso o ator </w:t>
      </w:r>
      <w:r w:rsidRPr="001D3C4F">
        <w:rPr>
          <w:color w:val="auto"/>
          <w:u w:val="single"/>
        </w:rPr>
        <w:t>não</w:t>
      </w:r>
      <w:r w:rsidRPr="001D3C4F">
        <w:rPr>
          <w:color w:val="auto"/>
        </w:rPr>
        <w:t xml:space="preserve"> tenha acionado a opção “Avançar”, o sistema deve permanecer com a Aba Prazo desabilitada e exibir </w:t>
      </w:r>
      <w:proofErr w:type="spellStart"/>
      <w:r w:rsidRPr="001D3C4F">
        <w:rPr>
          <w:color w:val="auto"/>
        </w:rPr>
        <w:t>mensagem</w:t>
      </w:r>
      <w:proofErr w:type="spellEnd"/>
      <w:r w:rsidRPr="001D3C4F">
        <w:rPr>
          <w:color w:val="auto"/>
        </w:rPr>
        <w:t xml:space="preserve">;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_Ref13581850 \r \h </w:instrText>
      </w:r>
      <w:r w:rsidR="00BD1ED0" w:rsidRPr="001D3C4F">
        <w:rPr>
          <w:color w:val="31849B" w:themeColor="accent5" w:themeShade="BF"/>
        </w:rPr>
        <w:instrText xml:space="preserve">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ME02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42F041D4" w14:textId="2521BD3B" w:rsidR="00734A10" w:rsidRPr="001D3C4F" w:rsidRDefault="00734A10" w:rsidP="005C20D1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Ao acionar a aba Prazo, o sistema deve apresentar o </w:t>
      </w:r>
      <w:r w:rsidR="0094299E" w:rsidRPr="001D3C4F">
        <w:rPr>
          <w:color w:val="auto"/>
        </w:rPr>
        <w:t xml:space="preserve">formulário </w:t>
      </w:r>
      <w:r w:rsidR="003C5C56" w:rsidRPr="001D3C4F">
        <w:rPr>
          <w:color w:val="auto"/>
        </w:rPr>
        <w:t>com os dados iniciais do Calendário preenchido, conforme descrito n</w:t>
      </w:r>
      <w:r w:rsidR="00056511" w:rsidRPr="001D3C4F">
        <w:rPr>
          <w:color w:val="auto"/>
        </w:rPr>
        <w:t xml:space="preserve">a regra </w:t>
      </w:r>
      <w:r w:rsidR="003C5C56" w:rsidRPr="001D3C4F">
        <w:rPr>
          <w:color w:val="31849B" w:themeColor="accent5" w:themeShade="BF"/>
        </w:rPr>
        <w:t>[</w:t>
      </w:r>
      <w:r w:rsidR="003C5C56" w:rsidRPr="001D3C4F">
        <w:rPr>
          <w:color w:val="31849B" w:themeColor="accent5" w:themeShade="BF"/>
        </w:rPr>
        <w:fldChar w:fldCharType="begin"/>
      </w:r>
      <w:r w:rsidR="003C5C56" w:rsidRPr="001D3C4F">
        <w:rPr>
          <w:color w:val="31849B" w:themeColor="accent5" w:themeShade="BF"/>
        </w:rPr>
        <w:instrText xml:space="preserve"> REF _Ref14791823 \r \h  \* MERGEFORMAT </w:instrText>
      </w:r>
      <w:r w:rsidR="003C5C56" w:rsidRPr="001D3C4F">
        <w:rPr>
          <w:color w:val="31849B" w:themeColor="accent5" w:themeShade="BF"/>
        </w:rPr>
      </w:r>
      <w:r w:rsidR="003C5C56" w:rsidRPr="001D3C4F">
        <w:rPr>
          <w:color w:val="31849B" w:themeColor="accent5" w:themeShade="BF"/>
        </w:rPr>
        <w:fldChar w:fldCharType="separate"/>
      </w:r>
      <w:r w:rsidR="003C5C56" w:rsidRPr="001D3C4F">
        <w:rPr>
          <w:color w:val="31849B" w:themeColor="accent5" w:themeShade="BF"/>
        </w:rPr>
        <w:t>2.1.2</w:t>
      </w:r>
      <w:r w:rsidR="003C5C56" w:rsidRPr="001D3C4F">
        <w:rPr>
          <w:color w:val="31849B" w:themeColor="accent5" w:themeShade="BF"/>
        </w:rPr>
        <w:fldChar w:fldCharType="end"/>
      </w:r>
      <w:r w:rsidR="003C5C56" w:rsidRPr="001D3C4F">
        <w:rPr>
          <w:color w:val="31849B" w:themeColor="accent5" w:themeShade="BF"/>
        </w:rPr>
        <w:t xml:space="preserve">]; </w:t>
      </w:r>
      <w:r w:rsidR="003C5C56" w:rsidRPr="001D3C4F">
        <w:rPr>
          <w:b/>
          <w:color w:val="000000" w:themeColor="text1"/>
        </w:rPr>
        <w:t>E</w:t>
      </w:r>
      <w:r w:rsidR="003C5C56" w:rsidRPr="001D3C4F">
        <w:rPr>
          <w:color w:val="000000" w:themeColor="text1"/>
        </w:rPr>
        <w:t xml:space="preserve"> com o campo </w:t>
      </w:r>
      <w:r w:rsidR="0094299E" w:rsidRPr="001D3C4F">
        <w:rPr>
          <w:color w:val="auto"/>
        </w:rPr>
        <w:t>“</w:t>
      </w:r>
      <w:r w:rsidR="0094299E" w:rsidRPr="001D3C4F">
        <w:rPr>
          <w:color w:val="auto"/>
          <w:u w:val="single"/>
        </w:rPr>
        <w:t xml:space="preserve">1. Atividade </w:t>
      </w:r>
      <w:r w:rsidR="00056511" w:rsidRPr="001D3C4F">
        <w:rPr>
          <w:color w:val="auto"/>
          <w:u w:val="single"/>
        </w:rPr>
        <w:t>Principal</w:t>
      </w:r>
      <w:r w:rsidR="00056511" w:rsidRPr="001D3C4F">
        <w:rPr>
          <w:color w:val="auto"/>
        </w:rPr>
        <w:t>” habilitado</w:t>
      </w:r>
      <w:r w:rsidRPr="001D3C4F">
        <w:rPr>
          <w:color w:val="auto"/>
        </w:rPr>
        <w:t xml:space="preserve"> para preenchimento.  </w:t>
      </w:r>
      <w:r w:rsidR="003C5C56" w:rsidRPr="001D3C4F">
        <w:rPr>
          <w:color w:val="31849B" w:themeColor="accent5" w:themeShade="BF"/>
        </w:rPr>
        <w:t>[</w:t>
      </w:r>
      <w:r w:rsidR="003C5C56" w:rsidRPr="001D3C4F">
        <w:rPr>
          <w:color w:val="31849B" w:themeColor="accent5" w:themeShade="BF"/>
        </w:rPr>
        <w:fldChar w:fldCharType="begin"/>
      </w:r>
      <w:r w:rsidR="003C5C56" w:rsidRPr="001D3C4F">
        <w:rPr>
          <w:color w:val="31849B" w:themeColor="accent5" w:themeShade="BF"/>
        </w:rPr>
        <w:instrText xml:space="preserve"> REF _Ref13757193 \r \h  \* MERGEFORMAT </w:instrText>
      </w:r>
      <w:r w:rsidR="003C5C56" w:rsidRPr="001D3C4F">
        <w:rPr>
          <w:color w:val="31849B" w:themeColor="accent5" w:themeShade="BF"/>
        </w:rPr>
      </w:r>
      <w:r w:rsidR="003C5C56" w:rsidRPr="001D3C4F">
        <w:rPr>
          <w:color w:val="31849B" w:themeColor="accent5" w:themeShade="BF"/>
        </w:rPr>
        <w:fldChar w:fldCharType="separate"/>
      </w:r>
      <w:r w:rsidR="003C5C56" w:rsidRPr="001D3C4F">
        <w:rPr>
          <w:color w:val="31849B" w:themeColor="accent5" w:themeShade="BF"/>
        </w:rPr>
        <w:t>1.1</w:t>
      </w:r>
      <w:r w:rsidR="003C5C56" w:rsidRPr="001D3C4F">
        <w:rPr>
          <w:color w:val="31849B" w:themeColor="accent5" w:themeShade="BF"/>
        </w:rPr>
        <w:fldChar w:fldCharType="end"/>
      </w:r>
      <w:r w:rsidR="003C5C56" w:rsidRPr="001D3C4F">
        <w:rPr>
          <w:color w:val="31849B" w:themeColor="accent5" w:themeShade="BF"/>
        </w:rPr>
        <w:t xml:space="preserve">]  </w:t>
      </w:r>
    </w:p>
    <w:p w14:paraId="5A8094BE" w14:textId="2302C904" w:rsidR="006314F5" w:rsidRPr="001D3C4F" w:rsidRDefault="006314F5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sistema deve exibir na Atividade </w:t>
      </w:r>
      <w:proofErr w:type="gramStart"/>
      <w:r w:rsidRPr="001D3C4F">
        <w:rPr>
          <w:color w:val="auto"/>
        </w:rPr>
        <w:t xml:space="preserve">Principal </w:t>
      </w:r>
      <w:r w:rsidR="00F00DFB" w:rsidRPr="001D3C4F">
        <w:rPr>
          <w:color w:val="auto"/>
        </w:rPr>
        <w:t>,</w:t>
      </w:r>
      <w:proofErr w:type="gramEnd"/>
      <w:r w:rsidR="00F00DFB" w:rsidRPr="001D3C4F">
        <w:rPr>
          <w:color w:val="auto"/>
        </w:rPr>
        <w:t xml:space="preserve"> da aba Prazo, </w:t>
      </w:r>
      <w:r w:rsidRPr="001D3C4F">
        <w:rPr>
          <w:color w:val="auto"/>
        </w:rPr>
        <w:t xml:space="preserve">uma </w:t>
      </w:r>
      <w:proofErr w:type="spellStart"/>
      <w:r w:rsidRPr="001D3C4F">
        <w:rPr>
          <w:color w:val="auto"/>
        </w:rPr>
        <w:t>combobox</w:t>
      </w:r>
      <w:proofErr w:type="spellEnd"/>
      <w:r w:rsidRPr="001D3C4F">
        <w:rPr>
          <w:color w:val="auto"/>
        </w:rPr>
        <w:t xml:space="preserve">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_Ref13757193 \r \h 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1.1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  <w:r w:rsidRPr="001D3C4F">
        <w:rPr>
          <w:color w:val="auto"/>
        </w:rPr>
        <w:t xml:space="preserve">, </w:t>
      </w:r>
      <w:r w:rsidR="00733D91" w:rsidRPr="001D3C4F">
        <w:rPr>
          <w:color w:val="auto"/>
        </w:rPr>
        <w:t>a qual</w:t>
      </w:r>
      <w:r w:rsidRPr="001D3C4F">
        <w:rPr>
          <w:color w:val="auto"/>
        </w:rPr>
        <w:t xml:space="preserve"> de</w:t>
      </w:r>
      <w:r w:rsidR="00733D91" w:rsidRPr="001D3C4F">
        <w:rPr>
          <w:color w:val="auto"/>
        </w:rPr>
        <w:t>ve</w:t>
      </w:r>
      <w:r w:rsidRPr="001D3C4F">
        <w:rPr>
          <w:color w:val="auto"/>
        </w:rPr>
        <w:t xml:space="preserve"> ser </w:t>
      </w:r>
      <w:proofErr w:type="spellStart"/>
      <w:r w:rsidRPr="001D3C4F">
        <w:rPr>
          <w:color w:val="auto"/>
        </w:rPr>
        <w:t>populada</w:t>
      </w:r>
      <w:proofErr w:type="spellEnd"/>
      <w:r w:rsidRPr="001D3C4F">
        <w:rPr>
          <w:color w:val="auto"/>
        </w:rPr>
        <w:t xml:space="preserve"> com todas as atividade criadas pelo ator na Aba Período.</w:t>
      </w:r>
      <w:r w:rsidR="00F00DFB" w:rsidRPr="001D3C4F">
        <w:rPr>
          <w:color w:val="auto"/>
        </w:rPr>
        <w:t>[HST02]</w:t>
      </w:r>
    </w:p>
    <w:p w14:paraId="79FD2782" w14:textId="37C1ECE9" w:rsidR="00733D91" w:rsidRPr="001D3C4F" w:rsidRDefault="00733D91" w:rsidP="00733D91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25AA795E" wp14:editId="17FED302">
            <wp:extent cx="4362450" cy="10191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0748" w14:textId="6F73D47F" w:rsidR="00733D91" w:rsidRDefault="006314F5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Ao selecionar o valor desejado na </w:t>
      </w:r>
      <w:proofErr w:type="spellStart"/>
      <w:r w:rsidRPr="001D3C4F">
        <w:rPr>
          <w:color w:val="auto"/>
        </w:rPr>
        <w:t>combobox</w:t>
      </w:r>
      <w:proofErr w:type="spellEnd"/>
      <w:r w:rsidRPr="001D3C4F">
        <w:rPr>
          <w:color w:val="auto"/>
        </w:rPr>
        <w:t xml:space="preserve">, o sistema deve exibir o nome da Atividade selecionada, a Data Início e Data Fim, conforme cadastro realizado anteriormente na Aba </w:t>
      </w:r>
      <w:r w:rsidR="00F00DFB" w:rsidRPr="001D3C4F">
        <w:rPr>
          <w:color w:val="auto"/>
        </w:rPr>
        <w:t>P</w:t>
      </w:r>
      <w:r w:rsidRPr="001D3C4F">
        <w:rPr>
          <w:color w:val="auto"/>
        </w:rPr>
        <w:t xml:space="preserve">eríodo. </w:t>
      </w:r>
    </w:p>
    <w:p w14:paraId="53742058" w14:textId="5221B0BD" w:rsidR="004F0AD1" w:rsidRPr="00601090" w:rsidRDefault="004F0AD1" w:rsidP="00177D2C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01090">
        <w:rPr>
          <w:color w:val="auto"/>
        </w:rPr>
        <w:t xml:space="preserve">O sistema deve validar se o valor selecionado na </w:t>
      </w:r>
      <w:proofErr w:type="spellStart"/>
      <w:r w:rsidRPr="00601090">
        <w:rPr>
          <w:color w:val="auto"/>
        </w:rPr>
        <w:t>combobox</w:t>
      </w:r>
      <w:proofErr w:type="spellEnd"/>
      <w:r w:rsidRPr="00601090">
        <w:rPr>
          <w:color w:val="auto"/>
        </w:rPr>
        <w:t xml:space="preserve"> da Atividade </w:t>
      </w:r>
      <w:proofErr w:type="gramStart"/>
      <w:r w:rsidRPr="00601090">
        <w:rPr>
          <w:color w:val="auto"/>
        </w:rPr>
        <w:t>Principal ,</w:t>
      </w:r>
      <w:proofErr w:type="gramEnd"/>
      <w:r w:rsidRPr="00601090">
        <w:rPr>
          <w:color w:val="auto"/>
        </w:rPr>
        <w:t xml:space="preserve"> está com a opção “Obedecer Vigência “ desmarcada na </w:t>
      </w:r>
      <w:r w:rsidRPr="00601090">
        <w:rPr>
          <w:color w:val="auto"/>
          <w:u w:val="single"/>
        </w:rPr>
        <w:t>Aba Período</w:t>
      </w:r>
      <w:r w:rsidRPr="00601090">
        <w:rPr>
          <w:color w:val="auto"/>
        </w:rPr>
        <w:t xml:space="preserve">. Caso esteja desmarcada, o sistema deve compreender que a Atividade Principal selecionada/replicada para a </w:t>
      </w:r>
      <w:r w:rsidRPr="00601090">
        <w:rPr>
          <w:color w:val="auto"/>
          <w:u w:val="single"/>
        </w:rPr>
        <w:t>Aba Prazo</w:t>
      </w:r>
      <w:r w:rsidRPr="00601090">
        <w:rPr>
          <w:color w:val="auto"/>
        </w:rPr>
        <w:t xml:space="preserve"> também NÃO </w:t>
      </w:r>
      <w:r w:rsidRPr="00601090">
        <w:rPr>
          <w:color w:val="000000" w:themeColor="text1"/>
        </w:rPr>
        <w:t xml:space="preserve">deve realizar a validação do período de vigência, conforme descritos nas regras da HST02. </w:t>
      </w:r>
    </w:p>
    <w:p w14:paraId="063C7A5B" w14:textId="3C5089E9" w:rsidR="00177D2C" w:rsidRPr="00601090" w:rsidRDefault="00177D2C" w:rsidP="00177D2C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01090">
        <w:rPr>
          <w:color w:val="auto"/>
        </w:rPr>
        <w:t xml:space="preserve">Nos casos que a opção “Obedecer Vigência! Esteja desmarcado e o ator seleciona-la na </w:t>
      </w:r>
      <w:proofErr w:type="spellStart"/>
      <w:r w:rsidRPr="00601090">
        <w:rPr>
          <w:color w:val="auto"/>
        </w:rPr>
        <w:t>combobox</w:t>
      </w:r>
      <w:proofErr w:type="spellEnd"/>
      <w:r w:rsidRPr="00601090">
        <w:rPr>
          <w:color w:val="auto"/>
        </w:rPr>
        <w:t xml:space="preserve">, o sistema deve exibir abaixo do campo da Atividade Principal a seguinte </w:t>
      </w:r>
      <w:r w:rsidR="00F75711" w:rsidRPr="00601090">
        <w:rPr>
          <w:color w:val="auto"/>
        </w:rPr>
        <w:t>informação</w:t>
      </w:r>
      <w:r w:rsidRPr="00601090">
        <w:rPr>
          <w:color w:val="auto"/>
        </w:rPr>
        <w:t>:</w:t>
      </w:r>
      <w:r w:rsidR="00F75711" w:rsidRPr="00601090">
        <w:rPr>
          <w:color w:val="auto"/>
        </w:rPr>
        <w:t xml:space="preserve"> Opção “Obedecer Vigência” desmarcada</w:t>
      </w:r>
    </w:p>
    <w:p w14:paraId="7674B94F" w14:textId="77777777" w:rsidR="00F75711" w:rsidRPr="00F75711" w:rsidRDefault="00F75711" w:rsidP="00F7571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6F604B5" w14:textId="18DDD48A" w:rsidR="00F75711" w:rsidRDefault="00F75711" w:rsidP="00F7571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>
        <w:rPr>
          <w:noProof/>
          <w:color w:val="auto"/>
          <w:highlight w:val="yellow"/>
        </w:rPr>
        <w:drawing>
          <wp:inline distT="0" distB="0" distL="0" distR="0" wp14:anchorId="47BEC632" wp14:editId="6457AF25">
            <wp:extent cx="3903924" cy="1231918"/>
            <wp:effectExtent l="0" t="0" r="1905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9" cy="12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C190" w14:textId="77777777" w:rsidR="00177D2C" w:rsidRPr="00EB0725" w:rsidRDefault="00177D2C" w:rsidP="00177D2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</w:p>
    <w:p w14:paraId="2F29EE45" w14:textId="47970AC7" w:rsidR="006314F5" w:rsidRPr="001D3C4F" w:rsidRDefault="00733D91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Ao selecionar </w:t>
      </w:r>
      <w:r w:rsidR="00F00DFB" w:rsidRPr="001D3C4F">
        <w:rPr>
          <w:color w:val="auto"/>
        </w:rPr>
        <w:t>o valor desejado</w:t>
      </w:r>
      <w:r w:rsidRPr="001D3C4F">
        <w:rPr>
          <w:color w:val="auto"/>
        </w:rPr>
        <w:t xml:space="preserve"> na </w:t>
      </w:r>
      <w:proofErr w:type="spellStart"/>
      <w:r w:rsidR="00F00DFB" w:rsidRPr="001D3C4F">
        <w:rPr>
          <w:color w:val="auto"/>
        </w:rPr>
        <w:t>combobox</w:t>
      </w:r>
      <w:proofErr w:type="spellEnd"/>
      <w:r w:rsidR="00F00DFB" w:rsidRPr="001D3C4F">
        <w:rPr>
          <w:color w:val="auto"/>
        </w:rPr>
        <w:t>, sistema</w:t>
      </w:r>
      <w:r w:rsidR="006314F5" w:rsidRPr="001D3C4F">
        <w:rPr>
          <w:color w:val="auto"/>
        </w:rPr>
        <w:t xml:space="preserve"> </w:t>
      </w:r>
      <w:r w:rsidRPr="001D3C4F">
        <w:rPr>
          <w:color w:val="auto"/>
        </w:rPr>
        <w:t xml:space="preserve">deve </w:t>
      </w:r>
      <w:r w:rsidR="006314F5" w:rsidRPr="001D3C4F">
        <w:rPr>
          <w:color w:val="auto"/>
        </w:rPr>
        <w:t xml:space="preserve">exibir </w:t>
      </w:r>
      <w:r w:rsidRPr="001D3C4F">
        <w:rPr>
          <w:color w:val="auto"/>
        </w:rPr>
        <w:t xml:space="preserve">automaticamente </w:t>
      </w:r>
      <w:r w:rsidR="006314F5" w:rsidRPr="001D3C4F">
        <w:rPr>
          <w:color w:val="auto"/>
        </w:rPr>
        <w:t>o campo</w:t>
      </w:r>
      <w:r w:rsidRPr="001D3C4F">
        <w:rPr>
          <w:color w:val="auto"/>
        </w:rPr>
        <w:t xml:space="preserve"> da sua subativida</w:t>
      </w:r>
      <w:r w:rsidR="00F00DFB" w:rsidRPr="001D3C4F">
        <w:rPr>
          <w:color w:val="auto"/>
        </w:rPr>
        <w:t>de</w:t>
      </w:r>
      <w:r w:rsidRPr="001D3C4F">
        <w:rPr>
          <w:color w:val="auto"/>
        </w:rPr>
        <w:t xml:space="preserve"> “</w:t>
      </w:r>
      <w:r w:rsidRPr="001D3C4F">
        <w:rPr>
          <w:color w:val="auto"/>
          <w:u w:val="single"/>
        </w:rPr>
        <w:t>1.1Atividade</w:t>
      </w:r>
      <w:r w:rsidRPr="001D3C4F">
        <w:rPr>
          <w:color w:val="auto"/>
        </w:rPr>
        <w:t xml:space="preserve">”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_Ref13659422 \r \h </w:instrText>
      </w:r>
      <w:r w:rsidR="00812FFA" w:rsidRPr="001D3C4F">
        <w:rPr>
          <w:color w:val="31849B" w:themeColor="accent5" w:themeShade="BF"/>
        </w:rPr>
        <w:instrText xml:space="preserve">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1.2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  <w:r w:rsidRPr="001D3C4F">
        <w:rPr>
          <w:color w:val="auto"/>
        </w:rPr>
        <w:t>, aonde o ator deverá preencher obrigatoriamente o nome da atividade e a duração.</w:t>
      </w:r>
    </w:p>
    <w:p w14:paraId="253CFDD2" w14:textId="06544122" w:rsidR="00733D91" w:rsidRPr="001D3C4F" w:rsidRDefault="00733D91" w:rsidP="00733D91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lastRenderedPageBreak/>
        <w:drawing>
          <wp:inline distT="0" distB="0" distL="0" distR="0" wp14:anchorId="78AECDBD" wp14:editId="50632376">
            <wp:extent cx="4343400" cy="1304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35AA" w14:textId="3F93EE2D" w:rsidR="003C5C56" w:rsidRPr="001D3C4F" w:rsidRDefault="00056511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</w:t>
      </w:r>
      <w:r w:rsidR="00733D91" w:rsidRPr="001D3C4F">
        <w:rPr>
          <w:color w:val="auto"/>
        </w:rPr>
        <w:t xml:space="preserve">valor selecionado pelo ator na atividade “1.Atividade Principal” não deve ser mais exibido para as próximas seleções em outras </w:t>
      </w:r>
      <w:r w:rsidR="00F00DFB" w:rsidRPr="001D3C4F">
        <w:rPr>
          <w:color w:val="auto"/>
        </w:rPr>
        <w:t>Atividades Principais, ou seja, o valor só poderá ser selecionado uma única vez.</w:t>
      </w:r>
    </w:p>
    <w:p w14:paraId="161A4779" w14:textId="7AB66F37" w:rsidR="00734A10" w:rsidRPr="001D3C4F" w:rsidRDefault="00734A10" w:rsidP="00734A10">
      <w:pPr>
        <w:pStyle w:val="PargrafodaLista"/>
        <w:widowControl/>
        <w:numPr>
          <w:ilvl w:val="0"/>
          <w:numId w:val="3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ator preenche os </w:t>
      </w:r>
      <w:r w:rsidR="003E0DF9" w:rsidRPr="001D3C4F">
        <w:rPr>
          <w:color w:val="auto"/>
        </w:rPr>
        <w:t>campos referente</w:t>
      </w:r>
      <w:r w:rsidR="00D06741" w:rsidRPr="001D3C4F">
        <w:rPr>
          <w:color w:val="auto"/>
        </w:rPr>
        <w:t xml:space="preserve"> as Atividade</w:t>
      </w:r>
      <w:r w:rsidR="00CE7C36" w:rsidRPr="001D3C4F">
        <w:rPr>
          <w:color w:val="auto"/>
        </w:rPr>
        <w:t>, Atividade Predecessora e Atividade Correlata</w:t>
      </w:r>
      <w:r w:rsidR="00D06741" w:rsidRPr="001D3C4F">
        <w:rPr>
          <w:color w:val="auto"/>
        </w:rPr>
        <w:t>,</w:t>
      </w:r>
      <w:r w:rsidR="00CE7C36" w:rsidRPr="001D3C4F">
        <w:rPr>
          <w:color w:val="auto"/>
        </w:rPr>
        <w:t xml:space="preserve"> caso exista. O ator </w:t>
      </w:r>
      <w:r w:rsidRPr="001D3C4F">
        <w:rPr>
          <w:color w:val="auto"/>
        </w:rPr>
        <w:t xml:space="preserve">aciona a opção “Salvar”, o sistema exibe mensagem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_Ref13659352 \r \h 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ME04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029C9320" w14:textId="595978C4" w:rsidR="00877364" w:rsidRPr="001D3C4F" w:rsidRDefault="00877364" w:rsidP="00BD1ED0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>O sistem</w:t>
      </w:r>
      <w:r w:rsidR="00B56950" w:rsidRPr="001D3C4F">
        <w:rPr>
          <w:color w:val="auto"/>
        </w:rPr>
        <w:t>a</w:t>
      </w:r>
      <w:r w:rsidRPr="001D3C4F">
        <w:rPr>
          <w:color w:val="auto"/>
        </w:rPr>
        <w:t xml:space="preserve"> identifica que os campos obrigatórios não foram informados, o sistema destaca </w:t>
      </w:r>
      <w:r w:rsidR="00FE26C4" w:rsidRPr="001D3C4F">
        <w:rPr>
          <w:color w:val="auto"/>
        </w:rPr>
        <w:t xml:space="preserve">em vermelho </w:t>
      </w:r>
      <w:r w:rsidR="00335886" w:rsidRPr="001D3C4F">
        <w:rPr>
          <w:color w:val="auto"/>
        </w:rPr>
        <w:t>a borda d</w:t>
      </w:r>
      <w:r w:rsidRPr="001D3C4F">
        <w:rPr>
          <w:color w:val="auto"/>
        </w:rPr>
        <w:t xml:space="preserve">o campo obrigatório e apresenta </w:t>
      </w:r>
      <w:proofErr w:type="gramStart"/>
      <w:r w:rsidRPr="001D3C4F">
        <w:rPr>
          <w:color w:val="auto"/>
        </w:rPr>
        <w:t xml:space="preserve">mensagem </w:t>
      </w:r>
      <w:r w:rsidR="00E8537A" w:rsidRPr="001D3C4F">
        <w:rPr>
          <w:color w:val="auto"/>
        </w:rPr>
        <w:t xml:space="preserve"> </w:t>
      </w:r>
      <w:r w:rsidR="00E8537A" w:rsidRPr="001D3C4F">
        <w:rPr>
          <w:color w:val="31849B" w:themeColor="accent5" w:themeShade="BF"/>
        </w:rPr>
        <w:t>[</w:t>
      </w:r>
      <w:proofErr w:type="gramEnd"/>
      <w:r w:rsidR="00E8537A" w:rsidRPr="001D3C4F">
        <w:rPr>
          <w:color w:val="31849B" w:themeColor="accent5" w:themeShade="BF"/>
        </w:rPr>
        <w:fldChar w:fldCharType="begin"/>
      </w:r>
      <w:r w:rsidR="00E8537A" w:rsidRPr="001D3C4F">
        <w:rPr>
          <w:color w:val="31849B" w:themeColor="accent5" w:themeShade="BF"/>
        </w:rPr>
        <w:instrText xml:space="preserve"> REF _Ref13647479 \r \h </w:instrText>
      </w:r>
      <w:r w:rsidR="00B41BA5" w:rsidRPr="001D3C4F">
        <w:rPr>
          <w:color w:val="31849B" w:themeColor="accent5" w:themeShade="BF"/>
        </w:rPr>
        <w:instrText xml:space="preserve"> \* MERGEFORMAT </w:instrText>
      </w:r>
      <w:r w:rsidR="00E8537A" w:rsidRPr="001D3C4F">
        <w:rPr>
          <w:color w:val="31849B" w:themeColor="accent5" w:themeShade="BF"/>
        </w:rPr>
      </w:r>
      <w:r w:rsidR="00E8537A" w:rsidRPr="001D3C4F">
        <w:rPr>
          <w:color w:val="31849B" w:themeColor="accent5" w:themeShade="BF"/>
        </w:rPr>
        <w:fldChar w:fldCharType="separate"/>
      </w:r>
      <w:r w:rsidR="00E8537A" w:rsidRPr="001D3C4F">
        <w:rPr>
          <w:color w:val="31849B" w:themeColor="accent5" w:themeShade="BF"/>
        </w:rPr>
        <w:t>ME03</w:t>
      </w:r>
      <w:r w:rsidR="00E8537A" w:rsidRPr="001D3C4F">
        <w:rPr>
          <w:color w:val="31849B" w:themeColor="accent5" w:themeShade="BF"/>
        </w:rPr>
        <w:fldChar w:fldCharType="end"/>
      </w:r>
      <w:r w:rsidR="00E8537A" w:rsidRPr="001D3C4F">
        <w:rPr>
          <w:color w:val="31849B" w:themeColor="accent5" w:themeShade="BF"/>
        </w:rPr>
        <w:t>]</w:t>
      </w:r>
    </w:p>
    <w:p w14:paraId="61C941F1" w14:textId="56465B37" w:rsidR="0001569F" w:rsidRPr="001D3C4F" w:rsidRDefault="00F10189" w:rsidP="00FC666A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567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D3C4F">
        <w:rPr>
          <w:color w:val="auto"/>
        </w:rPr>
        <w:t xml:space="preserve">Caso o ator acione a Aba </w:t>
      </w:r>
      <w:r w:rsidR="0001569F" w:rsidRPr="001D3C4F">
        <w:rPr>
          <w:color w:val="auto"/>
        </w:rPr>
        <w:t>Período ou Histórico ou Voltar,</w:t>
      </w:r>
      <w:r w:rsidRPr="001D3C4F">
        <w:rPr>
          <w:color w:val="auto"/>
        </w:rPr>
        <w:t xml:space="preserve"> o sistema deve validar se existe campos preenchidos</w:t>
      </w:r>
      <w:r w:rsidR="0001569F" w:rsidRPr="001D3C4F">
        <w:rPr>
          <w:color w:val="auto"/>
        </w:rPr>
        <w:t xml:space="preserve">/alterados, </w:t>
      </w:r>
      <w:r w:rsidRPr="001D3C4F">
        <w:rPr>
          <w:color w:val="auto"/>
        </w:rPr>
        <w:t xml:space="preserve">sem ter sido salvos, caso exista o sistema deve exibir </w:t>
      </w:r>
      <w:proofErr w:type="spellStart"/>
      <w:r w:rsidRPr="001D3C4F">
        <w:rPr>
          <w:color w:val="auto"/>
        </w:rPr>
        <w:t>mensagem</w:t>
      </w:r>
      <w:proofErr w:type="spellEnd"/>
      <w:r w:rsidRPr="001D3C4F">
        <w:rPr>
          <w:color w:val="auto"/>
        </w:rPr>
        <w:t xml:space="preserve"> </w:t>
      </w:r>
      <w:r w:rsidRPr="001D3C4F">
        <w:rPr>
          <w:color w:val="31849B" w:themeColor="accent5" w:themeShade="BF"/>
        </w:rPr>
        <w:t>[</w:t>
      </w:r>
      <w:r w:rsidR="00C05523" w:rsidRPr="001D3C4F">
        <w:rPr>
          <w:color w:val="31849B" w:themeColor="accent5" w:themeShade="BF"/>
        </w:rPr>
        <w:fldChar w:fldCharType="begin"/>
      </w:r>
      <w:r w:rsidR="00C05523" w:rsidRPr="001D3C4F">
        <w:rPr>
          <w:color w:val="31849B" w:themeColor="accent5" w:themeShade="BF"/>
        </w:rPr>
        <w:instrText xml:space="preserve"> REF _Ref13816296 \r \h </w:instrText>
      </w:r>
      <w:r w:rsidR="00304C8C" w:rsidRPr="001D3C4F">
        <w:rPr>
          <w:color w:val="31849B" w:themeColor="accent5" w:themeShade="BF"/>
        </w:rPr>
        <w:instrText xml:space="preserve"> \* MERGEFORMAT </w:instrText>
      </w:r>
      <w:r w:rsidR="00C05523" w:rsidRPr="001D3C4F">
        <w:rPr>
          <w:color w:val="31849B" w:themeColor="accent5" w:themeShade="BF"/>
        </w:rPr>
      </w:r>
      <w:r w:rsidR="00C05523" w:rsidRPr="001D3C4F">
        <w:rPr>
          <w:color w:val="31849B" w:themeColor="accent5" w:themeShade="BF"/>
        </w:rPr>
        <w:fldChar w:fldCharType="separate"/>
      </w:r>
      <w:r w:rsidR="00C05523" w:rsidRPr="001D3C4F">
        <w:rPr>
          <w:color w:val="31849B" w:themeColor="accent5" w:themeShade="BF"/>
        </w:rPr>
        <w:t>ME06</w:t>
      </w:r>
      <w:r w:rsidR="00C05523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  <w:r w:rsidR="00181A8E" w:rsidRPr="001D3C4F">
        <w:rPr>
          <w:color w:val="31849B" w:themeColor="accent5" w:themeShade="BF"/>
        </w:rPr>
        <w:t xml:space="preserve">. </w:t>
      </w:r>
    </w:p>
    <w:p w14:paraId="2D2491D8" w14:textId="7CBF2FB0" w:rsidR="00F10189" w:rsidRPr="001D3C4F" w:rsidRDefault="00181A8E" w:rsidP="00FC666A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567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D3C4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1D3C4F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Pr="001D3C4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="00235931" w:rsidRPr="001D3C4F">
        <w:rPr>
          <w:color w:val="auto"/>
          <w:u w:val="single"/>
        </w:rPr>
        <w:t>NÃO</w:t>
      </w:r>
      <w:r w:rsidRPr="001D3C4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="00235931" w:rsidRPr="001D3C4F">
        <w:rPr>
          <w:color w:val="auto"/>
        </w:rPr>
        <w:t>os dados alterados, caso exista</w:t>
      </w:r>
      <w:r w:rsidR="0001569F" w:rsidRPr="001D3C4F">
        <w:rPr>
          <w:color w:val="auto"/>
        </w:rPr>
        <w:t xml:space="preserve">. </w:t>
      </w:r>
      <w:r w:rsidR="0024429E" w:rsidRPr="001D3C4F">
        <w:rPr>
          <w:color w:val="auto"/>
        </w:rPr>
        <w:t xml:space="preserve">Caso o ator selecione a Opção </w:t>
      </w:r>
      <w:r w:rsidR="0024429E" w:rsidRPr="001D3C4F">
        <w:rPr>
          <w:color w:val="auto"/>
          <w:u w:val="single"/>
        </w:rPr>
        <w:t>NÃO</w:t>
      </w:r>
      <w:r w:rsidR="0024429E" w:rsidRPr="001D3C4F">
        <w:rPr>
          <w:color w:val="auto"/>
        </w:rPr>
        <w:t>, o sistema deve permanecer na mesma tela mantendo os dados.</w:t>
      </w:r>
    </w:p>
    <w:p w14:paraId="4860A92B" w14:textId="777AD453" w:rsidR="00AA1161" w:rsidRPr="001D3C4F" w:rsidRDefault="00AA1161" w:rsidP="00AA1161">
      <w:pPr>
        <w:pStyle w:val="PargrafodaLista"/>
        <w:numPr>
          <w:ilvl w:val="0"/>
          <w:numId w:val="13"/>
        </w:numPr>
        <w:spacing w:before="60" w:after="60"/>
        <w:ind w:left="567"/>
      </w:pPr>
      <w:r w:rsidRPr="001D3C4F">
        <w:t>O sistema deve registrar uma trilha de auditoria contendo a ação executada (incluir, alterar e excluir), a identificação da funcionalidade, a</w:t>
      </w:r>
      <w:r w:rsidR="0024429E" w:rsidRPr="001D3C4F">
        <w:t xml:space="preserve"> data e hora da ocorrência e</w:t>
      </w:r>
      <w:r w:rsidRPr="001D3C4F">
        <w:t xml:space="preserve"> a identificação do ator; permitindo assim que todas as informações estarão disponíveis para a consulta através da aba Histórico.</w:t>
      </w:r>
    </w:p>
    <w:p w14:paraId="1683B99D" w14:textId="2E621104" w:rsidR="00B5253C" w:rsidRPr="001D3C4F" w:rsidRDefault="00B5253C" w:rsidP="00AA1161">
      <w:pPr>
        <w:pStyle w:val="PargrafodaLista"/>
        <w:numPr>
          <w:ilvl w:val="0"/>
          <w:numId w:val="13"/>
        </w:numPr>
        <w:spacing w:before="60" w:after="60"/>
        <w:ind w:left="567"/>
      </w:pPr>
      <w:r w:rsidRPr="001D3C4F">
        <w:t>O sistema deve validar o preenchimentos dos campos obrigatórios</w:t>
      </w:r>
      <w:r w:rsidR="00DC5CB9" w:rsidRPr="001D3C4F">
        <w:t>.</w:t>
      </w:r>
      <w:r w:rsidRPr="001D3C4F">
        <w:t xml:space="preserve"> </w:t>
      </w:r>
    </w:p>
    <w:p w14:paraId="6365070C" w14:textId="77777777" w:rsidR="00877364" w:rsidRPr="001D3C4F" w:rsidRDefault="00877364" w:rsidP="00332B3F">
      <w:pPr>
        <w:pStyle w:val="PargrafodaLista"/>
        <w:widowControl/>
        <w:autoSpaceDE/>
        <w:adjustRightInd/>
        <w:spacing w:after="200" w:line="276" w:lineRule="auto"/>
        <w:contextualSpacing/>
        <w:jc w:val="both"/>
      </w:pPr>
    </w:p>
    <w:p w14:paraId="2ED602AB" w14:textId="2EF287C5" w:rsidR="00AE4740" w:rsidRPr="001D3C4F" w:rsidRDefault="00AE4740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1D3C4F">
        <w:t xml:space="preserve">O sistema identifica falta de comunicação e apresenta a mensagem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_Ref12023348 \r \h 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ME01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463EC980" w14:textId="77777777" w:rsidR="00AE4740" w:rsidRPr="001D3C4F" w:rsidRDefault="00AE4740" w:rsidP="00AE4740">
      <w:pPr>
        <w:pStyle w:val="PargrafodaLista"/>
      </w:pPr>
    </w:p>
    <w:p w14:paraId="24773059" w14:textId="31400D68" w:rsidR="00B60A32" w:rsidRPr="001D3C4F" w:rsidRDefault="00AD4820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9" w:name="_Ref13836579"/>
      <w:bookmarkStart w:id="30" w:name="_Ref14791823"/>
      <w:r w:rsidRPr="001D3C4F">
        <w:t>Informações iniciais do Calendário</w:t>
      </w:r>
      <w:bookmarkEnd w:id="29"/>
      <w:r w:rsidRPr="001D3C4F">
        <w:t>:</w:t>
      </w:r>
      <w:bookmarkEnd w:id="30"/>
    </w:p>
    <w:p w14:paraId="7F6E6CD3" w14:textId="0C5C7BC6" w:rsidR="00D77A9C" w:rsidRPr="001D3C4F" w:rsidRDefault="00AD4820" w:rsidP="00B167D4">
      <w:pPr>
        <w:pStyle w:val="PargrafodaLista"/>
        <w:widowControl/>
        <w:numPr>
          <w:ilvl w:val="1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>O sistema deve exibir os campos</w:t>
      </w:r>
      <w:r w:rsidR="00D77A9C" w:rsidRPr="001D3C4F">
        <w:t xml:space="preserve"> abaixo citados desabilitados e preenchidos com os dados informados pelo ator na Aba Período</w:t>
      </w:r>
      <w:r w:rsidR="003E0DF9" w:rsidRPr="001D3C4F">
        <w:t xml:space="preserve"> [HST02]</w:t>
      </w:r>
      <w:r w:rsidR="00D77A9C" w:rsidRPr="001D3C4F">
        <w:t>:</w:t>
      </w:r>
    </w:p>
    <w:p w14:paraId="22FB8012" w14:textId="4E4347EB" w:rsidR="00D77A9C" w:rsidRPr="001D3C4F" w:rsidRDefault="00D77A9C" w:rsidP="00D77A9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1D3C4F">
        <w:rPr>
          <w:b/>
        </w:rPr>
        <w:t>Ano da Eleição; Tipo de Processo; IES; CAU/UF; Resolução; Período de Vigência; Idade do Voto Obrigatório; Período de Mandato.</w:t>
      </w:r>
    </w:p>
    <w:p w14:paraId="014F0BB4" w14:textId="3CE71894" w:rsidR="00AD4820" w:rsidRPr="001D3C4F" w:rsidRDefault="009E2DE3" w:rsidP="00D77A9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61B2398E" wp14:editId="43ADFB57">
            <wp:extent cx="4967942" cy="2562101"/>
            <wp:effectExtent l="0" t="0" r="4445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32" cy="257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820" w:rsidRPr="001D3C4F">
        <w:t xml:space="preserve"> </w:t>
      </w:r>
    </w:p>
    <w:p w14:paraId="716E2AEB" w14:textId="77777777" w:rsidR="00AD4820" w:rsidRPr="001D3C4F" w:rsidRDefault="00AD4820" w:rsidP="00AD4820">
      <w:pPr>
        <w:spacing w:after="200" w:line="276" w:lineRule="auto"/>
        <w:contextualSpacing/>
      </w:pPr>
    </w:p>
    <w:p w14:paraId="4BA15E0B" w14:textId="5B098016" w:rsidR="00D77A9C" w:rsidRPr="001D3C4F" w:rsidRDefault="00B60A32" w:rsidP="00B167D4">
      <w:pPr>
        <w:pStyle w:val="PargrafodaLista"/>
        <w:widowControl/>
        <w:numPr>
          <w:ilvl w:val="1"/>
          <w:numId w:val="1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No campo </w:t>
      </w:r>
      <w:r w:rsidR="00D77A9C" w:rsidRPr="001D3C4F">
        <w:t xml:space="preserve">resolução o sistema deve exibir o link com o arquivo anexado pelo ator na Aba Período. </w:t>
      </w:r>
    </w:p>
    <w:p w14:paraId="574E6EFD" w14:textId="77777777" w:rsidR="00B5253C" w:rsidRPr="001D3C4F" w:rsidRDefault="00B5253C" w:rsidP="00B5253C">
      <w:pPr>
        <w:pStyle w:val="PargrafodaLista"/>
        <w:numPr>
          <w:ilvl w:val="1"/>
          <w:numId w:val="16"/>
        </w:numPr>
        <w:spacing w:before="60" w:after="60"/>
        <w:ind w:left="993"/>
      </w:pPr>
      <w:r w:rsidRPr="001D3C4F">
        <w:t>O sistema identifica que o ator acionou a opção que permite “Baixar” arquivo, o sistema realiza o download do arquivo desejado. Ao acionar o link, o sistema baixa o arquivo sem exibir escolha do local para seleção. Será baixado na pasta default.</w:t>
      </w:r>
    </w:p>
    <w:p w14:paraId="43E397E4" w14:textId="09281B6E" w:rsidR="00B5253C" w:rsidRPr="001D3C4F" w:rsidRDefault="00B60A32" w:rsidP="00DC5CB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t xml:space="preserve"> </w:t>
      </w:r>
    </w:p>
    <w:p w14:paraId="09FC11AC" w14:textId="77777777" w:rsidR="006E6380" w:rsidRPr="001D3C4F" w:rsidRDefault="006E6380" w:rsidP="006E638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</w:p>
    <w:p w14:paraId="306B868D" w14:textId="351B2F29" w:rsidR="00C45F31" w:rsidRPr="001D3C4F" w:rsidRDefault="00C45F3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color w:val="auto"/>
          <w:u w:val="single"/>
        </w:rPr>
      </w:pPr>
      <w:bookmarkStart w:id="31" w:name="_Ref13844709"/>
      <w:r w:rsidRPr="001D3C4F">
        <w:rPr>
          <w:b/>
          <w:color w:val="auto"/>
          <w:u w:val="single"/>
        </w:rPr>
        <w:t>Incluir Atividade</w:t>
      </w:r>
      <w:bookmarkEnd w:id="31"/>
    </w:p>
    <w:p w14:paraId="2541E78B" w14:textId="26D94104" w:rsidR="003F67E6" w:rsidRPr="001D3C4F" w:rsidRDefault="003F67E6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>Primeiramente o sistema deve exibir a Atividade 1;</w:t>
      </w:r>
      <w:r w:rsidRPr="001D3C4F">
        <w:rPr>
          <w:color w:val="31849B" w:themeColor="accent5" w:themeShade="BF"/>
        </w:rPr>
        <w:t xml:space="preserve"> [</w:t>
      </w:r>
      <w:r w:rsidR="00F71B2D" w:rsidRPr="001D3C4F">
        <w:rPr>
          <w:color w:val="31849B" w:themeColor="accent5" w:themeShade="BF"/>
        </w:rPr>
        <w:fldChar w:fldCharType="begin"/>
      </w:r>
      <w:r w:rsidR="00F71B2D" w:rsidRPr="001D3C4F">
        <w:rPr>
          <w:color w:val="31849B" w:themeColor="accent5" w:themeShade="BF"/>
        </w:rPr>
        <w:instrText xml:space="preserve"> REF _Ref14191691 \r \h </w:instrText>
      </w:r>
      <w:r w:rsidR="00AD324F" w:rsidRPr="001D3C4F">
        <w:rPr>
          <w:color w:val="31849B" w:themeColor="accent5" w:themeShade="BF"/>
        </w:rPr>
        <w:instrText xml:space="preserve"> \* MERGEFORMAT </w:instrText>
      </w:r>
      <w:r w:rsidR="00F71B2D" w:rsidRPr="001D3C4F">
        <w:rPr>
          <w:color w:val="31849B" w:themeColor="accent5" w:themeShade="BF"/>
        </w:rPr>
      </w:r>
      <w:r w:rsidR="00F71B2D" w:rsidRPr="001D3C4F">
        <w:rPr>
          <w:color w:val="31849B" w:themeColor="accent5" w:themeShade="BF"/>
        </w:rPr>
        <w:fldChar w:fldCharType="separate"/>
      </w:r>
      <w:r w:rsidR="00F71B2D" w:rsidRPr="001D3C4F">
        <w:rPr>
          <w:color w:val="31849B" w:themeColor="accent5" w:themeShade="BF"/>
        </w:rPr>
        <w:t>1.1</w:t>
      </w:r>
      <w:r w:rsidR="00F71B2D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41537515" w14:textId="5E269A26" w:rsidR="003F67E6" w:rsidRPr="001D3C4F" w:rsidRDefault="003F67E6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Ao aciona a opção </w:t>
      </w:r>
      <w:proofErr w:type="gramStart"/>
      <w:r w:rsidRPr="001D3C4F">
        <w:rPr>
          <w:color w:val="000000" w:themeColor="text1"/>
        </w:rPr>
        <w:t>“</w:t>
      </w:r>
      <w:r w:rsidR="003E0DF9" w:rsidRPr="001D3C4F">
        <w:rPr>
          <w:noProof/>
        </w:rPr>
        <w:drawing>
          <wp:inline distT="0" distB="0" distL="0" distR="0" wp14:anchorId="1CCED1BA" wp14:editId="336EB0CF">
            <wp:extent cx="143123" cy="122677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204" cy="1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DF9" w:rsidRPr="001D3C4F">
        <w:rPr>
          <w:color w:val="000000" w:themeColor="text1"/>
        </w:rPr>
        <w:t xml:space="preserve"> </w:t>
      </w:r>
      <w:r w:rsidRPr="001D3C4F">
        <w:rPr>
          <w:color w:val="000000" w:themeColor="text1"/>
        </w:rPr>
        <w:t>Incluir</w:t>
      </w:r>
      <w:proofErr w:type="gramEnd"/>
      <w:r w:rsidRPr="001D3C4F">
        <w:rPr>
          <w:color w:val="000000" w:themeColor="text1"/>
        </w:rPr>
        <w:t xml:space="preserve"> Atividade”, o sistema deve incluir a </w:t>
      </w:r>
      <w:r w:rsidR="003E0DF9" w:rsidRPr="001D3C4F">
        <w:rPr>
          <w:color w:val="000000" w:themeColor="text1"/>
        </w:rPr>
        <w:t>A</w:t>
      </w:r>
      <w:r w:rsidRPr="001D3C4F">
        <w:rPr>
          <w:color w:val="000000" w:themeColor="text1"/>
        </w:rPr>
        <w:t xml:space="preserve">tividade 2 e assim sucessivamente; </w:t>
      </w:r>
      <w:r w:rsidRPr="001D3C4F">
        <w:rPr>
          <w:color w:val="31849B" w:themeColor="accent5" w:themeShade="BF"/>
        </w:rPr>
        <w:t>[</w:t>
      </w:r>
      <w:r w:rsidR="00F71B2D" w:rsidRPr="001D3C4F">
        <w:rPr>
          <w:color w:val="31849B" w:themeColor="accent5" w:themeShade="BF"/>
        </w:rPr>
        <w:fldChar w:fldCharType="begin"/>
      </w:r>
      <w:r w:rsidR="00F71B2D" w:rsidRPr="001D3C4F">
        <w:rPr>
          <w:color w:val="31849B" w:themeColor="accent5" w:themeShade="BF"/>
        </w:rPr>
        <w:instrText xml:space="preserve"> REF _Ref13668338 \r \h </w:instrText>
      </w:r>
      <w:r w:rsidR="00AD324F" w:rsidRPr="001D3C4F">
        <w:rPr>
          <w:color w:val="31849B" w:themeColor="accent5" w:themeShade="BF"/>
        </w:rPr>
        <w:instrText xml:space="preserve"> \* MERGEFORMAT </w:instrText>
      </w:r>
      <w:r w:rsidR="00F71B2D" w:rsidRPr="001D3C4F">
        <w:rPr>
          <w:color w:val="31849B" w:themeColor="accent5" w:themeShade="BF"/>
        </w:rPr>
      </w:r>
      <w:r w:rsidR="00F71B2D" w:rsidRPr="001D3C4F">
        <w:rPr>
          <w:color w:val="31849B" w:themeColor="accent5" w:themeShade="BF"/>
        </w:rPr>
        <w:fldChar w:fldCharType="separate"/>
      </w:r>
      <w:r w:rsidR="00F71B2D" w:rsidRPr="001D3C4F">
        <w:rPr>
          <w:color w:val="31849B" w:themeColor="accent5" w:themeShade="BF"/>
        </w:rPr>
        <w:t>1.</w:t>
      </w:r>
      <w:r w:rsidR="003E0DF9" w:rsidRPr="001D3C4F">
        <w:rPr>
          <w:color w:val="31849B" w:themeColor="accent5" w:themeShade="BF"/>
        </w:rPr>
        <w:t>4</w:t>
      </w:r>
      <w:r w:rsidR="00F71B2D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0B53CE41" w14:textId="77777777" w:rsidR="008B58F8" w:rsidRPr="001D3C4F" w:rsidRDefault="00D16327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A Atividade Principal, deve ser exibida com uma </w:t>
      </w:r>
      <w:proofErr w:type="spellStart"/>
      <w:r w:rsidRPr="001D3C4F">
        <w:rPr>
          <w:color w:val="000000" w:themeColor="text1"/>
        </w:rPr>
        <w:t>combobox</w:t>
      </w:r>
      <w:proofErr w:type="spellEnd"/>
      <w:r w:rsidRPr="001D3C4F">
        <w:rPr>
          <w:color w:val="000000" w:themeColor="text1"/>
        </w:rPr>
        <w:t xml:space="preserve"> </w:t>
      </w:r>
      <w:proofErr w:type="spellStart"/>
      <w:r w:rsidRPr="001D3C4F">
        <w:rPr>
          <w:color w:val="000000" w:themeColor="text1"/>
        </w:rPr>
        <w:t>populada</w:t>
      </w:r>
      <w:proofErr w:type="spellEnd"/>
      <w:r w:rsidRPr="001D3C4F">
        <w:rPr>
          <w:color w:val="000000" w:themeColor="text1"/>
        </w:rPr>
        <w:t xml:space="preserve"> com todos os valores das atividade criadas pelo o </w:t>
      </w:r>
      <w:proofErr w:type="gramStart"/>
      <w:r w:rsidRPr="001D3C4F">
        <w:rPr>
          <w:color w:val="000000" w:themeColor="text1"/>
        </w:rPr>
        <w:t>ator ,</w:t>
      </w:r>
      <w:proofErr w:type="gramEnd"/>
      <w:r w:rsidRPr="001D3C4F">
        <w:rPr>
          <w:color w:val="000000" w:themeColor="text1"/>
        </w:rPr>
        <w:t xml:space="preserve"> na Aba </w:t>
      </w:r>
      <w:r w:rsidR="008B58F8" w:rsidRPr="001D3C4F">
        <w:rPr>
          <w:color w:val="000000" w:themeColor="text1"/>
        </w:rPr>
        <w:t>Período</w:t>
      </w:r>
      <w:r w:rsidRPr="001D3C4F">
        <w:rPr>
          <w:color w:val="000000" w:themeColor="text1"/>
        </w:rPr>
        <w:t xml:space="preserve">. O sistema não deve permitir </w:t>
      </w:r>
      <w:r w:rsidR="008B58F8" w:rsidRPr="001D3C4F">
        <w:rPr>
          <w:color w:val="000000" w:themeColor="text1"/>
        </w:rPr>
        <w:t>que duas Atividade Principais seja selecionadas com o mesmo valor. Para administrar, o sistema não deve exibir o(s) valores que já foram selecionado anteriormente:</w:t>
      </w:r>
    </w:p>
    <w:p w14:paraId="348B8E4F" w14:textId="77777777" w:rsidR="00777189" w:rsidRPr="001D3C4F" w:rsidRDefault="008B58F8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proofErr w:type="spellStart"/>
      <w:r w:rsidRPr="001D3C4F">
        <w:rPr>
          <w:color w:val="000000" w:themeColor="text1"/>
        </w:rPr>
        <w:t>Ex</w:t>
      </w:r>
      <w:proofErr w:type="spellEnd"/>
      <w:r w:rsidRPr="001D3C4F">
        <w:rPr>
          <w:color w:val="000000" w:themeColor="text1"/>
        </w:rPr>
        <w:t>:</w:t>
      </w:r>
      <w:r w:rsidR="00777189" w:rsidRPr="001D3C4F">
        <w:rPr>
          <w:color w:val="000000" w:themeColor="text1"/>
        </w:rPr>
        <w:t xml:space="preserve"> </w:t>
      </w:r>
    </w:p>
    <w:p w14:paraId="33A7E364" w14:textId="68DF4DF4" w:rsidR="008B58F8" w:rsidRPr="001D3C4F" w:rsidRDefault="00777189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A </w:t>
      </w:r>
      <w:proofErr w:type="spellStart"/>
      <w:r w:rsidRPr="001D3C4F">
        <w:rPr>
          <w:color w:val="000000" w:themeColor="text1"/>
        </w:rPr>
        <w:t>combobox</w:t>
      </w:r>
      <w:proofErr w:type="spellEnd"/>
      <w:r w:rsidRPr="001D3C4F">
        <w:rPr>
          <w:color w:val="000000" w:themeColor="text1"/>
        </w:rPr>
        <w:t xml:space="preserve"> possui os valores Denuncia AAAA, Denuncia BBB e Denuncia CCC. O ator selecionou na Atividade 1 o valor igual a Denuncia AAA. </w:t>
      </w:r>
    </w:p>
    <w:p w14:paraId="4461BC51" w14:textId="77777777" w:rsidR="00777189" w:rsidRPr="001D3C4F" w:rsidRDefault="00777189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Ao selecionar a </w:t>
      </w:r>
      <w:proofErr w:type="spellStart"/>
      <w:r w:rsidRPr="001D3C4F">
        <w:rPr>
          <w:color w:val="000000" w:themeColor="text1"/>
        </w:rPr>
        <w:t>Combox</w:t>
      </w:r>
      <w:proofErr w:type="spellEnd"/>
      <w:r w:rsidRPr="001D3C4F">
        <w:rPr>
          <w:color w:val="000000" w:themeColor="text1"/>
        </w:rPr>
        <w:t xml:space="preserve"> da Atividade </w:t>
      </w:r>
      <w:proofErr w:type="gramStart"/>
      <w:r w:rsidRPr="001D3C4F">
        <w:rPr>
          <w:color w:val="000000" w:themeColor="text1"/>
        </w:rPr>
        <w:t>2 ,</w:t>
      </w:r>
      <w:proofErr w:type="gramEnd"/>
      <w:r w:rsidRPr="001D3C4F">
        <w:rPr>
          <w:color w:val="000000" w:themeColor="text1"/>
        </w:rPr>
        <w:t xml:space="preserve"> o sistema deve exibir o valor Denuncia AAA desabilitado para seleção. </w:t>
      </w:r>
    </w:p>
    <w:p w14:paraId="05344498" w14:textId="44DA0C08" w:rsidR="00777189" w:rsidRPr="001D3C4F" w:rsidRDefault="00777189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>Caso o ator retire/desmarque o valor Denuncia AAA, o sistema deve exibi-lo novamente habilitado para seleção.</w:t>
      </w:r>
    </w:p>
    <w:p w14:paraId="70BEA5EF" w14:textId="77777777" w:rsidR="008B58F8" w:rsidRPr="001D3C4F" w:rsidRDefault="008B58F8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5CF0B1D7" w14:textId="5A480506" w:rsidR="008B58F8" w:rsidRPr="001D3C4F" w:rsidRDefault="00BA52BC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noProof/>
          <w:color w:val="000000" w:themeColor="text1"/>
        </w:rPr>
        <w:drawing>
          <wp:inline distT="0" distB="0" distL="0" distR="0" wp14:anchorId="62F4230B" wp14:editId="512837D0">
            <wp:extent cx="3869716" cy="16238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80" cy="162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2D7A" w14:textId="4ACB350A" w:rsidR="00D16327" w:rsidRPr="001D3C4F" w:rsidRDefault="008B58F8" w:rsidP="008B58F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  </w:t>
      </w:r>
    </w:p>
    <w:p w14:paraId="76974F63" w14:textId="035913A8" w:rsidR="009C574D" w:rsidRPr="001D3C4F" w:rsidRDefault="008B58F8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>Ao ser selecionadas, a</w:t>
      </w:r>
      <w:r w:rsidR="00A418C5" w:rsidRPr="001D3C4F">
        <w:rPr>
          <w:color w:val="000000" w:themeColor="text1"/>
        </w:rPr>
        <w:t xml:space="preserve">(s) Atividade(s) deve(m) </w:t>
      </w:r>
      <w:r w:rsidR="009C574D" w:rsidRPr="001D3C4F">
        <w:rPr>
          <w:color w:val="000000" w:themeColor="text1"/>
        </w:rPr>
        <w:t>ser exibida</w:t>
      </w:r>
      <w:r w:rsidR="0078544A" w:rsidRPr="001D3C4F">
        <w:rPr>
          <w:color w:val="000000" w:themeColor="text1"/>
        </w:rPr>
        <w:t>(s)</w:t>
      </w:r>
      <w:r w:rsidR="009C574D" w:rsidRPr="001D3C4F">
        <w:rPr>
          <w:color w:val="000000" w:themeColor="text1"/>
        </w:rPr>
        <w:t xml:space="preserve"> com as datas </w:t>
      </w:r>
      <w:r w:rsidR="0078544A" w:rsidRPr="001D3C4F">
        <w:rPr>
          <w:color w:val="000000" w:themeColor="text1"/>
        </w:rPr>
        <w:t xml:space="preserve">início e fim, conforme </w:t>
      </w:r>
      <w:r w:rsidR="00A17006" w:rsidRPr="001D3C4F">
        <w:rPr>
          <w:color w:val="000000" w:themeColor="text1"/>
        </w:rPr>
        <w:t xml:space="preserve">dados </w:t>
      </w:r>
      <w:r w:rsidR="0078544A" w:rsidRPr="001D3C4F">
        <w:rPr>
          <w:color w:val="000000" w:themeColor="text1"/>
        </w:rPr>
        <w:t>preenchid</w:t>
      </w:r>
      <w:r w:rsidR="00A17006" w:rsidRPr="001D3C4F">
        <w:rPr>
          <w:color w:val="000000" w:themeColor="text1"/>
        </w:rPr>
        <w:t>o</w:t>
      </w:r>
      <w:r w:rsidR="0078544A" w:rsidRPr="001D3C4F">
        <w:rPr>
          <w:color w:val="000000" w:themeColor="text1"/>
        </w:rPr>
        <w:t>s p</w:t>
      </w:r>
      <w:r w:rsidR="009C574D" w:rsidRPr="001D3C4F">
        <w:rPr>
          <w:color w:val="000000" w:themeColor="text1"/>
        </w:rPr>
        <w:t xml:space="preserve">elo ator na </w:t>
      </w:r>
      <w:r w:rsidR="009C574D" w:rsidRPr="001D3C4F">
        <w:rPr>
          <w:color w:val="000000" w:themeColor="text1"/>
          <w:u w:val="single"/>
        </w:rPr>
        <w:t>Aba Período</w:t>
      </w:r>
      <w:r w:rsidR="0078544A" w:rsidRPr="001D3C4F">
        <w:rPr>
          <w:color w:val="000000" w:themeColor="text1"/>
        </w:rPr>
        <w:t xml:space="preserve">. Os campos das datas devem ser exibidos </w:t>
      </w:r>
      <w:r w:rsidR="0078544A" w:rsidRPr="001D3C4F">
        <w:rPr>
          <w:color w:val="000000" w:themeColor="text1"/>
          <w:u w:val="single"/>
        </w:rPr>
        <w:t>desabilitados</w:t>
      </w:r>
      <w:r w:rsidR="0078544A" w:rsidRPr="001D3C4F">
        <w:rPr>
          <w:color w:val="000000" w:themeColor="text1"/>
        </w:rPr>
        <w:t>.</w:t>
      </w:r>
    </w:p>
    <w:p w14:paraId="4DFB1587" w14:textId="5F522FE3" w:rsidR="00A418C5" w:rsidRPr="001D3C4F" w:rsidRDefault="00A418C5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Caso o ator </w:t>
      </w:r>
      <w:r w:rsidR="00547487" w:rsidRPr="001D3C4F">
        <w:rPr>
          <w:color w:val="000000" w:themeColor="text1"/>
        </w:rPr>
        <w:t>desabilite o campo</w:t>
      </w:r>
      <w:r w:rsidRPr="001D3C4F">
        <w:rPr>
          <w:color w:val="000000" w:themeColor="text1"/>
        </w:rPr>
        <w:t xml:space="preserve"> “Obedecer Vigência”</w:t>
      </w:r>
      <w:r w:rsidR="00A17006" w:rsidRPr="001D3C4F">
        <w:rPr>
          <w:color w:val="000000" w:themeColor="text1"/>
        </w:rPr>
        <w:t xml:space="preserve"> na </w:t>
      </w:r>
      <w:r w:rsidR="00A17006" w:rsidRPr="001D3C4F">
        <w:rPr>
          <w:color w:val="000000" w:themeColor="text1"/>
          <w:u w:val="single"/>
        </w:rPr>
        <w:t>Aba Período</w:t>
      </w:r>
      <w:r w:rsidRPr="001D3C4F">
        <w:rPr>
          <w:color w:val="000000" w:themeColor="text1"/>
        </w:rPr>
        <w:t xml:space="preserve">, o sistema </w:t>
      </w:r>
      <w:r w:rsidR="00A17006" w:rsidRPr="001D3C4F">
        <w:rPr>
          <w:color w:val="000000" w:themeColor="text1"/>
        </w:rPr>
        <w:t xml:space="preserve">também </w:t>
      </w:r>
      <w:r w:rsidR="00547487" w:rsidRPr="001D3C4F">
        <w:rPr>
          <w:color w:val="000000" w:themeColor="text1"/>
        </w:rPr>
        <w:t>não deve realizar a validação do período de vigência, ou seja, o ator poderá informa</w:t>
      </w:r>
      <w:r w:rsidR="00F71B2D" w:rsidRPr="001D3C4F">
        <w:rPr>
          <w:color w:val="000000" w:themeColor="text1"/>
        </w:rPr>
        <w:t>r</w:t>
      </w:r>
      <w:r w:rsidR="00547487" w:rsidRPr="001D3C4F">
        <w:rPr>
          <w:color w:val="000000" w:themeColor="text1"/>
        </w:rPr>
        <w:t xml:space="preserve"> datas diferente de início e fim, mesmo que estejam divergente com a data de início e fim do período de vigência. A mesma regra se </w:t>
      </w:r>
      <w:r w:rsidR="00EC6B89" w:rsidRPr="001D3C4F">
        <w:rPr>
          <w:color w:val="000000" w:themeColor="text1"/>
        </w:rPr>
        <w:t>aplica</w:t>
      </w:r>
      <w:r w:rsidR="00547487" w:rsidRPr="001D3C4F">
        <w:rPr>
          <w:color w:val="000000" w:themeColor="text1"/>
        </w:rPr>
        <w:t xml:space="preserve"> para as suas atividades secundarias, caso exista.</w:t>
      </w:r>
    </w:p>
    <w:p w14:paraId="46760F4D" w14:textId="77777777" w:rsidR="005C20D1" w:rsidRPr="001D3C4F" w:rsidRDefault="00CD6811" w:rsidP="007E0FE9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993" w:hanging="426"/>
        <w:contextualSpacing/>
        <w:jc w:val="both"/>
        <w:rPr>
          <w:color w:val="auto"/>
        </w:rPr>
      </w:pPr>
      <w:r w:rsidRPr="001D3C4F">
        <w:rPr>
          <w:color w:val="000000" w:themeColor="text1"/>
        </w:rPr>
        <w:t>Todos os campos cadastrados na atividade são obrigatórios;</w:t>
      </w:r>
      <w:r w:rsidR="005C20D1" w:rsidRPr="001D3C4F">
        <w:rPr>
          <w:color w:val="000000" w:themeColor="text1"/>
        </w:rPr>
        <w:t xml:space="preserve"> </w:t>
      </w:r>
    </w:p>
    <w:p w14:paraId="09A97EE7" w14:textId="6FBF4A51" w:rsidR="005C20D1" w:rsidRPr="001D3C4F" w:rsidRDefault="005C20D1" w:rsidP="007E0FE9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993" w:hanging="426"/>
        <w:contextualSpacing/>
        <w:jc w:val="both"/>
        <w:rPr>
          <w:color w:val="auto"/>
        </w:rPr>
      </w:pPr>
      <w:r w:rsidRPr="001D3C4F">
        <w:rPr>
          <w:color w:val="auto"/>
        </w:rPr>
        <w:t>O sistema identifica que os campos obrigatórios</w:t>
      </w:r>
      <w:r w:rsidR="000A77E6" w:rsidRPr="001D3C4F">
        <w:rPr>
          <w:color w:val="auto"/>
        </w:rPr>
        <w:t>,</w:t>
      </w:r>
      <w:r w:rsidRPr="001D3C4F">
        <w:rPr>
          <w:color w:val="auto"/>
        </w:rPr>
        <w:t xml:space="preserve"> </w:t>
      </w:r>
      <w:r w:rsidR="000A77E6" w:rsidRPr="001D3C4F">
        <w:rPr>
          <w:color w:val="auto"/>
        </w:rPr>
        <w:t xml:space="preserve">da Atividade, </w:t>
      </w:r>
      <w:r w:rsidRPr="001D3C4F">
        <w:rPr>
          <w:color w:val="auto"/>
        </w:rPr>
        <w:t xml:space="preserve">não foram informados, o sistema destaca em vermelho a borda do campo obrigatório e apresenta mensagem </w:t>
      </w:r>
      <w:r w:rsidRPr="001D3C4F">
        <w:rPr>
          <w:color w:val="31849B" w:themeColor="accent5" w:themeShade="BF"/>
        </w:rPr>
        <w:t>[</w:t>
      </w:r>
      <w:r w:rsidR="000A77E6" w:rsidRPr="001D3C4F">
        <w:rPr>
          <w:color w:val="31849B" w:themeColor="accent5" w:themeShade="BF"/>
        </w:rPr>
        <w:fldChar w:fldCharType="begin"/>
      </w:r>
      <w:r w:rsidR="000A77E6" w:rsidRPr="001D3C4F">
        <w:rPr>
          <w:color w:val="31849B" w:themeColor="accent5" w:themeShade="BF"/>
        </w:rPr>
        <w:instrText xml:space="preserve"> REF _Ref13647479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0A77E6" w:rsidRPr="001D3C4F">
        <w:rPr>
          <w:color w:val="31849B" w:themeColor="accent5" w:themeShade="BF"/>
        </w:rPr>
      </w:r>
      <w:r w:rsidR="000A77E6" w:rsidRPr="001D3C4F">
        <w:rPr>
          <w:color w:val="31849B" w:themeColor="accent5" w:themeShade="BF"/>
        </w:rPr>
        <w:fldChar w:fldCharType="separate"/>
      </w:r>
      <w:r w:rsidR="000A77E6" w:rsidRPr="001D3C4F">
        <w:rPr>
          <w:color w:val="31849B" w:themeColor="accent5" w:themeShade="BF"/>
        </w:rPr>
        <w:t>ME03</w:t>
      </w:r>
      <w:r w:rsidR="000A77E6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63DBD3E1" w14:textId="6C12E7D5" w:rsidR="00E13A8D" w:rsidRPr="001D3C4F" w:rsidRDefault="00E13A8D" w:rsidP="007E0FE9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lastRenderedPageBreak/>
        <w:t>O sistema de</w:t>
      </w:r>
      <w:r w:rsidR="00A17006" w:rsidRPr="001D3C4F">
        <w:rPr>
          <w:color w:val="000000" w:themeColor="text1"/>
        </w:rPr>
        <w:t>ve</w:t>
      </w:r>
      <w:r w:rsidRPr="001D3C4F">
        <w:rPr>
          <w:color w:val="000000" w:themeColor="text1"/>
        </w:rPr>
        <w:t xml:space="preserve"> numerar as Atividade</w:t>
      </w:r>
      <w:r w:rsidR="005F2FBE" w:rsidRPr="001D3C4F">
        <w:rPr>
          <w:color w:val="000000" w:themeColor="text1"/>
        </w:rPr>
        <w:t>s</w:t>
      </w:r>
      <w:r w:rsidRPr="001D3C4F">
        <w:rPr>
          <w:color w:val="000000" w:themeColor="text1"/>
        </w:rPr>
        <w:t xml:space="preserve"> Principal e suas Atividades Secundárias (</w:t>
      </w:r>
      <w:r w:rsidR="000B6FC1" w:rsidRPr="001D3C4F">
        <w:rPr>
          <w:color w:val="000000" w:themeColor="text1"/>
        </w:rPr>
        <w:t>Predecessora e Correlata</w:t>
      </w:r>
      <w:r w:rsidRPr="001D3C4F">
        <w:rPr>
          <w:color w:val="000000" w:themeColor="text1"/>
        </w:rPr>
        <w:t>):</w:t>
      </w:r>
      <w:r w:rsidR="00744F97" w:rsidRPr="001D3C4F">
        <w:rPr>
          <w:color w:val="000000" w:themeColor="text1"/>
        </w:rPr>
        <w:t xml:space="preserve"> </w:t>
      </w:r>
      <w:r w:rsidR="00744F97" w:rsidRPr="001D3C4F">
        <w:rPr>
          <w:color w:val="31849B" w:themeColor="accent5" w:themeShade="BF"/>
        </w:rPr>
        <w:t>[</w:t>
      </w:r>
      <w:r w:rsidR="00744F97" w:rsidRPr="001D3C4F">
        <w:rPr>
          <w:color w:val="31849B" w:themeColor="accent5" w:themeShade="BF"/>
        </w:rPr>
        <w:fldChar w:fldCharType="begin"/>
      </w:r>
      <w:r w:rsidR="00744F97" w:rsidRPr="001D3C4F">
        <w:rPr>
          <w:color w:val="31849B" w:themeColor="accent5" w:themeShade="BF"/>
        </w:rPr>
        <w:instrText xml:space="preserve"> REF _Ref13668338 \r \h  \* MERGEFORMAT </w:instrText>
      </w:r>
      <w:r w:rsidR="00744F97" w:rsidRPr="001D3C4F">
        <w:rPr>
          <w:color w:val="31849B" w:themeColor="accent5" w:themeShade="BF"/>
        </w:rPr>
      </w:r>
      <w:r w:rsidR="00744F97" w:rsidRPr="001D3C4F">
        <w:rPr>
          <w:color w:val="31849B" w:themeColor="accent5" w:themeShade="BF"/>
        </w:rPr>
        <w:fldChar w:fldCharType="separate"/>
      </w:r>
      <w:r w:rsidR="00744F97" w:rsidRPr="001D3C4F">
        <w:rPr>
          <w:color w:val="31849B" w:themeColor="accent5" w:themeShade="BF"/>
        </w:rPr>
        <w:t>1.4</w:t>
      </w:r>
      <w:r w:rsidR="00744F97" w:rsidRPr="001D3C4F">
        <w:rPr>
          <w:color w:val="31849B" w:themeColor="accent5" w:themeShade="BF"/>
        </w:rPr>
        <w:fldChar w:fldCharType="end"/>
      </w:r>
      <w:r w:rsidR="00744F97" w:rsidRPr="001D3C4F">
        <w:rPr>
          <w:color w:val="31849B" w:themeColor="accent5" w:themeShade="BF"/>
        </w:rPr>
        <w:t>] [</w:t>
      </w:r>
      <w:r w:rsidR="00744F97" w:rsidRPr="001D3C4F">
        <w:rPr>
          <w:color w:val="31849B" w:themeColor="accent5" w:themeShade="BF"/>
        </w:rPr>
        <w:fldChar w:fldCharType="begin"/>
      </w:r>
      <w:r w:rsidR="00744F97" w:rsidRPr="001D3C4F">
        <w:rPr>
          <w:color w:val="31849B" w:themeColor="accent5" w:themeShade="BF"/>
        </w:rPr>
        <w:instrText xml:space="preserve"> REF _Ref14856107 \r \h </w:instrText>
      </w:r>
      <w:r w:rsidR="00596967" w:rsidRPr="001D3C4F">
        <w:rPr>
          <w:color w:val="31849B" w:themeColor="accent5" w:themeShade="BF"/>
        </w:rPr>
        <w:instrText xml:space="preserve"> \* MERGEFORMAT </w:instrText>
      </w:r>
      <w:r w:rsidR="00744F97" w:rsidRPr="001D3C4F">
        <w:rPr>
          <w:color w:val="31849B" w:themeColor="accent5" w:themeShade="BF"/>
        </w:rPr>
      </w:r>
      <w:r w:rsidR="00744F97" w:rsidRPr="001D3C4F">
        <w:rPr>
          <w:color w:val="31849B" w:themeColor="accent5" w:themeShade="BF"/>
        </w:rPr>
        <w:fldChar w:fldCharType="separate"/>
      </w:r>
      <w:r w:rsidR="00744F97" w:rsidRPr="001D3C4F">
        <w:rPr>
          <w:color w:val="31849B" w:themeColor="accent5" w:themeShade="BF"/>
        </w:rPr>
        <w:t>1.3</w:t>
      </w:r>
      <w:r w:rsidR="00744F97" w:rsidRPr="001D3C4F">
        <w:rPr>
          <w:color w:val="31849B" w:themeColor="accent5" w:themeShade="BF"/>
        </w:rPr>
        <w:fldChar w:fldCharType="end"/>
      </w:r>
      <w:r w:rsidR="00744F97" w:rsidRPr="001D3C4F">
        <w:rPr>
          <w:color w:val="31849B" w:themeColor="accent5" w:themeShade="BF"/>
        </w:rPr>
        <w:t>]</w:t>
      </w:r>
    </w:p>
    <w:p w14:paraId="53B2D772" w14:textId="4091A808" w:rsidR="00744F97" w:rsidRPr="001D3C4F" w:rsidRDefault="00744F97" w:rsidP="00DC5CB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noProof/>
          <w:color w:val="000000" w:themeColor="text1"/>
        </w:rPr>
        <w:drawing>
          <wp:inline distT="0" distB="0" distL="0" distR="0" wp14:anchorId="467C60E9" wp14:editId="7491588B">
            <wp:extent cx="2868003" cy="1121134"/>
            <wp:effectExtent l="0" t="0" r="889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434" cy="114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FF5E" w14:textId="77777777" w:rsidR="00673F97" w:rsidRPr="001D3C4F" w:rsidRDefault="00673F97" w:rsidP="00DC5CB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4BBBDD7D" w14:textId="77777777" w:rsidR="00CF4F1D" w:rsidRPr="001D3C4F" w:rsidRDefault="00CF4F1D" w:rsidP="00DC5CB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2A43A879" w14:textId="7F99FE89" w:rsidR="00373BFA" w:rsidRPr="001D3C4F" w:rsidRDefault="00E13A8D" w:rsidP="00B46DA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u w:val="single"/>
        </w:rPr>
      </w:pPr>
      <w:r w:rsidRPr="001D3C4F">
        <w:rPr>
          <w:color w:val="000000" w:themeColor="text1"/>
        </w:rPr>
        <w:t xml:space="preserve">          </w:t>
      </w:r>
    </w:p>
    <w:p w14:paraId="636F5B53" w14:textId="5C789F9A" w:rsidR="00500ED2" w:rsidRPr="001D3C4F" w:rsidRDefault="00500ED2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color w:val="auto"/>
          <w:u w:val="single"/>
        </w:rPr>
      </w:pPr>
      <w:bookmarkStart w:id="32" w:name="_Ref13844995"/>
      <w:r w:rsidRPr="001D3C4F">
        <w:rPr>
          <w:b/>
          <w:color w:val="auto"/>
          <w:u w:val="single"/>
        </w:rPr>
        <w:t xml:space="preserve">Incluir </w:t>
      </w:r>
      <w:proofErr w:type="spellStart"/>
      <w:r w:rsidR="008945AE" w:rsidRPr="001D3C4F">
        <w:rPr>
          <w:b/>
          <w:color w:val="auto"/>
          <w:u w:val="single"/>
        </w:rPr>
        <w:t>SubAtividade</w:t>
      </w:r>
      <w:proofErr w:type="spellEnd"/>
      <w:r w:rsidR="00607DD9" w:rsidRPr="001D3C4F">
        <w:rPr>
          <w:b/>
          <w:color w:val="auto"/>
          <w:u w:val="single"/>
        </w:rPr>
        <w:t>:</w:t>
      </w:r>
      <w:bookmarkEnd w:id="32"/>
    </w:p>
    <w:p w14:paraId="7D1A6DE8" w14:textId="1892F90B" w:rsidR="00ED0567" w:rsidRPr="001D3C4F" w:rsidRDefault="00FE1556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</w:t>
      </w:r>
      <w:r w:rsidR="00ED0567" w:rsidRPr="001D3C4F">
        <w:rPr>
          <w:color w:val="auto"/>
        </w:rPr>
        <w:t>sistema identifica que o ator acionou a opção de</w:t>
      </w:r>
      <w:r w:rsidR="000D21C3" w:rsidRPr="001D3C4F">
        <w:rPr>
          <w:color w:val="auto"/>
        </w:rPr>
        <w:t xml:space="preserve"> </w:t>
      </w:r>
      <w:proofErr w:type="gramStart"/>
      <w:r w:rsidR="000D21C3" w:rsidRPr="001D3C4F">
        <w:rPr>
          <w:color w:val="auto"/>
        </w:rPr>
        <w:t>“</w:t>
      </w:r>
      <w:r w:rsidR="00ED0567" w:rsidRPr="001D3C4F">
        <w:rPr>
          <w:color w:val="auto"/>
        </w:rPr>
        <w:t xml:space="preserve"> </w:t>
      </w:r>
      <w:r w:rsidR="002A2B6B" w:rsidRPr="001D3C4F">
        <w:rPr>
          <w:noProof/>
        </w:rPr>
        <w:drawing>
          <wp:inline distT="0" distB="0" distL="0" distR="0" wp14:anchorId="23D7F8D9" wp14:editId="2F726F8E">
            <wp:extent cx="200000" cy="171429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6B" w:rsidRPr="001D3C4F">
        <w:rPr>
          <w:color w:val="auto"/>
        </w:rPr>
        <w:t xml:space="preserve"> I</w:t>
      </w:r>
      <w:r w:rsidR="00ED0567" w:rsidRPr="001D3C4F">
        <w:rPr>
          <w:color w:val="auto"/>
        </w:rPr>
        <w:t>ncluir</w:t>
      </w:r>
      <w:proofErr w:type="gramEnd"/>
      <w:r w:rsidR="00ED0567" w:rsidRPr="001D3C4F">
        <w:rPr>
          <w:color w:val="auto"/>
        </w:rPr>
        <w:t xml:space="preserve"> </w:t>
      </w:r>
      <w:proofErr w:type="spellStart"/>
      <w:r w:rsidR="008945AE" w:rsidRPr="001D3C4F">
        <w:rPr>
          <w:color w:val="auto"/>
        </w:rPr>
        <w:t>SubAtividade</w:t>
      </w:r>
      <w:proofErr w:type="spellEnd"/>
      <w:r w:rsidR="000D21C3" w:rsidRPr="001D3C4F">
        <w:rPr>
          <w:color w:val="auto"/>
        </w:rPr>
        <w:t>”</w:t>
      </w:r>
      <w:r w:rsidR="00ED0567" w:rsidRPr="001D3C4F">
        <w:rPr>
          <w:color w:val="auto"/>
        </w:rPr>
        <w:t xml:space="preserve">, o sistema inclui a </w:t>
      </w:r>
      <w:r w:rsidR="008945AE" w:rsidRPr="001D3C4F">
        <w:rPr>
          <w:color w:val="auto"/>
        </w:rPr>
        <w:t>subatividade</w:t>
      </w:r>
      <w:r w:rsidR="00ED0567" w:rsidRPr="001D3C4F">
        <w:rPr>
          <w:color w:val="auto"/>
        </w:rPr>
        <w:t xml:space="preserve"> abaixo da Atividade Principal. Caso o ator acione outra vez a opção </w:t>
      </w:r>
      <w:r w:rsidR="00954D42" w:rsidRPr="001D3C4F">
        <w:rPr>
          <w:color w:val="auto"/>
        </w:rPr>
        <w:t xml:space="preserve">“Incluir </w:t>
      </w:r>
      <w:proofErr w:type="spellStart"/>
      <w:r w:rsidR="008945AE" w:rsidRPr="001D3C4F">
        <w:rPr>
          <w:color w:val="auto"/>
        </w:rPr>
        <w:t>SubAtividade</w:t>
      </w:r>
      <w:proofErr w:type="spellEnd"/>
      <w:r w:rsidR="00ED0567" w:rsidRPr="001D3C4F">
        <w:rPr>
          <w:color w:val="auto"/>
        </w:rPr>
        <w:t xml:space="preserve">, o sistema inclui a segunda linha da </w:t>
      </w:r>
      <w:r w:rsidR="008945AE" w:rsidRPr="001D3C4F">
        <w:rPr>
          <w:color w:val="auto"/>
        </w:rPr>
        <w:t>subatividade</w:t>
      </w:r>
      <w:r w:rsidR="004128A5" w:rsidRPr="001D3C4F">
        <w:rPr>
          <w:color w:val="auto"/>
        </w:rPr>
        <w:t xml:space="preserve"> e assim sucessivamente</w:t>
      </w:r>
      <w:r w:rsidR="00ED0567" w:rsidRPr="001D3C4F">
        <w:rPr>
          <w:color w:val="auto"/>
        </w:rPr>
        <w:t xml:space="preserve">; </w:t>
      </w:r>
      <w:r w:rsidR="00ED0567" w:rsidRPr="001D3C4F">
        <w:rPr>
          <w:color w:val="31849B" w:themeColor="accent5" w:themeShade="BF"/>
        </w:rPr>
        <w:t>[</w:t>
      </w:r>
      <w:r w:rsidR="007C6E0A" w:rsidRPr="001D3C4F">
        <w:rPr>
          <w:color w:val="31849B" w:themeColor="accent5" w:themeShade="BF"/>
        </w:rPr>
        <w:fldChar w:fldCharType="begin"/>
      </w:r>
      <w:r w:rsidR="007C6E0A" w:rsidRPr="001D3C4F">
        <w:rPr>
          <w:color w:val="31849B" w:themeColor="accent5" w:themeShade="BF"/>
        </w:rPr>
        <w:instrText xml:space="preserve"> REF _Ref14856107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7C6E0A" w:rsidRPr="001D3C4F">
        <w:rPr>
          <w:color w:val="31849B" w:themeColor="accent5" w:themeShade="BF"/>
        </w:rPr>
      </w:r>
      <w:r w:rsidR="007C6E0A" w:rsidRPr="001D3C4F">
        <w:rPr>
          <w:color w:val="31849B" w:themeColor="accent5" w:themeShade="BF"/>
        </w:rPr>
        <w:fldChar w:fldCharType="separate"/>
      </w:r>
      <w:r w:rsidR="007C6E0A" w:rsidRPr="001D3C4F">
        <w:rPr>
          <w:color w:val="31849B" w:themeColor="accent5" w:themeShade="BF"/>
        </w:rPr>
        <w:t>1.3</w:t>
      </w:r>
      <w:r w:rsidR="007C6E0A" w:rsidRPr="001D3C4F">
        <w:rPr>
          <w:color w:val="31849B" w:themeColor="accent5" w:themeShade="BF"/>
        </w:rPr>
        <w:fldChar w:fldCharType="end"/>
      </w:r>
      <w:r w:rsidR="00ED0567" w:rsidRPr="001D3C4F">
        <w:rPr>
          <w:color w:val="31849B" w:themeColor="accent5" w:themeShade="BF"/>
        </w:rPr>
        <w:t>]</w:t>
      </w:r>
    </w:p>
    <w:p w14:paraId="5E87F8A9" w14:textId="22F99949" w:rsidR="00FE2CC5" w:rsidRPr="001D3C4F" w:rsidRDefault="00FE2CC5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>O sistema deve exibir a</w:t>
      </w:r>
      <w:r w:rsidR="008945AE" w:rsidRPr="001D3C4F">
        <w:rPr>
          <w:color w:val="auto"/>
        </w:rPr>
        <w:t>s</w:t>
      </w:r>
      <w:r w:rsidRPr="001D3C4F">
        <w:rPr>
          <w:color w:val="auto"/>
        </w:rPr>
        <w:t xml:space="preserve"> </w:t>
      </w:r>
      <w:r w:rsidR="00D36206" w:rsidRPr="001D3C4F">
        <w:rPr>
          <w:color w:val="auto"/>
        </w:rPr>
        <w:t>subativi</w:t>
      </w:r>
      <w:r w:rsidR="008945AE" w:rsidRPr="001D3C4F">
        <w:rPr>
          <w:color w:val="auto"/>
        </w:rPr>
        <w:t>dades</w:t>
      </w:r>
      <w:r w:rsidRPr="001D3C4F">
        <w:rPr>
          <w:color w:val="auto"/>
        </w:rPr>
        <w:t xml:space="preserve"> com um recuo</w:t>
      </w:r>
      <w:r w:rsidR="00010012" w:rsidRPr="001D3C4F">
        <w:rPr>
          <w:color w:val="auto"/>
        </w:rPr>
        <w:t xml:space="preserve"> em relação</w:t>
      </w:r>
      <w:r w:rsidRPr="001D3C4F">
        <w:rPr>
          <w:color w:val="auto"/>
        </w:rPr>
        <w:t xml:space="preserve"> a atividade que </w:t>
      </w:r>
      <w:r w:rsidR="00010012" w:rsidRPr="001D3C4F">
        <w:rPr>
          <w:color w:val="auto"/>
        </w:rPr>
        <w:t>realizou a inclusão</w:t>
      </w:r>
      <w:r w:rsidRPr="001D3C4F">
        <w:rPr>
          <w:color w:val="auto"/>
        </w:rPr>
        <w:t>. (</w:t>
      </w:r>
      <w:proofErr w:type="spellStart"/>
      <w:r w:rsidRPr="001D3C4F">
        <w:rPr>
          <w:color w:val="auto"/>
        </w:rPr>
        <w:t>Fig</w:t>
      </w:r>
      <w:proofErr w:type="spellEnd"/>
      <w:r w:rsidRPr="001D3C4F">
        <w:rPr>
          <w:color w:val="auto"/>
        </w:rPr>
        <w:t xml:space="preserve"> 1)</w:t>
      </w:r>
    </w:p>
    <w:p w14:paraId="3A1B31CE" w14:textId="4CA85B95" w:rsidR="00FE2CC5" w:rsidRPr="001D3C4F" w:rsidRDefault="00FE2CC5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sistema deve numerar as </w:t>
      </w:r>
      <w:r w:rsidR="008945AE" w:rsidRPr="001D3C4F">
        <w:rPr>
          <w:color w:val="auto"/>
        </w:rPr>
        <w:t>subatividades</w:t>
      </w:r>
      <w:r w:rsidRPr="001D3C4F">
        <w:rPr>
          <w:color w:val="auto"/>
        </w:rPr>
        <w:t xml:space="preserve"> (</w:t>
      </w:r>
      <w:r w:rsidRPr="001D3C4F">
        <w:rPr>
          <w:color w:val="auto"/>
          <w:u w:val="single"/>
        </w:rPr>
        <w:t>lista de vários níveis</w:t>
      </w:r>
      <w:r w:rsidR="00031ED9" w:rsidRPr="001D3C4F">
        <w:rPr>
          <w:color w:val="auto"/>
          <w:u w:val="single"/>
        </w:rPr>
        <w:t xml:space="preserve"> – estrutura de tópicos</w:t>
      </w:r>
      <w:r w:rsidRPr="001D3C4F">
        <w:rPr>
          <w:color w:val="auto"/>
        </w:rPr>
        <w:t xml:space="preserve">), </w:t>
      </w:r>
      <w:r w:rsidR="000D21C3" w:rsidRPr="001D3C4F">
        <w:rPr>
          <w:color w:val="auto"/>
        </w:rPr>
        <w:t xml:space="preserve">em relação </w:t>
      </w:r>
      <w:r w:rsidR="005C1306" w:rsidRPr="001D3C4F">
        <w:rPr>
          <w:color w:val="auto"/>
        </w:rPr>
        <w:t>a atividade que realizou a inclusão. (</w:t>
      </w:r>
      <w:proofErr w:type="spellStart"/>
      <w:r w:rsidR="005C1306" w:rsidRPr="001D3C4F">
        <w:rPr>
          <w:color w:val="auto"/>
        </w:rPr>
        <w:t>Fig</w:t>
      </w:r>
      <w:proofErr w:type="spellEnd"/>
      <w:r w:rsidR="005C1306" w:rsidRPr="001D3C4F">
        <w:rPr>
          <w:color w:val="auto"/>
        </w:rPr>
        <w:t xml:space="preserve"> 1)</w:t>
      </w:r>
    </w:p>
    <w:p w14:paraId="6F0C0ECF" w14:textId="77777777" w:rsidR="005C1306" w:rsidRPr="001D3C4F" w:rsidRDefault="005C1306" w:rsidP="005C130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0FC3CFBE" w14:textId="1198F7EA" w:rsidR="00FE2CC5" w:rsidRPr="001D3C4F" w:rsidRDefault="00FE2CC5" w:rsidP="00FE2CC5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1D3C4F">
        <w:rPr>
          <w:color w:val="auto"/>
        </w:rPr>
        <w:t>Ex</w:t>
      </w:r>
      <w:proofErr w:type="spellEnd"/>
      <w:r w:rsidRPr="001D3C4F">
        <w:rPr>
          <w:color w:val="auto"/>
        </w:rPr>
        <w:t>: (</w:t>
      </w:r>
      <w:proofErr w:type="spellStart"/>
      <w:r w:rsidRPr="001D3C4F">
        <w:rPr>
          <w:color w:val="auto"/>
        </w:rPr>
        <w:t>Fig</w:t>
      </w:r>
      <w:proofErr w:type="spellEnd"/>
      <w:r w:rsidRPr="001D3C4F">
        <w:rPr>
          <w:color w:val="auto"/>
        </w:rPr>
        <w:t xml:space="preserve"> 1)</w:t>
      </w:r>
    </w:p>
    <w:p w14:paraId="77D9FB69" w14:textId="0A038FB4" w:rsidR="00FE2CC5" w:rsidRPr="001D3C4F" w:rsidRDefault="00315A24" w:rsidP="00315A2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26136242" wp14:editId="5161B49B">
            <wp:extent cx="5473786" cy="33793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54" cy="33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4F49" w14:textId="77777777" w:rsidR="00FE2CC5" w:rsidRPr="001D3C4F" w:rsidRDefault="00FE2CC5" w:rsidP="00FE2CC5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96605E6" w14:textId="77777777" w:rsidR="00031ED9" w:rsidRPr="001D3C4F" w:rsidRDefault="00031ED9" w:rsidP="00FE2CC5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015F03CC" w14:textId="4788C1D3" w:rsidR="000D21C3" w:rsidRPr="001D3C4F" w:rsidRDefault="000D21C3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 opção </w:t>
      </w:r>
      <w:proofErr w:type="gramStart"/>
      <w:r w:rsidRPr="001D3C4F">
        <w:rPr>
          <w:color w:val="auto"/>
        </w:rPr>
        <w:t xml:space="preserve">“ </w:t>
      </w:r>
      <w:r w:rsidRPr="001D3C4F">
        <w:rPr>
          <w:noProof/>
        </w:rPr>
        <w:drawing>
          <wp:inline distT="0" distB="0" distL="0" distR="0" wp14:anchorId="7DC366E8" wp14:editId="4C4FC36C">
            <wp:extent cx="200000" cy="171429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4F">
        <w:rPr>
          <w:color w:val="auto"/>
        </w:rPr>
        <w:t xml:space="preserve"> Incluir</w:t>
      </w:r>
      <w:proofErr w:type="gramEnd"/>
      <w:r w:rsidRPr="001D3C4F">
        <w:rPr>
          <w:color w:val="auto"/>
        </w:rPr>
        <w:t xml:space="preserve"> </w:t>
      </w:r>
      <w:proofErr w:type="spellStart"/>
      <w:r w:rsidR="00315A24" w:rsidRPr="001D3C4F">
        <w:rPr>
          <w:color w:val="auto"/>
        </w:rPr>
        <w:t>SubA</w:t>
      </w:r>
      <w:r w:rsidR="008945AE" w:rsidRPr="001D3C4F">
        <w:rPr>
          <w:color w:val="auto"/>
        </w:rPr>
        <w:t>tividade</w:t>
      </w:r>
      <w:proofErr w:type="spellEnd"/>
      <w:r w:rsidRPr="001D3C4F">
        <w:rPr>
          <w:color w:val="auto"/>
        </w:rPr>
        <w:t xml:space="preserve">”, deve ser exibida, primeiramente </w:t>
      </w:r>
      <w:r w:rsidR="004029E0" w:rsidRPr="001D3C4F">
        <w:rPr>
          <w:color w:val="auto"/>
        </w:rPr>
        <w:t xml:space="preserve">na </w:t>
      </w:r>
      <w:r w:rsidR="004029E0" w:rsidRPr="001D3C4F">
        <w:rPr>
          <w:color w:val="auto"/>
          <w:u w:val="single"/>
        </w:rPr>
        <w:t>Atividade</w:t>
      </w:r>
      <w:r w:rsidR="004029E0" w:rsidRPr="001D3C4F">
        <w:rPr>
          <w:color w:val="auto"/>
        </w:rPr>
        <w:t xml:space="preserve"> </w:t>
      </w:r>
      <w:r w:rsidR="00C0747D" w:rsidRPr="001D3C4F">
        <w:rPr>
          <w:color w:val="auto"/>
        </w:rPr>
        <w:t xml:space="preserve">(Nível 2) </w:t>
      </w:r>
      <w:r w:rsidR="004029E0" w:rsidRPr="001D3C4F">
        <w:rPr>
          <w:color w:val="auto"/>
        </w:rPr>
        <w:t xml:space="preserve">logo após a </w:t>
      </w:r>
      <w:r w:rsidR="004029E0" w:rsidRPr="001D3C4F">
        <w:rPr>
          <w:color w:val="auto"/>
          <w:u w:val="single"/>
        </w:rPr>
        <w:t>Atividade Principal</w:t>
      </w:r>
      <w:r w:rsidR="005239E9" w:rsidRPr="001D3C4F">
        <w:rPr>
          <w:color w:val="auto"/>
          <w:u w:val="single"/>
        </w:rPr>
        <w:t>:</w:t>
      </w:r>
    </w:p>
    <w:p w14:paraId="6FE7C463" w14:textId="77777777" w:rsidR="00031ED9" w:rsidRPr="001D3C4F" w:rsidRDefault="00031ED9" w:rsidP="00031ED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4317FDE1" w14:textId="0BF0FDEC" w:rsidR="004029E0" w:rsidRPr="001D3C4F" w:rsidRDefault="00315A24" w:rsidP="00315A24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45351E9C" wp14:editId="5239BC13">
            <wp:extent cx="5756910" cy="147891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B288" w14:textId="77777777" w:rsidR="00821537" w:rsidRPr="001D3C4F" w:rsidRDefault="00821537" w:rsidP="004029E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6F060BF2" w14:textId="77777777" w:rsidR="004029E0" w:rsidRPr="001D3C4F" w:rsidRDefault="004029E0" w:rsidP="004029E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6C3B4E9A" w14:textId="36950273" w:rsidR="005239E9" w:rsidRPr="001D3C4F" w:rsidRDefault="004029E0" w:rsidP="004029E0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Ao acionar a </w:t>
      </w:r>
      <w:r w:rsidR="00031ED9" w:rsidRPr="001D3C4F">
        <w:rPr>
          <w:color w:val="auto"/>
        </w:rPr>
        <w:t xml:space="preserve">opção </w:t>
      </w:r>
      <w:proofErr w:type="gramStart"/>
      <w:r w:rsidR="00031ED9" w:rsidRPr="001D3C4F">
        <w:rPr>
          <w:color w:val="auto"/>
        </w:rPr>
        <w:t>“</w:t>
      </w:r>
      <w:r w:rsidRPr="001D3C4F">
        <w:rPr>
          <w:color w:val="auto"/>
        </w:rPr>
        <w:t xml:space="preserve"> </w:t>
      </w:r>
      <w:r w:rsidRPr="001D3C4F">
        <w:rPr>
          <w:noProof/>
        </w:rPr>
        <w:drawing>
          <wp:inline distT="0" distB="0" distL="0" distR="0" wp14:anchorId="59B0A96E" wp14:editId="6960C750">
            <wp:extent cx="200000" cy="171429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4F">
        <w:rPr>
          <w:color w:val="auto"/>
        </w:rPr>
        <w:t xml:space="preserve"> Incluir</w:t>
      </w:r>
      <w:proofErr w:type="gramEnd"/>
      <w:r w:rsidRPr="001D3C4F">
        <w:rPr>
          <w:color w:val="auto"/>
        </w:rPr>
        <w:t xml:space="preserve"> </w:t>
      </w:r>
      <w:proofErr w:type="spellStart"/>
      <w:r w:rsidR="00315A24" w:rsidRPr="001D3C4F">
        <w:rPr>
          <w:color w:val="auto"/>
        </w:rPr>
        <w:t>S</w:t>
      </w:r>
      <w:r w:rsidR="008945AE" w:rsidRPr="001D3C4F">
        <w:rPr>
          <w:color w:val="auto"/>
        </w:rPr>
        <w:t>ub</w:t>
      </w:r>
      <w:r w:rsidR="00315A24" w:rsidRPr="001D3C4F">
        <w:rPr>
          <w:color w:val="auto"/>
        </w:rPr>
        <w:t>A</w:t>
      </w:r>
      <w:r w:rsidR="008945AE" w:rsidRPr="001D3C4F">
        <w:rPr>
          <w:color w:val="auto"/>
        </w:rPr>
        <w:t>tividade</w:t>
      </w:r>
      <w:proofErr w:type="spellEnd"/>
      <w:r w:rsidRPr="001D3C4F">
        <w:rPr>
          <w:color w:val="auto"/>
        </w:rPr>
        <w:t>”, o sistema de</w:t>
      </w:r>
      <w:r w:rsidR="005239E9" w:rsidRPr="001D3C4F">
        <w:rPr>
          <w:color w:val="auto"/>
        </w:rPr>
        <w:t>ve</w:t>
      </w:r>
      <w:r w:rsidRPr="001D3C4F">
        <w:rPr>
          <w:color w:val="auto"/>
        </w:rPr>
        <w:t xml:space="preserve"> criar  </w:t>
      </w:r>
      <w:r w:rsidR="00821537" w:rsidRPr="001D3C4F">
        <w:rPr>
          <w:color w:val="auto"/>
        </w:rPr>
        <w:t xml:space="preserve">uma nova </w:t>
      </w:r>
      <w:r w:rsidR="008945AE" w:rsidRPr="001D3C4F">
        <w:rPr>
          <w:color w:val="auto"/>
        </w:rPr>
        <w:t>subatividade</w:t>
      </w:r>
      <w:r w:rsidR="00821537" w:rsidRPr="001D3C4F">
        <w:rPr>
          <w:color w:val="auto"/>
        </w:rPr>
        <w:t xml:space="preserve"> </w:t>
      </w:r>
      <w:r w:rsidR="00C0747D" w:rsidRPr="001D3C4F">
        <w:rPr>
          <w:color w:val="auto"/>
        </w:rPr>
        <w:t xml:space="preserve">(Nível 3) </w:t>
      </w:r>
      <w:r w:rsidR="00821537" w:rsidRPr="001D3C4F">
        <w:rPr>
          <w:color w:val="auto"/>
        </w:rPr>
        <w:t xml:space="preserve">abaixo </w:t>
      </w:r>
      <w:r w:rsidR="00031ED9" w:rsidRPr="001D3C4F">
        <w:rPr>
          <w:color w:val="auto"/>
        </w:rPr>
        <w:t>(</w:t>
      </w:r>
      <w:r w:rsidR="00C0747D" w:rsidRPr="001D3C4F">
        <w:rPr>
          <w:color w:val="auto"/>
        </w:rPr>
        <w:t xml:space="preserve">com </w:t>
      </w:r>
      <w:r w:rsidR="00031ED9" w:rsidRPr="001D3C4F">
        <w:rPr>
          <w:color w:val="auto"/>
        </w:rPr>
        <w:t>recuo  + &lt;número do nível&gt;)</w:t>
      </w:r>
      <w:r w:rsidR="005239E9" w:rsidRPr="001D3C4F">
        <w:rPr>
          <w:color w:val="auto"/>
        </w:rPr>
        <w:t xml:space="preserve"> da atividade que </w:t>
      </w:r>
      <w:r w:rsidR="00821537" w:rsidRPr="001D3C4F">
        <w:rPr>
          <w:color w:val="auto"/>
        </w:rPr>
        <w:t>realizou a inclusão</w:t>
      </w:r>
      <w:r w:rsidR="005239E9" w:rsidRPr="001D3C4F">
        <w:rPr>
          <w:color w:val="auto"/>
        </w:rPr>
        <w:t>.</w:t>
      </w:r>
    </w:p>
    <w:p w14:paraId="423126FC" w14:textId="5E48B6AC" w:rsidR="00821537" w:rsidRPr="001D3C4F" w:rsidRDefault="00C0747D" w:rsidP="004029E0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>Ne</w:t>
      </w:r>
      <w:r w:rsidR="005239E9" w:rsidRPr="001D3C4F">
        <w:rPr>
          <w:color w:val="auto"/>
        </w:rPr>
        <w:t>ssa nova subatividade</w:t>
      </w:r>
      <w:r w:rsidR="006D4118" w:rsidRPr="001D3C4F">
        <w:rPr>
          <w:color w:val="auto"/>
        </w:rPr>
        <w:t>, o sistema</w:t>
      </w:r>
      <w:r w:rsidR="005239E9" w:rsidRPr="001D3C4F">
        <w:rPr>
          <w:color w:val="auto"/>
        </w:rPr>
        <w:t xml:space="preserve"> também deve exibir a</w:t>
      </w:r>
      <w:r w:rsidR="00031ED9" w:rsidRPr="001D3C4F">
        <w:rPr>
          <w:color w:val="auto"/>
        </w:rPr>
        <w:t xml:space="preserve">   </w:t>
      </w:r>
      <w:r w:rsidR="00821537" w:rsidRPr="001D3C4F">
        <w:rPr>
          <w:color w:val="auto"/>
        </w:rPr>
        <w:t xml:space="preserve">opção </w:t>
      </w:r>
      <w:proofErr w:type="gramStart"/>
      <w:r w:rsidR="00821537" w:rsidRPr="001D3C4F">
        <w:rPr>
          <w:color w:val="auto"/>
        </w:rPr>
        <w:t>“</w:t>
      </w:r>
      <w:r w:rsidR="00031ED9" w:rsidRPr="001D3C4F">
        <w:rPr>
          <w:noProof/>
        </w:rPr>
        <w:drawing>
          <wp:inline distT="0" distB="0" distL="0" distR="0" wp14:anchorId="2BB83D54" wp14:editId="56158E90">
            <wp:extent cx="200000" cy="171429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D9" w:rsidRPr="001D3C4F">
        <w:rPr>
          <w:color w:val="auto"/>
        </w:rPr>
        <w:t xml:space="preserve"> Incluir</w:t>
      </w:r>
      <w:proofErr w:type="gramEnd"/>
      <w:r w:rsidR="00031ED9" w:rsidRPr="001D3C4F">
        <w:rPr>
          <w:color w:val="auto"/>
        </w:rPr>
        <w:t xml:space="preserve"> </w:t>
      </w:r>
      <w:proofErr w:type="spellStart"/>
      <w:r w:rsidR="00031ED9" w:rsidRPr="001D3C4F">
        <w:rPr>
          <w:color w:val="auto"/>
        </w:rPr>
        <w:t>SubAtividade</w:t>
      </w:r>
      <w:proofErr w:type="spellEnd"/>
      <w:r w:rsidR="00031ED9" w:rsidRPr="001D3C4F">
        <w:rPr>
          <w:color w:val="auto"/>
        </w:rPr>
        <w:t>”</w:t>
      </w:r>
      <w:r w:rsidR="005239E9" w:rsidRPr="001D3C4F">
        <w:rPr>
          <w:color w:val="auto"/>
        </w:rPr>
        <w:t xml:space="preserve">. </w:t>
      </w:r>
    </w:p>
    <w:p w14:paraId="2694D3FB" w14:textId="77777777" w:rsidR="00C0747D" w:rsidRPr="001D3C4F" w:rsidRDefault="00C0747D" w:rsidP="00C0747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1DC76BBD" w14:textId="0F7965F1" w:rsidR="00821537" w:rsidRPr="001D3C4F" w:rsidRDefault="006D4118" w:rsidP="006D411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2C1E8825" wp14:editId="3344A249">
            <wp:extent cx="5359179" cy="187269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14" cy="187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3F77" w14:textId="77777777" w:rsidR="006D4118" w:rsidRPr="001D3C4F" w:rsidRDefault="006D4118" w:rsidP="006D411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025EA65C" w14:textId="77777777" w:rsidR="00821537" w:rsidRPr="001D3C4F" w:rsidRDefault="00821537" w:rsidP="0082153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0BF93302" w14:textId="1B348CA1" w:rsidR="004029E0" w:rsidRPr="001D3C4F" w:rsidRDefault="005239E9" w:rsidP="004029E0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Porém, caso </w:t>
      </w:r>
      <w:r w:rsidR="00651563" w:rsidRPr="001D3C4F">
        <w:rPr>
          <w:color w:val="auto"/>
        </w:rPr>
        <w:t>essa nova subatividade</w:t>
      </w:r>
      <w:r w:rsidR="00D36206" w:rsidRPr="001D3C4F">
        <w:rPr>
          <w:color w:val="auto"/>
        </w:rPr>
        <w:t xml:space="preserve"> (nível 3)</w:t>
      </w:r>
      <w:r w:rsidR="00651563" w:rsidRPr="001D3C4F">
        <w:rPr>
          <w:color w:val="auto"/>
        </w:rPr>
        <w:t xml:space="preserve"> c</w:t>
      </w:r>
      <w:r w:rsidRPr="001D3C4F">
        <w:rPr>
          <w:color w:val="auto"/>
        </w:rPr>
        <w:t>rie uma nova subatividade,</w:t>
      </w:r>
      <w:r w:rsidR="00651563" w:rsidRPr="001D3C4F">
        <w:rPr>
          <w:color w:val="auto"/>
        </w:rPr>
        <w:t xml:space="preserve"> o sistema </w:t>
      </w:r>
      <w:r w:rsidRPr="001D3C4F">
        <w:rPr>
          <w:color w:val="auto"/>
        </w:rPr>
        <w:t xml:space="preserve">deve </w:t>
      </w:r>
      <w:r w:rsidR="00651563" w:rsidRPr="001D3C4F">
        <w:rPr>
          <w:color w:val="auto"/>
        </w:rPr>
        <w:t xml:space="preserve">retirar a opção de </w:t>
      </w:r>
      <w:r w:rsidR="00E110F8" w:rsidRPr="001D3C4F">
        <w:rPr>
          <w:color w:val="auto"/>
        </w:rPr>
        <w:t>“</w:t>
      </w:r>
      <w:r w:rsidR="00651563" w:rsidRPr="001D3C4F">
        <w:rPr>
          <w:color w:val="auto"/>
        </w:rPr>
        <w:t>incluir subatividade</w:t>
      </w:r>
      <w:r w:rsidR="00E110F8" w:rsidRPr="001D3C4F">
        <w:rPr>
          <w:color w:val="auto"/>
        </w:rPr>
        <w:t>”</w:t>
      </w:r>
      <w:r w:rsidR="006D4118" w:rsidRPr="001D3C4F">
        <w:rPr>
          <w:color w:val="auto"/>
        </w:rPr>
        <w:t>, da atividade</w:t>
      </w:r>
      <w:r w:rsidR="00651563" w:rsidRPr="001D3C4F">
        <w:rPr>
          <w:color w:val="auto"/>
        </w:rPr>
        <w:t>(pai), e deve incluir</w:t>
      </w:r>
      <w:r w:rsidRPr="001D3C4F">
        <w:rPr>
          <w:color w:val="auto"/>
        </w:rPr>
        <w:t xml:space="preserve"> na </w:t>
      </w:r>
      <w:r w:rsidR="00651563" w:rsidRPr="001D3C4F">
        <w:rPr>
          <w:color w:val="auto"/>
        </w:rPr>
        <w:t xml:space="preserve">próxima </w:t>
      </w:r>
      <w:r w:rsidRPr="001D3C4F">
        <w:rPr>
          <w:color w:val="auto"/>
        </w:rPr>
        <w:t xml:space="preserve">nova subatividade </w:t>
      </w:r>
      <w:r w:rsidR="00E110F8" w:rsidRPr="001D3C4F">
        <w:rPr>
          <w:color w:val="auto"/>
        </w:rPr>
        <w:t xml:space="preserve">(nível 4) </w:t>
      </w:r>
      <w:r w:rsidRPr="001D3C4F">
        <w:rPr>
          <w:color w:val="auto"/>
        </w:rPr>
        <w:t>criada:</w:t>
      </w:r>
    </w:p>
    <w:p w14:paraId="21CE9838" w14:textId="50FACC7C" w:rsidR="00031ED9" w:rsidRPr="001D3C4F" w:rsidRDefault="006D4118" w:rsidP="00031ED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12D676C6" wp14:editId="3A6102FC">
            <wp:extent cx="5392396" cy="2450548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80" cy="246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7D99" w14:textId="77777777" w:rsidR="00EB41AB" w:rsidRPr="001D3C4F" w:rsidRDefault="00EB41AB" w:rsidP="00031ED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3CC69415" w14:textId="77777777" w:rsidR="004029E0" w:rsidRPr="001D3C4F" w:rsidRDefault="004029E0" w:rsidP="004029E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10D7DEC" w14:textId="5DFF1C47" w:rsidR="00D83CA7" w:rsidRPr="001D3C4F" w:rsidRDefault="00D83CA7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sistema deve permanecer com a exibição da </w:t>
      </w:r>
      <w:r w:rsidRPr="001D3C4F">
        <w:rPr>
          <w:color w:val="auto"/>
          <w:u w:val="single"/>
        </w:rPr>
        <w:t>opção</w:t>
      </w:r>
      <w:r w:rsidRPr="001D3C4F">
        <w:rPr>
          <w:color w:val="auto"/>
        </w:rPr>
        <w:t xml:space="preserve"> no </w:t>
      </w:r>
      <w:r w:rsidRPr="001D3C4F">
        <w:rPr>
          <w:color w:val="auto"/>
          <w:u w:val="single"/>
        </w:rPr>
        <w:t>nível 2</w:t>
      </w:r>
      <w:r w:rsidRPr="001D3C4F">
        <w:rPr>
          <w:color w:val="auto"/>
        </w:rPr>
        <w:t xml:space="preserve"> e na </w:t>
      </w:r>
      <w:r w:rsidRPr="001D3C4F">
        <w:rPr>
          <w:color w:val="auto"/>
          <w:u w:val="single"/>
        </w:rPr>
        <w:t>última subatividade</w:t>
      </w:r>
      <w:r w:rsidRPr="001D3C4F">
        <w:rPr>
          <w:color w:val="auto"/>
        </w:rPr>
        <w:t xml:space="preserve"> criada).</w:t>
      </w:r>
    </w:p>
    <w:p w14:paraId="1EECC0F0" w14:textId="084AFB12" w:rsidR="00D83CA7" w:rsidRPr="001D3C4F" w:rsidRDefault="00D83CA7" w:rsidP="00D83CA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1D3C4F">
        <w:rPr>
          <w:color w:val="auto"/>
        </w:rPr>
        <w:t>Ex</w:t>
      </w:r>
      <w:proofErr w:type="spellEnd"/>
      <w:r w:rsidRPr="001D3C4F">
        <w:rPr>
          <w:color w:val="auto"/>
        </w:rPr>
        <w:t>:</w:t>
      </w:r>
    </w:p>
    <w:p w14:paraId="7BB2754D" w14:textId="763C82B3" w:rsidR="00D83CA7" w:rsidRPr="001D3C4F" w:rsidRDefault="00293F00" w:rsidP="00D83CA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46413335" wp14:editId="1CC1AC89">
            <wp:extent cx="4850462" cy="2666524"/>
            <wp:effectExtent l="0" t="0" r="762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03" cy="26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8AD3" w14:textId="77777777" w:rsidR="00D83CA7" w:rsidRPr="001D3C4F" w:rsidRDefault="00D83CA7" w:rsidP="00D83CA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5DC9F3AB" w14:textId="10891123" w:rsidR="00FC484D" w:rsidRPr="001D3C4F" w:rsidRDefault="00FC484D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No nível 2 da estrutura de tópicos, caso o ator acione novamente a opção </w:t>
      </w:r>
      <w:proofErr w:type="gramStart"/>
      <w:r w:rsidRPr="001D3C4F">
        <w:rPr>
          <w:color w:val="auto"/>
        </w:rPr>
        <w:t xml:space="preserve">“ </w:t>
      </w:r>
      <w:r w:rsidRPr="001D3C4F">
        <w:rPr>
          <w:noProof/>
        </w:rPr>
        <w:drawing>
          <wp:inline distT="0" distB="0" distL="0" distR="0" wp14:anchorId="58E4F60E" wp14:editId="62C05F62">
            <wp:extent cx="200000" cy="171429"/>
            <wp:effectExtent l="0" t="0" r="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4F">
        <w:rPr>
          <w:color w:val="auto"/>
        </w:rPr>
        <w:t xml:space="preserve"> Incluir</w:t>
      </w:r>
      <w:proofErr w:type="gramEnd"/>
      <w:r w:rsidRPr="001D3C4F">
        <w:rPr>
          <w:color w:val="auto"/>
        </w:rPr>
        <w:t xml:space="preserve"> </w:t>
      </w:r>
      <w:proofErr w:type="spellStart"/>
      <w:r w:rsidRPr="001D3C4F">
        <w:rPr>
          <w:color w:val="auto"/>
        </w:rPr>
        <w:t>SubAtividade</w:t>
      </w:r>
      <w:proofErr w:type="spellEnd"/>
      <w:r w:rsidRPr="001D3C4F">
        <w:rPr>
          <w:color w:val="auto"/>
        </w:rPr>
        <w:t>” , o sistema deve criar uma subatividade correlata/similar a subatividade de nível 3 e assim sucessivamente.</w:t>
      </w:r>
    </w:p>
    <w:p w14:paraId="1AE4F0B7" w14:textId="2DD53AFC" w:rsidR="00FC484D" w:rsidRPr="001D3C4F" w:rsidRDefault="00FC484D" w:rsidP="00FC484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1D3C4F">
        <w:rPr>
          <w:color w:val="auto"/>
        </w:rPr>
        <w:t>Ex</w:t>
      </w:r>
      <w:proofErr w:type="spellEnd"/>
      <w:r w:rsidRPr="001D3C4F">
        <w:rPr>
          <w:color w:val="auto"/>
        </w:rPr>
        <w:t xml:space="preserve">: </w:t>
      </w:r>
      <w:r w:rsidRPr="001D3C4F">
        <w:rPr>
          <w:b/>
          <w:color w:val="auto"/>
        </w:rPr>
        <w:t>1.1.1</w:t>
      </w:r>
      <w:r w:rsidRPr="001D3C4F">
        <w:rPr>
          <w:color w:val="auto"/>
        </w:rPr>
        <w:t xml:space="preserve"> e a </w:t>
      </w:r>
      <w:r w:rsidRPr="001D3C4F">
        <w:rPr>
          <w:b/>
          <w:color w:val="auto"/>
        </w:rPr>
        <w:t>1.1.2</w:t>
      </w:r>
    </w:p>
    <w:p w14:paraId="239F3587" w14:textId="0D746FA7" w:rsidR="00FC484D" w:rsidRPr="001D3C4F" w:rsidRDefault="00FC484D" w:rsidP="00FC484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437810B2" wp14:editId="127CAC80">
            <wp:extent cx="4873795" cy="3675506"/>
            <wp:effectExtent l="0" t="0" r="3175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20" cy="36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5693" w14:textId="77777777" w:rsidR="00FC484D" w:rsidRPr="001D3C4F" w:rsidRDefault="00FC484D" w:rsidP="00FC484D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294D2B5C" w14:textId="5968D8F6" w:rsidR="00184E8C" w:rsidRPr="001D3C4F" w:rsidRDefault="00184E8C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>Ao ser criadas a subatividades, o ator deve obrigatoriamente preencher os campos “Atividade” e “Duração (dias)”</w:t>
      </w:r>
      <w:r w:rsidR="00745382" w:rsidRPr="001D3C4F">
        <w:rPr>
          <w:color w:val="auto"/>
        </w:rPr>
        <w:t>. Caso o ator não preencha os campos, e acion</w:t>
      </w:r>
      <w:r w:rsidR="00D36206" w:rsidRPr="001D3C4F">
        <w:rPr>
          <w:color w:val="auto"/>
        </w:rPr>
        <w:t>e a opção Salvar ou Concluir, o</w:t>
      </w:r>
      <w:r w:rsidR="00745382" w:rsidRPr="001D3C4F">
        <w:rPr>
          <w:color w:val="auto"/>
        </w:rPr>
        <w:t xml:space="preserve"> sistema deve exibir </w:t>
      </w:r>
      <w:proofErr w:type="spellStart"/>
      <w:r w:rsidR="00745382" w:rsidRPr="001D3C4F">
        <w:rPr>
          <w:color w:val="auto"/>
        </w:rPr>
        <w:t>mensagem</w:t>
      </w:r>
      <w:proofErr w:type="spellEnd"/>
      <w:r w:rsidR="00745382" w:rsidRPr="001D3C4F">
        <w:rPr>
          <w:color w:val="auto"/>
        </w:rPr>
        <w:t xml:space="preserve"> </w:t>
      </w:r>
      <w:r w:rsidR="00745382" w:rsidRPr="001D3C4F">
        <w:rPr>
          <w:color w:val="31849B" w:themeColor="accent5" w:themeShade="BF"/>
        </w:rPr>
        <w:t>[</w:t>
      </w:r>
      <w:r w:rsidR="00745382" w:rsidRPr="001D3C4F">
        <w:rPr>
          <w:color w:val="31849B" w:themeColor="accent5" w:themeShade="BF"/>
        </w:rPr>
        <w:fldChar w:fldCharType="begin"/>
      </w:r>
      <w:r w:rsidR="00745382" w:rsidRPr="001D3C4F">
        <w:rPr>
          <w:color w:val="31849B" w:themeColor="accent5" w:themeShade="BF"/>
        </w:rPr>
        <w:instrText xml:space="preserve"> REF _Ref13647479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745382" w:rsidRPr="001D3C4F">
        <w:rPr>
          <w:color w:val="31849B" w:themeColor="accent5" w:themeShade="BF"/>
        </w:rPr>
      </w:r>
      <w:r w:rsidR="00745382" w:rsidRPr="001D3C4F">
        <w:rPr>
          <w:color w:val="31849B" w:themeColor="accent5" w:themeShade="BF"/>
        </w:rPr>
        <w:fldChar w:fldCharType="separate"/>
      </w:r>
      <w:r w:rsidR="00745382" w:rsidRPr="001D3C4F">
        <w:rPr>
          <w:color w:val="31849B" w:themeColor="accent5" w:themeShade="BF"/>
        </w:rPr>
        <w:t>ME03</w:t>
      </w:r>
      <w:r w:rsidR="00745382" w:rsidRPr="001D3C4F">
        <w:rPr>
          <w:color w:val="31849B" w:themeColor="accent5" w:themeShade="BF"/>
        </w:rPr>
        <w:fldChar w:fldCharType="end"/>
      </w:r>
      <w:r w:rsidR="00745382" w:rsidRPr="001D3C4F">
        <w:rPr>
          <w:color w:val="31849B" w:themeColor="accent5" w:themeShade="BF"/>
        </w:rPr>
        <w:t>]</w:t>
      </w:r>
    </w:p>
    <w:p w14:paraId="2F9D1B46" w14:textId="4A5174BC" w:rsidR="00EB41AB" w:rsidRPr="001D3C4F" w:rsidRDefault="003E5EAB" w:rsidP="00B167D4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A(s) Subatividade(s) deve(m) </w:t>
      </w:r>
      <w:r w:rsidR="00EB41AB" w:rsidRPr="001D3C4F">
        <w:rPr>
          <w:color w:val="auto"/>
        </w:rPr>
        <w:t xml:space="preserve">exibir a opção </w:t>
      </w:r>
      <w:proofErr w:type="gramStart"/>
      <w:r w:rsidR="00EB41AB" w:rsidRPr="001D3C4F">
        <w:rPr>
          <w:color w:val="auto"/>
        </w:rPr>
        <w:t>“</w:t>
      </w:r>
      <w:r w:rsidR="00745382" w:rsidRPr="001D3C4F">
        <w:rPr>
          <w:noProof/>
        </w:rPr>
        <w:drawing>
          <wp:inline distT="0" distB="0" distL="0" distR="0" wp14:anchorId="12372F6E" wp14:editId="1C7A6DA7">
            <wp:extent cx="198324" cy="115156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792" cy="1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82" w:rsidRPr="001D3C4F">
        <w:rPr>
          <w:color w:val="auto"/>
        </w:rPr>
        <w:t xml:space="preserve"> </w:t>
      </w:r>
      <w:r w:rsidR="00EB41AB" w:rsidRPr="001D3C4F">
        <w:rPr>
          <w:color w:val="auto"/>
        </w:rPr>
        <w:t>Dia</w:t>
      </w:r>
      <w:proofErr w:type="gramEnd"/>
      <w:r w:rsidR="00EB41AB" w:rsidRPr="001D3C4F">
        <w:rPr>
          <w:color w:val="auto"/>
        </w:rPr>
        <w:t xml:space="preserve"> </w:t>
      </w:r>
      <w:r w:rsidR="00745382" w:rsidRPr="001D3C4F">
        <w:rPr>
          <w:color w:val="auto"/>
        </w:rPr>
        <w:t>Útil”, ao</w:t>
      </w:r>
      <w:r w:rsidR="00EB41AB" w:rsidRPr="001D3C4F">
        <w:rPr>
          <w:color w:val="auto"/>
        </w:rPr>
        <w:t xml:space="preserve"> ser </w:t>
      </w:r>
      <w:r w:rsidR="00EB41AB" w:rsidRPr="001D3C4F">
        <w:rPr>
          <w:color w:val="auto"/>
          <w:u w:val="single"/>
        </w:rPr>
        <w:t>habilitadas</w:t>
      </w:r>
      <w:r w:rsidR="00EB41AB" w:rsidRPr="001D3C4F">
        <w:rPr>
          <w:color w:val="auto"/>
        </w:rPr>
        <w:t>,  o sistema deve compreender que os dias informados pelo ator no campo “Duração (dias)”</w:t>
      </w:r>
      <w:r w:rsidR="00FC484D" w:rsidRPr="001D3C4F">
        <w:rPr>
          <w:color w:val="auto"/>
        </w:rPr>
        <w:t>,</w:t>
      </w:r>
      <w:r w:rsidR="00EB41AB" w:rsidRPr="001D3C4F">
        <w:rPr>
          <w:color w:val="auto"/>
        </w:rPr>
        <w:t xml:space="preserve"> </w:t>
      </w:r>
      <w:r w:rsidR="00C36270" w:rsidRPr="001D3C4F">
        <w:rPr>
          <w:color w:val="auto"/>
        </w:rPr>
        <w:t>serão</w:t>
      </w:r>
      <w:r w:rsidR="00EB41AB" w:rsidRPr="001D3C4F">
        <w:rPr>
          <w:color w:val="auto"/>
        </w:rPr>
        <w:t xml:space="preserve"> contabilizados em dias úteis.</w:t>
      </w:r>
    </w:p>
    <w:p w14:paraId="45EB16FA" w14:textId="763B7542" w:rsidR="00EB41AB" w:rsidRPr="001D3C4F" w:rsidRDefault="00EB41AB" w:rsidP="00EB41AB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Caso o ator </w:t>
      </w:r>
      <w:r w:rsidRPr="001D3C4F">
        <w:rPr>
          <w:color w:val="auto"/>
          <w:u w:val="single"/>
        </w:rPr>
        <w:t>desabilite</w:t>
      </w:r>
      <w:r w:rsidRPr="001D3C4F">
        <w:rPr>
          <w:color w:val="auto"/>
        </w:rPr>
        <w:t>, o sistema deve compreender que os dias informados pelo ator no campo “Duração (dias)</w:t>
      </w:r>
      <w:r w:rsidR="00FC484D" w:rsidRPr="001D3C4F">
        <w:rPr>
          <w:color w:val="auto"/>
        </w:rPr>
        <w:t>,</w:t>
      </w:r>
      <w:r w:rsidRPr="001D3C4F">
        <w:rPr>
          <w:color w:val="auto"/>
        </w:rPr>
        <w:t>” ser</w:t>
      </w:r>
      <w:r w:rsidR="00C36270" w:rsidRPr="001D3C4F">
        <w:rPr>
          <w:color w:val="auto"/>
        </w:rPr>
        <w:t>ão</w:t>
      </w:r>
      <w:r w:rsidRPr="001D3C4F">
        <w:rPr>
          <w:color w:val="auto"/>
        </w:rPr>
        <w:t xml:space="preserve"> contabilizados em dias </w:t>
      </w:r>
      <w:r w:rsidR="00F313FC" w:rsidRPr="001D3C4F">
        <w:rPr>
          <w:color w:val="auto"/>
        </w:rPr>
        <w:t>corridos. O</w:t>
      </w:r>
      <w:r w:rsidR="005056C5" w:rsidRPr="001D3C4F">
        <w:rPr>
          <w:color w:val="auto"/>
        </w:rPr>
        <w:t xml:space="preserve"> sistema de exibir </w:t>
      </w:r>
      <w:proofErr w:type="spellStart"/>
      <w:r w:rsidR="005056C5" w:rsidRPr="001D3C4F">
        <w:rPr>
          <w:color w:val="auto"/>
        </w:rPr>
        <w:t>mensagem</w:t>
      </w:r>
      <w:proofErr w:type="spellEnd"/>
      <w:r w:rsidR="005056C5" w:rsidRPr="001D3C4F">
        <w:rPr>
          <w:color w:val="31849B" w:themeColor="accent5" w:themeShade="BF"/>
        </w:rPr>
        <w:t xml:space="preserve"> [</w:t>
      </w:r>
      <w:r w:rsidR="00F313FC" w:rsidRPr="001D3C4F">
        <w:rPr>
          <w:color w:val="31849B" w:themeColor="accent5" w:themeShade="BF"/>
        </w:rPr>
        <w:fldChar w:fldCharType="begin"/>
      </w:r>
      <w:r w:rsidR="00F313FC" w:rsidRPr="001D3C4F">
        <w:rPr>
          <w:color w:val="31849B" w:themeColor="accent5" w:themeShade="BF"/>
        </w:rPr>
        <w:instrText xml:space="preserve"> REF _Ref14943987 \r \h  \* MERGEFORMAT </w:instrText>
      </w:r>
      <w:r w:rsidR="00F313FC" w:rsidRPr="001D3C4F">
        <w:rPr>
          <w:color w:val="31849B" w:themeColor="accent5" w:themeShade="BF"/>
        </w:rPr>
      </w:r>
      <w:r w:rsidR="00F313FC" w:rsidRPr="001D3C4F">
        <w:rPr>
          <w:color w:val="31849B" w:themeColor="accent5" w:themeShade="BF"/>
        </w:rPr>
        <w:fldChar w:fldCharType="separate"/>
      </w:r>
      <w:r w:rsidR="00F313FC" w:rsidRPr="001D3C4F">
        <w:rPr>
          <w:color w:val="31849B" w:themeColor="accent5" w:themeShade="BF"/>
        </w:rPr>
        <w:t>ME013</w:t>
      </w:r>
      <w:r w:rsidR="00F313FC" w:rsidRPr="001D3C4F">
        <w:rPr>
          <w:color w:val="31849B" w:themeColor="accent5" w:themeShade="BF"/>
        </w:rPr>
        <w:fldChar w:fldCharType="end"/>
      </w:r>
      <w:r w:rsidR="005056C5" w:rsidRPr="001D3C4F">
        <w:rPr>
          <w:color w:val="31849B" w:themeColor="accent5" w:themeShade="BF"/>
        </w:rPr>
        <w:t>]</w:t>
      </w:r>
      <w:r w:rsidR="00C36270" w:rsidRPr="001D3C4F">
        <w:rPr>
          <w:color w:val="31849B" w:themeColor="accent5" w:themeShade="BF"/>
        </w:rPr>
        <w:t xml:space="preserve">. </w:t>
      </w:r>
      <w:r w:rsidR="00C36270" w:rsidRPr="001D3C4F">
        <w:rPr>
          <w:color w:val="auto"/>
        </w:rPr>
        <w:t>Caso o ator selecione a opção “NÃO”</w:t>
      </w:r>
      <w:r w:rsidR="00834A99" w:rsidRPr="001D3C4F">
        <w:rPr>
          <w:color w:val="auto"/>
        </w:rPr>
        <w:t xml:space="preserve">, o sistema não deve desabilitar a opção </w:t>
      </w:r>
      <w:proofErr w:type="gramStart"/>
      <w:r w:rsidR="00834A99" w:rsidRPr="001D3C4F">
        <w:rPr>
          <w:color w:val="auto"/>
        </w:rPr>
        <w:t>“</w:t>
      </w:r>
      <w:r w:rsidR="00834A99" w:rsidRPr="001D3C4F">
        <w:rPr>
          <w:noProof/>
        </w:rPr>
        <w:drawing>
          <wp:inline distT="0" distB="0" distL="0" distR="0" wp14:anchorId="43A62216" wp14:editId="5776738B">
            <wp:extent cx="198324" cy="11515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792" cy="1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A99" w:rsidRPr="001D3C4F">
        <w:rPr>
          <w:color w:val="auto"/>
        </w:rPr>
        <w:t xml:space="preserve"> Dia</w:t>
      </w:r>
      <w:proofErr w:type="gramEnd"/>
      <w:r w:rsidR="00834A99" w:rsidRPr="001D3C4F">
        <w:rPr>
          <w:color w:val="auto"/>
        </w:rPr>
        <w:t xml:space="preserve"> Útil”.</w:t>
      </w:r>
    </w:p>
    <w:p w14:paraId="66B28303" w14:textId="52DA2F85" w:rsidR="00705231" w:rsidRPr="001D3C4F" w:rsidRDefault="00705231" w:rsidP="00EB41AB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sistema deve exibir a opção </w:t>
      </w:r>
      <w:proofErr w:type="gramStart"/>
      <w:r w:rsidRPr="001D3C4F">
        <w:rPr>
          <w:color w:val="auto"/>
        </w:rPr>
        <w:t>“</w:t>
      </w:r>
      <w:r w:rsidRPr="001D3C4F">
        <w:rPr>
          <w:noProof/>
        </w:rPr>
        <w:drawing>
          <wp:inline distT="0" distB="0" distL="0" distR="0" wp14:anchorId="511F628F" wp14:editId="3C14DA39">
            <wp:extent cx="198324" cy="11515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792" cy="1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4F">
        <w:rPr>
          <w:color w:val="auto"/>
        </w:rPr>
        <w:t xml:space="preserve"> Dia</w:t>
      </w:r>
      <w:proofErr w:type="gramEnd"/>
      <w:r w:rsidRPr="001D3C4F">
        <w:rPr>
          <w:color w:val="auto"/>
        </w:rPr>
        <w:t xml:space="preserve"> Útil”, habilitada como default.</w:t>
      </w:r>
    </w:p>
    <w:p w14:paraId="1E87E0FD" w14:textId="5B75A129" w:rsidR="00FC484D" w:rsidRPr="001D3C4F" w:rsidRDefault="00705231" w:rsidP="00EB41AB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No campo “Duração (dias)”, caso o ator preencha com o(zero) antes dos números desejados, o sistema deve desconsiderar o(s) zero(s) informado(s). </w:t>
      </w:r>
      <w:proofErr w:type="spellStart"/>
      <w:r w:rsidRPr="001D3C4F">
        <w:rPr>
          <w:color w:val="auto"/>
        </w:rPr>
        <w:t>Ex</w:t>
      </w:r>
      <w:proofErr w:type="spellEnd"/>
      <w:r w:rsidRPr="001D3C4F">
        <w:rPr>
          <w:color w:val="auto"/>
        </w:rPr>
        <w:t xml:space="preserve">: o ator preencheu com </w:t>
      </w:r>
      <w:proofErr w:type="gramStart"/>
      <w:r w:rsidRPr="001D3C4F">
        <w:rPr>
          <w:color w:val="auto"/>
        </w:rPr>
        <w:t>001 ,</w:t>
      </w:r>
      <w:proofErr w:type="gramEnd"/>
      <w:r w:rsidRPr="001D3C4F">
        <w:rPr>
          <w:color w:val="auto"/>
        </w:rPr>
        <w:t xml:space="preserve"> o sistema altera para 1.</w:t>
      </w:r>
    </w:p>
    <w:p w14:paraId="22640669" w14:textId="442E7E81" w:rsidR="00CD6811" w:rsidRPr="001D3C4F" w:rsidRDefault="00EB41AB" w:rsidP="00005081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auto"/>
        </w:rPr>
        <w:t xml:space="preserve"> </w:t>
      </w:r>
      <w:r w:rsidR="00CD6811" w:rsidRPr="001D3C4F">
        <w:rPr>
          <w:color w:val="000000" w:themeColor="text1"/>
        </w:rPr>
        <w:t>Todos os campos cadastrados na subatividade são obrigatórios;</w:t>
      </w:r>
    </w:p>
    <w:p w14:paraId="72B4F202" w14:textId="319423F7" w:rsidR="003C5C16" w:rsidRPr="001D3C4F" w:rsidRDefault="003C5C16" w:rsidP="00005081">
      <w:pPr>
        <w:pStyle w:val="PargrafodaLista"/>
        <w:widowControl/>
        <w:numPr>
          <w:ilvl w:val="1"/>
          <w:numId w:val="14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D3C4F">
        <w:rPr>
          <w:color w:val="000000" w:themeColor="text1"/>
        </w:rPr>
        <w:t xml:space="preserve">O sistema deve exibir um componente para ocultar e exibir as </w:t>
      </w:r>
      <w:proofErr w:type="gramStart"/>
      <w:r w:rsidRPr="001D3C4F">
        <w:rPr>
          <w:color w:val="000000" w:themeColor="text1"/>
        </w:rPr>
        <w:t xml:space="preserve">subatividade </w:t>
      </w:r>
      <w:r w:rsidRPr="001D3C4F">
        <w:rPr>
          <w:noProof/>
        </w:rPr>
        <w:drawing>
          <wp:inline distT="0" distB="0" distL="0" distR="0" wp14:anchorId="1F4CE47E" wp14:editId="63E68558">
            <wp:extent cx="190476" cy="161905"/>
            <wp:effectExtent l="0" t="0" r="63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4F">
        <w:rPr>
          <w:color w:val="000000" w:themeColor="text1"/>
        </w:rPr>
        <w:t xml:space="preserve"> </w:t>
      </w:r>
      <w:r w:rsidR="005F76DD" w:rsidRPr="001D3C4F">
        <w:rPr>
          <w:noProof/>
          <w:color w:val="000000" w:themeColor="text1"/>
        </w:rPr>
        <w:t>.</w:t>
      </w:r>
      <w:proofErr w:type="gramEnd"/>
      <w:r w:rsidR="005F76DD" w:rsidRPr="001D3C4F">
        <w:rPr>
          <w:noProof/>
          <w:color w:val="000000" w:themeColor="text1"/>
        </w:rPr>
        <w:t xml:space="preserve"> Essa opção </w:t>
      </w:r>
      <w:r w:rsidRPr="001D3C4F">
        <w:rPr>
          <w:noProof/>
          <w:color w:val="000000" w:themeColor="text1"/>
        </w:rPr>
        <w:t xml:space="preserve">deve ser exibidas apenas nos </w:t>
      </w:r>
      <w:r w:rsidRPr="001D3C4F">
        <w:rPr>
          <w:color w:val="000000" w:themeColor="text1"/>
        </w:rPr>
        <w:t xml:space="preserve">níveis 2 e 3. </w:t>
      </w:r>
    </w:p>
    <w:p w14:paraId="17AC22CA" w14:textId="79E18D30" w:rsidR="004F649F" w:rsidRPr="001D3C4F" w:rsidRDefault="007C6E0A" w:rsidP="007C6E0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  <w:u w:val="single"/>
        </w:rPr>
      </w:pPr>
      <w:r w:rsidRPr="001D3C4F">
        <w:rPr>
          <w:color w:val="000000" w:themeColor="text1"/>
        </w:rPr>
        <w:t xml:space="preserve">          </w:t>
      </w:r>
    </w:p>
    <w:p w14:paraId="77A2D56F" w14:textId="6DBE2914" w:rsidR="007C6E0A" w:rsidRPr="001D3C4F" w:rsidRDefault="007C6E0A" w:rsidP="007C6E0A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color w:val="auto"/>
          <w:u w:val="single"/>
        </w:rPr>
      </w:pPr>
      <w:bookmarkStart w:id="33" w:name="_Ref15298846"/>
      <w:r w:rsidRPr="001D3C4F">
        <w:rPr>
          <w:b/>
          <w:color w:val="auto"/>
          <w:u w:val="single"/>
        </w:rPr>
        <w:t xml:space="preserve">Incluir </w:t>
      </w:r>
      <w:proofErr w:type="spellStart"/>
      <w:r w:rsidR="00C77BF3" w:rsidRPr="001D3C4F">
        <w:rPr>
          <w:b/>
          <w:color w:val="auto"/>
          <w:u w:val="single"/>
        </w:rPr>
        <w:t>SubAtividade</w:t>
      </w:r>
      <w:proofErr w:type="spellEnd"/>
      <w:r w:rsidR="00C77BF3" w:rsidRPr="001D3C4F">
        <w:rPr>
          <w:b/>
          <w:color w:val="auto"/>
          <w:u w:val="single"/>
        </w:rPr>
        <w:t xml:space="preserve"> Paralela</w:t>
      </w:r>
      <w:r w:rsidRPr="001D3C4F">
        <w:rPr>
          <w:b/>
          <w:color w:val="auto"/>
          <w:u w:val="single"/>
        </w:rPr>
        <w:t>:</w:t>
      </w:r>
      <w:bookmarkEnd w:id="33"/>
    </w:p>
    <w:p w14:paraId="0A95364E" w14:textId="1AE5B68C" w:rsidR="00A82C34" w:rsidRPr="001D3C4F" w:rsidRDefault="00A82C34" w:rsidP="00005081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 </w:t>
      </w:r>
      <w:proofErr w:type="spellStart"/>
      <w:r w:rsidRPr="001D3C4F">
        <w:rPr>
          <w:color w:val="auto"/>
        </w:rPr>
        <w:t>SubAtividades</w:t>
      </w:r>
      <w:proofErr w:type="spellEnd"/>
      <w:r w:rsidRPr="001D3C4F">
        <w:rPr>
          <w:color w:val="auto"/>
        </w:rPr>
        <w:t xml:space="preserve"> Paralelas, são atividades irmãs das atividade que as criaram. Sempre serão atividades de nível 2.</w:t>
      </w:r>
    </w:p>
    <w:p w14:paraId="0183BCEB" w14:textId="78DF9F00" w:rsidR="00CD3FCA" w:rsidRPr="001D3C4F" w:rsidRDefault="00C77BF3" w:rsidP="00005081">
      <w:pPr>
        <w:pStyle w:val="PargrafodaLista"/>
        <w:widowControl/>
        <w:numPr>
          <w:ilvl w:val="0"/>
          <w:numId w:val="35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sistema identifica que o ator acionou a opção de </w:t>
      </w:r>
      <w:proofErr w:type="gramStart"/>
      <w:r w:rsidRPr="001D3C4F">
        <w:rPr>
          <w:color w:val="auto"/>
        </w:rPr>
        <w:t>“</w:t>
      </w:r>
      <w:r w:rsidR="00C73F64" w:rsidRPr="001D3C4F">
        <w:rPr>
          <w:noProof/>
        </w:rPr>
        <w:drawing>
          <wp:inline distT="0" distB="0" distL="0" distR="0" wp14:anchorId="64765575" wp14:editId="2AB95DA5">
            <wp:extent cx="200000" cy="171429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4F">
        <w:rPr>
          <w:color w:val="auto"/>
        </w:rPr>
        <w:t xml:space="preserve"> Incluir</w:t>
      </w:r>
      <w:proofErr w:type="gramEnd"/>
      <w:r w:rsidRPr="001D3C4F">
        <w:rPr>
          <w:color w:val="auto"/>
        </w:rPr>
        <w:t xml:space="preserve"> </w:t>
      </w:r>
      <w:proofErr w:type="spellStart"/>
      <w:r w:rsidRPr="001D3C4F">
        <w:rPr>
          <w:color w:val="auto"/>
        </w:rPr>
        <w:t>SubAtividade</w:t>
      </w:r>
      <w:proofErr w:type="spellEnd"/>
      <w:r w:rsidR="00C73F64" w:rsidRPr="001D3C4F">
        <w:rPr>
          <w:color w:val="auto"/>
        </w:rPr>
        <w:t xml:space="preserve"> Paralela</w:t>
      </w:r>
      <w:r w:rsidRPr="001D3C4F">
        <w:rPr>
          <w:color w:val="auto"/>
        </w:rPr>
        <w:t>”,</w:t>
      </w:r>
      <w:r w:rsidR="00CD3FCA" w:rsidRPr="001D3C4F">
        <w:rPr>
          <w:color w:val="auto"/>
        </w:rPr>
        <w:t xml:space="preserve"> o sistema deve criar uma subatividade correlata/similar a subatividade de nível 2 e assim sucessivamente.</w:t>
      </w:r>
    </w:p>
    <w:p w14:paraId="7998D4F3" w14:textId="77777777" w:rsidR="00A82C34" w:rsidRPr="001D3C4F" w:rsidRDefault="00A82C34" w:rsidP="00A82C3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35E3B3EB" w14:textId="7B7A0E04" w:rsidR="00CD3FCA" w:rsidRPr="001D3C4F" w:rsidRDefault="00CD3FCA" w:rsidP="00CD3FC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proofErr w:type="spellStart"/>
      <w:r w:rsidRPr="001D3C4F">
        <w:rPr>
          <w:color w:val="auto"/>
        </w:rPr>
        <w:t>Ex</w:t>
      </w:r>
      <w:proofErr w:type="spellEnd"/>
      <w:r w:rsidRPr="001D3C4F">
        <w:rPr>
          <w:color w:val="auto"/>
        </w:rPr>
        <w:t xml:space="preserve">: </w:t>
      </w:r>
      <w:r w:rsidRPr="001D3C4F">
        <w:rPr>
          <w:b/>
          <w:color w:val="auto"/>
        </w:rPr>
        <w:t>1.1</w:t>
      </w:r>
      <w:r w:rsidRPr="001D3C4F">
        <w:rPr>
          <w:color w:val="auto"/>
        </w:rPr>
        <w:t xml:space="preserve"> e a </w:t>
      </w:r>
      <w:r w:rsidRPr="001D3C4F">
        <w:rPr>
          <w:b/>
          <w:color w:val="auto"/>
        </w:rPr>
        <w:t>1.2</w:t>
      </w:r>
      <w:r w:rsidRPr="001D3C4F">
        <w:rPr>
          <w:color w:val="auto"/>
        </w:rPr>
        <w:t xml:space="preserve"> </w:t>
      </w:r>
    </w:p>
    <w:p w14:paraId="1478B2E1" w14:textId="24AD849F" w:rsidR="00CD3FCA" w:rsidRPr="001D3C4F" w:rsidRDefault="00B5033E" w:rsidP="00CD3FC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noProof/>
          <w:color w:val="auto"/>
        </w:rPr>
        <w:drawing>
          <wp:inline distT="0" distB="0" distL="0" distR="0" wp14:anchorId="16BBCBBD" wp14:editId="37377DE1">
            <wp:extent cx="3596941" cy="3368563"/>
            <wp:effectExtent l="0" t="0" r="381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883" cy="338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5EAF" w14:textId="77777777" w:rsidR="0043214B" w:rsidRPr="001D3C4F" w:rsidRDefault="0043214B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31849B" w:themeColor="accent5" w:themeShade="BF"/>
        </w:rPr>
      </w:pPr>
    </w:p>
    <w:p w14:paraId="4A873ABE" w14:textId="73EC6B44" w:rsidR="00A159C6" w:rsidRPr="001D3C4F" w:rsidRDefault="00A159C6" w:rsidP="00A159C6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u w:val="single"/>
        </w:rPr>
      </w:pPr>
      <w:bookmarkStart w:id="34" w:name="_Ref13847062"/>
      <w:r w:rsidRPr="001D3C4F">
        <w:rPr>
          <w:b/>
          <w:u w:val="single"/>
        </w:rPr>
        <w:t xml:space="preserve">Excluir Atividade e </w:t>
      </w:r>
      <w:proofErr w:type="spellStart"/>
      <w:r w:rsidRPr="001D3C4F">
        <w:rPr>
          <w:b/>
          <w:u w:val="single"/>
        </w:rPr>
        <w:t>SubAtividade</w:t>
      </w:r>
      <w:proofErr w:type="spellEnd"/>
      <w:r w:rsidRPr="001D3C4F">
        <w:rPr>
          <w:b/>
          <w:u w:val="single"/>
        </w:rPr>
        <w:t>:</w:t>
      </w:r>
      <w:bookmarkEnd w:id="34"/>
    </w:p>
    <w:p w14:paraId="10D781BC" w14:textId="77777777" w:rsidR="005D5247" w:rsidRPr="001D3C4F" w:rsidRDefault="005D5247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O sistema deve permitir excluir uma Atividade e/ou uma </w:t>
      </w:r>
      <w:proofErr w:type="spellStart"/>
      <w:r w:rsidRPr="001D3C4F">
        <w:t>SubAtividade</w:t>
      </w:r>
      <w:proofErr w:type="spellEnd"/>
      <w:r w:rsidRPr="001D3C4F">
        <w:t>, quando a situação estiver igual a “Em Preenchimento”.</w:t>
      </w:r>
    </w:p>
    <w:p w14:paraId="3698C7DD" w14:textId="783AD894" w:rsidR="005D5247" w:rsidRPr="001D3C4F" w:rsidRDefault="005D5247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>Caso esteja com status igual a “Calendário Concluído” ou “Inativo”, o sistema não deve exibir a opção de excluir das Atividade e Sub Atividades.</w:t>
      </w:r>
    </w:p>
    <w:p w14:paraId="1E383677" w14:textId="3DCB91A0" w:rsidR="005D5247" w:rsidRPr="001D3C4F" w:rsidRDefault="005D5247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Caso o ator exclua uma atividade principal, o sistema deve excluir as suas </w:t>
      </w:r>
      <w:r w:rsidR="0051490F" w:rsidRPr="001D3C4F">
        <w:t>s</w:t>
      </w:r>
      <w:r w:rsidRPr="001D3C4F">
        <w:t>ubatividades e permanecer com o campo da Atividade Principal em branco, caso exista uma Atividade após a Atividade que será excluída.</w:t>
      </w:r>
    </w:p>
    <w:p w14:paraId="459E7D68" w14:textId="07DFAAEE" w:rsidR="0051490F" w:rsidRPr="001D3C4F" w:rsidRDefault="0051490F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Caso o ator exclua uma </w:t>
      </w:r>
      <w:proofErr w:type="spellStart"/>
      <w:r w:rsidRPr="001D3C4F">
        <w:t>SubAtividade</w:t>
      </w:r>
      <w:proofErr w:type="spellEnd"/>
      <w:r w:rsidRPr="001D3C4F">
        <w:t xml:space="preserve">, o sistema deve excluir </w:t>
      </w:r>
      <w:r w:rsidR="00062D1D" w:rsidRPr="001D3C4F">
        <w:t xml:space="preserve">também </w:t>
      </w:r>
      <w:r w:rsidRPr="001D3C4F">
        <w:t xml:space="preserve">as subatividade </w:t>
      </w:r>
      <w:r w:rsidR="00062D1D" w:rsidRPr="001D3C4F">
        <w:t xml:space="preserve">que estão ligada a </w:t>
      </w:r>
      <w:r w:rsidRPr="001D3C4F">
        <w:t xml:space="preserve">ela (estrutura de </w:t>
      </w:r>
      <w:r w:rsidR="00DA309C" w:rsidRPr="001D3C4F">
        <w:t>tópico), caso exista.</w:t>
      </w:r>
    </w:p>
    <w:p w14:paraId="6D8E2A27" w14:textId="77777777" w:rsidR="005D5247" w:rsidRPr="001D3C4F" w:rsidRDefault="005D5247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Caso não exista atividade após, o sistema deve excluir a grid e não deve exibi-la na tela. </w:t>
      </w:r>
    </w:p>
    <w:p w14:paraId="01F3F97B" w14:textId="1D570FCB" w:rsidR="005D5247" w:rsidRPr="001D3C4F" w:rsidRDefault="005D5247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Ao excluir uma Atividade, o sistema deve exibir </w:t>
      </w:r>
      <w:proofErr w:type="spellStart"/>
      <w:r w:rsidRPr="001D3C4F">
        <w:t>mensagem</w:t>
      </w:r>
      <w:proofErr w:type="spellEnd"/>
      <w:r w:rsidRPr="001D3C4F">
        <w:t xml:space="preserve"> </w:t>
      </w:r>
      <w:r w:rsidRPr="001D3C4F">
        <w:rPr>
          <w:color w:val="31849B" w:themeColor="accent5" w:themeShade="BF"/>
        </w:rPr>
        <w:t>[</w:t>
      </w:r>
      <w:r w:rsidR="00C05BC5" w:rsidRPr="001D3C4F">
        <w:rPr>
          <w:color w:val="31849B" w:themeColor="accent5" w:themeShade="BF"/>
        </w:rPr>
        <w:fldChar w:fldCharType="begin"/>
      </w:r>
      <w:r w:rsidR="00C05BC5" w:rsidRPr="001D3C4F">
        <w:rPr>
          <w:color w:val="31849B" w:themeColor="accent5" w:themeShade="BF"/>
        </w:rPr>
        <w:instrText xml:space="preserve"> REF _Ref14943340 \r \h  \* MERGEFORMAT </w:instrText>
      </w:r>
      <w:r w:rsidR="00C05BC5" w:rsidRPr="001D3C4F">
        <w:rPr>
          <w:color w:val="31849B" w:themeColor="accent5" w:themeShade="BF"/>
        </w:rPr>
      </w:r>
      <w:r w:rsidR="00C05BC5" w:rsidRPr="001D3C4F">
        <w:rPr>
          <w:color w:val="31849B" w:themeColor="accent5" w:themeShade="BF"/>
        </w:rPr>
        <w:fldChar w:fldCharType="separate"/>
      </w:r>
      <w:r w:rsidR="00C05BC5" w:rsidRPr="001D3C4F">
        <w:rPr>
          <w:color w:val="31849B" w:themeColor="accent5" w:themeShade="BF"/>
        </w:rPr>
        <w:t>ME011</w:t>
      </w:r>
      <w:r w:rsidR="00C05BC5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  <w:r w:rsidRPr="001D3C4F">
        <w:t xml:space="preserve"> </w:t>
      </w:r>
    </w:p>
    <w:p w14:paraId="07B698F6" w14:textId="30059B11" w:rsidR="005D5247" w:rsidRPr="001D3C4F" w:rsidRDefault="005D5247" w:rsidP="005D5247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Ao excluir uma Sub Atividade, o sistema deve exibir </w:t>
      </w:r>
      <w:proofErr w:type="spellStart"/>
      <w:r w:rsidRPr="001D3C4F">
        <w:t>mensagem</w:t>
      </w:r>
      <w:proofErr w:type="spellEnd"/>
      <w:r w:rsidRPr="001D3C4F">
        <w:t xml:space="preserve"> </w:t>
      </w:r>
      <w:r w:rsidRPr="001D3C4F">
        <w:rPr>
          <w:color w:val="31849B" w:themeColor="accent5" w:themeShade="BF"/>
        </w:rPr>
        <w:t>[</w:t>
      </w:r>
      <w:r w:rsidR="00C05BC5" w:rsidRPr="001D3C4F">
        <w:rPr>
          <w:color w:val="31849B" w:themeColor="accent5" w:themeShade="BF"/>
        </w:rPr>
        <w:fldChar w:fldCharType="begin"/>
      </w:r>
      <w:r w:rsidR="00C05BC5" w:rsidRPr="001D3C4F">
        <w:rPr>
          <w:color w:val="31849B" w:themeColor="accent5" w:themeShade="BF"/>
        </w:rPr>
        <w:instrText xml:space="preserve"> REF _Ref14943320 \r \h  \* MERGEFORMAT </w:instrText>
      </w:r>
      <w:r w:rsidR="00C05BC5" w:rsidRPr="001D3C4F">
        <w:rPr>
          <w:color w:val="31849B" w:themeColor="accent5" w:themeShade="BF"/>
        </w:rPr>
      </w:r>
      <w:r w:rsidR="00C05BC5" w:rsidRPr="001D3C4F">
        <w:rPr>
          <w:color w:val="31849B" w:themeColor="accent5" w:themeShade="BF"/>
        </w:rPr>
        <w:fldChar w:fldCharType="separate"/>
      </w:r>
      <w:r w:rsidR="00C05BC5" w:rsidRPr="001D3C4F">
        <w:rPr>
          <w:color w:val="31849B" w:themeColor="accent5" w:themeShade="BF"/>
        </w:rPr>
        <w:t>ME012</w:t>
      </w:r>
      <w:r w:rsidR="00C05BC5" w:rsidRPr="001D3C4F">
        <w:rPr>
          <w:color w:val="31849B" w:themeColor="accent5" w:themeShade="BF"/>
        </w:rPr>
        <w:fldChar w:fldCharType="end"/>
      </w:r>
      <w:r w:rsidR="00C05BC5" w:rsidRPr="001D3C4F">
        <w:rPr>
          <w:color w:val="31849B" w:themeColor="accent5" w:themeShade="BF"/>
        </w:rPr>
        <w:t>]</w:t>
      </w:r>
    </w:p>
    <w:p w14:paraId="0316CE78" w14:textId="77777777" w:rsidR="005D5247" w:rsidRPr="001D3C4F" w:rsidRDefault="005D5247" w:rsidP="005D5247">
      <w:pPr>
        <w:pStyle w:val="PargrafodaLista"/>
        <w:numPr>
          <w:ilvl w:val="0"/>
          <w:numId w:val="26"/>
        </w:numPr>
        <w:spacing w:before="60" w:after="60"/>
        <w:ind w:left="993" w:hanging="426"/>
        <w:jc w:val="both"/>
      </w:pPr>
      <w:r w:rsidRPr="001D3C4F">
        <w:t>O sistema deve registrar uma trilha de auditoria contendo a ação executada (incluir, alterar e excluir), a identificação da funcionalidade, a data e hora da ocorrência e a identificação do ator; permitindo assim que todas as informações estarão disponíveis para a consulta através da aba Histórico.</w:t>
      </w:r>
    </w:p>
    <w:p w14:paraId="1AFEF750" w14:textId="77777777" w:rsidR="00980870" w:rsidRPr="001D3C4F" w:rsidRDefault="00980870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6903117D" w14:textId="3D21C1AA" w:rsidR="004C00BD" w:rsidRPr="001D3C4F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rPr>
          <w:b/>
          <w:u w:val="single"/>
        </w:rPr>
        <w:t>Ex</w:t>
      </w:r>
      <w:r w:rsidR="00647AFE" w:rsidRPr="001D3C4F">
        <w:rPr>
          <w:b/>
          <w:u w:val="single"/>
        </w:rPr>
        <w:t>1</w:t>
      </w:r>
      <w:r w:rsidRPr="001D3C4F">
        <w:t>: Foi criada as atividades 1, 2 e 3.</w:t>
      </w:r>
    </w:p>
    <w:p w14:paraId="2CC87435" w14:textId="0F9084BF" w:rsidR="00ED0567" w:rsidRPr="001D3C4F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rPr>
          <w:noProof/>
        </w:rPr>
        <w:drawing>
          <wp:inline distT="0" distB="0" distL="0" distR="0" wp14:anchorId="3342130E" wp14:editId="3584FFE1">
            <wp:extent cx="3733800" cy="3215390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8" cy="32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1F6D" w14:textId="77777777" w:rsidR="00687DDC" w:rsidRPr="001D3C4F" w:rsidRDefault="00687DD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11EDD7D" w14:textId="2E736F3A" w:rsidR="00ED0567" w:rsidRPr="001D3C4F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t>Após criação o ator acionou a opção de exclusão da atividade 2</w:t>
      </w:r>
      <w:r w:rsidR="0060176A" w:rsidRPr="001D3C4F">
        <w:t>: O sistema exclui a atividade secundaria e limpa os campos da atividade principal.</w:t>
      </w:r>
    </w:p>
    <w:p w14:paraId="3823BBC8" w14:textId="5C5588BB" w:rsidR="00ED0567" w:rsidRPr="001D3C4F" w:rsidRDefault="004C00BD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rPr>
          <w:noProof/>
        </w:rPr>
        <w:lastRenderedPageBreak/>
        <w:drawing>
          <wp:inline distT="0" distB="0" distL="0" distR="0" wp14:anchorId="44920D6C" wp14:editId="581DE54E">
            <wp:extent cx="3733882" cy="2857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88" cy="28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791" w14:textId="77777777" w:rsidR="00687DDC" w:rsidRPr="001D3C4F" w:rsidRDefault="00687DD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65BA78D" w14:textId="77777777" w:rsidR="00647AFE" w:rsidRPr="001D3C4F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A4A6255" w14:textId="09F2119E" w:rsidR="00647AFE" w:rsidRPr="001D3C4F" w:rsidRDefault="00647AFE" w:rsidP="00647AF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rPr>
          <w:b/>
          <w:u w:val="single"/>
        </w:rPr>
        <w:t>Ex2:</w:t>
      </w:r>
      <w:r w:rsidRPr="001D3C4F">
        <w:t xml:space="preserve"> Foi criada as atividades 1, 2 e 3.</w:t>
      </w:r>
    </w:p>
    <w:p w14:paraId="66753A4C" w14:textId="77777777" w:rsidR="00647AFE" w:rsidRPr="001D3C4F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DE7CA69" w14:textId="50CE6166" w:rsidR="00ED0567" w:rsidRPr="001D3C4F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rPr>
          <w:noProof/>
        </w:rPr>
        <w:drawing>
          <wp:inline distT="0" distB="0" distL="0" distR="0" wp14:anchorId="187B6777" wp14:editId="513CF8CD">
            <wp:extent cx="3733800" cy="3215390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8" cy="32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F4AA" w14:textId="77777777" w:rsidR="00373BFA" w:rsidRPr="001D3C4F" w:rsidRDefault="00373BFA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690D4E9" w14:textId="77777777" w:rsidR="00373BFA" w:rsidRPr="001D3C4F" w:rsidRDefault="00373BFA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04D076B" w14:textId="794B9749" w:rsidR="00ED0567" w:rsidRPr="001D3C4F" w:rsidRDefault="00647AFE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t>Após criação o ator acionou a opção de exclusão da atividade 3: O sistema exclui a grid da atividade 3</w:t>
      </w:r>
      <w:r w:rsidR="0055074C" w:rsidRPr="001D3C4F">
        <w:t>.</w:t>
      </w:r>
    </w:p>
    <w:p w14:paraId="1E59E24E" w14:textId="77777777" w:rsidR="0055074C" w:rsidRPr="001D3C4F" w:rsidRDefault="0055074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63F7BA43" w14:textId="30D2EC81" w:rsidR="0055074C" w:rsidRPr="001D3C4F" w:rsidRDefault="0055074C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1D3C4F">
        <w:rPr>
          <w:noProof/>
        </w:rPr>
        <w:lastRenderedPageBreak/>
        <w:drawing>
          <wp:inline distT="0" distB="0" distL="0" distR="0" wp14:anchorId="79303CD7" wp14:editId="54941D19">
            <wp:extent cx="3714750" cy="241753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04" cy="24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7594" w14:textId="77777777" w:rsidR="00ED0567" w:rsidRPr="001D3C4F" w:rsidRDefault="00ED0567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ED0B490" w14:textId="77777777" w:rsidR="00ED0567" w:rsidRPr="001D3C4F" w:rsidRDefault="00ED0567" w:rsidP="00ED056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</w:p>
    <w:p w14:paraId="42DFB049" w14:textId="77777777" w:rsidR="00436671" w:rsidRPr="001D3C4F" w:rsidRDefault="00436671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>Ao excluir uma subatividade, os sistema deve verificar se existe uma subatividade após a que será excluída:</w:t>
      </w:r>
    </w:p>
    <w:p w14:paraId="0D27CFF4" w14:textId="6C1CCEEE" w:rsidR="00436671" w:rsidRPr="001D3C4F" w:rsidRDefault="00436671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Caso </w:t>
      </w:r>
      <w:r w:rsidRPr="001D3C4F">
        <w:rPr>
          <w:u w:val="single"/>
        </w:rPr>
        <w:t>não</w:t>
      </w:r>
      <w:r w:rsidRPr="001D3C4F">
        <w:t xml:space="preserve"> exista, o sistema deve excluir e não deve mais </w:t>
      </w:r>
      <w:proofErr w:type="spellStart"/>
      <w:r w:rsidRPr="001D3C4F">
        <w:t>exibi-lá</w:t>
      </w:r>
      <w:proofErr w:type="spellEnd"/>
      <w:r w:rsidRPr="001D3C4F">
        <w:t xml:space="preserve"> na tela.</w:t>
      </w:r>
    </w:p>
    <w:p w14:paraId="2AF052B8" w14:textId="283B6F82" w:rsidR="00436671" w:rsidRPr="001D3C4F" w:rsidRDefault="00436671" w:rsidP="00B167D4">
      <w:pPr>
        <w:pStyle w:val="PargrafodaLista"/>
        <w:widowControl/>
        <w:numPr>
          <w:ilvl w:val="1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Caso exista, o sistema deve apenas limpar os campos da atividade excluída. </w:t>
      </w:r>
    </w:p>
    <w:p w14:paraId="161BF589" w14:textId="77777777" w:rsidR="001B3A05" w:rsidRPr="001D3C4F" w:rsidRDefault="001B3A05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ECFD30C" w14:textId="77777777" w:rsidR="00975E25" w:rsidRPr="001D3C4F" w:rsidRDefault="00975E25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9A74982" w14:textId="698EB5D2" w:rsidR="001B3A05" w:rsidRPr="001D3C4F" w:rsidRDefault="001B3A05" w:rsidP="001B3A05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1D3C4F">
        <w:rPr>
          <w:b/>
          <w:u w:val="single"/>
        </w:rPr>
        <w:t>“Barra de Progresso”</w:t>
      </w:r>
    </w:p>
    <w:p w14:paraId="31BBD7AB" w14:textId="56CDE19B" w:rsidR="001B3A05" w:rsidRPr="001D3C4F" w:rsidRDefault="001B3A05" w:rsidP="001B3A05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rPr>
          <w:color w:val="auto"/>
        </w:rPr>
        <w:t>O sistema deve exibir uma barra de processo, conforme as seguintes definições:</w:t>
      </w:r>
    </w:p>
    <w:p w14:paraId="213285A6" w14:textId="77777777" w:rsidR="00967E86" w:rsidRPr="001D3C4F" w:rsidRDefault="00967E86" w:rsidP="00500ED2">
      <w:pPr>
        <w:pStyle w:val="PargrafodaLista"/>
      </w:pPr>
    </w:p>
    <w:p w14:paraId="421C7833" w14:textId="77777777" w:rsidR="00D76E13" w:rsidRPr="00801896" w:rsidRDefault="00D76E13" w:rsidP="00D76E13">
      <w:pPr>
        <w:pStyle w:val="PargrafodaLista"/>
        <w:numPr>
          <w:ilvl w:val="1"/>
          <w:numId w:val="29"/>
        </w:numPr>
        <w:ind w:left="1418"/>
      </w:pPr>
      <w:r w:rsidRPr="00801896">
        <w:t>Ao preencher os dados do calendário e acionar a opção “</w:t>
      </w:r>
      <w:r w:rsidRPr="00801896">
        <w:rPr>
          <w:u w:val="single"/>
        </w:rPr>
        <w:t>Salvar</w:t>
      </w:r>
      <w:r w:rsidRPr="00801896">
        <w:t xml:space="preserve">”, o sistema deve exibir a barra de progresso com a informação: Cadastro Realizado; (azul) </w:t>
      </w:r>
      <w:r w:rsidRPr="00801896">
        <w:rPr>
          <w:color w:val="31849B" w:themeColor="accent5" w:themeShade="BF"/>
        </w:rPr>
        <w:t>[</w:t>
      </w:r>
      <w:r w:rsidRPr="00801896">
        <w:rPr>
          <w:color w:val="31849B" w:themeColor="accent5" w:themeShade="BF"/>
        </w:rPr>
        <w:fldChar w:fldCharType="begin"/>
      </w:r>
      <w:r w:rsidRPr="00801896">
        <w:rPr>
          <w:color w:val="31849B" w:themeColor="accent5" w:themeShade="BF"/>
        </w:rPr>
        <w:instrText xml:space="preserve"> REF _Ref13659422 \r \h </w:instrText>
      </w:r>
      <w:r>
        <w:rPr>
          <w:color w:val="31849B" w:themeColor="accent5" w:themeShade="BF"/>
        </w:rPr>
        <w:instrText xml:space="preserve"> \* MERGEFORMAT </w:instrText>
      </w:r>
      <w:r w:rsidRPr="00801896">
        <w:rPr>
          <w:color w:val="31849B" w:themeColor="accent5" w:themeShade="BF"/>
        </w:rPr>
      </w:r>
      <w:r w:rsidRPr="00801896">
        <w:rPr>
          <w:color w:val="31849B" w:themeColor="accent5" w:themeShade="BF"/>
        </w:rPr>
        <w:fldChar w:fldCharType="separate"/>
      </w:r>
      <w:r w:rsidRPr="00801896">
        <w:rPr>
          <w:color w:val="31849B" w:themeColor="accent5" w:themeShade="BF"/>
        </w:rPr>
        <w:t>1.2</w:t>
      </w:r>
      <w:r w:rsidRPr="00801896">
        <w:rPr>
          <w:color w:val="31849B" w:themeColor="accent5" w:themeShade="BF"/>
        </w:rPr>
        <w:fldChar w:fldCharType="end"/>
      </w:r>
      <w:r w:rsidRPr="00801896">
        <w:rPr>
          <w:color w:val="31849B" w:themeColor="accent5" w:themeShade="BF"/>
        </w:rPr>
        <w:t>]</w:t>
      </w:r>
    </w:p>
    <w:p w14:paraId="593C04C2" w14:textId="77777777" w:rsidR="00D76E13" w:rsidRDefault="00D76E13" w:rsidP="00D76E13">
      <w:pPr>
        <w:pStyle w:val="PargrafodaLista"/>
        <w:ind w:left="709"/>
      </w:pPr>
      <w:r>
        <w:rPr>
          <w:noProof/>
        </w:rPr>
        <w:drawing>
          <wp:inline distT="0" distB="0" distL="0" distR="0" wp14:anchorId="0C1E8EFA" wp14:editId="0B5FCF83">
            <wp:extent cx="5760720" cy="274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436" w14:textId="77777777" w:rsidR="00D76E13" w:rsidRDefault="00D76E13" w:rsidP="00D76E13">
      <w:pPr>
        <w:pStyle w:val="PargrafodaLista"/>
      </w:pPr>
    </w:p>
    <w:p w14:paraId="0E044E60" w14:textId="77777777" w:rsidR="00D76E13" w:rsidRPr="004B21A3" w:rsidRDefault="00D76E13" w:rsidP="00D76E13">
      <w:pPr>
        <w:pStyle w:val="PargrafodaLista"/>
        <w:numPr>
          <w:ilvl w:val="1"/>
          <w:numId w:val="29"/>
        </w:numPr>
        <w:ind w:left="1418"/>
        <w:rPr>
          <w:color w:val="auto"/>
        </w:rPr>
      </w:pPr>
      <w:r w:rsidRPr="004B21A3">
        <w:rPr>
          <w:color w:val="auto"/>
        </w:rPr>
        <w:t>Ao preencher os dados da(s) Atividade(s) e/ou Subatividade(s) e acionar a opção “</w:t>
      </w:r>
      <w:r w:rsidRPr="004B21A3">
        <w:rPr>
          <w:color w:val="auto"/>
          <w:u w:val="single"/>
        </w:rPr>
        <w:t>Salvar</w:t>
      </w:r>
      <w:r w:rsidRPr="004B21A3">
        <w:rPr>
          <w:color w:val="auto"/>
        </w:rPr>
        <w:t xml:space="preserve">”, o sistema deve exibir a barra de progresso com a informação: Atividade(s) Definidas; (amarelo) </w:t>
      </w:r>
      <w:r w:rsidRPr="004B21A3">
        <w:rPr>
          <w:color w:val="31849B" w:themeColor="accent5" w:themeShade="BF"/>
        </w:rPr>
        <w:t>[</w:t>
      </w:r>
      <w:r w:rsidRPr="004B21A3">
        <w:rPr>
          <w:color w:val="31849B" w:themeColor="accent5" w:themeShade="BF"/>
        </w:rPr>
        <w:fldChar w:fldCharType="begin"/>
      </w:r>
      <w:r w:rsidRPr="004B21A3">
        <w:rPr>
          <w:color w:val="31849B" w:themeColor="accent5" w:themeShade="BF"/>
        </w:rPr>
        <w:instrText xml:space="preserve"> REF _Ref13846110 \r \h </w:instrText>
      </w:r>
      <w:r w:rsidRPr="004B21A3">
        <w:rPr>
          <w:color w:val="31849B" w:themeColor="accent5" w:themeShade="BF"/>
        </w:rPr>
      </w:r>
      <w:r w:rsidRPr="004B21A3">
        <w:rPr>
          <w:color w:val="31849B" w:themeColor="accent5" w:themeShade="BF"/>
        </w:rPr>
        <w:fldChar w:fldCharType="separate"/>
      </w:r>
      <w:r w:rsidRPr="004B21A3">
        <w:rPr>
          <w:color w:val="31849B" w:themeColor="accent5" w:themeShade="BF"/>
        </w:rPr>
        <w:t>1.5</w:t>
      </w:r>
      <w:r w:rsidRPr="004B21A3">
        <w:rPr>
          <w:color w:val="31849B" w:themeColor="accent5" w:themeShade="BF"/>
        </w:rPr>
        <w:fldChar w:fldCharType="end"/>
      </w:r>
      <w:r w:rsidRPr="004B21A3">
        <w:rPr>
          <w:color w:val="31849B" w:themeColor="accent5" w:themeShade="BF"/>
        </w:rPr>
        <w:t>]</w:t>
      </w:r>
    </w:p>
    <w:p w14:paraId="563F7BEF" w14:textId="77777777" w:rsidR="00D76E13" w:rsidRDefault="00D76E13" w:rsidP="00D76E13">
      <w:pPr>
        <w:pStyle w:val="PargrafodaLista"/>
        <w:ind w:left="709"/>
      </w:pPr>
      <w:r>
        <w:rPr>
          <w:noProof/>
        </w:rPr>
        <w:drawing>
          <wp:inline distT="0" distB="0" distL="0" distR="0" wp14:anchorId="75A87B06" wp14:editId="5B849C59">
            <wp:extent cx="5753100" cy="2571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6F77" w14:textId="77777777" w:rsidR="00D76E13" w:rsidRDefault="00D76E13" w:rsidP="00D76E13">
      <w:pPr>
        <w:pStyle w:val="PargrafodaLista"/>
      </w:pPr>
    </w:p>
    <w:p w14:paraId="12FB1ACD" w14:textId="77777777" w:rsidR="00D76E13" w:rsidRDefault="00D76E13" w:rsidP="00D76E13">
      <w:pPr>
        <w:pStyle w:val="PargrafodaLista"/>
        <w:numPr>
          <w:ilvl w:val="1"/>
          <w:numId w:val="29"/>
        </w:numPr>
        <w:ind w:left="1418"/>
      </w:pPr>
      <w:r>
        <w:t xml:space="preserve">Ao preencher os dados da </w:t>
      </w:r>
      <w:r w:rsidRPr="00801896">
        <w:rPr>
          <w:u w:val="single"/>
        </w:rPr>
        <w:t>Aba Prazo</w:t>
      </w:r>
      <w:r>
        <w:t xml:space="preserve"> e acionar a opção “</w:t>
      </w:r>
      <w:r w:rsidRPr="001B3A05">
        <w:rPr>
          <w:u w:val="single"/>
        </w:rPr>
        <w:t>Salvar</w:t>
      </w:r>
      <w:r>
        <w:t>”, o sistema deve exibir a barra de progresso com a informação: Prazo(s) Definido(s); (verde)</w:t>
      </w:r>
    </w:p>
    <w:p w14:paraId="463FD389" w14:textId="77777777" w:rsidR="00D76E13" w:rsidRDefault="00D76E13" w:rsidP="00D76E13">
      <w:pPr>
        <w:pStyle w:val="PargrafodaLista"/>
        <w:ind w:left="709"/>
      </w:pPr>
      <w:r>
        <w:rPr>
          <w:noProof/>
        </w:rPr>
        <w:drawing>
          <wp:inline distT="0" distB="0" distL="0" distR="0" wp14:anchorId="096EF640" wp14:editId="00E9A8A8">
            <wp:extent cx="5753100" cy="2381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F6EE" w14:textId="77777777" w:rsidR="00D76E13" w:rsidRDefault="00D76E13" w:rsidP="00D76E13">
      <w:pPr>
        <w:pStyle w:val="PargrafodaLista"/>
      </w:pPr>
    </w:p>
    <w:p w14:paraId="1BE7B8DE" w14:textId="77777777" w:rsidR="00D76E13" w:rsidRDefault="00D76E13" w:rsidP="00D76E13">
      <w:pPr>
        <w:pStyle w:val="PargrafodaLista"/>
        <w:numPr>
          <w:ilvl w:val="1"/>
          <w:numId w:val="29"/>
        </w:numPr>
        <w:ind w:left="1418"/>
      </w:pPr>
      <w:r>
        <w:t xml:space="preserve">Ao acionar a opção “Concluir” na </w:t>
      </w:r>
      <w:r w:rsidRPr="00801896">
        <w:rPr>
          <w:u w:val="single"/>
        </w:rPr>
        <w:t>Aba Prazo</w:t>
      </w:r>
      <w:r>
        <w:t>, o sistema deve exibir a barra de progresso com a informação: Calendário Concluído; (vermelho)</w:t>
      </w:r>
    </w:p>
    <w:p w14:paraId="23ABDD2A" w14:textId="77777777" w:rsidR="00D76E13" w:rsidRDefault="00D76E13" w:rsidP="00D76E13">
      <w:pPr>
        <w:pStyle w:val="PargrafodaLista"/>
        <w:ind w:left="709"/>
      </w:pPr>
      <w:r>
        <w:rPr>
          <w:noProof/>
        </w:rPr>
        <w:drawing>
          <wp:inline distT="0" distB="0" distL="0" distR="0" wp14:anchorId="1EF7D960" wp14:editId="255AEF06">
            <wp:extent cx="5753100" cy="2190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6CC" w14:textId="77777777" w:rsidR="00D76E13" w:rsidRDefault="00D76E13" w:rsidP="00D76E13">
      <w:pPr>
        <w:pStyle w:val="PargrafodaLista"/>
      </w:pPr>
    </w:p>
    <w:p w14:paraId="27434148" w14:textId="77777777" w:rsidR="001B3A05" w:rsidRPr="001D3C4F" w:rsidRDefault="001B3A05" w:rsidP="00500ED2">
      <w:pPr>
        <w:pStyle w:val="PargrafodaLista"/>
      </w:pPr>
    </w:p>
    <w:p w14:paraId="375FC872" w14:textId="7D6990D1" w:rsidR="004D2D70" w:rsidRPr="001D3C4F" w:rsidRDefault="004D2D70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5" w:name="_Ref13847081"/>
      <w:r w:rsidRPr="001D3C4F">
        <w:t xml:space="preserve">Opção </w:t>
      </w:r>
      <w:r w:rsidRPr="001D3C4F">
        <w:rPr>
          <w:b/>
          <w:u w:val="single"/>
        </w:rPr>
        <w:t>“</w:t>
      </w:r>
      <w:r w:rsidR="004955CF" w:rsidRPr="001D3C4F">
        <w:rPr>
          <w:b/>
          <w:u w:val="single"/>
        </w:rPr>
        <w:t>Concluir</w:t>
      </w:r>
      <w:r w:rsidRPr="001D3C4F">
        <w:rPr>
          <w:b/>
          <w:u w:val="single"/>
        </w:rPr>
        <w:t>”</w:t>
      </w:r>
      <w:bookmarkEnd w:id="35"/>
    </w:p>
    <w:p w14:paraId="2E7DEF03" w14:textId="51EA8D2A" w:rsidR="009659B8" w:rsidRPr="001D3C4F" w:rsidRDefault="009659B8" w:rsidP="00B167D4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 xml:space="preserve">Ao acionar a opção </w:t>
      </w:r>
      <w:r w:rsidR="001D7A51" w:rsidRPr="001D3C4F">
        <w:t>“</w:t>
      </w:r>
      <w:r w:rsidR="00B210E2" w:rsidRPr="001D3C4F">
        <w:t>Concluir</w:t>
      </w:r>
      <w:r w:rsidR="001D7A51" w:rsidRPr="001D3C4F">
        <w:t>”,</w:t>
      </w:r>
      <w:r w:rsidRPr="001D3C4F">
        <w:t xml:space="preserve"> o sistema deve validar se todas as </w:t>
      </w:r>
      <w:r w:rsidR="001D7A51" w:rsidRPr="001D3C4F">
        <w:t>Atividades</w:t>
      </w:r>
      <w:r w:rsidRPr="001D3C4F">
        <w:t xml:space="preserve"> e </w:t>
      </w:r>
      <w:r w:rsidR="009239D4" w:rsidRPr="001D3C4F">
        <w:t>Su</w:t>
      </w:r>
      <w:r w:rsidRPr="001D3C4F">
        <w:t>batividade incluídas pelo ator foram preenchidas</w:t>
      </w:r>
      <w:r w:rsidR="001D7A51" w:rsidRPr="001D3C4F">
        <w:t xml:space="preserve">, bem como, </w:t>
      </w:r>
      <w:r w:rsidR="009239D4" w:rsidRPr="001D3C4F">
        <w:t xml:space="preserve">se </w:t>
      </w:r>
      <w:r w:rsidR="001D7A51" w:rsidRPr="001D3C4F">
        <w:t>os campos obrigatórios for</w:t>
      </w:r>
      <w:r w:rsidR="009239D4" w:rsidRPr="001D3C4F">
        <w:t>am</w:t>
      </w:r>
      <w:r w:rsidR="001D7A51" w:rsidRPr="001D3C4F">
        <w:t xml:space="preserve"> </w:t>
      </w:r>
      <w:r w:rsidR="00B210E2" w:rsidRPr="001D3C4F">
        <w:t>preenchidos, tanto na Aba Período como a Aba Prazo.</w:t>
      </w:r>
    </w:p>
    <w:p w14:paraId="2B4BB156" w14:textId="26583786" w:rsidR="004D2D70" w:rsidRPr="001D3C4F" w:rsidRDefault="004D2D70" w:rsidP="00B167D4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lastRenderedPageBreak/>
        <w:t xml:space="preserve">Caso exista atividade ou subatividade sem preenchimento, o sistema deve exibir </w:t>
      </w:r>
      <w:proofErr w:type="spellStart"/>
      <w:r w:rsidRPr="001D3C4F">
        <w:rPr>
          <w:color w:val="auto"/>
        </w:rPr>
        <w:t>mensagem</w:t>
      </w:r>
      <w:proofErr w:type="spellEnd"/>
      <w:r w:rsidRPr="001D3C4F">
        <w:rPr>
          <w:color w:val="auto"/>
        </w:rPr>
        <w:t>;</w:t>
      </w:r>
      <w:r w:rsidR="00B210E2" w:rsidRPr="001D3C4F">
        <w:rPr>
          <w:color w:val="31849B" w:themeColor="accent5" w:themeShade="BF"/>
        </w:rPr>
        <w:t xml:space="preserve"> </w:t>
      </w:r>
      <w:r w:rsidR="00835C43" w:rsidRPr="001D3C4F">
        <w:rPr>
          <w:color w:val="31849B" w:themeColor="accent5" w:themeShade="BF"/>
        </w:rPr>
        <w:t>[</w:t>
      </w:r>
      <w:r w:rsidR="00835C43" w:rsidRPr="001D3C4F">
        <w:rPr>
          <w:color w:val="31849B" w:themeColor="accent5" w:themeShade="BF"/>
        </w:rPr>
        <w:fldChar w:fldCharType="begin"/>
      </w:r>
      <w:r w:rsidR="00835C43" w:rsidRPr="001D3C4F">
        <w:rPr>
          <w:color w:val="31849B" w:themeColor="accent5" w:themeShade="BF"/>
        </w:rPr>
        <w:instrText xml:space="preserve"> REF _Ref13647479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835C43" w:rsidRPr="001D3C4F">
        <w:rPr>
          <w:color w:val="31849B" w:themeColor="accent5" w:themeShade="BF"/>
        </w:rPr>
      </w:r>
      <w:r w:rsidR="00835C43" w:rsidRPr="001D3C4F">
        <w:rPr>
          <w:color w:val="31849B" w:themeColor="accent5" w:themeShade="BF"/>
        </w:rPr>
        <w:fldChar w:fldCharType="separate"/>
      </w:r>
      <w:r w:rsidR="00835C43" w:rsidRPr="001D3C4F">
        <w:rPr>
          <w:color w:val="31849B" w:themeColor="accent5" w:themeShade="BF"/>
        </w:rPr>
        <w:t>ME03</w:t>
      </w:r>
      <w:r w:rsidR="00835C43" w:rsidRPr="001D3C4F">
        <w:rPr>
          <w:color w:val="31849B" w:themeColor="accent5" w:themeShade="BF"/>
        </w:rPr>
        <w:fldChar w:fldCharType="end"/>
      </w:r>
      <w:r w:rsidR="00835C43" w:rsidRPr="001D3C4F">
        <w:rPr>
          <w:color w:val="31849B" w:themeColor="accent5" w:themeShade="BF"/>
        </w:rPr>
        <w:t xml:space="preserve">] </w:t>
      </w:r>
      <w:r w:rsidR="000A77E6" w:rsidRPr="001D3C4F">
        <w:rPr>
          <w:color w:val="31849B" w:themeColor="accent5" w:themeShade="BF"/>
        </w:rPr>
        <w:t xml:space="preserve"> </w:t>
      </w:r>
    </w:p>
    <w:p w14:paraId="4A49583B" w14:textId="2156E793" w:rsidR="00713D01" w:rsidRPr="001D3C4F" w:rsidRDefault="00713D01" w:rsidP="00B167D4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Ao concluir o cadastro do calendário, o sistema deve exibir </w:t>
      </w:r>
      <w:proofErr w:type="spellStart"/>
      <w:r w:rsidRPr="001D3C4F">
        <w:rPr>
          <w:color w:val="auto"/>
        </w:rPr>
        <w:t>mensagem</w:t>
      </w:r>
      <w:proofErr w:type="spellEnd"/>
      <w:r w:rsidRPr="001D3C4F">
        <w:rPr>
          <w:color w:val="auto"/>
        </w:rPr>
        <w:t>;</w:t>
      </w:r>
      <w:r w:rsidRPr="001D3C4F">
        <w:rPr>
          <w:color w:val="31849B" w:themeColor="accent5" w:themeShade="BF"/>
        </w:rPr>
        <w:t xml:space="preserve"> [</w:t>
      </w:r>
      <w:r w:rsidR="00F22F0D" w:rsidRPr="001D3C4F">
        <w:rPr>
          <w:color w:val="31849B" w:themeColor="accent5" w:themeShade="BF"/>
        </w:rPr>
        <w:fldChar w:fldCharType="begin"/>
      </w:r>
      <w:r w:rsidR="00F22F0D" w:rsidRPr="001D3C4F">
        <w:rPr>
          <w:color w:val="31849B" w:themeColor="accent5" w:themeShade="BF"/>
        </w:rPr>
        <w:instrText xml:space="preserve"> REF _Ref13824243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F22F0D" w:rsidRPr="001D3C4F">
        <w:rPr>
          <w:color w:val="31849B" w:themeColor="accent5" w:themeShade="BF"/>
        </w:rPr>
      </w:r>
      <w:r w:rsidR="00F22F0D" w:rsidRPr="001D3C4F">
        <w:rPr>
          <w:color w:val="31849B" w:themeColor="accent5" w:themeShade="BF"/>
        </w:rPr>
        <w:fldChar w:fldCharType="separate"/>
      </w:r>
      <w:r w:rsidR="00F22F0D" w:rsidRPr="001D3C4F">
        <w:rPr>
          <w:color w:val="31849B" w:themeColor="accent5" w:themeShade="BF"/>
        </w:rPr>
        <w:t>ME07</w:t>
      </w:r>
      <w:r w:rsidR="00F22F0D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4EEB63C8" w14:textId="77777777" w:rsidR="004D2D70" w:rsidRPr="001D3C4F" w:rsidRDefault="004D2D70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059D560" w14:textId="77777777" w:rsidR="00874C5C" w:rsidRPr="001D3C4F" w:rsidRDefault="00874C5C" w:rsidP="00874C5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1D3C4F">
        <w:rPr>
          <w:b/>
          <w:u w:val="single"/>
        </w:rPr>
        <w:t>“Status”</w:t>
      </w:r>
    </w:p>
    <w:p w14:paraId="17F81FEB" w14:textId="2EBBAA5C" w:rsidR="00874C5C" w:rsidRPr="001D3C4F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 xml:space="preserve">O sistema deve exibir 3 (três) </w:t>
      </w:r>
      <w:r w:rsidR="00866850" w:rsidRPr="001D3C4F">
        <w:rPr>
          <w:color w:val="auto"/>
        </w:rPr>
        <w:t xml:space="preserve">status: </w:t>
      </w:r>
      <w:r w:rsidR="00866850" w:rsidRPr="001D3C4F">
        <w:rPr>
          <w:color w:val="auto"/>
          <w:u w:val="single"/>
        </w:rPr>
        <w:t xml:space="preserve">Em </w:t>
      </w:r>
      <w:r w:rsidR="00001E55" w:rsidRPr="001D3C4F">
        <w:rPr>
          <w:color w:val="auto"/>
          <w:u w:val="single"/>
        </w:rPr>
        <w:t>Preenchimento</w:t>
      </w:r>
      <w:r w:rsidR="00866850" w:rsidRPr="001D3C4F">
        <w:rPr>
          <w:color w:val="auto"/>
        </w:rPr>
        <w:t xml:space="preserve">, </w:t>
      </w:r>
      <w:r w:rsidR="00001E55" w:rsidRPr="001D3C4F">
        <w:rPr>
          <w:color w:val="auto"/>
          <w:u w:val="single"/>
        </w:rPr>
        <w:t xml:space="preserve">Calendário </w:t>
      </w:r>
      <w:r w:rsidR="00866850" w:rsidRPr="001D3C4F">
        <w:rPr>
          <w:color w:val="auto"/>
          <w:u w:val="single"/>
        </w:rPr>
        <w:t>Concluíd</w:t>
      </w:r>
      <w:r w:rsidR="006D0426" w:rsidRPr="001D3C4F">
        <w:rPr>
          <w:color w:val="auto"/>
          <w:u w:val="single"/>
        </w:rPr>
        <w:t>o</w:t>
      </w:r>
      <w:r w:rsidR="00866850" w:rsidRPr="001D3C4F">
        <w:rPr>
          <w:color w:val="auto"/>
        </w:rPr>
        <w:t xml:space="preserve"> e </w:t>
      </w:r>
      <w:r w:rsidR="00866850" w:rsidRPr="001D3C4F">
        <w:rPr>
          <w:color w:val="auto"/>
          <w:u w:val="single"/>
        </w:rPr>
        <w:t>Inativado</w:t>
      </w:r>
      <w:r w:rsidR="006D0426" w:rsidRPr="001D3C4F">
        <w:rPr>
          <w:color w:val="auto"/>
        </w:rPr>
        <w:t>.</w:t>
      </w:r>
    </w:p>
    <w:p w14:paraId="215BA67C" w14:textId="6090FBDF" w:rsidR="00874C5C" w:rsidRPr="001D3C4F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t>Após preencher os dados inicias do Calendário e acionar a opção “Salvar”</w:t>
      </w:r>
      <w:r w:rsidR="002A7D2C" w:rsidRPr="001D3C4F">
        <w:t xml:space="preserve"> [HST02]</w:t>
      </w:r>
      <w:r w:rsidRPr="001D3C4F">
        <w:rPr>
          <w:color w:val="auto"/>
        </w:rPr>
        <w:t xml:space="preserve">, o sistema deve </w:t>
      </w:r>
      <w:r w:rsidR="00001E55" w:rsidRPr="001D3C4F">
        <w:rPr>
          <w:color w:val="auto"/>
        </w:rPr>
        <w:t>alterar</w:t>
      </w:r>
      <w:r w:rsidRPr="001D3C4F">
        <w:rPr>
          <w:color w:val="auto"/>
        </w:rPr>
        <w:t xml:space="preserve"> o status </w:t>
      </w:r>
      <w:r w:rsidR="00001E55" w:rsidRPr="001D3C4F">
        <w:rPr>
          <w:color w:val="auto"/>
        </w:rPr>
        <w:t xml:space="preserve">para </w:t>
      </w:r>
      <w:r w:rsidRPr="001D3C4F">
        <w:rPr>
          <w:color w:val="auto"/>
        </w:rPr>
        <w:t xml:space="preserve">“Em </w:t>
      </w:r>
      <w:r w:rsidR="00001E55" w:rsidRPr="001D3C4F">
        <w:rPr>
          <w:color w:val="auto"/>
        </w:rPr>
        <w:t>Preenchimento</w:t>
      </w:r>
      <w:r w:rsidRPr="001D3C4F">
        <w:rPr>
          <w:color w:val="auto"/>
        </w:rPr>
        <w:t>”;</w:t>
      </w:r>
    </w:p>
    <w:p w14:paraId="540EA37C" w14:textId="02DCC809" w:rsidR="00874C5C" w:rsidRPr="001D3C4F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>Ao acionar a opção “Concluir”</w:t>
      </w:r>
      <w:r w:rsidR="005F76DD" w:rsidRPr="001D3C4F">
        <w:rPr>
          <w:color w:val="auto"/>
        </w:rPr>
        <w:t xml:space="preserve"> [HST03]</w:t>
      </w:r>
      <w:r w:rsidRPr="001D3C4F">
        <w:rPr>
          <w:color w:val="auto"/>
        </w:rPr>
        <w:t>, o sistema deve alterar o status para “</w:t>
      </w:r>
      <w:r w:rsidR="00001E55" w:rsidRPr="001D3C4F">
        <w:rPr>
          <w:color w:val="auto"/>
        </w:rPr>
        <w:t xml:space="preserve">Calendário </w:t>
      </w:r>
      <w:r w:rsidRPr="001D3C4F">
        <w:rPr>
          <w:color w:val="auto"/>
        </w:rPr>
        <w:t>Concluído”</w:t>
      </w:r>
      <w:r w:rsidR="00866850" w:rsidRPr="001D3C4F">
        <w:rPr>
          <w:color w:val="auto"/>
        </w:rPr>
        <w:t>;</w:t>
      </w:r>
    </w:p>
    <w:p w14:paraId="0F35B465" w14:textId="7B6E8A63" w:rsidR="0017027F" w:rsidRPr="001D3C4F" w:rsidRDefault="00866850" w:rsidP="0017027F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1D3C4F">
        <w:rPr>
          <w:color w:val="auto"/>
        </w:rPr>
        <w:t>Ao acionar a opção “Inativar Calendário”</w:t>
      </w:r>
      <w:r w:rsidR="002A7D2C" w:rsidRPr="001D3C4F">
        <w:rPr>
          <w:color w:val="auto"/>
        </w:rPr>
        <w:t xml:space="preserve"> [HST02]</w:t>
      </w:r>
      <w:r w:rsidRPr="001D3C4F">
        <w:rPr>
          <w:color w:val="auto"/>
        </w:rPr>
        <w:t>, o sistema deve alterar o status para “Inativado”.</w:t>
      </w:r>
    </w:p>
    <w:p w14:paraId="011DFB0B" w14:textId="77777777" w:rsidR="00BE110B" w:rsidRPr="001D3C4F" w:rsidRDefault="00BE110B" w:rsidP="00EC6B8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22DBC19" w14:textId="77777777" w:rsidR="00874C5C" w:rsidRPr="001D3C4F" w:rsidRDefault="00EC6B89" w:rsidP="00874C5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6" w:name="_Ref13836014"/>
      <w:r w:rsidRPr="001D3C4F">
        <w:rPr>
          <w:b/>
          <w:u w:val="single"/>
        </w:rPr>
        <w:t>“</w:t>
      </w:r>
      <w:r w:rsidR="00874C5C" w:rsidRPr="001D3C4F">
        <w:t xml:space="preserve">Opção </w:t>
      </w:r>
      <w:r w:rsidR="00874C5C" w:rsidRPr="001D3C4F">
        <w:rPr>
          <w:b/>
          <w:u w:val="single"/>
        </w:rPr>
        <w:t>“Voltar”</w:t>
      </w:r>
      <w:bookmarkEnd w:id="36"/>
    </w:p>
    <w:p w14:paraId="386CF2F6" w14:textId="1DFEA85A" w:rsidR="0085733A" w:rsidRPr="001D3C4F" w:rsidRDefault="0085733A" w:rsidP="0085733A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D3C4F">
        <w:rPr>
          <w:color w:val="auto"/>
        </w:rPr>
        <w:t xml:space="preserve">O ator acione a opção “Voltar”, o sistema deve validar se existe campos preenchidos/alterados, sem ter sido salvos, caso exista o sistema deve exibir </w:t>
      </w:r>
      <w:proofErr w:type="spellStart"/>
      <w:r w:rsidRPr="001D3C4F">
        <w:rPr>
          <w:color w:val="auto"/>
        </w:rPr>
        <w:t>mensagem</w:t>
      </w:r>
      <w:proofErr w:type="spellEnd"/>
      <w:r w:rsidRPr="001D3C4F">
        <w:rPr>
          <w:color w:val="auto"/>
        </w:rPr>
        <w:t xml:space="preserve"> </w:t>
      </w:r>
      <w:r w:rsidRPr="001D3C4F">
        <w:rPr>
          <w:color w:val="31849B" w:themeColor="accent5" w:themeShade="BF"/>
        </w:rPr>
        <w:t>[</w:t>
      </w:r>
      <w:r w:rsidRPr="001D3C4F">
        <w:rPr>
          <w:color w:val="31849B" w:themeColor="accent5" w:themeShade="BF"/>
        </w:rPr>
        <w:fldChar w:fldCharType="begin"/>
      </w:r>
      <w:r w:rsidRPr="001D3C4F">
        <w:rPr>
          <w:color w:val="31849B" w:themeColor="accent5" w:themeShade="BF"/>
        </w:rPr>
        <w:instrText xml:space="preserve"> REF _Ref13815766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Pr="001D3C4F">
        <w:rPr>
          <w:color w:val="31849B" w:themeColor="accent5" w:themeShade="BF"/>
        </w:rPr>
      </w:r>
      <w:r w:rsidRPr="001D3C4F">
        <w:rPr>
          <w:color w:val="31849B" w:themeColor="accent5" w:themeShade="BF"/>
        </w:rPr>
        <w:fldChar w:fldCharType="separate"/>
      </w:r>
      <w:r w:rsidRPr="001D3C4F">
        <w:rPr>
          <w:color w:val="31849B" w:themeColor="accent5" w:themeShade="BF"/>
        </w:rPr>
        <w:t>ME05</w:t>
      </w:r>
      <w:r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 xml:space="preserve">]. </w:t>
      </w:r>
    </w:p>
    <w:p w14:paraId="46B19238" w14:textId="77777777" w:rsidR="0085733A" w:rsidRPr="001D3C4F" w:rsidRDefault="0085733A" w:rsidP="0085733A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D3C4F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1D3C4F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1D3C4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o sistema </w:t>
      </w:r>
      <w:r w:rsidRPr="001D3C4F">
        <w:rPr>
          <w:color w:val="auto"/>
          <w:u w:val="single"/>
        </w:rPr>
        <w:t>NÃO</w:t>
      </w:r>
      <w:r w:rsidRPr="001D3C4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1D3C4F">
        <w:rPr>
          <w:color w:val="auto"/>
        </w:rPr>
        <w:t xml:space="preserve">os dados alterados, caso exista. </w:t>
      </w:r>
    </w:p>
    <w:p w14:paraId="254359CB" w14:textId="77777777" w:rsidR="0085733A" w:rsidRPr="001D3C4F" w:rsidRDefault="0085733A" w:rsidP="0085733A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1D3C4F">
        <w:t>Caso o ator seleciona a opção de “NÃO” da mensagem, o sistema cancela a solicitação e permanece na mesma tela.</w:t>
      </w:r>
    </w:p>
    <w:p w14:paraId="49177AC4" w14:textId="77777777" w:rsidR="00EC6B89" w:rsidRPr="001D3C4F" w:rsidRDefault="00EC6B89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77777777" w:rsidR="00A94D1D" w:rsidRPr="001D3C4F" w:rsidRDefault="00D97A0A" w:rsidP="00D1062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1D3C4F">
        <w:rPr>
          <w:b/>
          <w:u w:val="single"/>
        </w:rPr>
        <w:t>Alterar</w:t>
      </w:r>
      <w:r w:rsidRPr="001D3C4F">
        <w:rPr>
          <w:b/>
        </w:rPr>
        <w:t xml:space="preserve">: </w:t>
      </w:r>
    </w:p>
    <w:p w14:paraId="0F8439CB" w14:textId="77777777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D3C4F">
        <w:t>O ator aciona a opção que permite “Alterar” um calendário eleitoral, o sistema recupera os dados e exibe a tela para alteração;</w:t>
      </w:r>
    </w:p>
    <w:p w14:paraId="5EA9D0EC" w14:textId="77777777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567"/>
        <w:contextualSpacing/>
      </w:pPr>
      <w:r w:rsidRPr="001D3C4F">
        <w:t>Caso o usuário já tenha preenchido algum campo e ter acionado a ação que permite ‘Salvar’, o sistema deve armazenar os valores que foram informados.</w:t>
      </w:r>
    </w:p>
    <w:p w14:paraId="33C0E612" w14:textId="12798122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1D3C4F">
        <w:rPr>
          <w:color w:val="auto"/>
        </w:rPr>
        <w:t xml:space="preserve">O sistema deve permitir alterar os dados a qualquer momento, inclusive no status igual a “Calendário </w:t>
      </w:r>
      <w:r w:rsidRPr="001D3C4F">
        <w:rPr>
          <w:color w:val="000000" w:themeColor="text1"/>
        </w:rPr>
        <w:t>Concluído”;</w:t>
      </w:r>
      <w:r w:rsidR="00EF58D0" w:rsidRPr="001D3C4F">
        <w:rPr>
          <w:color w:val="000000" w:themeColor="text1"/>
        </w:rPr>
        <w:t xml:space="preserve"> </w:t>
      </w:r>
      <w:r w:rsidR="00EF58D0" w:rsidRPr="001D3C4F">
        <w:rPr>
          <w:b/>
          <w:color w:val="000000" w:themeColor="text1"/>
        </w:rPr>
        <w:t>E</w:t>
      </w:r>
      <w:r w:rsidR="00EF58D0" w:rsidRPr="001D3C4F">
        <w:rPr>
          <w:color w:val="000000" w:themeColor="text1"/>
        </w:rPr>
        <w:t xml:space="preserve"> mesmo após o período de vigência ter iniciado.</w:t>
      </w:r>
    </w:p>
    <w:p w14:paraId="0A470F71" w14:textId="4D8D5624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1D3C4F">
        <w:rPr>
          <w:color w:val="auto"/>
        </w:rPr>
        <w:t>No status igual a “</w:t>
      </w:r>
      <w:r w:rsidRPr="001D3C4F">
        <w:rPr>
          <w:color w:val="auto"/>
          <w:u w:val="single"/>
        </w:rPr>
        <w:t>Em Preenchimento</w:t>
      </w:r>
      <w:r w:rsidRPr="001D3C4F">
        <w:rPr>
          <w:color w:val="auto"/>
        </w:rPr>
        <w:t>”, ao alterar/excluir qualquer dado de uma Atividade ou Subatividade e acionar a opção “Salvar”, o sistema deve exibir a mensagem</w:t>
      </w:r>
      <w:r w:rsidR="00EF58D0" w:rsidRPr="001D3C4F">
        <w:rPr>
          <w:color w:val="auto"/>
        </w:rPr>
        <w:t xml:space="preserve"> </w:t>
      </w:r>
      <w:r w:rsidR="00EF58D0" w:rsidRPr="001D3C4F">
        <w:rPr>
          <w:color w:val="31849B" w:themeColor="accent5" w:themeShade="BF"/>
        </w:rPr>
        <w:t>[</w:t>
      </w:r>
      <w:r w:rsidR="00EF58D0" w:rsidRPr="001D3C4F">
        <w:rPr>
          <w:color w:val="31849B" w:themeColor="accent5" w:themeShade="BF"/>
        </w:rPr>
        <w:fldChar w:fldCharType="begin"/>
      </w:r>
      <w:r w:rsidR="00EF58D0" w:rsidRPr="001D3C4F">
        <w:rPr>
          <w:color w:val="31849B" w:themeColor="accent5" w:themeShade="BF"/>
        </w:rPr>
        <w:instrText xml:space="preserve"> REF _Ref13828418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EF58D0" w:rsidRPr="001D3C4F">
        <w:rPr>
          <w:color w:val="31849B" w:themeColor="accent5" w:themeShade="BF"/>
        </w:rPr>
      </w:r>
      <w:r w:rsidR="00EF58D0" w:rsidRPr="001D3C4F">
        <w:rPr>
          <w:color w:val="31849B" w:themeColor="accent5" w:themeShade="BF"/>
        </w:rPr>
        <w:fldChar w:fldCharType="separate"/>
      </w:r>
      <w:r w:rsidR="00EF58D0" w:rsidRPr="001D3C4F">
        <w:rPr>
          <w:color w:val="31849B" w:themeColor="accent5" w:themeShade="BF"/>
        </w:rPr>
        <w:t>ME08</w:t>
      </w:r>
      <w:r w:rsidR="00EF58D0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63281FCA" w14:textId="3EC7AF06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D3C4F">
        <w:rPr>
          <w:color w:val="auto"/>
        </w:rPr>
        <w:t>No status igual a “</w:t>
      </w:r>
      <w:r w:rsidRPr="001D3C4F">
        <w:rPr>
          <w:color w:val="auto"/>
          <w:u w:val="single"/>
        </w:rPr>
        <w:t>Calendário Concluído</w:t>
      </w:r>
      <w:r w:rsidRPr="001D3C4F">
        <w:rPr>
          <w:color w:val="auto"/>
        </w:rPr>
        <w:t xml:space="preserve">”, ao alterar/excluir qualquer dado de uma Atividade ou Subatividade, </w:t>
      </w:r>
      <w:r w:rsidRPr="001D3C4F">
        <w:rPr>
          <w:color w:val="auto"/>
          <w:u w:val="single"/>
        </w:rPr>
        <w:t>obrigatoriamente</w:t>
      </w:r>
      <w:r w:rsidRPr="001D3C4F">
        <w:rPr>
          <w:color w:val="auto"/>
        </w:rPr>
        <w:t xml:space="preserve"> o ator deve</w:t>
      </w:r>
      <w:r w:rsidRPr="001D3C4F">
        <w:rPr>
          <w:color w:val="auto"/>
          <w:u w:val="single"/>
        </w:rPr>
        <w:t xml:space="preserve"> justificar</w:t>
      </w:r>
      <w:r w:rsidRPr="001D3C4F">
        <w:rPr>
          <w:color w:val="auto"/>
        </w:rPr>
        <w:t xml:space="preserve">. </w:t>
      </w:r>
    </w:p>
    <w:p w14:paraId="15587C00" w14:textId="422E8DED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D3C4F">
        <w:rPr>
          <w:color w:val="auto"/>
        </w:rPr>
        <w:t xml:space="preserve">O sistema identifica que o ator alterou qualquer dados de uma Atividade </w:t>
      </w:r>
      <w:r w:rsidR="00EF58D0" w:rsidRPr="001D3C4F">
        <w:rPr>
          <w:color w:val="auto"/>
        </w:rPr>
        <w:t>e/</w:t>
      </w:r>
      <w:r w:rsidRPr="001D3C4F">
        <w:rPr>
          <w:color w:val="auto"/>
        </w:rPr>
        <w:t>ou Subativida</w:t>
      </w:r>
      <w:r w:rsidR="00B06CFB" w:rsidRPr="001D3C4F">
        <w:rPr>
          <w:color w:val="auto"/>
        </w:rPr>
        <w:t>de – prazos, duração-  e acionou a opção “Salvar”,</w:t>
      </w:r>
      <w:r w:rsidR="00EF58D0" w:rsidRPr="001D3C4F">
        <w:rPr>
          <w:color w:val="auto"/>
        </w:rPr>
        <w:t xml:space="preserve"> no status igual “</w:t>
      </w:r>
      <w:r w:rsidR="00EF58D0" w:rsidRPr="001D3C4F">
        <w:rPr>
          <w:color w:val="auto"/>
          <w:u w:val="single"/>
        </w:rPr>
        <w:t>Calendário Concluído</w:t>
      </w:r>
      <w:r w:rsidR="00EF58D0" w:rsidRPr="001D3C4F">
        <w:rPr>
          <w:color w:val="auto"/>
        </w:rPr>
        <w:t xml:space="preserve"> “, </w:t>
      </w:r>
      <w:r w:rsidRPr="001D3C4F">
        <w:rPr>
          <w:color w:val="auto"/>
        </w:rPr>
        <w:t xml:space="preserve">o sistema deve exibir uma pop-up com os campos para preenchimento da justificativa(s); </w:t>
      </w:r>
      <w:r w:rsidRPr="001D3C4F">
        <w:rPr>
          <w:color w:val="31849B" w:themeColor="accent5" w:themeShade="BF"/>
        </w:rPr>
        <w:t>[</w:t>
      </w:r>
      <w:r w:rsidR="00EF58D0" w:rsidRPr="001D3C4F">
        <w:rPr>
          <w:color w:val="31849B" w:themeColor="accent5" w:themeShade="BF"/>
        </w:rPr>
        <w:fldChar w:fldCharType="begin"/>
      </w:r>
      <w:r w:rsidR="00EF58D0" w:rsidRPr="001D3C4F">
        <w:rPr>
          <w:color w:val="31849B" w:themeColor="accent5" w:themeShade="BF"/>
        </w:rPr>
        <w:instrText xml:space="preserve"> REF _Ref14964809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EF58D0" w:rsidRPr="001D3C4F">
        <w:rPr>
          <w:color w:val="31849B" w:themeColor="accent5" w:themeShade="BF"/>
        </w:rPr>
      </w:r>
      <w:r w:rsidR="00EF58D0" w:rsidRPr="001D3C4F">
        <w:rPr>
          <w:color w:val="31849B" w:themeColor="accent5" w:themeShade="BF"/>
        </w:rPr>
        <w:fldChar w:fldCharType="separate"/>
      </w:r>
      <w:r w:rsidR="00EF58D0" w:rsidRPr="001D3C4F">
        <w:rPr>
          <w:color w:val="31849B" w:themeColor="accent5" w:themeShade="BF"/>
        </w:rPr>
        <w:t>1.5</w:t>
      </w:r>
      <w:r w:rsidR="00EF58D0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</w:p>
    <w:p w14:paraId="7E99C9E3" w14:textId="31530591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D3C4F">
        <w:t xml:space="preserve">O ator deve preencher os campos e acionar a opção de “Salvar” do pop-up, o sistema deve validar o período de vigência, caso </w:t>
      </w:r>
      <w:r w:rsidRPr="001D3C4F">
        <w:rPr>
          <w:u w:val="single"/>
        </w:rPr>
        <w:t>não</w:t>
      </w:r>
      <w:r w:rsidRPr="001D3C4F">
        <w:t xml:space="preserve"> tenha sido iniciado o período de vigência</w:t>
      </w:r>
      <w:r w:rsidR="00EF58D0" w:rsidRPr="001D3C4F">
        <w:rPr>
          <w:color w:val="31849B" w:themeColor="accent5" w:themeShade="BF"/>
        </w:rPr>
        <w:t>[</w:t>
      </w:r>
      <w:r w:rsidR="00EF58D0" w:rsidRPr="001D3C4F">
        <w:rPr>
          <w:color w:val="31849B" w:themeColor="accent5" w:themeShade="BF"/>
        </w:rPr>
        <w:fldChar w:fldCharType="begin"/>
      </w:r>
      <w:r w:rsidR="00EF58D0" w:rsidRPr="001D3C4F">
        <w:rPr>
          <w:color w:val="31849B" w:themeColor="accent5" w:themeShade="BF"/>
        </w:rPr>
        <w:instrText xml:space="preserve"> REF _Ref14964809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EF58D0" w:rsidRPr="001D3C4F">
        <w:rPr>
          <w:color w:val="31849B" w:themeColor="accent5" w:themeShade="BF"/>
        </w:rPr>
      </w:r>
      <w:r w:rsidR="00EF58D0" w:rsidRPr="001D3C4F">
        <w:rPr>
          <w:color w:val="31849B" w:themeColor="accent5" w:themeShade="BF"/>
        </w:rPr>
        <w:fldChar w:fldCharType="separate"/>
      </w:r>
      <w:r w:rsidR="00EF58D0" w:rsidRPr="001D3C4F">
        <w:rPr>
          <w:color w:val="31849B" w:themeColor="accent5" w:themeShade="BF"/>
        </w:rPr>
        <w:t>1.5</w:t>
      </w:r>
      <w:r w:rsidR="00EF58D0" w:rsidRPr="001D3C4F">
        <w:rPr>
          <w:color w:val="31849B" w:themeColor="accent5" w:themeShade="BF"/>
        </w:rPr>
        <w:fldChar w:fldCharType="end"/>
      </w:r>
      <w:r w:rsidR="00EF58D0" w:rsidRPr="001D3C4F">
        <w:rPr>
          <w:color w:val="31849B" w:themeColor="accent5" w:themeShade="BF"/>
        </w:rPr>
        <w:t>]</w:t>
      </w:r>
      <w:r w:rsidRPr="001D3C4F">
        <w:t xml:space="preserve">, o sistema de exibir mensagens; </w:t>
      </w:r>
      <w:r w:rsidR="00EF58D0" w:rsidRPr="001D3C4F">
        <w:rPr>
          <w:color w:val="31849B" w:themeColor="accent5" w:themeShade="BF"/>
        </w:rPr>
        <w:t>[</w:t>
      </w:r>
      <w:r w:rsidR="00EF58D0" w:rsidRPr="001D3C4F">
        <w:rPr>
          <w:color w:val="31849B" w:themeColor="accent5" w:themeShade="BF"/>
        </w:rPr>
        <w:fldChar w:fldCharType="begin"/>
      </w:r>
      <w:r w:rsidR="00EF58D0" w:rsidRPr="001D3C4F">
        <w:rPr>
          <w:color w:val="31849B" w:themeColor="accent5" w:themeShade="BF"/>
        </w:rPr>
        <w:instrText xml:space="preserve"> REF _Ref13828418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EF58D0" w:rsidRPr="001D3C4F">
        <w:rPr>
          <w:color w:val="31849B" w:themeColor="accent5" w:themeShade="BF"/>
        </w:rPr>
      </w:r>
      <w:r w:rsidR="00EF58D0" w:rsidRPr="001D3C4F">
        <w:rPr>
          <w:color w:val="31849B" w:themeColor="accent5" w:themeShade="BF"/>
        </w:rPr>
        <w:fldChar w:fldCharType="separate"/>
      </w:r>
      <w:r w:rsidR="00EF58D0" w:rsidRPr="001D3C4F">
        <w:rPr>
          <w:color w:val="31849B" w:themeColor="accent5" w:themeShade="BF"/>
        </w:rPr>
        <w:t>ME08</w:t>
      </w:r>
      <w:r w:rsidR="00EF58D0" w:rsidRPr="001D3C4F">
        <w:rPr>
          <w:color w:val="31849B" w:themeColor="accent5" w:themeShade="BF"/>
        </w:rPr>
        <w:fldChar w:fldCharType="end"/>
      </w:r>
      <w:r w:rsidR="00EF58D0" w:rsidRPr="001D3C4F">
        <w:rPr>
          <w:color w:val="31849B" w:themeColor="accent5" w:themeShade="BF"/>
        </w:rPr>
        <w:t>]</w:t>
      </w:r>
    </w:p>
    <w:p w14:paraId="6CE30B03" w14:textId="77777777" w:rsidR="002B32B5" w:rsidRPr="001D3C4F" w:rsidRDefault="002B32B5" w:rsidP="002B32B5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D3C4F">
        <w:rPr>
          <w:color w:val="auto"/>
        </w:rPr>
        <w:t>Ao salvar a justificativa o sistema deve armazenar as informações para exibição na aba Histórico.</w:t>
      </w:r>
    </w:p>
    <w:p w14:paraId="5D2A748A" w14:textId="77777777" w:rsidR="002B32B5" w:rsidRPr="001D3C4F" w:rsidRDefault="002B32B5" w:rsidP="002B32B5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1D3C4F">
        <w:t>O sistema deve registrar uma trilha de auditoria contendo a ação executada (incluir, alterar e excluir), a identificação da funcionalidade, a data e hora da ocorrência e a identificação do ator; permitindo assim que todas as informações estarão disponíveis para a consulta através da aba Histórico.</w:t>
      </w:r>
    </w:p>
    <w:p w14:paraId="40C5B51D" w14:textId="5809D050" w:rsidR="002B32B5" w:rsidRPr="001D3C4F" w:rsidRDefault="002B32B5" w:rsidP="002B32B5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1D3C4F">
        <w:t xml:space="preserve">O sistema deve validar o período de vigência, caso já tenha </w:t>
      </w:r>
      <w:r w:rsidRPr="001D3C4F">
        <w:rPr>
          <w:u w:val="single"/>
        </w:rPr>
        <w:t>sido iniciado</w:t>
      </w:r>
      <w:r w:rsidRPr="001D3C4F">
        <w:t>, o sistema deve permitir alterar (com justificativa obrigatória)</w:t>
      </w:r>
      <w:r w:rsidR="00EF58D0" w:rsidRPr="001D3C4F">
        <w:t xml:space="preserve"> </w:t>
      </w:r>
      <w:r w:rsidR="00EF58D0" w:rsidRPr="001D3C4F">
        <w:rPr>
          <w:color w:val="31849B" w:themeColor="accent5" w:themeShade="BF"/>
        </w:rPr>
        <w:t>[</w:t>
      </w:r>
      <w:r w:rsidR="00EF58D0" w:rsidRPr="001D3C4F">
        <w:rPr>
          <w:color w:val="31849B" w:themeColor="accent5" w:themeShade="BF"/>
        </w:rPr>
        <w:fldChar w:fldCharType="begin"/>
      </w:r>
      <w:r w:rsidR="00EF58D0" w:rsidRPr="001D3C4F">
        <w:rPr>
          <w:color w:val="31849B" w:themeColor="accent5" w:themeShade="BF"/>
        </w:rPr>
        <w:instrText xml:space="preserve"> REF _Ref14964809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EF58D0" w:rsidRPr="001D3C4F">
        <w:rPr>
          <w:color w:val="31849B" w:themeColor="accent5" w:themeShade="BF"/>
        </w:rPr>
      </w:r>
      <w:r w:rsidR="00EF58D0" w:rsidRPr="001D3C4F">
        <w:rPr>
          <w:color w:val="31849B" w:themeColor="accent5" w:themeShade="BF"/>
        </w:rPr>
        <w:fldChar w:fldCharType="separate"/>
      </w:r>
      <w:r w:rsidR="00EF58D0" w:rsidRPr="001D3C4F">
        <w:rPr>
          <w:color w:val="31849B" w:themeColor="accent5" w:themeShade="BF"/>
        </w:rPr>
        <w:t>1.5</w:t>
      </w:r>
      <w:r w:rsidR="00EF58D0" w:rsidRPr="001D3C4F">
        <w:rPr>
          <w:color w:val="31849B" w:themeColor="accent5" w:themeShade="BF"/>
        </w:rPr>
        <w:fldChar w:fldCharType="end"/>
      </w:r>
      <w:r w:rsidR="00EF58D0" w:rsidRPr="001D3C4F">
        <w:rPr>
          <w:color w:val="31849B" w:themeColor="accent5" w:themeShade="BF"/>
        </w:rPr>
        <w:t>]</w:t>
      </w:r>
      <w:r w:rsidRPr="001D3C4F">
        <w:rPr>
          <w:color w:val="31849B" w:themeColor="accent5" w:themeShade="BF"/>
        </w:rPr>
        <w:t xml:space="preserve">, </w:t>
      </w:r>
      <w:r w:rsidRPr="001D3C4F">
        <w:t xml:space="preserve">porém o sistema deve exibir a mensagem </w:t>
      </w:r>
      <w:r w:rsidRPr="001D3C4F">
        <w:rPr>
          <w:color w:val="31849B" w:themeColor="accent5" w:themeShade="BF"/>
        </w:rPr>
        <w:t>[</w:t>
      </w:r>
      <w:r w:rsidR="00700EDD" w:rsidRPr="001D3C4F">
        <w:rPr>
          <w:color w:val="31849B" w:themeColor="accent5" w:themeShade="BF"/>
        </w:rPr>
        <w:fldChar w:fldCharType="begin"/>
      </w:r>
      <w:r w:rsidR="00700EDD" w:rsidRPr="001D3C4F">
        <w:rPr>
          <w:color w:val="31849B" w:themeColor="accent5" w:themeShade="BF"/>
        </w:rPr>
        <w:instrText xml:space="preserve"> REF _Ref14686811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700EDD" w:rsidRPr="001D3C4F">
        <w:rPr>
          <w:color w:val="31849B" w:themeColor="accent5" w:themeShade="BF"/>
        </w:rPr>
      </w:r>
      <w:r w:rsidR="00700EDD" w:rsidRPr="001D3C4F">
        <w:rPr>
          <w:color w:val="31849B" w:themeColor="accent5" w:themeShade="BF"/>
        </w:rPr>
        <w:fldChar w:fldCharType="separate"/>
      </w:r>
      <w:r w:rsidR="00700EDD" w:rsidRPr="001D3C4F">
        <w:rPr>
          <w:color w:val="31849B" w:themeColor="accent5" w:themeShade="BF"/>
        </w:rPr>
        <w:t>ME010</w:t>
      </w:r>
      <w:r w:rsidR="00700EDD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  <w:r w:rsidRPr="001D3C4F">
        <w:t xml:space="preserve"> ao acionar a opção “Salvar” da pop-up. </w:t>
      </w:r>
      <w:r w:rsidRPr="001D3C4F">
        <w:rPr>
          <w:color w:val="31849B" w:themeColor="accent5" w:themeShade="BF"/>
        </w:rPr>
        <w:t xml:space="preserve"> </w:t>
      </w:r>
    </w:p>
    <w:p w14:paraId="7BC1F159" w14:textId="77777777" w:rsidR="002B32B5" w:rsidRPr="001D3C4F" w:rsidRDefault="002B32B5" w:rsidP="002B32B5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1D3C4F">
        <w:t xml:space="preserve">Caso o ator selecione a opção Sim, o sistema salva os dados alterado e CONCLUI o cadastro </w:t>
      </w:r>
      <w:r w:rsidRPr="001D3C4F">
        <w:lastRenderedPageBreak/>
        <w:t>do calendário.</w:t>
      </w:r>
    </w:p>
    <w:p w14:paraId="5A54DF0A" w14:textId="77777777" w:rsidR="002B32B5" w:rsidRPr="001D3C4F" w:rsidRDefault="002B32B5" w:rsidP="002B32B5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1D3C4F">
        <w:t xml:space="preserve">Caso o ator selecione a opção Não, o sistema </w:t>
      </w:r>
      <w:r w:rsidRPr="001D3C4F">
        <w:rPr>
          <w:u w:val="single"/>
        </w:rPr>
        <w:t>não</w:t>
      </w:r>
      <w:r w:rsidRPr="001D3C4F">
        <w:t xml:space="preserve"> salva os dados alterados e permanece com o status anteriormente informado.</w:t>
      </w:r>
    </w:p>
    <w:p w14:paraId="04FD5848" w14:textId="77777777" w:rsidR="002B32B5" w:rsidRPr="001D3C4F" w:rsidRDefault="002B32B5" w:rsidP="002B32B5">
      <w:pPr>
        <w:pStyle w:val="PargrafodaLista"/>
        <w:spacing w:before="60" w:after="60"/>
        <w:ind w:left="567"/>
        <w:jc w:val="both"/>
      </w:pPr>
      <w:proofErr w:type="spellStart"/>
      <w:r w:rsidRPr="001D3C4F">
        <w:t>Ex</w:t>
      </w:r>
      <w:proofErr w:type="spellEnd"/>
      <w:r w:rsidRPr="001D3C4F">
        <w:t xml:space="preserve">: </w:t>
      </w:r>
    </w:p>
    <w:p w14:paraId="063066E0" w14:textId="0B898254" w:rsidR="002B32B5" w:rsidRPr="001D3C4F" w:rsidRDefault="002B32B5" w:rsidP="002B32B5">
      <w:pPr>
        <w:pStyle w:val="PargrafodaLista"/>
        <w:spacing w:before="60" w:after="60"/>
        <w:ind w:left="567"/>
        <w:jc w:val="both"/>
      </w:pPr>
      <w:r w:rsidRPr="001D3C4F">
        <w:t>O cadastro estava com status igual a “Calendário Concluído”. O ator realiza uma alteração após o período de vigência ter sido iniciado. Ao alterar e acionar a opção a opção “</w:t>
      </w:r>
      <w:r w:rsidRPr="001D3C4F">
        <w:rPr>
          <w:u w:val="single"/>
        </w:rPr>
        <w:t>Sim</w:t>
      </w:r>
      <w:r w:rsidRPr="001D3C4F">
        <w:t>” na mensagem</w:t>
      </w:r>
      <w:r w:rsidR="00700EDD" w:rsidRPr="001D3C4F">
        <w:rPr>
          <w:color w:val="31849B" w:themeColor="accent5" w:themeShade="BF"/>
        </w:rPr>
        <w:t>[</w:t>
      </w:r>
      <w:r w:rsidR="00700EDD" w:rsidRPr="001D3C4F">
        <w:rPr>
          <w:color w:val="31849B" w:themeColor="accent5" w:themeShade="BF"/>
        </w:rPr>
        <w:fldChar w:fldCharType="begin"/>
      </w:r>
      <w:r w:rsidR="00700EDD" w:rsidRPr="001D3C4F">
        <w:rPr>
          <w:color w:val="31849B" w:themeColor="accent5" w:themeShade="BF"/>
        </w:rPr>
        <w:instrText xml:space="preserve"> REF _Ref14686811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700EDD" w:rsidRPr="001D3C4F">
        <w:rPr>
          <w:color w:val="31849B" w:themeColor="accent5" w:themeShade="BF"/>
        </w:rPr>
      </w:r>
      <w:r w:rsidR="00700EDD" w:rsidRPr="001D3C4F">
        <w:rPr>
          <w:color w:val="31849B" w:themeColor="accent5" w:themeShade="BF"/>
        </w:rPr>
        <w:fldChar w:fldCharType="separate"/>
      </w:r>
      <w:r w:rsidR="00700EDD" w:rsidRPr="001D3C4F">
        <w:rPr>
          <w:color w:val="31849B" w:themeColor="accent5" w:themeShade="BF"/>
        </w:rPr>
        <w:t>ME010</w:t>
      </w:r>
      <w:r w:rsidR="00700EDD" w:rsidRPr="001D3C4F">
        <w:rPr>
          <w:color w:val="31849B" w:themeColor="accent5" w:themeShade="BF"/>
        </w:rPr>
        <w:fldChar w:fldCharType="end"/>
      </w:r>
      <w:r w:rsidR="00700EDD" w:rsidRPr="001D3C4F">
        <w:rPr>
          <w:color w:val="31849B" w:themeColor="accent5" w:themeShade="BF"/>
        </w:rPr>
        <w:t>]</w:t>
      </w:r>
      <w:r w:rsidRPr="001D3C4F">
        <w:t>, o sistema permanecer com status “Calendário Concluído”.</w:t>
      </w:r>
    </w:p>
    <w:p w14:paraId="09E75301" w14:textId="77777777" w:rsidR="002B32B5" w:rsidRPr="001D3C4F" w:rsidRDefault="002B32B5" w:rsidP="002B32B5">
      <w:pPr>
        <w:pStyle w:val="PargrafodaLista"/>
        <w:spacing w:before="60" w:after="60"/>
        <w:ind w:left="567"/>
        <w:jc w:val="both"/>
      </w:pPr>
    </w:p>
    <w:p w14:paraId="0A68069D" w14:textId="35598E42" w:rsidR="002B32B5" w:rsidRPr="001D3C4F" w:rsidRDefault="002B32B5" w:rsidP="002B32B5">
      <w:pPr>
        <w:pStyle w:val="PargrafodaLista"/>
        <w:spacing w:before="60" w:after="60"/>
        <w:ind w:left="567"/>
        <w:jc w:val="both"/>
      </w:pPr>
      <w:r w:rsidRPr="001D3C4F">
        <w:t>O cadastro estava com status igual a Em preenchimento. O ator realiza uma alteração após o período de vigência ter sido iniciado. Ao alterar e acionar a opção “</w:t>
      </w:r>
      <w:r w:rsidRPr="001D3C4F">
        <w:rPr>
          <w:u w:val="single"/>
        </w:rPr>
        <w:t>Sim</w:t>
      </w:r>
      <w:r w:rsidRPr="001D3C4F">
        <w:t>” na mensagem</w:t>
      </w:r>
      <w:r w:rsidRPr="001D3C4F">
        <w:rPr>
          <w:color w:val="31849B" w:themeColor="accent5" w:themeShade="BF"/>
        </w:rPr>
        <w:t xml:space="preserve"> [</w:t>
      </w:r>
      <w:r w:rsidR="00C05523" w:rsidRPr="001D3C4F">
        <w:rPr>
          <w:color w:val="31849B" w:themeColor="accent5" w:themeShade="BF"/>
        </w:rPr>
        <w:fldChar w:fldCharType="begin"/>
      </w:r>
      <w:r w:rsidR="00C05523" w:rsidRPr="001D3C4F">
        <w:rPr>
          <w:color w:val="31849B" w:themeColor="accent5" w:themeShade="BF"/>
        </w:rPr>
        <w:instrText xml:space="preserve"> REF _Ref14685373 \r \h </w:instrText>
      </w:r>
      <w:r w:rsidR="001D3C4F">
        <w:rPr>
          <w:color w:val="31849B" w:themeColor="accent5" w:themeShade="BF"/>
        </w:rPr>
        <w:instrText xml:space="preserve"> \* MERGEFORMAT </w:instrText>
      </w:r>
      <w:r w:rsidR="00C05523" w:rsidRPr="001D3C4F">
        <w:rPr>
          <w:color w:val="31849B" w:themeColor="accent5" w:themeShade="BF"/>
        </w:rPr>
      </w:r>
      <w:r w:rsidR="00C05523" w:rsidRPr="001D3C4F">
        <w:rPr>
          <w:color w:val="31849B" w:themeColor="accent5" w:themeShade="BF"/>
        </w:rPr>
        <w:fldChar w:fldCharType="separate"/>
      </w:r>
      <w:r w:rsidR="00C05523" w:rsidRPr="001D3C4F">
        <w:rPr>
          <w:color w:val="31849B" w:themeColor="accent5" w:themeShade="BF"/>
        </w:rPr>
        <w:t>ME09</w:t>
      </w:r>
      <w:r w:rsidR="00C05523" w:rsidRPr="001D3C4F">
        <w:rPr>
          <w:color w:val="31849B" w:themeColor="accent5" w:themeShade="BF"/>
        </w:rPr>
        <w:fldChar w:fldCharType="end"/>
      </w:r>
      <w:r w:rsidRPr="001D3C4F">
        <w:rPr>
          <w:color w:val="31849B" w:themeColor="accent5" w:themeShade="BF"/>
        </w:rPr>
        <w:t>]</w:t>
      </w:r>
      <w:r w:rsidRPr="001D3C4F">
        <w:t>, o sistema alterar o status para “Calendário Concluído”.</w:t>
      </w:r>
    </w:p>
    <w:p w14:paraId="53D25FD1" w14:textId="77777777" w:rsidR="002B32B5" w:rsidRPr="001D3C4F" w:rsidRDefault="002B32B5" w:rsidP="002B32B5">
      <w:pPr>
        <w:pStyle w:val="PargrafodaLista"/>
        <w:spacing w:before="60" w:after="60"/>
        <w:ind w:left="567"/>
        <w:jc w:val="both"/>
      </w:pPr>
    </w:p>
    <w:p w14:paraId="48B2CA43" w14:textId="77777777" w:rsidR="002B32B5" w:rsidRPr="001D3C4F" w:rsidRDefault="002B32B5" w:rsidP="002B32B5">
      <w:pPr>
        <w:pStyle w:val="PargrafodaLista"/>
        <w:spacing w:before="60" w:after="60"/>
        <w:ind w:left="567"/>
        <w:jc w:val="both"/>
      </w:pPr>
      <w:r w:rsidRPr="001D3C4F">
        <w:t>O cadastro estava com status igual a “Em Preenchimento”. O ator realiza uma alteração após o período de vigência ter sido iniciado. Ao alterar e acionar a opção “</w:t>
      </w:r>
      <w:r w:rsidRPr="001D3C4F">
        <w:rPr>
          <w:u w:val="single"/>
        </w:rPr>
        <w:t>Não</w:t>
      </w:r>
      <w:r w:rsidRPr="001D3C4F">
        <w:t>”, o sistema permanece com o status igual a “Em Preenchimento”.</w:t>
      </w:r>
    </w:p>
    <w:p w14:paraId="6C22D64D" w14:textId="77777777" w:rsidR="002B32B5" w:rsidRPr="001D3C4F" w:rsidRDefault="002B32B5" w:rsidP="006655C3">
      <w:pPr>
        <w:pStyle w:val="PargrafodaLista"/>
        <w:spacing w:before="60" w:after="60"/>
        <w:ind w:left="567"/>
        <w:jc w:val="both"/>
      </w:pPr>
    </w:p>
    <w:p w14:paraId="7B47B2F2" w14:textId="77777777" w:rsidR="00DB4711" w:rsidRPr="001D3C4F" w:rsidRDefault="00DB4711" w:rsidP="00DB4711">
      <w:pPr>
        <w:pStyle w:val="Ttulo2"/>
        <w:numPr>
          <w:ilvl w:val="0"/>
          <w:numId w:val="0"/>
        </w:numPr>
        <w:spacing w:before="240"/>
      </w:pPr>
      <w:bookmarkStart w:id="37" w:name="_Toc15995616"/>
      <w:r w:rsidRPr="001D3C4F">
        <w:t>MENSAGENS</w:t>
      </w:r>
      <w:bookmarkEnd w:id="37"/>
    </w:p>
    <w:p w14:paraId="54131BEC" w14:textId="5BC1AE90" w:rsidR="00E10375" w:rsidRPr="001D3C4F" w:rsidRDefault="00E10375" w:rsidP="00B167D4">
      <w:pPr>
        <w:pStyle w:val="PargrafodaLista"/>
        <w:numPr>
          <w:ilvl w:val="0"/>
          <w:numId w:val="24"/>
        </w:numPr>
        <w:ind w:left="426"/>
      </w:pPr>
      <w:r w:rsidRPr="001D3C4F">
        <w:t xml:space="preserve">As mensagens devem ser exibidas no canto superior da tela, </w:t>
      </w:r>
      <w:r w:rsidR="0002596A" w:rsidRPr="001D3C4F">
        <w:t xml:space="preserve">logo abaixo da logo do CAU/BR, </w:t>
      </w:r>
      <w:r w:rsidRPr="001D3C4F">
        <w:t xml:space="preserve">com o </w:t>
      </w:r>
      <w:r w:rsidR="0002596A" w:rsidRPr="001D3C4F">
        <w:t xml:space="preserve">seguinte </w:t>
      </w:r>
      <w:r w:rsidRPr="001D3C4F">
        <w:t>padrão</w:t>
      </w:r>
      <w:r w:rsidR="0002596A" w:rsidRPr="001D3C4F">
        <w:t>:</w:t>
      </w:r>
    </w:p>
    <w:p w14:paraId="10E4631F" w14:textId="77777777" w:rsidR="0002596A" w:rsidRPr="001D3C4F" w:rsidRDefault="0002596A" w:rsidP="00E10375"/>
    <w:p w14:paraId="01740D5E" w14:textId="77777777" w:rsidR="00D93934" w:rsidRPr="001D3C4F" w:rsidRDefault="00A75648" w:rsidP="00E10375">
      <w:r w:rsidRPr="001D3C4F">
        <w:rPr>
          <w:sz w:val="20"/>
        </w:rPr>
        <w:t>Mensagem de Sucesso:</w:t>
      </w:r>
      <w:r w:rsidRPr="001D3C4F">
        <w:t xml:space="preserve"> </w:t>
      </w:r>
    </w:p>
    <w:p w14:paraId="28FD925B" w14:textId="5C316E2B" w:rsidR="00D075C0" w:rsidRPr="001D3C4F" w:rsidRDefault="00D075C0" w:rsidP="00E10375">
      <w:r w:rsidRPr="001D3C4F">
        <w:t xml:space="preserve">  </w:t>
      </w:r>
      <w:r w:rsidR="00D93934" w:rsidRPr="001D3C4F">
        <w:rPr>
          <w:noProof/>
        </w:rPr>
        <w:drawing>
          <wp:inline distT="0" distB="0" distL="0" distR="0" wp14:anchorId="1A40C388" wp14:editId="4199F27A">
            <wp:extent cx="2704762" cy="4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295" w14:textId="77777777" w:rsidR="00D93934" w:rsidRPr="001D3C4F" w:rsidRDefault="00A75648" w:rsidP="00E10375">
      <w:pPr>
        <w:rPr>
          <w:sz w:val="20"/>
        </w:rPr>
      </w:pPr>
      <w:r w:rsidRPr="001D3C4F">
        <w:rPr>
          <w:sz w:val="20"/>
        </w:rPr>
        <w:t>Mensagem de Alerta:</w:t>
      </w:r>
      <w:r w:rsidR="0002596A" w:rsidRPr="001D3C4F">
        <w:rPr>
          <w:sz w:val="20"/>
        </w:rPr>
        <w:t xml:space="preserve">   </w:t>
      </w:r>
      <w:r w:rsidR="00D93934" w:rsidRPr="001D3C4F">
        <w:rPr>
          <w:sz w:val="20"/>
        </w:rPr>
        <w:t xml:space="preserve"> </w:t>
      </w:r>
    </w:p>
    <w:p w14:paraId="4A3D6D69" w14:textId="66CB0846" w:rsidR="00A75648" w:rsidRPr="001D3C4F" w:rsidRDefault="00D93934" w:rsidP="00E10375">
      <w:pPr>
        <w:rPr>
          <w:sz w:val="20"/>
        </w:rPr>
      </w:pPr>
      <w:r w:rsidRPr="001D3C4F">
        <w:rPr>
          <w:sz w:val="20"/>
        </w:rPr>
        <w:t xml:space="preserve">  </w:t>
      </w:r>
      <w:r w:rsidRPr="001D3C4F">
        <w:rPr>
          <w:noProof/>
        </w:rPr>
        <w:drawing>
          <wp:inline distT="0" distB="0" distL="0" distR="0" wp14:anchorId="2A47F99A" wp14:editId="263F5C6B">
            <wp:extent cx="2704762" cy="523810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1A" w14:textId="77777777" w:rsidR="00D93934" w:rsidRPr="001D3C4F" w:rsidRDefault="00A75648" w:rsidP="00E10375">
      <w:pPr>
        <w:rPr>
          <w:sz w:val="20"/>
        </w:rPr>
      </w:pPr>
      <w:r w:rsidRPr="001D3C4F">
        <w:rPr>
          <w:sz w:val="20"/>
        </w:rPr>
        <w:t>Mensagem de Erro:</w:t>
      </w:r>
      <w:r w:rsidR="0002596A" w:rsidRPr="001D3C4F">
        <w:rPr>
          <w:sz w:val="20"/>
        </w:rPr>
        <w:t xml:space="preserve"> </w:t>
      </w:r>
    </w:p>
    <w:p w14:paraId="18792ACD" w14:textId="7C290799" w:rsidR="00A75648" w:rsidRPr="001D3C4F" w:rsidRDefault="00D93934" w:rsidP="00E10375">
      <w:pPr>
        <w:rPr>
          <w:sz w:val="20"/>
        </w:rPr>
      </w:pPr>
      <w:r w:rsidRPr="001D3C4F">
        <w:rPr>
          <w:sz w:val="20"/>
        </w:rPr>
        <w:t xml:space="preserve"> </w:t>
      </w:r>
      <w:r w:rsidR="0002596A" w:rsidRPr="001D3C4F">
        <w:rPr>
          <w:sz w:val="20"/>
        </w:rPr>
        <w:t xml:space="preserve"> </w:t>
      </w:r>
      <w:r w:rsidRPr="001D3C4F">
        <w:rPr>
          <w:noProof/>
        </w:rPr>
        <w:drawing>
          <wp:inline distT="0" distB="0" distL="0" distR="0" wp14:anchorId="2C210469" wp14:editId="09B30CC2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E8D4" w14:textId="77777777" w:rsidR="00EF58D0" w:rsidRPr="001D3C4F" w:rsidRDefault="00EF58D0" w:rsidP="00E10375">
      <w:pPr>
        <w:rPr>
          <w:sz w:val="20"/>
        </w:rPr>
      </w:pPr>
    </w:p>
    <w:p w14:paraId="56B6010D" w14:textId="77777777" w:rsidR="00EF58D0" w:rsidRPr="001D3C4F" w:rsidRDefault="00EF58D0" w:rsidP="00EF58D0">
      <w:pPr>
        <w:pStyle w:val="PargrafodaLista"/>
        <w:numPr>
          <w:ilvl w:val="0"/>
          <w:numId w:val="24"/>
        </w:numPr>
        <w:ind w:left="426"/>
      </w:pPr>
      <w:r w:rsidRPr="001D3C4F">
        <w:t xml:space="preserve">As mensagens de </w:t>
      </w:r>
      <w:r w:rsidRPr="001D3C4F">
        <w:rPr>
          <w:u w:val="single"/>
        </w:rPr>
        <w:t>Confirmação</w:t>
      </w:r>
      <w:r w:rsidRPr="001D3C4F">
        <w:t>, devem ser exibidas acima do registro em questão, com o seguinte padrão:</w:t>
      </w:r>
    </w:p>
    <w:p w14:paraId="1F5329A4" w14:textId="77777777" w:rsidR="00EF58D0" w:rsidRPr="001D3C4F" w:rsidRDefault="00EF58D0" w:rsidP="00EF58D0">
      <w:pPr>
        <w:pStyle w:val="PargrafodaLista"/>
        <w:ind w:left="426"/>
      </w:pPr>
    </w:p>
    <w:p w14:paraId="54712ADB" w14:textId="77777777" w:rsidR="00EF58D0" w:rsidRPr="001D3C4F" w:rsidRDefault="00EF58D0" w:rsidP="00EF58D0">
      <w:pPr>
        <w:pStyle w:val="PargrafodaLista"/>
        <w:ind w:left="142"/>
        <w:rPr>
          <w:u w:val="single"/>
        </w:rPr>
      </w:pPr>
      <w:r w:rsidRPr="001D3C4F">
        <w:rPr>
          <w:u w:val="single"/>
        </w:rPr>
        <w:t>Mensagem de confirmação:</w:t>
      </w:r>
    </w:p>
    <w:p w14:paraId="0B2FA9F2" w14:textId="63FF4E88" w:rsidR="00D93934" w:rsidRPr="001D3C4F" w:rsidRDefault="007059DC" w:rsidP="00E10375">
      <w:pPr>
        <w:rPr>
          <w:sz w:val="20"/>
        </w:rPr>
      </w:pPr>
      <w:r w:rsidRPr="001D3C4F">
        <w:rPr>
          <w:noProof/>
        </w:rPr>
        <w:drawing>
          <wp:inline distT="0" distB="0" distL="0" distR="0" wp14:anchorId="5474A5A0" wp14:editId="1A02CC62">
            <wp:extent cx="2704762" cy="914286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648F" w14:textId="77777777" w:rsidR="00D93934" w:rsidRPr="001D3C4F" w:rsidRDefault="00D93934" w:rsidP="00E10375"/>
    <w:p w14:paraId="345B5C4A" w14:textId="77777777" w:rsidR="00D075C0" w:rsidRPr="001D3C4F" w:rsidRDefault="00D075C0" w:rsidP="00E10375"/>
    <w:p w14:paraId="2FF05A66" w14:textId="5B7E2081" w:rsidR="00D075C0" w:rsidRPr="001D3C4F" w:rsidRDefault="0002596A" w:rsidP="00E10375">
      <w:r w:rsidRPr="001D3C4F">
        <w:rPr>
          <w:noProof/>
        </w:rPr>
        <w:drawing>
          <wp:inline distT="0" distB="0" distL="0" distR="0" wp14:anchorId="10B1ECAD" wp14:editId="14D16D56">
            <wp:extent cx="5753100" cy="29432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DAE4" w14:textId="77777777" w:rsidR="00D075C0" w:rsidRPr="001D3C4F" w:rsidRDefault="00D075C0" w:rsidP="00E10375"/>
    <w:p w14:paraId="6A2AD23F" w14:textId="0ADB80D5" w:rsidR="005F7CDF" w:rsidRPr="001D3C4F" w:rsidRDefault="005F7CDF" w:rsidP="00B167D4">
      <w:pPr>
        <w:pStyle w:val="PargrafodaLista"/>
        <w:numPr>
          <w:ilvl w:val="0"/>
          <w:numId w:val="24"/>
        </w:numPr>
        <w:ind w:left="426"/>
      </w:pPr>
      <w:r w:rsidRPr="001D3C4F">
        <w:t>O sistema deve ter um temporizador de 5 segundos para cada mensagem exibida.</w:t>
      </w:r>
    </w:p>
    <w:p w14:paraId="02F0BE60" w14:textId="4ED949C4" w:rsidR="005F7CDF" w:rsidRPr="001D3C4F" w:rsidRDefault="005F7CDF" w:rsidP="00B167D4">
      <w:pPr>
        <w:pStyle w:val="PargrafodaLista"/>
        <w:numPr>
          <w:ilvl w:val="0"/>
          <w:numId w:val="24"/>
        </w:numPr>
        <w:ind w:left="426"/>
      </w:pPr>
      <w:r w:rsidRPr="001D3C4F">
        <w:t>Ao final dos 5 segundos, o sistema deve fechar a caixa de mensagem e não exibi-la na tela.</w:t>
      </w:r>
    </w:p>
    <w:p w14:paraId="7FF2802A" w14:textId="77777777" w:rsidR="00BB4BD5" w:rsidRPr="001D3C4F" w:rsidRDefault="00BB4BD5" w:rsidP="00BB4BD5">
      <w:pPr>
        <w:pStyle w:val="PargrafodaLista"/>
        <w:numPr>
          <w:ilvl w:val="0"/>
          <w:numId w:val="24"/>
        </w:numPr>
        <w:ind w:left="426"/>
      </w:pPr>
      <w:r w:rsidRPr="001D3C4F">
        <w:t>Caso surja uma nova mensagem, o sistema deverá cadastrá-la logo abaixo daquela que foi anteriormente criada.</w:t>
      </w:r>
    </w:p>
    <w:p w14:paraId="152BD6B4" w14:textId="7563E0C9" w:rsidR="00BB4BD5" w:rsidRPr="001D3C4F" w:rsidRDefault="00BB4BD5" w:rsidP="00BB4BD5">
      <w:pPr>
        <w:pStyle w:val="PargrafodaLista"/>
        <w:numPr>
          <w:ilvl w:val="0"/>
          <w:numId w:val="24"/>
        </w:numPr>
        <w:ind w:left="426"/>
      </w:pPr>
      <w:r w:rsidRPr="001D3C4F">
        <w:t>Para as mensagens de confirmação o sistema não deve disponibilizar o temporizador. O sistema deve exibir a mensagem acima do registro</w:t>
      </w:r>
      <w:r w:rsidR="00EF58D0" w:rsidRPr="001D3C4F">
        <w:t>.</w:t>
      </w:r>
    </w:p>
    <w:p w14:paraId="5E821C84" w14:textId="77777777" w:rsidR="00D075C0" w:rsidRPr="001D3C4F" w:rsidRDefault="00D075C0" w:rsidP="00E10375"/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1D3C4F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1D3C4F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1D3C4F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1D3C4F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1D3C4F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1D3C4F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1D3C4F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1D3C4F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1D3C4F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1D3C4F">
              <w:rPr>
                <w:b/>
                <w:sz w:val="20"/>
              </w:rPr>
              <w:t>Ações</w:t>
            </w:r>
          </w:p>
        </w:tc>
      </w:tr>
      <w:tr w:rsidR="00FB3C8F" w:rsidRPr="001D3C4F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1D3C4F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2023348"/>
          </w:p>
        </w:tc>
        <w:bookmarkEnd w:id="38"/>
        <w:tc>
          <w:tcPr>
            <w:tcW w:w="6276" w:type="dxa"/>
          </w:tcPr>
          <w:p w14:paraId="19465BB6" w14:textId="76DAD920" w:rsidR="00C17F68" w:rsidRPr="001D3C4F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Erro de Comunicação</w:t>
            </w:r>
            <w:r w:rsidR="00C17F68" w:rsidRPr="001D3C4F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1D3C4F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Erro</w:t>
            </w:r>
          </w:p>
        </w:tc>
      </w:tr>
      <w:tr w:rsidR="0001114E" w:rsidRPr="001D3C4F" w14:paraId="3D03FB18" w14:textId="77777777" w:rsidTr="00F00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F7F9FB"/>
          </w:tcPr>
          <w:p w14:paraId="0047D321" w14:textId="761C2E38" w:rsidR="0001114E" w:rsidRPr="001D3C4F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13581850"/>
          </w:p>
        </w:tc>
        <w:bookmarkEnd w:id="39"/>
        <w:tc>
          <w:tcPr>
            <w:tcW w:w="6276" w:type="dxa"/>
            <w:shd w:val="clear" w:color="auto" w:fill="F7F9FB"/>
          </w:tcPr>
          <w:p w14:paraId="5E7B3C6E" w14:textId="3632AC91" w:rsidR="00D9519F" w:rsidRPr="001D3C4F" w:rsidRDefault="00734A10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Sr.(a)usuário(a) a Aba Prazo somente será habitada, após preenchimento da Aba Período e acionamento da opção “Avançar”</w:t>
            </w:r>
          </w:p>
        </w:tc>
        <w:tc>
          <w:tcPr>
            <w:tcW w:w="1555" w:type="dxa"/>
            <w:shd w:val="clear" w:color="auto" w:fill="F7F9FB"/>
          </w:tcPr>
          <w:p w14:paraId="38CA1E95" w14:textId="2E688444" w:rsidR="0001114E" w:rsidRPr="001D3C4F" w:rsidRDefault="00734A10" w:rsidP="00FB5814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Alerta</w:t>
            </w:r>
          </w:p>
        </w:tc>
      </w:tr>
      <w:tr w:rsidR="002E0E60" w:rsidRPr="001D3C4F" w14:paraId="21C1062C" w14:textId="77777777" w:rsidTr="00F733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E1E9F3"/>
          </w:tcPr>
          <w:p w14:paraId="593FC529" w14:textId="4C91A125" w:rsidR="002E0E60" w:rsidRPr="001D3C4F" w:rsidRDefault="002E0E60" w:rsidP="002E0E60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3647479"/>
          </w:p>
        </w:tc>
        <w:bookmarkEnd w:id="40"/>
        <w:tc>
          <w:tcPr>
            <w:tcW w:w="6276" w:type="dxa"/>
            <w:shd w:val="clear" w:color="auto" w:fill="E1E9F3"/>
          </w:tcPr>
          <w:p w14:paraId="7E7B920E" w14:textId="555F9909" w:rsidR="002E0E60" w:rsidRPr="001D3C4F" w:rsidRDefault="002E0E60" w:rsidP="002E0E6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O(s) campo(s) destacado(s) é (são) de preenchimento obrigatório!</w:t>
            </w:r>
          </w:p>
        </w:tc>
        <w:tc>
          <w:tcPr>
            <w:tcW w:w="1555" w:type="dxa"/>
            <w:shd w:val="clear" w:color="auto" w:fill="E1E9F3"/>
          </w:tcPr>
          <w:p w14:paraId="659F0CF5" w14:textId="4F1D1CD7" w:rsidR="002E0E60" w:rsidRPr="001D3C4F" w:rsidRDefault="002E0E60" w:rsidP="002E0E60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Alerta</w:t>
            </w:r>
          </w:p>
        </w:tc>
      </w:tr>
      <w:tr w:rsidR="008C7E84" w:rsidRPr="001D3C4F" w14:paraId="0FC0C5A7" w14:textId="77777777" w:rsidTr="00F00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F7F9FB"/>
          </w:tcPr>
          <w:p w14:paraId="3DDD5B20" w14:textId="77777777" w:rsidR="008C7E84" w:rsidRPr="001D3C4F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3659352"/>
          </w:p>
        </w:tc>
        <w:bookmarkEnd w:id="41"/>
        <w:tc>
          <w:tcPr>
            <w:tcW w:w="6276" w:type="dxa"/>
            <w:shd w:val="clear" w:color="auto" w:fill="F7F9FB"/>
          </w:tcPr>
          <w:p w14:paraId="6FFDBC8E" w14:textId="669EBB0C" w:rsidR="008C7E84" w:rsidRPr="001D3C4F" w:rsidRDefault="008C7E84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Dados incluído com sucesso</w:t>
            </w:r>
            <w:r w:rsidR="00116C9C" w:rsidRPr="001D3C4F">
              <w:rPr>
                <w:rFonts w:cs="Arial"/>
                <w:sz w:val="18"/>
                <w:szCs w:val="18"/>
              </w:rPr>
              <w:t>!</w:t>
            </w:r>
            <w:r w:rsidRPr="001D3C4F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  <w:shd w:val="clear" w:color="auto" w:fill="F7F9FB"/>
          </w:tcPr>
          <w:p w14:paraId="74377CEF" w14:textId="1AFFBE28" w:rsidR="008C7E84" w:rsidRPr="001D3C4F" w:rsidRDefault="00E2327D" w:rsidP="00FB5814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Sucesso</w:t>
            </w:r>
          </w:p>
        </w:tc>
      </w:tr>
      <w:tr w:rsidR="00B05B0E" w:rsidRPr="001D3C4F" w14:paraId="7C8224E6" w14:textId="77777777" w:rsidTr="00F733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DBE5F1" w:themeFill="accent1" w:themeFillTint="33"/>
          </w:tcPr>
          <w:p w14:paraId="1C82B453" w14:textId="77777777" w:rsidR="00B05B0E" w:rsidRPr="001D3C4F" w:rsidRDefault="00B05B0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13815766"/>
          </w:p>
        </w:tc>
        <w:bookmarkEnd w:id="42"/>
        <w:tc>
          <w:tcPr>
            <w:tcW w:w="6276" w:type="dxa"/>
            <w:shd w:val="clear" w:color="auto" w:fill="E1E9F3"/>
          </w:tcPr>
          <w:p w14:paraId="3F41B199" w14:textId="542394C6" w:rsidR="00512D2A" w:rsidRPr="001D3C4F" w:rsidRDefault="00B05B0E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Deseja realmente voltar? D</w:t>
            </w:r>
            <w:r w:rsidR="00C17F68" w:rsidRPr="001D3C4F">
              <w:rPr>
                <w:rFonts w:cs="Arial"/>
                <w:sz w:val="18"/>
                <w:szCs w:val="18"/>
              </w:rPr>
              <w:t>ados não salvos serão perdidos!</w:t>
            </w:r>
          </w:p>
          <w:p w14:paraId="5D4C9856" w14:textId="74CB1C6A" w:rsidR="00B05B0E" w:rsidRPr="001D3C4F" w:rsidRDefault="00E40DBD" w:rsidP="003F67E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1D3C4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1D3C4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  <w:shd w:val="clear" w:color="auto" w:fill="DBE5F1" w:themeFill="accent1" w:themeFillTint="33"/>
          </w:tcPr>
          <w:p w14:paraId="5E7D0052" w14:textId="76ECDD9B" w:rsidR="00B05B0E" w:rsidRPr="001D3C4F" w:rsidRDefault="00C6311D" w:rsidP="00A418C5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Confirmação</w:t>
            </w:r>
          </w:p>
        </w:tc>
      </w:tr>
      <w:tr w:rsidR="00C05523" w:rsidRPr="001D3C4F" w14:paraId="15353979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EAAF77" w14:textId="77777777" w:rsidR="00C05523" w:rsidRPr="001D3C4F" w:rsidRDefault="00C05523" w:rsidP="00C05523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3816296"/>
          </w:p>
        </w:tc>
        <w:bookmarkEnd w:id="43"/>
        <w:tc>
          <w:tcPr>
            <w:tcW w:w="6276" w:type="dxa"/>
          </w:tcPr>
          <w:p w14:paraId="6AF30737" w14:textId="77777777" w:rsidR="00C05523" w:rsidRPr="001D3C4F" w:rsidRDefault="00C05523" w:rsidP="00C0552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Existe(m) dado(s) não salvos!</w:t>
            </w:r>
          </w:p>
          <w:p w14:paraId="0868BE79" w14:textId="77777777" w:rsidR="00C05523" w:rsidRPr="001D3C4F" w:rsidRDefault="00C05523" w:rsidP="00C0552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Deseja realmente sair dessa tela?</w:t>
            </w:r>
          </w:p>
          <w:p w14:paraId="7A5A45F6" w14:textId="355FD43E" w:rsidR="00C05523" w:rsidRPr="001D3C4F" w:rsidRDefault="00C05523" w:rsidP="00C0552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1D3C4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1D3C4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743AF77C" w14:textId="385E0F6A" w:rsidR="00C05523" w:rsidRPr="001D3C4F" w:rsidRDefault="00C05523" w:rsidP="00C05523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Confirmação</w:t>
            </w:r>
          </w:p>
        </w:tc>
      </w:tr>
      <w:tr w:rsidR="00257FC4" w:rsidRPr="001D3C4F" w14:paraId="2EED9D7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9A2C987" w14:textId="77777777" w:rsidR="00257FC4" w:rsidRPr="001D3C4F" w:rsidRDefault="00257FC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824243"/>
          </w:p>
        </w:tc>
        <w:bookmarkEnd w:id="44"/>
        <w:tc>
          <w:tcPr>
            <w:tcW w:w="6276" w:type="dxa"/>
          </w:tcPr>
          <w:p w14:paraId="6519FB9C" w14:textId="11E11631" w:rsidR="00257FC4" w:rsidRPr="001D3C4F" w:rsidRDefault="00257FC4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Cadastro do Calend</w:t>
            </w:r>
            <w:r w:rsidR="00DC4A00" w:rsidRPr="001D3C4F">
              <w:rPr>
                <w:rFonts w:cs="Arial"/>
                <w:sz w:val="18"/>
                <w:szCs w:val="18"/>
              </w:rPr>
              <w:t>ário Eleitoral concluído com sucesso</w:t>
            </w:r>
            <w:r w:rsidR="003D2B42" w:rsidRPr="001D3C4F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30D67906" w14:textId="059CF423" w:rsidR="00257FC4" w:rsidRPr="001D3C4F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Sucesso</w:t>
            </w:r>
          </w:p>
        </w:tc>
      </w:tr>
      <w:tr w:rsidR="00116C9C" w:rsidRPr="001D3C4F" w14:paraId="0CCAE70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03EB33" w14:textId="77777777" w:rsidR="00116C9C" w:rsidRPr="001D3C4F" w:rsidRDefault="00116C9C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828418"/>
          </w:p>
        </w:tc>
        <w:bookmarkEnd w:id="45"/>
        <w:tc>
          <w:tcPr>
            <w:tcW w:w="6276" w:type="dxa"/>
          </w:tcPr>
          <w:p w14:paraId="0B62B8CE" w14:textId="35AC7FF6" w:rsidR="00116C9C" w:rsidRPr="001D3C4F" w:rsidRDefault="00E97B5E" w:rsidP="00512D2A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 xml:space="preserve">Dados alterados com </w:t>
            </w:r>
            <w:r w:rsidR="007F07BA" w:rsidRPr="001D3C4F">
              <w:rPr>
                <w:rFonts w:cs="Arial"/>
                <w:sz w:val="18"/>
                <w:szCs w:val="18"/>
              </w:rPr>
              <w:t>sucesso!</w:t>
            </w:r>
            <w:r w:rsidRPr="001D3C4F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65586FEE" w14:textId="714E9BE2" w:rsidR="00116C9C" w:rsidRPr="001D3C4F" w:rsidRDefault="003D2B42" w:rsidP="00A418C5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Sucesso</w:t>
            </w:r>
          </w:p>
        </w:tc>
      </w:tr>
      <w:tr w:rsidR="00C05523" w:rsidRPr="001D3C4F" w14:paraId="7B538EB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5C20A7" w14:textId="77777777" w:rsidR="00C05523" w:rsidRPr="001D3C4F" w:rsidRDefault="00C05523" w:rsidP="00C05523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4685373"/>
          </w:p>
        </w:tc>
        <w:bookmarkEnd w:id="46"/>
        <w:tc>
          <w:tcPr>
            <w:tcW w:w="6276" w:type="dxa"/>
          </w:tcPr>
          <w:p w14:paraId="595D72F2" w14:textId="5751114A" w:rsidR="00C05523" w:rsidRPr="001D3C4F" w:rsidRDefault="00C05523" w:rsidP="00C0552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 xml:space="preserve">Dados alterados com sucesso! </w:t>
            </w:r>
          </w:p>
        </w:tc>
        <w:tc>
          <w:tcPr>
            <w:tcW w:w="1555" w:type="dxa"/>
          </w:tcPr>
          <w:p w14:paraId="710F844E" w14:textId="5C113686" w:rsidR="00C05523" w:rsidRPr="001D3C4F" w:rsidRDefault="00C05523" w:rsidP="00C05523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Sucesso</w:t>
            </w:r>
          </w:p>
        </w:tc>
      </w:tr>
      <w:tr w:rsidR="00CB0679" w:rsidRPr="001D3C4F" w14:paraId="64EF3E4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8151CE6" w14:textId="77777777" w:rsidR="00CB0679" w:rsidRPr="001D3C4F" w:rsidRDefault="00CB0679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4686811"/>
          </w:p>
        </w:tc>
        <w:bookmarkEnd w:id="47"/>
        <w:tc>
          <w:tcPr>
            <w:tcW w:w="6276" w:type="dxa"/>
          </w:tcPr>
          <w:p w14:paraId="38CC832F" w14:textId="77777777" w:rsidR="00CB0679" w:rsidRPr="001D3C4F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Período de vigência foi iniciado!</w:t>
            </w:r>
          </w:p>
          <w:p w14:paraId="4F9CC257" w14:textId="77777777" w:rsidR="00CB0679" w:rsidRPr="001D3C4F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Alterações serão permitidas mediante a “Conclusão do Calendário”.</w:t>
            </w:r>
          </w:p>
          <w:p w14:paraId="325ACD18" w14:textId="77777777" w:rsidR="00CB0679" w:rsidRPr="001D3C4F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lastRenderedPageBreak/>
              <w:t>Deseja concluir calendário?</w:t>
            </w:r>
          </w:p>
          <w:p w14:paraId="3D0295F8" w14:textId="294A061D" w:rsidR="00CB0679" w:rsidRPr="001D3C4F" w:rsidRDefault="00CB0679" w:rsidP="00E66D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 xml:space="preserve"> [</w:t>
            </w:r>
            <w:proofErr w:type="gramStart"/>
            <w:r w:rsidRPr="001D3C4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1D3C4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274032F2" w14:textId="78FF7FD9" w:rsidR="00CB0679" w:rsidRPr="001D3C4F" w:rsidRDefault="00CB0679" w:rsidP="00A418C5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lastRenderedPageBreak/>
              <w:t>Confirmação</w:t>
            </w:r>
          </w:p>
        </w:tc>
      </w:tr>
      <w:tr w:rsidR="00912371" w:rsidRPr="001D3C4F" w14:paraId="0DD7B55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890E114" w14:textId="77777777" w:rsidR="00912371" w:rsidRPr="001D3C4F" w:rsidRDefault="00912371" w:rsidP="0091237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4943340"/>
          </w:p>
        </w:tc>
        <w:bookmarkEnd w:id="48"/>
        <w:tc>
          <w:tcPr>
            <w:tcW w:w="6276" w:type="dxa"/>
          </w:tcPr>
          <w:p w14:paraId="6F29D5F7" w14:textId="77777777" w:rsidR="00912371" w:rsidRPr="001D3C4F" w:rsidRDefault="00912371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Deseja realmente excluir Atividade?</w:t>
            </w:r>
          </w:p>
          <w:p w14:paraId="19179B6D" w14:textId="33025BDE" w:rsidR="00912371" w:rsidRPr="001D3C4F" w:rsidRDefault="00912371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1D3C4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1D3C4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9B2724D" w14:textId="7C8B264A" w:rsidR="00912371" w:rsidRPr="001D3C4F" w:rsidRDefault="00912371" w:rsidP="00912371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Confirmação</w:t>
            </w:r>
          </w:p>
        </w:tc>
      </w:tr>
      <w:tr w:rsidR="00912371" w:rsidRPr="001D3C4F" w14:paraId="6C243D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BDEEBD9" w14:textId="77777777" w:rsidR="00912371" w:rsidRPr="001D3C4F" w:rsidRDefault="00912371" w:rsidP="0091237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4943320"/>
          </w:p>
        </w:tc>
        <w:bookmarkEnd w:id="49"/>
        <w:tc>
          <w:tcPr>
            <w:tcW w:w="6276" w:type="dxa"/>
          </w:tcPr>
          <w:p w14:paraId="0148F280" w14:textId="77777777" w:rsidR="00912371" w:rsidRPr="001D3C4F" w:rsidRDefault="00912371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Deseja realmente excluir Sub Atividade?</w:t>
            </w:r>
          </w:p>
          <w:p w14:paraId="620AC829" w14:textId="668BD7AA" w:rsidR="00912371" w:rsidRPr="001D3C4F" w:rsidRDefault="00912371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1D3C4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1D3C4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52ADAF20" w14:textId="1DDD7352" w:rsidR="00912371" w:rsidRPr="001D3C4F" w:rsidRDefault="00912371" w:rsidP="00912371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Confirmação</w:t>
            </w:r>
          </w:p>
        </w:tc>
      </w:tr>
      <w:tr w:rsidR="005056C5" w:rsidRPr="001D3C4F" w14:paraId="15246AA1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88AA18F" w14:textId="77777777" w:rsidR="005056C5" w:rsidRPr="001D3C4F" w:rsidRDefault="005056C5" w:rsidP="0091237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14943987"/>
          </w:p>
        </w:tc>
        <w:bookmarkEnd w:id="50"/>
        <w:tc>
          <w:tcPr>
            <w:tcW w:w="6276" w:type="dxa"/>
          </w:tcPr>
          <w:p w14:paraId="031F1AFD" w14:textId="70C2707C" w:rsidR="005056C5" w:rsidRPr="001D3C4F" w:rsidRDefault="005056C5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Ao desabilitar</w:t>
            </w:r>
            <w:r w:rsidR="00F313FC" w:rsidRPr="001D3C4F">
              <w:rPr>
                <w:rFonts w:cs="Arial"/>
                <w:sz w:val="18"/>
                <w:szCs w:val="18"/>
              </w:rPr>
              <w:t>,</w:t>
            </w:r>
            <w:r w:rsidRPr="001D3C4F">
              <w:rPr>
                <w:rFonts w:cs="Arial"/>
                <w:sz w:val="18"/>
                <w:szCs w:val="18"/>
              </w:rPr>
              <w:t xml:space="preserve"> os dias serão contabilizados em dias corrido.</w:t>
            </w:r>
          </w:p>
          <w:p w14:paraId="564A3A8B" w14:textId="42700675" w:rsidR="005056C5" w:rsidRPr="001D3C4F" w:rsidRDefault="005056C5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Deseja realmente desabilitar?</w:t>
            </w:r>
          </w:p>
          <w:p w14:paraId="49649C40" w14:textId="12068780" w:rsidR="005056C5" w:rsidRPr="001D3C4F" w:rsidRDefault="005056C5" w:rsidP="0091237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D3C4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1D3C4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1D3C4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3CB3105" w14:textId="1F1EB968" w:rsidR="005056C5" w:rsidRPr="001D3C4F" w:rsidRDefault="005056C5" w:rsidP="00912371">
            <w:pPr>
              <w:spacing w:before="60" w:after="60"/>
              <w:rPr>
                <w:sz w:val="18"/>
                <w:szCs w:val="18"/>
              </w:rPr>
            </w:pPr>
            <w:r w:rsidRPr="001D3C4F">
              <w:rPr>
                <w:sz w:val="18"/>
                <w:szCs w:val="18"/>
              </w:rPr>
              <w:t>Confirmação</w:t>
            </w:r>
          </w:p>
        </w:tc>
      </w:tr>
    </w:tbl>
    <w:p w14:paraId="0FE87593" w14:textId="2271386C" w:rsidR="00DB4711" w:rsidRPr="001D3C4F" w:rsidRDefault="00DB4711" w:rsidP="002B1554">
      <w:pPr>
        <w:pStyle w:val="Dica"/>
      </w:pPr>
    </w:p>
    <w:p w14:paraId="63F33EE0" w14:textId="77777777" w:rsidR="00BC778D" w:rsidRPr="001D3C4F" w:rsidRDefault="00BC778D" w:rsidP="00BC778D">
      <w:pPr>
        <w:pStyle w:val="Ttulo2"/>
        <w:numPr>
          <w:ilvl w:val="0"/>
          <w:numId w:val="0"/>
        </w:numPr>
        <w:spacing w:before="240"/>
      </w:pPr>
      <w:bookmarkStart w:id="51" w:name="_Toc15995617"/>
      <w:r w:rsidRPr="001D3C4F">
        <w:t>INFORMAÇÕES COMPLEMENTARES</w:t>
      </w:r>
      <w:bookmarkEnd w:id="51"/>
    </w:p>
    <w:p w14:paraId="62D7BC18" w14:textId="08866AFC" w:rsidR="00654E1A" w:rsidRPr="001D3C4F" w:rsidRDefault="00654E1A" w:rsidP="00654E1A">
      <w:pPr>
        <w:rPr>
          <w:b/>
        </w:rPr>
      </w:pPr>
      <w:r w:rsidRPr="001D3C4F">
        <w:rPr>
          <w:b/>
        </w:rPr>
        <w:t>Histórias relacionadas:</w:t>
      </w:r>
    </w:p>
    <w:p w14:paraId="30D319A7" w14:textId="273D31A0" w:rsidR="00C17F68" w:rsidRPr="001D3C4F" w:rsidRDefault="00C17F68" w:rsidP="00C17F68">
      <w:pPr>
        <w:pStyle w:val="Dica"/>
        <w:rPr>
          <w:color w:val="auto"/>
          <w:sz w:val="20"/>
          <w:szCs w:val="20"/>
        </w:rPr>
      </w:pPr>
      <w:r w:rsidRPr="001D3C4F">
        <w:rPr>
          <w:color w:val="auto"/>
          <w:sz w:val="20"/>
          <w:szCs w:val="20"/>
        </w:rPr>
        <w:t>Eleitoral_HST01_Calendário_Eleitoral_AbaPeriodo_</w:t>
      </w:r>
      <w:r w:rsidR="005C0AB8">
        <w:rPr>
          <w:color w:val="auto"/>
          <w:sz w:val="20"/>
          <w:szCs w:val="20"/>
        </w:rPr>
        <w:t>Consultar</w:t>
      </w:r>
      <w:r w:rsidRPr="001D3C4F">
        <w:rPr>
          <w:color w:val="auto"/>
          <w:sz w:val="20"/>
          <w:szCs w:val="20"/>
        </w:rPr>
        <w:t>_Excluir</w:t>
      </w:r>
    </w:p>
    <w:p w14:paraId="69C9F6C3" w14:textId="4C322D69" w:rsidR="00C17F68" w:rsidRPr="001D3C4F" w:rsidRDefault="00C17F68" w:rsidP="00C17F68">
      <w:pPr>
        <w:pStyle w:val="Dica"/>
        <w:rPr>
          <w:color w:val="auto"/>
          <w:sz w:val="20"/>
          <w:szCs w:val="20"/>
        </w:rPr>
      </w:pPr>
      <w:r w:rsidRPr="001D3C4F">
        <w:rPr>
          <w:color w:val="auto"/>
          <w:sz w:val="20"/>
          <w:szCs w:val="20"/>
        </w:rPr>
        <w:t>Eleitoral_HST0</w:t>
      </w:r>
      <w:r w:rsidR="005C0AB8">
        <w:rPr>
          <w:color w:val="auto"/>
          <w:sz w:val="20"/>
          <w:szCs w:val="20"/>
        </w:rPr>
        <w:t>2</w:t>
      </w:r>
      <w:r w:rsidRPr="001D3C4F">
        <w:rPr>
          <w:color w:val="auto"/>
          <w:sz w:val="20"/>
          <w:szCs w:val="20"/>
        </w:rPr>
        <w:t>_Calendário_Eleitoral_</w:t>
      </w:r>
      <w:r w:rsidR="005C0AB8" w:rsidRPr="005C0AB8">
        <w:rPr>
          <w:color w:val="auto"/>
          <w:sz w:val="20"/>
          <w:szCs w:val="20"/>
        </w:rPr>
        <w:t xml:space="preserve"> </w:t>
      </w:r>
      <w:proofErr w:type="spellStart"/>
      <w:r w:rsidR="005C0AB8" w:rsidRPr="001D3C4F">
        <w:rPr>
          <w:color w:val="auto"/>
          <w:sz w:val="20"/>
          <w:szCs w:val="20"/>
        </w:rPr>
        <w:t>AbaPeriodo</w:t>
      </w:r>
      <w:proofErr w:type="spellEnd"/>
      <w:r w:rsidR="005C0AB8" w:rsidRPr="001D3C4F">
        <w:rPr>
          <w:color w:val="auto"/>
          <w:sz w:val="20"/>
          <w:szCs w:val="20"/>
        </w:rPr>
        <w:t xml:space="preserve"> </w:t>
      </w:r>
      <w:r w:rsidRPr="001D3C4F">
        <w:rPr>
          <w:color w:val="auto"/>
          <w:sz w:val="20"/>
          <w:szCs w:val="20"/>
        </w:rPr>
        <w:t>_</w:t>
      </w:r>
      <w:proofErr w:type="spellStart"/>
      <w:r w:rsidRPr="001D3C4F">
        <w:rPr>
          <w:color w:val="auto"/>
          <w:sz w:val="20"/>
          <w:szCs w:val="20"/>
        </w:rPr>
        <w:t>Incluir_Alterar</w:t>
      </w:r>
      <w:proofErr w:type="spellEnd"/>
    </w:p>
    <w:p w14:paraId="040C9480" w14:textId="5B254846" w:rsidR="00C17F68" w:rsidRDefault="00C17F68" w:rsidP="00C17F68">
      <w:pPr>
        <w:pStyle w:val="Dica"/>
        <w:rPr>
          <w:color w:val="auto"/>
          <w:sz w:val="20"/>
          <w:szCs w:val="20"/>
        </w:rPr>
      </w:pPr>
      <w:r w:rsidRPr="001D3C4F">
        <w:rPr>
          <w:color w:val="auto"/>
          <w:sz w:val="20"/>
          <w:szCs w:val="20"/>
        </w:rPr>
        <w:t>Eleitoral_HST0</w:t>
      </w:r>
      <w:r w:rsidR="00E01A2A" w:rsidRPr="001D3C4F">
        <w:rPr>
          <w:color w:val="auto"/>
          <w:sz w:val="20"/>
          <w:szCs w:val="20"/>
        </w:rPr>
        <w:t>4</w:t>
      </w:r>
      <w:r w:rsidRPr="001D3C4F">
        <w:rPr>
          <w:color w:val="auto"/>
          <w:sz w:val="20"/>
          <w:szCs w:val="20"/>
        </w:rPr>
        <w:t>_Calendário_Eleitoral_Historico</w:t>
      </w:r>
    </w:p>
    <w:p w14:paraId="27C2F3A1" w14:textId="77777777" w:rsidR="00654E1A" w:rsidRDefault="00654E1A">
      <w:pPr>
        <w:pStyle w:val="Dica"/>
        <w:rPr>
          <w:color w:val="auto"/>
          <w:sz w:val="20"/>
          <w:szCs w:val="20"/>
        </w:rPr>
      </w:pPr>
    </w:p>
    <w:p w14:paraId="0A043A32" w14:textId="77777777" w:rsidR="00654E1A" w:rsidRPr="00654E1A" w:rsidRDefault="00654E1A">
      <w:pPr>
        <w:pStyle w:val="Dica"/>
        <w:rPr>
          <w:i w:val="0"/>
          <w:color w:val="auto"/>
          <w:sz w:val="20"/>
          <w:szCs w:val="20"/>
        </w:rPr>
      </w:pPr>
    </w:p>
    <w:sectPr w:rsidR="00654E1A" w:rsidRPr="00654E1A" w:rsidSect="00757A62">
      <w:headerReference w:type="even" r:id="rId48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7770BD" w14:textId="77777777" w:rsidR="00DB51F1" w:rsidRDefault="00DB51F1">
      <w:r>
        <w:separator/>
      </w:r>
    </w:p>
    <w:p w14:paraId="022D0C28" w14:textId="77777777" w:rsidR="00DB51F1" w:rsidRDefault="00DB51F1"/>
  </w:endnote>
  <w:endnote w:type="continuationSeparator" w:id="0">
    <w:p w14:paraId="244A1FB6" w14:textId="77777777" w:rsidR="00DB51F1" w:rsidRDefault="00DB51F1">
      <w:r>
        <w:continuationSeparator/>
      </w:r>
    </w:p>
    <w:p w14:paraId="4AAF4BF4" w14:textId="77777777" w:rsidR="00DB51F1" w:rsidRDefault="00DB51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8422C2" w:rsidRDefault="008422C2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8422C2" w:rsidRPr="003D59E6" w14:paraId="2B97DD6D" w14:textId="77777777">
      <w:tc>
        <w:tcPr>
          <w:tcW w:w="4605" w:type="dxa"/>
          <w:vAlign w:val="center"/>
        </w:tcPr>
        <w:p w14:paraId="0297AE86" w14:textId="77777777" w:rsidR="008422C2" w:rsidRPr="003D59E6" w:rsidRDefault="008422C2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8422C2" w:rsidRPr="0017543C" w:rsidRDefault="008422C2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EF12A7">
            <w:rPr>
              <w:rStyle w:val="Nmerodepgina"/>
              <w:rFonts w:ascii="Verdana" w:hAnsi="Verdana" w:cs="Arial"/>
              <w:b/>
              <w:noProof/>
            </w:rPr>
            <w:t>19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8422C2" w:rsidRPr="0057652B" w:rsidRDefault="008422C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AFBB8" w14:textId="77777777" w:rsidR="00DB51F1" w:rsidRDefault="00DB51F1">
      <w:r>
        <w:separator/>
      </w:r>
    </w:p>
    <w:p w14:paraId="4A87AB1E" w14:textId="77777777" w:rsidR="00DB51F1" w:rsidRDefault="00DB51F1"/>
  </w:footnote>
  <w:footnote w:type="continuationSeparator" w:id="0">
    <w:p w14:paraId="477831C1" w14:textId="77777777" w:rsidR="00DB51F1" w:rsidRDefault="00DB51F1">
      <w:r>
        <w:continuationSeparator/>
      </w:r>
    </w:p>
    <w:p w14:paraId="691987C9" w14:textId="77777777" w:rsidR="00DB51F1" w:rsidRDefault="00DB51F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8422C2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8422C2" w:rsidRPr="0017543C" w:rsidRDefault="008422C2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35pt;height:41.35pt" o:ole="">
                <v:imagedata r:id="rId1" o:title=""/>
              </v:shape>
              <o:OLEObject Type="Embed" ProgID="PBrush" ShapeID="_x0000_i1025" DrawAspect="Content" ObjectID="_1626789044" r:id="rId2"/>
            </w:object>
          </w:r>
        </w:p>
      </w:tc>
      <w:tc>
        <w:tcPr>
          <w:tcW w:w="4111" w:type="dxa"/>
          <w:vAlign w:val="center"/>
        </w:tcPr>
        <w:p w14:paraId="2CC77D67" w14:textId="7243C1F8" w:rsidR="008422C2" w:rsidRPr="00C6532E" w:rsidRDefault="008422C2" w:rsidP="00DB534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03 – Calendário Eleitoral – Aba Prazo</w:t>
          </w:r>
        </w:p>
      </w:tc>
      <w:tc>
        <w:tcPr>
          <w:tcW w:w="3260" w:type="dxa"/>
          <w:vAlign w:val="center"/>
        </w:tcPr>
        <w:p w14:paraId="7C22B301" w14:textId="6B6D790E" w:rsidR="008422C2" w:rsidRPr="004A2AAB" w:rsidRDefault="008422C2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8422C2" w:rsidRPr="004A2AAB" w:rsidRDefault="008422C2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8422C2" w:rsidRDefault="008422C2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8422C2" w:rsidRDefault="008422C2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8422C2" w:rsidRDefault="008422C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C735562"/>
    <w:multiLevelType w:val="multilevel"/>
    <w:tmpl w:val="250CB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3"/>
      <w:lvlJc w:val="left"/>
      <w:pPr>
        <w:ind w:left="788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191235B"/>
    <w:multiLevelType w:val="multilevel"/>
    <w:tmpl w:val="09625E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50F70F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A466B64"/>
    <w:multiLevelType w:val="hybridMultilevel"/>
    <w:tmpl w:val="414693E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A792D12"/>
    <w:multiLevelType w:val="multilevel"/>
    <w:tmpl w:val="88849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11A72C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3519326F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>
    <w:nsid w:val="3B0A36DC"/>
    <w:multiLevelType w:val="multilevel"/>
    <w:tmpl w:val="4FA26A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4"/>
      <w:lvlJc w:val="left"/>
      <w:pPr>
        <w:ind w:left="788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3D4A01FC"/>
    <w:multiLevelType w:val="multilevel"/>
    <w:tmpl w:val="96D273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27718AA"/>
    <w:multiLevelType w:val="multilevel"/>
    <w:tmpl w:val="E938BB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3.%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2A45C28"/>
    <w:multiLevelType w:val="multilevel"/>
    <w:tmpl w:val="5C2C6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473328E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5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5BCC602F"/>
    <w:multiLevelType w:val="multilevel"/>
    <w:tmpl w:val="250CB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3"/>
      <w:lvlJc w:val="left"/>
      <w:pPr>
        <w:ind w:left="788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6143000A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9">
    <w:nsid w:val="655078ED"/>
    <w:multiLevelType w:val="hybridMultilevel"/>
    <w:tmpl w:val="FAC4BF28"/>
    <w:lvl w:ilvl="0" w:tplc="0416000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73" w:hanging="360"/>
      </w:pPr>
      <w:rPr>
        <w:rFonts w:ascii="Wingdings" w:hAnsi="Wingdings" w:hint="default"/>
      </w:rPr>
    </w:lvl>
  </w:abstractNum>
  <w:abstractNum w:abstractNumId="30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80542E1"/>
    <w:multiLevelType w:val="multilevel"/>
    <w:tmpl w:val="F8A68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1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864" w:hanging="1800"/>
      </w:pPr>
      <w:rPr>
        <w:rFonts w:hint="default"/>
      </w:rPr>
    </w:lvl>
  </w:abstractNum>
  <w:abstractNum w:abstractNumId="32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DBC11F4"/>
    <w:multiLevelType w:val="multilevel"/>
    <w:tmpl w:val="86108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5">
    <w:nsid w:val="6F00195C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7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8">
    <w:nsid w:val="7B177CA1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7C367237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7E7052F2"/>
    <w:multiLevelType w:val="multilevel"/>
    <w:tmpl w:val="AC9EA6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3"/>
      <w:lvlJc w:val="left"/>
      <w:pPr>
        <w:ind w:left="788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25"/>
  </w:num>
  <w:num w:numId="3">
    <w:abstractNumId w:val="8"/>
  </w:num>
  <w:num w:numId="4">
    <w:abstractNumId w:val="43"/>
  </w:num>
  <w:num w:numId="5">
    <w:abstractNumId w:val="6"/>
  </w:num>
  <w:num w:numId="6">
    <w:abstractNumId w:val="42"/>
  </w:num>
  <w:num w:numId="7">
    <w:abstractNumId w:val="17"/>
  </w:num>
  <w:num w:numId="8">
    <w:abstractNumId w:val="11"/>
  </w:num>
  <w:num w:numId="9">
    <w:abstractNumId w:val="2"/>
  </w:num>
  <w:num w:numId="10">
    <w:abstractNumId w:val="33"/>
  </w:num>
  <w:num w:numId="11">
    <w:abstractNumId w:val="16"/>
  </w:num>
  <w:num w:numId="12">
    <w:abstractNumId w:val="22"/>
  </w:num>
  <w:num w:numId="13">
    <w:abstractNumId w:val="40"/>
  </w:num>
  <w:num w:numId="14">
    <w:abstractNumId w:val="12"/>
  </w:num>
  <w:num w:numId="15">
    <w:abstractNumId w:val="35"/>
  </w:num>
  <w:num w:numId="16">
    <w:abstractNumId w:val="38"/>
  </w:num>
  <w:num w:numId="17">
    <w:abstractNumId w:val="13"/>
  </w:num>
  <w:num w:numId="18">
    <w:abstractNumId w:val="39"/>
  </w:num>
  <w:num w:numId="19">
    <w:abstractNumId w:val="21"/>
  </w:num>
  <w:num w:numId="20">
    <w:abstractNumId w:val="27"/>
  </w:num>
  <w:num w:numId="21">
    <w:abstractNumId w:val="10"/>
  </w:num>
  <w:num w:numId="22">
    <w:abstractNumId w:val="32"/>
  </w:num>
  <w:num w:numId="23">
    <w:abstractNumId w:val="37"/>
  </w:num>
  <w:num w:numId="24">
    <w:abstractNumId w:val="19"/>
  </w:num>
  <w:num w:numId="25">
    <w:abstractNumId w:val="31"/>
  </w:num>
  <w:num w:numId="26">
    <w:abstractNumId w:val="4"/>
  </w:num>
  <w:num w:numId="27">
    <w:abstractNumId w:val="7"/>
  </w:num>
  <w:num w:numId="28">
    <w:abstractNumId w:val="5"/>
  </w:num>
  <w:num w:numId="29">
    <w:abstractNumId w:val="30"/>
  </w:num>
  <w:num w:numId="30">
    <w:abstractNumId w:val="18"/>
  </w:num>
  <w:num w:numId="31">
    <w:abstractNumId w:val="29"/>
  </w:num>
  <w:num w:numId="32">
    <w:abstractNumId w:val="15"/>
  </w:num>
  <w:num w:numId="33">
    <w:abstractNumId w:val="9"/>
  </w:num>
  <w:num w:numId="34">
    <w:abstractNumId w:val="26"/>
  </w:num>
  <w:num w:numId="35">
    <w:abstractNumId w:val="4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5081"/>
    <w:rsid w:val="000066E8"/>
    <w:rsid w:val="00010012"/>
    <w:rsid w:val="0001114E"/>
    <w:rsid w:val="0001359B"/>
    <w:rsid w:val="0001569F"/>
    <w:rsid w:val="00021A69"/>
    <w:rsid w:val="0002596A"/>
    <w:rsid w:val="000263F7"/>
    <w:rsid w:val="00026E51"/>
    <w:rsid w:val="00031ED9"/>
    <w:rsid w:val="00034BCA"/>
    <w:rsid w:val="000514D4"/>
    <w:rsid w:val="00052B79"/>
    <w:rsid w:val="00056511"/>
    <w:rsid w:val="00057942"/>
    <w:rsid w:val="0006016B"/>
    <w:rsid w:val="000610FE"/>
    <w:rsid w:val="000628DE"/>
    <w:rsid w:val="00062D1D"/>
    <w:rsid w:val="0006486D"/>
    <w:rsid w:val="000656C5"/>
    <w:rsid w:val="00065C98"/>
    <w:rsid w:val="00074D51"/>
    <w:rsid w:val="00075E2F"/>
    <w:rsid w:val="00076318"/>
    <w:rsid w:val="00080AD9"/>
    <w:rsid w:val="000825ED"/>
    <w:rsid w:val="000837BE"/>
    <w:rsid w:val="00087816"/>
    <w:rsid w:val="0009796C"/>
    <w:rsid w:val="000A01B5"/>
    <w:rsid w:val="000A054B"/>
    <w:rsid w:val="000A0B1F"/>
    <w:rsid w:val="000A1227"/>
    <w:rsid w:val="000A3B11"/>
    <w:rsid w:val="000A77E6"/>
    <w:rsid w:val="000B038B"/>
    <w:rsid w:val="000B624B"/>
    <w:rsid w:val="000B6FC1"/>
    <w:rsid w:val="000C03AE"/>
    <w:rsid w:val="000C0B01"/>
    <w:rsid w:val="000D21C3"/>
    <w:rsid w:val="000D2DD7"/>
    <w:rsid w:val="000D6620"/>
    <w:rsid w:val="000E10A0"/>
    <w:rsid w:val="000E36A3"/>
    <w:rsid w:val="000E4445"/>
    <w:rsid w:val="000E5674"/>
    <w:rsid w:val="000E5F1F"/>
    <w:rsid w:val="000F4669"/>
    <w:rsid w:val="000F6540"/>
    <w:rsid w:val="000F7E2D"/>
    <w:rsid w:val="0010280B"/>
    <w:rsid w:val="00102F91"/>
    <w:rsid w:val="00103E9E"/>
    <w:rsid w:val="0010717B"/>
    <w:rsid w:val="00110BB0"/>
    <w:rsid w:val="00111420"/>
    <w:rsid w:val="00112035"/>
    <w:rsid w:val="00116C9C"/>
    <w:rsid w:val="00120056"/>
    <w:rsid w:val="0012140B"/>
    <w:rsid w:val="00121D77"/>
    <w:rsid w:val="00125048"/>
    <w:rsid w:val="00134450"/>
    <w:rsid w:val="001346CA"/>
    <w:rsid w:val="00135D31"/>
    <w:rsid w:val="001418E1"/>
    <w:rsid w:val="00142655"/>
    <w:rsid w:val="00143AE0"/>
    <w:rsid w:val="0014605A"/>
    <w:rsid w:val="00157E00"/>
    <w:rsid w:val="00157E66"/>
    <w:rsid w:val="00160B28"/>
    <w:rsid w:val="00165A72"/>
    <w:rsid w:val="00165B69"/>
    <w:rsid w:val="00166EAE"/>
    <w:rsid w:val="001701BE"/>
    <w:rsid w:val="0017027F"/>
    <w:rsid w:val="001728E7"/>
    <w:rsid w:val="001738CF"/>
    <w:rsid w:val="0017696D"/>
    <w:rsid w:val="00177D2C"/>
    <w:rsid w:val="00181A8E"/>
    <w:rsid w:val="0018257F"/>
    <w:rsid w:val="00182ECD"/>
    <w:rsid w:val="00184E8C"/>
    <w:rsid w:val="0019459B"/>
    <w:rsid w:val="00197314"/>
    <w:rsid w:val="001A5EA8"/>
    <w:rsid w:val="001A69FC"/>
    <w:rsid w:val="001B1573"/>
    <w:rsid w:val="001B3A05"/>
    <w:rsid w:val="001B3A10"/>
    <w:rsid w:val="001C15FC"/>
    <w:rsid w:val="001C2642"/>
    <w:rsid w:val="001C2717"/>
    <w:rsid w:val="001C604A"/>
    <w:rsid w:val="001D0F14"/>
    <w:rsid w:val="001D202C"/>
    <w:rsid w:val="001D3C4F"/>
    <w:rsid w:val="001D466A"/>
    <w:rsid w:val="001D510C"/>
    <w:rsid w:val="001D592F"/>
    <w:rsid w:val="001D6958"/>
    <w:rsid w:val="001D7362"/>
    <w:rsid w:val="001D7A51"/>
    <w:rsid w:val="001E0DDA"/>
    <w:rsid w:val="001E16D7"/>
    <w:rsid w:val="001E2AD6"/>
    <w:rsid w:val="001E5A61"/>
    <w:rsid w:val="001E5FCB"/>
    <w:rsid w:val="001F1269"/>
    <w:rsid w:val="001F1623"/>
    <w:rsid w:val="001F1A4C"/>
    <w:rsid w:val="001F1EB0"/>
    <w:rsid w:val="001F6C31"/>
    <w:rsid w:val="002028D7"/>
    <w:rsid w:val="0020461B"/>
    <w:rsid w:val="00205203"/>
    <w:rsid w:val="00210B53"/>
    <w:rsid w:val="00212708"/>
    <w:rsid w:val="00213558"/>
    <w:rsid w:val="002264A6"/>
    <w:rsid w:val="00230AFE"/>
    <w:rsid w:val="0023318E"/>
    <w:rsid w:val="00235931"/>
    <w:rsid w:val="002359C8"/>
    <w:rsid w:val="00240E70"/>
    <w:rsid w:val="0024203F"/>
    <w:rsid w:val="0024429E"/>
    <w:rsid w:val="002446C3"/>
    <w:rsid w:val="00257FC4"/>
    <w:rsid w:val="002602AD"/>
    <w:rsid w:val="00266BFA"/>
    <w:rsid w:val="00267DC7"/>
    <w:rsid w:val="002712B3"/>
    <w:rsid w:val="00274E06"/>
    <w:rsid w:val="002750DF"/>
    <w:rsid w:val="002763DC"/>
    <w:rsid w:val="00280149"/>
    <w:rsid w:val="0028141B"/>
    <w:rsid w:val="00282745"/>
    <w:rsid w:val="00290B40"/>
    <w:rsid w:val="00290C3E"/>
    <w:rsid w:val="00293E52"/>
    <w:rsid w:val="00293E73"/>
    <w:rsid w:val="00293F00"/>
    <w:rsid w:val="00294C89"/>
    <w:rsid w:val="002A0B69"/>
    <w:rsid w:val="002A2B6B"/>
    <w:rsid w:val="002A4A24"/>
    <w:rsid w:val="002A7D2C"/>
    <w:rsid w:val="002B110B"/>
    <w:rsid w:val="002B1554"/>
    <w:rsid w:val="002B32B5"/>
    <w:rsid w:val="002B3B6D"/>
    <w:rsid w:val="002B4DE5"/>
    <w:rsid w:val="002B7762"/>
    <w:rsid w:val="002C3CF4"/>
    <w:rsid w:val="002C57EA"/>
    <w:rsid w:val="002D0261"/>
    <w:rsid w:val="002D1CAA"/>
    <w:rsid w:val="002D1E07"/>
    <w:rsid w:val="002E0E60"/>
    <w:rsid w:val="002E2C2B"/>
    <w:rsid w:val="002E7527"/>
    <w:rsid w:val="002F0D4C"/>
    <w:rsid w:val="002F1C12"/>
    <w:rsid w:val="002F5EEE"/>
    <w:rsid w:val="002F6C9A"/>
    <w:rsid w:val="002F7992"/>
    <w:rsid w:val="003004EA"/>
    <w:rsid w:val="00301505"/>
    <w:rsid w:val="003017D5"/>
    <w:rsid w:val="0030370F"/>
    <w:rsid w:val="00304C8C"/>
    <w:rsid w:val="003053E1"/>
    <w:rsid w:val="00306309"/>
    <w:rsid w:val="00311047"/>
    <w:rsid w:val="00312012"/>
    <w:rsid w:val="00315A24"/>
    <w:rsid w:val="00321386"/>
    <w:rsid w:val="00322EBD"/>
    <w:rsid w:val="00332B3F"/>
    <w:rsid w:val="00333F4A"/>
    <w:rsid w:val="0033587E"/>
    <w:rsid w:val="00335886"/>
    <w:rsid w:val="003364C3"/>
    <w:rsid w:val="003419D8"/>
    <w:rsid w:val="00342AFD"/>
    <w:rsid w:val="00344F6E"/>
    <w:rsid w:val="00347052"/>
    <w:rsid w:val="0035123B"/>
    <w:rsid w:val="003535B8"/>
    <w:rsid w:val="00353CEF"/>
    <w:rsid w:val="003562D2"/>
    <w:rsid w:val="0035649F"/>
    <w:rsid w:val="00362959"/>
    <w:rsid w:val="00365E29"/>
    <w:rsid w:val="003666C2"/>
    <w:rsid w:val="00370426"/>
    <w:rsid w:val="003716C2"/>
    <w:rsid w:val="003722A4"/>
    <w:rsid w:val="003733A1"/>
    <w:rsid w:val="00373BFA"/>
    <w:rsid w:val="00375A22"/>
    <w:rsid w:val="00382B08"/>
    <w:rsid w:val="00383088"/>
    <w:rsid w:val="003833F0"/>
    <w:rsid w:val="003934FC"/>
    <w:rsid w:val="00397E0F"/>
    <w:rsid w:val="003A242C"/>
    <w:rsid w:val="003A2C2A"/>
    <w:rsid w:val="003B0E06"/>
    <w:rsid w:val="003B2858"/>
    <w:rsid w:val="003C0C12"/>
    <w:rsid w:val="003C59AD"/>
    <w:rsid w:val="003C5C16"/>
    <w:rsid w:val="003C5C56"/>
    <w:rsid w:val="003C6605"/>
    <w:rsid w:val="003D2B42"/>
    <w:rsid w:val="003D5767"/>
    <w:rsid w:val="003D7575"/>
    <w:rsid w:val="003D7951"/>
    <w:rsid w:val="003E0DF9"/>
    <w:rsid w:val="003E16B7"/>
    <w:rsid w:val="003E1A89"/>
    <w:rsid w:val="003E353E"/>
    <w:rsid w:val="003E4921"/>
    <w:rsid w:val="003E5072"/>
    <w:rsid w:val="003E5EAB"/>
    <w:rsid w:val="003E78CB"/>
    <w:rsid w:val="003F01E8"/>
    <w:rsid w:val="003F2380"/>
    <w:rsid w:val="003F629D"/>
    <w:rsid w:val="003F67E6"/>
    <w:rsid w:val="003F78ED"/>
    <w:rsid w:val="00402755"/>
    <w:rsid w:val="004029E0"/>
    <w:rsid w:val="00402FB3"/>
    <w:rsid w:val="004073C0"/>
    <w:rsid w:val="004128A5"/>
    <w:rsid w:val="00413205"/>
    <w:rsid w:val="004166D4"/>
    <w:rsid w:val="00423475"/>
    <w:rsid w:val="00425BC6"/>
    <w:rsid w:val="00427294"/>
    <w:rsid w:val="0043136A"/>
    <w:rsid w:val="0043214B"/>
    <w:rsid w:val="00436671"/>
    <w:rsid w:val="00436ED9"/>
    <w:rsid w:val="004409CD"/>
    <w:rsid w:val="00441F6B"/>
    <w:rsid w:val="004442B4"/>
    <w:rsid w:val="0045291B"/>
    <w:rsid w:val="0046482F"/>
    <w:rsid w:val="00466696"/>
    <w:rsid w:val="00467605"/>
    <w:rsid w:val="00471FDC"/>
    <w:rsid w:val="0047293F"/>
    <w:rsid w:val="00480B53"/>
    <w:rsid w:val="0048296C"/>
    <w:rsid w:val="00483032"/>
    <w:rsid w:val="004858D2"/>
    <w:rsid w:val="00491E8C"/>
    <w:rsid w:val="004955CF"/>
    <w:rsid w:val="004A1DAD"/>
    <w:rsid w:val="004A4D97"/>
    <w:rsid w:val="004A6B65"/>
    <w:rsid w:val="004B21A3"/>
    <w:rsid w:val="004B4B41"/>
    <w:rsid w:val="004C00BD"/>
    <w:rsid w:val="004C3E38"/>
    <w:rsid w:val="004C76D1"/>
    <w:rsid w:val="004D2D70"/>
    <w:rsid w:val="004D42B4"/>
    <w:rsid w:val="004D7401"/>
    <w:rsid w:val="004E004A"/>
    <w:rsid w:val="004E0CED"/>
    <w:rsid w:val="004E22F7"/>
    <w:rsid w:val="004E3526"/>
    <w:rsid w:val="004E6252"/>
    <w:rsid w:val="004E6355"/>
    <w:rsid w:val="004E73E1"/>
    <w:rsid w:val="004F0AD1"/>
    <w:rsid w:val="004F5F85"/>
    <w:rsid w:val="004F649F"/>
    <w:rsid w:val="00500ED2"/>
    <w:rsid w:val="005012F9"/>
    <w:rsid w:val="00505392"/>
    <w:rsid w:val="005056C5"/>
    <w:rsid w:val="00506FCD"/>
    <w:rsid w:val="0051057B"/>
    <w:rsid w:val="00512D2A"/>
    <w:rsid w:val="00514660"/>
    <w:rsid w:val="0051490F"/>
    <w:rsid w:val="00514C38"/>
    <w:rsid w:val="00515FBB"/>
    <w:rsid w:val="00520B69"/>
    <w:rsid w:val="005239E9"/>
    <w:rsid w:val="00532B60"/>
    <w:rsid w:val="005347DF"/>
    <w:rsid w:val="00537426"/>
    <w:rsid w:val="0054007D"/>
    <w:rsid w:val="00542559"/>
    <w:rsid w:val="0054422A"/>
    <w:rsid w:val="00547487"/>
    <w:rsid w:val="0055074C"/>
    <w:rsid w:val="00554E1D"/>
    <w:rsid w:val="0056045C"/>
    <w:rsid w:val="005638E8"/>
    <w:rsid w:val="00564768"/>
    <w:rsid w:val="00566743"/>
    <w:rsid w:val="00567041"/>
    <w:rsid w:val="00567714"/>
    <w:rsid w:val="005711B6"/>
    <w:rsid w:val="005713CB"/>
    <w:rsid w:val="00572518"/>
    <w:rsid w:val="005835CE"/>
    <w:rsid w:val="00583F7C"/>
    <w:rsid w:val="00586C0A"/>
    <w:rsid w:val="00590160"/>
    <w:rsid w:val="00595C79"/>
    <w:rsid w:val="00596253"/>
    <w:rsid w:val="00596967"/>
    <w:rsid w:val="00597530"/>
    <w:rsid w:val="005A1A0E"/>
    <w:rsid w:val="005A3129"/>
    <w:rsid w:val="005A4527"/>
    <w:rsid w:val="005A593B"/>
    <w:rsid w:val="005A6824"/>
    <w:rsid w:val="005B1398"/>
    <w:rsid w:val="005B660B"/>
    <w:rsid w:val="005B77D4"/>
    <w:rsid w:val="005C0AB8"/>
    <w:rsid w:val="005C1306"/>
    <w:rsid w:val="005C20D1"/>
    <w:rsid w:val="005D19A2"/>
    <w:rsid w:val="005D1DA6"/>
    <w:rsid w:val="005D3091"/>
    <w:rsid w:val="005D4539"/>
    <w:rsid w:val="005D4D22"/>
    <w:rsid w:val="005D5247"/>
    <w:rsid w:val="005E6781"/>
    <w:rsid w:val="005E77FA"/>
    <w:rsid w:val="005F2FBE"/>
    <w:rsid w:val="005F5DC4"/>
    <w:rsid w:val="005F6896"/>
    <w:rsid w:val="005F76DD"/>
    <w:rsid w:val="005F7CDF"/>
    <w:rsid w:val="00601090"/>
    <w:rsid w:val="0060176A"/>
    <w:rsid w:val="0060299B"/>
    <w:rsid w:val="00604DDE"/>
    <w:rsid w:val="00607DD9"/>
    <w:rsid w:val="0061386B"/>
    <w:rsid w:val="00620C72"/>
    <w:rsid w:val="006271D7"/>
    <w:rsid w:val="006314F5"/>
    <w:rsid w:val="00632D45"/>
    <w:rsid w:val="006337F6"/>
    <w:rsid w:val="00640EF0"/>
    <w:rsid w:val="00641E9F"/>
    <w:rsid w:val="0064628B"/>
    <w:rsid w:val="00647AFE"/>
    <w:rsid w:val="00647C03"/>
    <w:rsid w:val="006507A2"/>
    <w:rsid w:val="00650F2A"/>
    <w:rsid w:val="00651563"/>
    <w:rsid w:val="00654E1A"/>
    <w:rsid w:val="00655914"/>
    <w:rsid w:val="00655E52"/>
    <w:rsid w:val="006655C3"/>
    <w:rsid w:val="006661A7"/>
    <w:rsid w:val="006735DC"/>
    <w:rsid w:val="00673F97"/>
    <w:rsid w:val="00675004"/>
    <w:rsid w:val="00676E48"/>
    <w:rsid w:val="00677A54"/>
    <w:rsid w:val="0068337B"/>
    <w:rsid w:val="0068769A"/>
    <w:rsid w:val="00687DDC"/>
    <w:rsid w:val="00691260"/>
    <w:rsid w:val="00691541"/>
    <w:rsid w:val="00691C43"/>
    <w:rsid w:val="006935BD"/>
    <w:rsid w:val="006959CB"/>
    <w:rsid w:val="006964C7"/>
    <w:rsid w:val="006B1FB8"/>
    <w:rsid w:val="006B3090"/>
    <w:rsid w:val="006B6098"/>
    <w:rsid w:val="006C35D8"/>
    <w:rsid w:val="006C6B04"/>
    <w:rsid w:val="006D0426"/>
    <w:rsid w:val="006D1B2F"/>
    <w:rsid w:val="006D4118"/>
    <w:rsid w:val="006D7627"/>
    <w:rsid w:val="006E3414"/>
    <w:rsid w:val="006E6380"/>
    <w:rsid w:val="006E6A29"/>
    <w:rsid w:val="006E721D"/>
    <w:rsid w:val="006F649C"/>
    <w:rsid w:val="00700EDD"/>
    <w:rsid w:val="007011EB"/>
    <w:rsid w:val="00705231"/>
    <w:rsid w:val="007059DC"/>
    <w:rsid w:val="0071010E"/>
    <w:rsid w:val="0071116C"/>
    <w:rsid w:val="00713D01"/>
    <w:rsid w:val="00714E49"/>
    <w:rsid w:val="00716230"/>
    <w:rsid w:val="00717074"/>
    <w:rsid w:val="0072167D"/>
    <w:rsid w:val="007262FA"/>
    <w:rsid w:val="00727873"/>
    <w:rsid w:val="007332CC"/>
    <w:rsid w:val="00733D91"/>
    <w:rsid w:val="00734A10"/>
    <w:rsid w:val="00737F56"/>
    <w:rsid w:val="0074070B"/>
    <w:rsid w:val="00744F97"/>
    <w:rsid w:val="00745382"/>
    <w:rsid w:val="0075008C"/>
    <w:rsid w:val="007511C0"/>
    <w:rsid w:val="007526F5"/>
    <w:rsid w:val="00755612"/>
    <w:rsid w:val="007562BC"/>
    <w:rsid w:val="007565DE"/>
    <w:rsid w:val="007569F0"/>
    <w:rsid w:val="00757A62"/>
    <w:rsid w:val="00771810"/>
    <w:rsid w:val="00773231"/>
    <w:rsid w:val="007742F8"/>
    <w:rsid w:val="007749F3"/>
    <w:rsid w:val="00777189"/>
    <w:rsid w:val="007811DE"/>
    <w:rsid w:val="00782404"/>
    <w:rsid w:val="0078544A"/>
    <w:rsid w:val="00785945"/>
    <w:rsid w:val="00786174"/>
    <w:rsid w:val="007867B5"/>
    <w:rsid w:val="00790F8E"/>
    <w:rsid w:val="0079149E"/>
    <w:rsid w:val="007914FD"/>
    <w:rsid w:val="0079779F"/>
    <w:rsid w:val="007A1EDD"/>
    <w:rsid w:val="007A27C8"/>
    <w:rsid w:val="007A6ECE"/>
    <w:rsid w:val="007B40D8"/>
    <w:rsid w:val="007C0390"/>
    <w:rsid w:val="007C3BFF"/>
    <w:rsid w:val="007C49AB"/>
    <w:rsid w:val="007C54BF"/>
    <w:rsid w:val="007C6E0A"/>
    <w:rsid w:val="007D0C25"/>
    <w:rsid w:val="007D1733"/>
    <w:rsid w:val="007D5BF1"/>
    <w:rsid w:val="007D781B"/>
    <w:rsid w:val="007E0FE9"/>
    <w:rsid w:val="007E1B20"/>
    <w:rsid w:val="007F07BA"/>
    <w:rsid w:val="007F1C5D"/>
    <w:rsid w:val="007F211A"/>
    <w:rsid w:val="007F645D"/>
    <w:rsid w:val="007F7CB9"/>
    <w:rsid w:val="00801896"/>
    <w:rsid w:val="00802D45"/>
    <w:rsid w:val="008038A7"/>
    <w:rsid w:val="00811F5E"/>
    <w:rsid w:val="00812FFA"/>
    <w:rsid w:val="00813BE9"/>
    <w:rsid w:val="00814761"/>
    <w:rsid w:val="0082141D"/>
    <w:rsid w:val="00821537"/>
    <w:rsid w:val="008239EF"/>
    <w:rsid w:val="00825F00"/>
    <w:rsid w:val="0082606B"/>
    <w:rsid w:val="00827794"/>
    <w:rsid w:val="00827AE2"/>
    <w:rsid w:val="00833861"/>
    <w:rsid w:val="00834A99"/>
    <w:rsid w:val="00835C43"/>
    <w:rsid w:val="008422C2"/>
    <w:rsid w:val="00847353"/>
    <w:rsid w:val="0084794D"/>
    <w:rsid w:val="0085409E"/>
    <w:rsid w:val="008545DB"/>
    <w:rsid w:val="0085733A"/>
    <w:rsid w:val="00860582"/>
    <w:rsid w:val="0086171E"/>
    <w:rsid w:val="00862F0A"/>
    <w:rsid w:val="008635E7"/>
    <w:rsid w:val="00863636"/>
    <w:rsid w:val="00866850"/>
    <w:rsid w:val="008675DF"/>
    <w:rsid w:val="00874558"/>
    <w:rsid w:val="00874C5C"/>
    <w:rsid w:val="008767B4"/>
    <w:rsid w:val="00877364"/>
    <w:rsid w:val="008800A5"/>
    <w:rsid w:val="0088554D"/>
    <w:rsid w:val="008945AE"/>
    <w:rsid w:val="00897594"/>
    <w:rsid w:val="008A1F0E"/>
    <w:rsid w:val="008A5457"/>
    <w:rsid w:val="008A77EA"/>
    <w:rsid w:val="008B24A9"/>
    <w:rsid w:val="008B529A"/>
    <w:rsid w:val="008B58F8"/>
    <w:rsid w:val="008C1EE8"/>
    <w:rsid w:val="008C2C55"/>
    <w:rsid w:val="008C39FF"/>
    <w:rsid w:val="008C3B81"/>
    <w:rsid w:val="008C3CCF"/>
    <w:rsid w:val="008C7E84"/>
    <w:rsid w:val="008D2309"/>
    <w:rsid w:val="008D4ACA"/>
    <w:rsid w:val="008D6202"/>
    <w:rsid w:val="008E139D"/>
    <w:rsid w:val="008E3881"/>
    <w:rsid w:val="008E58E3"/>
    <w:rsid w:val="008E6227"/>
    <w:rsid w:val="008F0514"/>
    <w:rsid w:val="008F1F81"/>
    <w:rsid w:val="008F3793"/>
    <w:rsid w:val="0090293C"/>
    <w:rsid w:val="00905944"/>
    <w:rsid w:val="009100A2"/>
    <w:rsid w:val="00912371"/>
    <w:rsid w:val="00914680"/>
    <w:rsid w:val="00922C74"/>
    <w:rsid w:val="009239D4"/>
    <w:rsid w:val="00925349"/>
    <w:rsid w:val="0093416A"/>
    <w:rsid w:val="00935EA8"/>
    <w:rsid w:val="00940F9F"/>
    <w:rsid w:val="0094299E"/>
    <w:rsid w:val="00942CFE"/>
    <w:rsid w:val="0094301C"/>
    <w:rsid w:val="00950A03"/>
    <w:rsid w:val="00950B29"/>
    <w:rsid w:val="009538E4"/>
    <w:rsid w:val="00954D42"/>
    <w:rsid w:val="00957A91"/>
    <w:rsid w:val="0096413D"/>
    <w:rsid w:val="009642C3"/>
    <w:rsid w:val="00964E33"/>
    <w:rsid w:val="009659B8"/>
    <w:rsid w:val="00965F6F"/>
    <w:rsid w:val="0096643D"/>
    <w:rsid w:val="00967E86"/>
    <w:rsid w:val="00972460"/>
    <w:rsid w:val="00973B98"/>
    <w:rsid w:val="00975E25"/>
    <w:rsid w:val="00980870"/>
    <w:rsid w:val="009919E0"/>
    <w:rsid w:val="0099498B"/>
    <w:rsid w:val="009A6DF7"/>
    <w:rsid w:val="009A7A9F"/>
    <w:rsid w:val="009B42E9"/>
    <w:rsid w:val="009B5314"/>
    <w:rsid w:val="009C1FA4"/>
    <w:rsid w:val="009C574D"/>
    <w:rsid w:val="009C5FB7"/>
    <w:rsid w:val="009D68F9"/>
    <w:rsid w:val="009E2DE3"/>
    <w:rsid w:val="009F0D48"/>
    <w:rsid w:val="009F1056"/>
    <w:rsid w:val="009F12EA"/>
    <w:rsid w:val="009F24BA"/>
    <w:rsid w:val="009F3E3A"/>
    <w:rsid w:val="009F4BAD"/>
    <w:rsid w:val="009F704D"/>
    <w:rsid w:val="00A03772"/>
    <w:rsid w:val="00A0420B"/>
    <w:rsid w:val="00A0503D"/>
    <w:rsid w:val="00A05379"/>
    <w:rsid w:val="00A062DB"/>
    <w:rsid w:val="00A0666C"/>
    <w:rsid w:val="00A06C65"/>
    <w:rsid w:val="00A11027"/>
    <w:rsid w:val="00A13AD0"/>
    <w:rsid w:val="00A13B01"/>
    <w:rsid w:val="00A159C6"/>
    <w:rsid w:val="00A16C25"/>
    <w:rsid w:val="00A17006"/>
    <w:rsid w:val="00A17159"/>
    <w:rsid w:val="00A230EC"/>
    <w:rsid w:val="00A268A3"/>
    <w:rsid w:val="00A268A9"/>
    <w:rsid w:val="00A31336"/>
    <w:rsid w:val="00A32318"/>
    <w:rsid w:val="00A35A6B"/>
    <w:rsid w:val="00A418C5"/>
    <w:rsid w:val="00A4247F"/>
    <w:rsid w:val="00A455EC"/>
    <w:rsid w:val="00A500D4"/>
    <w:rsid w:val="00A50B27"/>
    <w:rsid w:val="00A50B81"/>
    <w:rsid w:val="00A512DA"/>
    <w:rsid w:val="00A52F22"/>
    <w:rsid w:val="00A60C1F"/>
    <w:rsid w:val="00A72FC4"/>
    <w:rsid w:val="00A735A5"/>
    <w:rsid w:val="00A74200"/>
    <w:rsid w:val="00A75648"/>
    <w:rsid w:val="00A7720C"/>
    <w:rsid w:val="00A77C61"/>
    <w:rsid w:val="00A82C34"/>
    <w:rsid w:val="00A865C7"/>
    <w:rsid w:val="00A9241D"/>
    <w:rsid w:val="00A94D1D"/>
    <w:rsid w:val="00A95A7B"/>
    <w:rsid w:val="00A97A60"/>
    <w:rsid w:val="00AA0825"/>
    <w:rsid w:val="00AA1161"/>
    <w:rsid w:val="00AA11F5"/>
    <w:rsid w:val="00AA3B1E"/>
    <w:rsid w:val="00AA5D0E"/>
    <w:rsid w:val="00AB0025"/>
    <w:rsid w:val="00AB057B"/>
    <w:rsid w:val="00AB0FF3"/>
    <w:rsid w:val="00AB1061"/>
    <w:rsid w:val="00AB1445"/>
    <w:rsid w:val="00AB3512"/>
    <w:rsid w:val="00AB62AA"/>
    <w:rsid w:val="00AC5403"/>
    <w:rsid w:val="00AC7F9F"/>
    <w:rsid w:val="00AD324F"/>
    <w:rsid w:val="00AD4820"/>
    <w:rsid w:val="00AD7498"/>
    <w:rsid w:val="00AE2C48"/>
    <w:rsid w:val="00AE4740"/>
    <w:rsid w:val="00AE7AA6"/>
    <w:rsid w:val="00AF2B52"/>
    <w:rsid w:val="00AF2CEB"/>
    <w:rsid w:val="00B00B8B"/>
    <w:rsid w:val="00B01AC2"/>
    <w:rsid w:val="00B05B0E"/>
    <w:rsid w:val="00B06CFB"/>
    <w:rsid w:val="00B13656"/>
    <w:rsid w:val="00B167D4"/>
    <w:rsid w:val="00B16B0C"/>
    <w:rsid w:val="00B20794"/>
    <w:rsid w:val="00B20A22"/>
    <w:rsid w:val="00B210E2"/>
    <w:rsid w:val="00B219F6"/>
    <w:rsid w:val="00B327E0"/>
    <w:rsid w:val="00B33F8D"/>
    <w:rsid w:val="00B3530D"/>
    <w:rsid w:val="00B378D2"/>
    <w:rsid w:val="00B410F5"/>
    <w:rsid w:val="00B41BA5"/>
    <w:rsid w:val="00B42391"/>
    <w:rsid w:val="00B46DA1"/>
    <w:rsid w:val="00B5033E"/>
    <w:rsid w:val="00B5253C"/>
    <w:rsid w:val="00B55790"/>
    <w:rsid w:val="00B56950"/>
    <w:rsid w:val="00B57A2F"/>
    <w:rsid w:val="00B60A32"/>
    <w:rsid w:val="00B62E4B"/>
    <w:rsid w:val="00B64E53"/>
    <w:rsid w:val="00B652B6"/>
    <w:rsid w:val="00B75DDF"/>
    <w:rsid w:val="00B80987"/>
    <w:rsid w:val="00B85F60"/>
    <w:rsid w:val="00B875F6"/>
    <w:rsid w:val="00B90034"/>
    <w:rsid w:val="00B900C0"/>
    <w:rsid w:val="00B90D57"/>
    <w:rsid w:val="00B9228A"/>
    <w:rsid w:val="00B941F5"/>
    <w:rsid w:val="00BA1F8B"/>
    <w:rsid w:val="00BA39E5"/>
    <w:rsid w:val="00BA4D5D"/>
    <w:rsid w:val="00BA52BC"/>
    <w:rsid w:val="00BB4449"/>
    <w:rsid w:val="00BB4BD5"/>
    <w:rsid w:val="00BC1700"/>
    <w:rsid w:val="00BC1D49"/>
    <w:rsid w:val="00BC221B"/>
    <w:rsid w:val="00BC3674"/>
    <w:rsid w:val="00BC5056"/>
    <w:rsid w:val="00BC778D"/>
    <w:rsid w:val="00BC77BD"/>
    <w:rsid w:val="00BD1161"/>
    <w:rsid w:val="00BD1ED0"/>
    <w:rsid w:val="00BD5E65"/>
    <w:rsid w:val="00BE110B"/>
    <w:rsid w:val="00BF0F39"/>
    <w:rsid w:val="00BF5BE2"/>
    <w:rsid w:val="00C00D87"/>
    <w:rsid w:val="00C03F98"/>
    <w:rsid w:val="00C05523"/>
    <w:rsid w:val="00C05BC5"/>
    <w:rsid w:val="00C0600C"/>
    <w:rsid w:val="00C0747D"/>
    <w:rsid w:val="00C10616"/>
    <w:rsid w:val="00C11A1A"/>
    <w:rsid w:val="00C11EC5"/>
    <w:rsid w:val="00C140CB"/>
    <w:rsid w:val="00C1528E"/>
    <w:rsid w:val="00C17004"/>
    <w:rsid w:val="00C17F68"/>
    <w:rsid w:val="00C21931"/>
    <w:rsid w:val="00C229CE"/>
    <w:rsid w:val="00C277BD"/>
    <w:rsid w:val="00C304F3"/>
    <w:rsid w:val="00C33D6A"/>
    <w:rsid w:val="00C33EA1"/>
    <w:rsid w:val="00C36270"/>
    <w:rsid w:val="00C42292"/>
    <w:rsid w:val="00C42947"/>
    <w:rsid w:val="00C44ACA"/>
    <w:rsid w:val="00C44D90"/>
    <w:rsid w:val="00C45F31"/>
    <w:rsid w:val="00C468A3"/>
    <w:rsid w:val="00C5166B"/>
    <w:rsid w:val="00C52CCC"/>
    <w:rsid w:val="00C53226"/>
    <w:rsid w:val="00C56715"/>
    <w:rsid w:val="00C56B52"/>
    <w:rsid w:val="00C5729F"/>
    <w:rsid w:val="00C57FD9"/>
    <w:rsid w:val="00C6311D"/>
    <w:rsid w:val="00C64394"/>
    <w:rsid w:val="00C64B05"/>
    <w:rsid w:val="00C65315"/>
    <w:rsid w:val="00C6532E"/>
    <w:rsid w:val="00C6572B"/>
    <w:rsid w:val="00C67CD8"/>
    <w:rsid w:val="00C7173E"/>
    <w:rsid w:val="00C73F64"/>
    <w:rsid w:val="00C74206"/>
    <w:rsid w:val="00C77BF3"/>
    <w:rsid w:val="00C87FBF"/>
    <w:rsid w:val="00C901B0"/>
    <w:rsid w:val="00C9045A"/>
    <w:rsid w:val="00C916DC"/>
    <w:rsid w:val="00C92AC3"/>
    <w:rsid w:val="00C954DB"/>
    <w:rsid w:val="00CA1BE6"/>
    <w:rsid w:val="00CA2712"/>
    <w:rsid w:val="00CA2BEF"/>
    <w:rsid w:val="00CA4805"/>
    <w:rsid w:val="00CA61ED"/>
    <w:rsid w:val="00CB0679"/>
    <w:rsid w:val="00CB0B9E"/>
    <w:rsid w:val="00CB29A1"/>
    <w:rsid w:val="00CB45A5"/>
    <w:rsid w:val="00CB4705"/>
    <w:rsid w:val="00CB71FD"/>
    <w:rsid w:val="00CB77E1"/>
    <w:rsid w:val="00CC7748"/>
    <w:rsid w:val="00CD05B4"/>
    <w:rsid w:val="00CD3FCA"/>
    <w:rsid w:val="00CD6811"/>
    <w:rsid w:val="00CE176F"/>
    <w:rsid w:val="00CE5FEF"/>
    <w:rsid w:val="00CE7C36"/>
    <w:rsid w:val="00CE7EF0"/>
    <w:rsid w:val="00CF0247"/>
    <w:rsid w:val="00CF0718"/>
    <w:rsid w:val="00CF1643"/>
    <w:rsid w:val="00CF2771"/>
    <w:rsid w:val="00CF4F1D"/>
    <w:rsid w:val="00D00F47"/>
    <w:rsid w:val="00D03D73"/>
    <w:rsid w:val="00D04F1D"/>
    <w:rsid w:val="00D06741"/>
    <w:rsid w:val="00D075C0"/>
    <w:rsid w:val="00D10622"/>
    <w:rsid w:val="00D15404"/>
    <w:rsid w:val="00D158EE"/>
    <w:rsid w:val="00D15F2D"/>
    <w:rsid w:val="00D16327"/>
    <w:rsid w:val="00D21F1F"/>
    <w:rsid w:val="00D221E6"/>
    <w:rsid w:val="00D245A1"/>
    <w:rsid w:val="00D24724"/>
    <w:rsid w:val="00D33257"/>
    <w:rsid w:val="00D34114"/>
    <w:rsid w:val="00D36206"/>
    <w:rsid w:val="00D36EB3"/>
    <w:rsid w:val="00D41AAE"/>
    <w:rsid w:val="00D420D5"/>
    <w:rsid w:val="00D43605"/>
    <w:rsid w:val="00D45825"/>
    <w:rsid w:val="00D471A9"/>
    <w:rsid w:val="00D50450"/>
    <w:rsid w:val="00D51740"/>
    <w:rsid w:val="00D52B20"/>
    <w:rsid w:val="00D52E62"/>
    <w:rsid w:val="00D5430F"/>
    <w:rsid w:val="00D554DA"/>
    <w:rsid w:val="00D65E81"/>
    <w:rsid w:val="00D65EC8"/>
    <w:rsid w:val="00D70D4A"/>
    <w:rsid w:val="00D70FB2"/>
    <w:rsid w:val="00D72924"/>
    <w:rsid w:val="00D73299"/>
    <w:rsid w:val="00D75640"/>
    <w:rsid w:val="00D76191"/>
    <w:rsid w:val="00D76E13"/>
    <w:rsid w:val="00D77A9C"/>
    <w:rsid w:val="00D8254D"/>
    <w:rsid w:val="00D83CA7"/>
    <w:rsid w:val="00D84D60"/>
    <w:rsid w:val="00D86514"/>
    <w:rsid w:val="00D90031"/>
    <w:rsid w:val="00D908D1"/>
    <w:rsid w:val="00D919F8"/>
    <w:rsid w:val="00D9255C"/>
    <w:rsid w:val="00D9364D"/>
    <w:rsid w:val="00D93934"/>
    <w:rsid w:val="00D9519F"/>
    <w:rsid w:val="00D95F22"/>
    <w:rsid w:val="00D9773A"/>
    <w:rsid w:val="00D97A0A"/>
    <w:rsid w:val="00DA0453"/>
    <w:rsid w:val="00DA0AB4"/>
    <w:rsid w:val="00DA309C"/>
    <w:rsid w:val="00DA4348"/>
    <w:rsid w:val="00DB17B1"/>
    <w:rsid w:val="00DB36DE"/>
    <w:rsid w:val="00DB4711"/>
    <w:rsid w:val="00DB51F1"/>
    <w:rsid w:val="00DB5343"/>
    <w:rsid w:val="00DB79A8"/>
    <w:rsid w:val="00DC4A00"/>
    <w:rsid w:val="00DC5CB9"/>
    <w:rsid w:val="00DD3752"/>
    <w:rsid w:val="00DD5AD3"/>
    <w:rsid w:val="00DE0C01"/>
    <w:rsid w:val="00DE2AB3"/>
    <w:rsid w:val="00DE40C2"/>
    <w:rsid w:val="00DE7BA6"/>
    <w:rsid w:val="00DF3810"/>
    <w:rsid w:val="00DF3B9A"/>
    <w:rsid w:val="00DF43B9"/>
    <w:rsid w:val="00E01A2A"/>
    <w:rsid w:val="00E01E3D"/>
    <w:rsid w:val="00E03C07"/>
    <w:rsid w:val="00E10375"/>
    <w:rsid w:val="00E10729"/>
    <w:rsid w:val="00E110F8"/>
    <w:rsid w:val="00E13A8D"/>
    <w:rsid w:val="00E14C2C"/>
    <w:rsid w:val="00E178B6"/>
    <w:rsid w:val="00E178EE"/>
    <w:rsid w:val="00E17CF9"/>
    <w:rsid w:val="00E20144"/>
    <w:rsid w:val="00E214F0"/>
    <w:rsid w:val="00E21E52"/>
    <w:rsid w:val="00E2327D"/>
    <w:rsid w:val="00E25943"/>
    <w:rsid w:val="00E25CD3"/>
    <w:rsid w:val="00E3057F"/>
    <w:rsid w:val="00E309E0"/>
    <w:rsid w:val="00E32BC3"/>
    <w:rsid w:val="00E36BF6"/>
    <w:rsid w:val="00E37982"/>
    <w:rsid w:val="00E40DBD"/>
    <w:rsid w:val="00E411F6"/>
    <w:rsid w:val="00E466B7"/>
    <w:rsid w:val="00E54D1A"/>
    <w:rsid w:val="00E5638E"/>
    <w:rsid w:val="00E56EF7"/>
    <w:rsid w:val="00E66363"/>
    <w:rsid w:val="00E66D5C"/>
    <w:rsid w:val="00E67BB7"/>
    <w:rsid w:val="00E76CD8"/>
    <w:rsid w:val="00E807A3"/>
    <w:rsid w:val="00E83B64"/>
    <w:rsid w:val="00E847C4"/>
    <w:rsid w:val="00E8537A"/>
    <w:rsid w:val="00E92CC7"/>
    <w:rsid w:val="00E952D7"/>
    <w:rsid w:val="00E9563E"/>
    <w:rsid w:val="00E976B5"/>
    <w:rsid w:val="00E97B5E"/>
    <w:rsid w:val="00EB0725"/>
    <w:rsid w:val="00EB17A1"/>
    <w:rsid w:val="00EB33A4"/>
    <w:rsid w:val="00EB41AB"/>
    <w:rsid w:val="00EB7882"/>
    <w:rsid w:val="00EC5FAC"/>
    <w:rsid w:val="00EC6B89"/>
    <w:rsid w:val="00EC6FD1"/>
    <w:rsid w:val="00ED0567"/>
    <w:rsid w:val="00ED0569"/>
    <w:rsid w:val="00ED19BE"/>
    <w:rsid w:val="00ED2BA0"/>
    <w:rsid w:val="00ED454F"/>
    <w:rsid w:val="00ED5347"/>
    <w:rsid w:val="00ED77CE"/>
    <w:rsid w:val="00EE4907"/>
    <w:rsid w:val="00EF11E3"/>
    <w:rsid w:val="00EF12A7"/>
    <w:rsid w:val="00EF4113"/>
    <w:rsid w:val="00EF58D0"/>
    <w:rsid w:val="00EF6935"/>
    <w:rsid w:val="00EF6B22"/>
    <w:rsid w:val="00EF7165"/>
    <w:rsid w:val="00F001B3"/>
    <w:rsid w:val="00F00B06"/>
    <w:rsid w:val="00F00DFB"/>
    <w:rsid w:val="00F00E55"/>
    <w:rsid w:val="00F018DB"/>
    <w:rsid w:val="00F06185"/>
    <w:rsid w:val="00F10189"/>
    <w:rsid w:val="00F1121E"/>
    <w:rsid w:val="00F1354F"/>
    <w:rsid w:val="00F13C9A"/>
    <w:rsid w:val="00F1683E"/>
    <w:rsid w:val="00F16C2A"/>
    <w:rsid w:val="00F17431"/>
    <w:rsid w:val="00F22F0D"/>
    <w:rsid w:val="00F237A1"/>
    <w:rsid w:val="00F313FC"/>
    <w:rsid w:val="00F32929"/>
    <w:rsid w:val="00F32A73"/>
    <w:rsid w:val="00F331F9"/>
    <w:rsid w:val="00F33C3F"/>
    <w:rsid w:val="00F46D1D"/>
    <w:rsid w:val="00F50392"/>
    <w:rsid w:val="00F51F8A"/>
    <w:rsid w:val="00F53196"/>
    <w:rsid w:val="00F66E71"/>
    <w:rsid w:val="00F7055E"/>
    <w:rsid w:val="00F70599"/>
    <w:rsid w:val="00F71B2D"/>
    <w:rsid w:val="00F72340"/>
    <w:rsid w:val="00F72E90"/>
    <w:rsid w:val="00F7336D"/>
    <w:rsid w:val="00F752FE"/>
    <w:rsid w:val="00F75711"/>
    <w:rsid w:val="00F75852"/>
    <w:rsid w:val="00F77858"/>
    <w:rsid w:val="00F8342F"/>
    <w:rsid w:val="00F83DEC"/>
    <w:rsid w:val="00F86A6F"/>
    <w:rsid w:val="00F912B0"/>
    <w:rsid w:val="00F93DF2"/>
    <w:rsid w:val="00F955F0"/>
    <w:rsid w:val="00F964A1"/>
    <w:rsid w:val="00FA012E"/>
    <w:rsid w:val="00FA5BDD"/>
    <w:rsid w:val="00FA60DB"/>
    <w:rsid w:val="00FA62A8"/>
    <w:rsid w:val="00FB3C8F"/>
    <w:rsid w:val="00FB4E0E"/>
    <w:rsid w:val="00FB5814"/>
    <w:rsid w:val="00FC484D"/>
    <w:rsid w:val="00FC666A"/>
    <w:rsid w:val="00FD25BD"/>
    <w:rsid w:val="00FD717E"/>
    <w:rsid w:val="00FD76D3"/>
    <w:rsid w:val="00FE046D"/>
    <w:rsid w:val="00FE1556"/>
    <w:rsid w:val="00FE26C4"/>
    <w:rsid w:val="00FE2CC5"/>
    <w:rsid w:val="00FE31D4"/>
    <w:rsid w:val="00FE4648"/>
    <w:rsid w:val="00FE5FAE"/>
    <w:rsid w:val="00FE6CD1"/>
    <w:rsid w:val="00FE7EEA"/>
    <w:rsid w:val="00FF088A"/>
    <w:rsid w:val="00FF5F13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BF50C-EDB1-4FF8-9D89-8AC8D335D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336</TotalTime>
  <Pages>26</Pages>
  <Words>3684</Words>
  <Characters>19897</Characters>
  <Application>Microsoft Office Word</Application>
  <DocSecurity>0</DocSecurity>
  <Lines>165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23534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32</cp:revision>
  <cp:lastPrinted>2006-08-08T20:14:00Z</cp:lastPrinted>
  <dcterms:created xsi:type="dcterms:W3CDTF">2019-07-27T00:03:00Z</dcterms:created>
  <dcterms:modified xsi:type="dcterms:W3CDTF">2019-08-08T20:04:00Z</dcterms:modified>
</cp:coreProperties>
</file>