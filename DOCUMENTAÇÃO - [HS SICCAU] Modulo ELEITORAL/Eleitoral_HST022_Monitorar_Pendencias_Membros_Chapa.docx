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7AD4CC7E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E20144">
        <w:rPr>
          <w:sz w:val="52"/>
          <w:szCs w:val="52"/>
        </w:rPr>
        <w:fldChar w:fldCharType="begin"/>
      </w:r>
      <w:r w:rsidR="00E20144">
        <w:rPr>
          <w:sz w:val="52"/>
          <w:szCs w:val="52"/>
        </w:rPr>
        <w:instrText xml:space="preserve"> Ref NomeCasoUso \*MERGEFORMAT </w:instrText>
      </w:r>
      <w:r w:rsidR="00E20144">
        <w:rPr>
          <w:sz w:val="52"/>
          <w:szCs w:val="52"/>
        </w:rPr>
        <w:fldChar w:fldCharType="separate"/>
      </w:r>
      <w:r w:rsidR="00076318">
        <w:rPr>
          <w:sz w:val="52"/>
          <w:szCs w:val="52"/>
        </w:rPr>
        <w:t>HST</w:t>
      </w:r>
      <w:r w:rsidR="00AF2B52">
        <w:rPr>
          <w:sz w:val="52"/>
          <w:szCs w:val="52"/>
        </w:rPr>
        <w:t>0</w:t>
      </w:r>
      <w:r w:rsidR="0068337B">
        <w:rPr>
          <w:sz w:val="52"/>
          <w:szCs w:val="52"/>
        </w:rPr>
        <w:t>2</w:t>
      </w:r>
      <w:r w:rsidR="009734B1">
        <w:rPr>
          <w:sz w:val="52"/>
          <w:szCs w:val="52"/>
        </w:rPr>
        <w:t>2</w:t>
      </w:r>
      <w:r w:rsidR="00C03F98" w:rsidRPr="00C03F98">
        <w:rPr>
          <w:sz w:val="52"/>
          <w:szCs w:val="52"/>
        </w:rPr>
        <w:t>-</w:t>
      </w:r>
      <w:r w:rsidR="00E20144">
        <w:rPr>
          <w:sz w:val="52"/>
          <w:szCs w:val="52"/>
        </w:rPr>
        <w:fldChar w:fldCharType="end"/>
      </w:r>
      <w:r w:rsidR="004703E4">
        <w:rPr>
          <w:sz w:val="52"/>
          <w:szCs w:val="52"/>
        </w:rPr>
        <w:t>Monitorar as</w:t>
      </w:r>
      <w:r w:rsidR="00324B89">
        <w:rPr>
          <w:sz w:val="52"/>
          <w:szCs w:val="52"/>
        </w:rPr>
        <w:t xml:space="preserve"> Pend</w:t>
      </w:r>
      <w:r w:rsidR="004703E4">
        <w:rPr>
          <w:sz w:val="52"/>
          <w:szCs w:val="52"/>
        </w:rPr>
        <w:t>ê</w:t>
      </w:r>
      <w:r w:rsidR="00324B89">
        <w:rPr>
          <w:sz w:val="52"/>
          <w:szCs w:val="52"/>
        </w:rPr>
        <w:t>ncia dos Membros da Chapa</w:t>
      </w:r>
      <w:r w:rsidR="0068337B">
        <w:rPr>
          <w:sz w:val="52"/>
          <w:szCs w:val="52"/>
        </w:rPr>
        <w:t xml:space="preserve"> – </w:t>
      </w:r>
      <w:r w:rsidR="005445E7">
        <w:rPr>
          <w:sz w:val="52"/>
          <w:szCs w:val="52"/>
        </w:rPr>
        <w:t>UF e IES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duto"/>
      <w:bookmarkStart w:id="2" w:name="NomeProje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77777777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>
        <w:fldChar w:fldCharType="begin"/>
      </w:r>
      <w:r w:rsidR="00C42947">
        <w:instrText xml:space="preserve"> REF NomeCliente </w:instrText>
      </w:r>
      <w:r>
        <w:fldChar w:fldCharType="separate"/>
      </w:r>
      <w:r w:rsidR="00076318">
        <w:t>CAU</w:t>
      </w:r>
      <w:r>
        <w:fldChar w:fldCharType="end"/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3430E3FB" w:rsidR="00A735A5" w:rsidRPr="00BA5059" w:rsidRDefault="00076318" w:rsidP="004313E9">
            <w:pPr>
              <w:jc w:val="center"/>
            </w:pPr>
            <w:r>
              <w:t>1.</w:t>
            </w:r>
            <w:r w:rsidR="00195169">
              <w:t>0</w:t>
            </w:r>
          </w:p>
        </w:tc>
        <w:tc>
          <w:tcPr>
            <w:tcW w:w="1425" w:type="dxa"/>
            <w:vAlign w:val="bottom"/>
          </w:tcPr>
          <w:p w14:paraId="3828512A" w14:textId="68B412BF" w:rsidR="00A735A5" w:rsidRPr="00BA5059" w:rsidRDefault="004313E9" w:rsidP="003F2058">
            <w:pPr>
              <w:jc w:val="center"/>
            </w:pPr>
            <w:r>
              <w:t>1</w:t>
            </w:r>
            <w:r w:rsidR="003F2058">
              <w:t>8</w:t>
            </w:r>
            <w:r w:rsidR="00B01AC2">
              <w:t>/</w:t>
            </w:r>
            <w:r>
              <w:t>10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  <w:tr w:rsidR="00195169" w14:paraId="1ACCE8F3" w14:textId="77777777" w:rsidTr="00C03F98">
        <w:trPr>
          <w:cantSplit/>
          <w:jc w:val="center"/>
        </w:trPr>
        <w:tc>
          <w:tcPr>
            <w:tcW w:w="1589" w:type="dxa"/>
          </w:tcPr>
          <w:p w14:paraId="008ED98E" w14:textId="52A6D838" w:rsidR="00195169" w:rsidRDefault="00195169" w:rsidP="004313E9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033CC13B" w14:textId="65C1B37C" w:rsidR="00195169" w:rsidRDefault="00195169" w:rsidP="003F2058">
            <w:pPr>
              <w:jc w:val="center"/>
            </w:pPr>
            <w:r>
              <w:t>17/12/2019</w:t>
            </w:r>
          </w:p>
        </w:tc>
        <w:tc>
          <w:tcPr>
            <w:tcW w:w="2405" w:type="dxa"/>
            <w:vAlign w:val="center"/>
          </w:tcPr>
          <w:p w14:paraId="4CCDA117" w14:textId="149766B7" w:rsidR="00195169" w:rsidRDefault="00195169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267D5C17" w14:textId="77777777" w:rsidR="00195169" w:rsidRDefault="00195169">
            <w:pPr>
              <w:ind w:left="174"/>
              <w:jc w:val="left"/>
              <w:rPr>
                <w:color w:val="31849B" w:themeColor="accent5" w:themeShade="BF"/>
              </w:rPr>
            </w:pPr>
            <w:r>
              <w:t xml:space="preserve">Exclusão do botão SALVAR, nas alterações </w:t>
            </w:r>
            <w:r w:rsidRPr="00195169">
              <w:rPr>
                <w:color w:val="31849B" w:themeColor="accent5" w:themeShade="BF"/>
              </w:rPr>
              <w:t>[</w:t>
            </w:r>
            <w:r w:rsidRPr="00195169">
              <w:rPr>
                <w:color w:val="31849B" w:themeColor="accent5" w:themeShade="BF"/>
              </w:rPr>
              <w:fldChar w:fldCharType="begin"/>
            </w:r>
            <w:r w:rsidRPr="00195169">
              <w:rPr>
                <w:color w:val="31849B" w:themeColor="accent5" w:themeShade="BF"/>
              </w:rPr>
              <w:instrText xml:space="preserve"> REF _Ref22488556 \r \h </w:instrText>
            </w:r>
            <w:r w:rsidRPr="00195169">
              <w:rPr>
                <w:color w:val="31849B" w:themeColor="accent5" w:themeShade="BF"/>
              </w:rPr>
            </w:r>
            <w:r w:rsidRPr="00195169">
              <w:rPr>
                <w:color w:val="31849B" w:themeColor="accent5" w:themeShade="BF"/>
              </w:rPr>
              <w:fldChar w:fldCharType="separate"/>
            </w:r>
            <w:r w:rsidRPr="00195169">
              <w:rPr>
                <w:color w:val="31849B" w:themeColor="accent5" w:themeShade="BF"/>
              </w:rPr>
              <w:t>2.4</w:t>
            </w:r>
            <w:r w:rsidRPr="00195169">
              <w:rPr>
                <w:color w:val="31849B" w:themeColor="accent5" w:themeShade="BF"/>
              </w:rPr>
              <w:fldChar w:fldCharType="end"/>
            </w:r>
            <w:r w:rsidRPr="00195169">
              <w:rPr>
                <w:color w:val="31849B" w:themeColor="accent5" w:themeShade="BF"/>
              </w:rPr>
              <w:t>]</w:t>
            </w:r>
          </w:p>
          <w:p w14:paraId="07A9DE97" w14:textId="5806A61B" w:rsidR="00195169" w:rsidRDefault="00195169" w:rsidP="00195169">
            <w:pPr>
              <w:ind w:left="174"/>
              <w:jc w:val="left"/>
            </w:pPr>
            <w:r w:rsidRPr="00195169">
              <w:rPr>
                <w:color w:val="000000" w:themeColor="text1"/>
              </w:rPr>
              <w:t>Inclusão das mensagens ao alterar os CPF e responsáveis</w:t>
            </w:r>
            <w:r>
              <w:rPr>
                <w:color w:val="000000" w:themeColor="text1"/>
              </w:rPr>
              <w:t xml:space="preserve"> </w:t>
            </w:r>
            <w:r w:rsidRPr="00195169">
              <w:rPr>
                <w:color w:val="31849B" w:themeColor="accent5" w:themeShade="BF"/>
              </w:rPr>
              <w:t>[</w:t>
            </w:r>
            <w:r w:rsidRPr="00195169">
              <w:rPr>
                <w:color w:val="31849B" w:themeColor="accent5" w:themeShade="BF"/>
              </w:rPr>
              <w:fldChar w:fldCharType="begin"/>
            </w:r>
            <w:r w:rsidRPr="00195169">
              <w:rPr>
                <w:color w:val="31849B" w:themeColor="accent5" w:themeShade="BF"/>
              </w:rPr>
              <w:instrText xml:space="preserve"> REF _Ref22488556 \r \h </w:instrText>
            </w:r>
            <w:r w:rsidRPr="00195169">
              <w:rPr>
                <w:color w:val="31849B" w:themeColor="accent5" w:themeShade="BF"/>
              </w:rPr>
            </w:r>
            <w:r w:rsidRPr="00195169">
              <w:rPr>
                <w:color w:val="31849B" w:themeColor="accent5" w:themeShade="BF"/>
              </w:rPr>
              <w:fldChar w:fldCharType="separate"/>
            </w:r>
            <w:r w:rsidRPr="00195169">
              <w:rPr>
                <w:color w:val="31849B" w:themeColor="accent5" w:themeShade="BF"/>
              </w:rPr>
              <w:t>2.4</w:t>
            </w:r>
            <w:r w:rsidRPr="00195169">
              <w:rPr>
                <w:color w:val="31849B" w:themeColor="accent5" w:themeShade="BF"/>
              </w:rPr>
              <w:fldChar w:fldCharType="end"/>
            </w:r>
            <w:r w:rsidRPr="00195169">
              <w:rPr>
                <w:color w:val="31849B" w:themeColor="accent5" w:themeShade="BF"/>
              </w:rPr>
              <w:t>]</w:t>
            </w:r>
          </w:p>
        </w:tc>
      </w:tr>
      <w:tr w:rsidR="00343C3C" w14:paraId="58EE1C95" w14:textId="77777777" w:rsidTr="00C03F98">
        <w:trPr>
          <w:cantSplit/>
          <w:jc w:val="center"/>
        </w:trPr>
        <w:tc>
          <w:tcPr>
            <w:tcW w:w="1589" w:type="dxa"/>
          </w:tcPr>
          <w:p w14:paraId="4051C49B" w14:textId="41CB7026" w:rsidR="00343C3C" w:rsidRDefault="00343C3C" w:rsidP="00343C3C">
            <w:pPr>
              <w:jc w:val="center"/>
            </w:pPr>
            <w:r>
              <w:t>1.2</w:t>
            </w:r>
          </w:p>
        </w:tc>
        <w:tc>
          <w:tcPr>
            <w:tcW w:w="1425" w:type="dxa"/>
            <w:vAlign w:val="bottom"/>
          </w:tcPr>
          <w:p w14:paraId="1BF0453A" w14:textId="5F52CE05" w:rsidR="00343C3C" w:rsidRDefault="00343C3C" w:rsidP="00343C3C">
            <w:pPr>
              <w:jc w:val="center"/>
            </w:pPr>
            <w:r>
              <w:t>19/12/2019</w:t>
            </w:r>
          </w:p>
        </w:tc>
        <w:tc>
          <w:tcPr>
            <w:tcW w:w="2405" w:type="dxa"/>
            <w:vAlign w:val="center"/>
          </w:tcPr>
          <w:p w14:paraId="6B9C9085" w14:textId="57A61D56" w:rsidR="00343C3C" w:rsidRDefault="00343C3C" w:rsidP="00343C3C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70611EF9" w14:textId="78EE88C5" w:rsidR="00343C3C" w:rsidRDefault="00343C3C" w:rsidP="00343C3C">
            <w:pPr>
              <w:ind w:left="174"/>
              <w:jc w:val="left"/>
            </w:pPr>
            <w:r>
              <w:t xml:space="preserve">Alteração da regra de exibição da Aba plataforma </w:t>
            </w:r>
            <w:r w:rsidRPr="00343C3C">
              <w:rPr>
                <w:color w:val="31849B" w:themeColor="accent5" w:themeShade="BF"/>
              </w:rPr>
              <w:t>[</w:t>
            </w:r>
            <w:r w:rsidRPr="00343C3C">
              <w:rPr>
                <w:color w:val="31849B" w:themeColor="accent5" w:themeShade="BF"/>
              </w:rPr>
              <w:fldChar w:fldCharType="begin"/>
            </w:r>
            <w:r w:rsidRPr="00343C3C">
              <w:rPr>
                <w:color w:val="31849B" w:themeColor="accent5" w:themeShade="BF"/>
              </w:rPr>
              <w:instrText xml:space="preserve"> REF _Ref27646540 \r \h </w:instrText>
            </w:r>
            <w:r w:rsidRPr="00343C3C">
              <w:rPr>
                <w:color w:val="31849B" w:themeColor="accent5" w:themeShade="BF"/>
              </w:rPr>
            </w:r>
            <w:r w:rsidRPr="00343C3C">
              <w:rPr>
                <w:color w:val="31849B" w:themeColor="accent5" w:themeShade="BF"/>
              </w:rPr>
              <w:fldChar w:fldCharType="separate"/>
            </w:r>
            <w:r w:rsidRPr="00343C3C">
              <w:rPr>
                <w:color w:val="31849B" w:themeColor="accent5" w:themeShade="BF"/>
              </w:rPr>
              <w:t>2.2</w:t>
            </w:r>
            <w:r w:rsidRPr="00343C3C">
              <w:rPr>
                <w:color w:val="31849B" w:themeColor="accent5" w:themeShade="BF"/>
              </w:rPr>
              <w:fldChar w:fldCharType="end"/>
            </w:r>
            <w:r w:rsidRPr="00343C3C">
              <w:rPr>
                <w:color w:val="31849B" w:themeColor="accent5" w:themeShade="BF"/>
              </w:rPr>
              <w:t>]</w:t>
            </w: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3CD58D63" w14:textId="77777777" w:rsidR="00E869AB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22732803" w:history="1">
        <w:r w:rsidR="00E869AB" w:rsidRPr="00B17E64">
          <w:rPr>
            <w:rStyle w:val="Hyperlink"/>
            <w:noProof/>
          </w:rPr>
          <w:t>HST-022 – Monitorar as Pendencias dos Membros da Chapas – UF e IES</w:t>
        </w:r>
        <w:r w:rsidR="00E869AB">
          <w:rPr>
            <w:noProof/>
            <w:webHidden/>
          </w:rPr>
          <w:tab/>
        </w:r>
        <w:r w:rsidR="00E869AB">
          <w:rPr>
            <w:noProof/>
            <w:webHidden/>
          </w:rPr>
          <w:fldChar w:fldCharType="begin"/>
        </w:r>
        <w:r w:rsidR="00E869AB">
          <w:rPr>
            <w:noProof/>
            <w:webHidden/>
          </w:rPr>
          <w:instrText xml:space="preserve"> PAGEREF _Toc22732803 \h </w:instrText>
        </w:r>
        <w:r w:rsidR="00E869AB">
          <w:rPr>
            <w:noProof/>
            <w:webHidden/>
          </w:rPr>
        </w:r>
        <w:r w:rsidR="00E869AB">
          <w:rPr>
            <w:noProof/>
            <w:webHidden/>
          </w:rPr>
          <w:fldChar w:fldCharType="separate"/>
        </w:r>
        <w:r w:rsidR="00E869AB">
          <w:rPr>
            <w:noProof/>
            <w:webHidden/>
          </w:rPr>
          <w:t>4</w:t>
        </w:r>
        <w:r w:rsidR="00E869AB">
          <w:rPr>
            <w:noProof/>
            <w:webHidden/>
          </w:rPr>
          <w:fldChar w:fldCharType="end"/>
        </w:r>
      </w:hyperlink>
    </w:p>
    <w:p w14:paraId="679DD279" w14:textId="77777777" w:rsidR="00E869AB" w:rsidRDefault="008B48B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2732804" w:history="1">
        <w:r w:rsidR="00E869AB" w:rsidRPr="00B17E64">
          <w:rPr>
            <w:rStyle w:val="Hyperlink"/>
            <w:noProof/>
          </w:rPr>
          <w:t>COMO Profissional</w:t>
        </w:r>
        <w:r w:rsidR="00E869AB">
          <w:rPr>
            <w:noProof/>
            <w:webHidden/>
          </w:rPr>
          <w:tab/>
        </w:r>
        <w:r w:rsidR="00E869AB">
          <w:rPr>
            <w:noProof/>
            <w:webHidden/>
          </w:rPr>
          <w:fldChar w:fldCharType="begin"/>
        </w:r>
        <w:r w:rsidR="00E869AB">
          <w:rPr>
            <w:noProof/>
            <w:webHidden/>
          </w:rPr>
          <w:instrText xml:space="preserve"> PAGEREF _Toc22732804 \h </w:instrText>
        </w:r>
        <w:r w:rsidR="00E869AB">
          <w:rPr>
            <w:noProof/>
            <w:webHidden/>
          </w:rPr>
        </w:r>
        <w:r w:rsidR="00E869AB">
          <w:rPr>
            <w:noProof/>
            <w:webHidden/>
          </w:rPr>
          <w:fldChar w:fldCharType="separate"/>
        </w:r>
        <w:r w:rsidR="00E869AB">
          <w:rPr>
            <w:noProof/>
            <w:webHidden/>
          </w:rPr>
          <w:t>4</w:t>
        </w:r>
        <w:r w:rsidR="00E869AB">
          <w:rPr>
            <w:noProof/>
            <w:webHidden/>
          </w:rPr>
          <w:fldChar w:fldCharType="end"/>
        </w:r>
      </w:hyperlink>
    </w:p>
    <w:p w14:paraId="2CA05F0C" w14:textId="77777777" w:rsidR="00E869AB" w:rsidRDefault="008B48B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2732805" w:history="1">
        <w:r w:rsidR="00E869AB" w:rsidRPr="00B17E64">
          <w:rPr>
            <w:rStyle w:val="Hyperlink"/>
            <w:noProof/>
          </w:rPr>
          <w:t>QUERO acessar a tela de Visualização das Pendencias dos Membros da Chapa – UF e IES</w:t>
        </w:r>
        <w:r w:rsidR="00E869AB">
          <w:rPr>
            <w:noProof/>
            <w:webHidden/>
          </w:rPr>
          <w:tab/>
        </w:r>
        <w:r w:rsidR="00E869AB">
          <w:rPr>
            <w:noProof/>
            <w:webHidden/>
          </w:rPr>
          <w:fldChar w:fldCharType="begin"/>
        </w:r>
        <w:r w:rsidR="00E869AB">
          <w:rPr>
            <w:noProof/>
            <w:webHidden/>
          </w:rPr>
          <w:instrText xml:space="preserve"> PAGEREF _Toc22732805 \h </w:instrText>
        </w:r>
        <w:r w:rsidR="00E869AB">
          <w:rPr>
            <w:noProof/>
            <w:webHidden/>
          </w:rPr>
        </w:r>
        <w:r w:rsidR="00E869AB">
          <w:rPr>
            <w:noProof/>
            <w:webHidden/>
          </w:rPr>
          <w:fldChar w:fldCharType="separate"/>
        </w:r>
        <w:r w:rsidR="00E869AB">
          <w:rPr>
            <w:noProof/>
            <w:webHidden/>
          </w:rPr>
          <w:t>4</w:t>
        </w:r>
        <w:r w:rsidR="00E869AB">
          <w:rPr>
            <w:noProof/>
            <w:webHidden/>
          </w:rPr>
          <w:fldChar w:fldCharType="end"/>
        </w:r>
      </w:hyperlink>
    </w:p>
    <w:p w14:paraId="1F6B2933" w14:textId="77777777" w:rsidR="00E869AB" w:rsidRDefault="008B48B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2732806" w:history="1">
        <w:r w:rsidR="00E869AB" w:rsidRPr="00B17E64">
          <w:rPr>
            <w:rStyle w:val="Hyperlink"/>
            <w:noProof/>
          </w:rPr>
          <w:t>PARA monitorar as pendência das chapa eleitoral.</w:t>
        </w:r>
        <w:r w:rsidR="00E869AB">
          <w:rPr>
            <w:noProof/>
            <w:webHidden/>
          </w:rPr>
          <w:tab/>
        </w:r>
        <w:r w:rsidR="00E869AB">
          <w:rPr>
            <w:noProof/>
            <w:webHidden/>
          </w:rPr>
          <w:fldChar w:fldCharType="begin"/>
        </w:r>
        <w:r w:rsidR="00E869AB">
          <w:rPr>
            <w:noProof/>
            <w:webHidden/>
          </w:rPr>
          <w:instrText xml:space="preserve"> PAGEREF _Toc22732806 \h </w:instrText>
        </w:r>
        <w:r w:rsidR="00E869AB">
          <w:rPr>
            <w:noProof/>
            <w:webHidden/>
          </w:rPr>
        </w:r>
        <w:r w:rsidR="00E869AB">
          <w:rPr>
            <w:noProof/>
            <w:webHidden/>
          </w:rPr>
          <w:fldChar w:fldCharType="separate"/>
        </w:r>
        <w:r w:rsidR="00E869AB">
          <w:rPr>
            <w:noProof/>
            <w:webHidden/>
          </w:rPr>
          <w:t>4</w:t>
        </w:r>
        <w:r w:rsidR="00E869AB">
          <w:rPr>
            <w:noProof/>
            <w:webHidden/>
          </w:rPr>
          <w:fldChar w:fldCharType="end"/>
        </w:r>
      </w:hyperlink>
    </w:p>
    <w:p w14:paraId="6D185B32" w14:textId="77777777" w:rsidR="00E869AB" w:rsidRDefault="008B48B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2732807" w:history="1">
        <w:r w:rsidR="00E869AB" w:rsidRPr="00B17E64">
          <w:rPr>
            <w:rStyle w:val="Hyperlink"/>
            <w:noProof/>
          </w:rPr>
          <w:t>PROTÓTIPO</w:t>
        </w:r>
        <w:r w:rsidR="00E869AB">
          <w:rPr>
            <w:noProof/>
            <w:webHidden/>
          </w:rPr>
          <w:tab/>
        </w:r>
        <w:r w:rsidR="00E869AB">
          <w:rPr>
            <w:noProof/>
            <w:webHidden/>
          </w:rPr>
          <w:fldChar w:fldCharType="begin"/>
        </w:r>
        <w:r w:rsidR="00E869AB">
          <w:rPr>
            <w:noProof/>
            <w:webHidden/>
          </w:rPr>
          <w:instrText xml:space="preserve"> PAGEREF _Toc22732807 \h </w:instrText>
        </w:r>
        <w:r w:rsidR="00E869AB">
          <w:rPr>
            <w:noProof/>
            <w:webHidden/>
          </w:rPr>
        </w:r>
        <w:r w:rsidR="00E869AB">
          <w:rPr>
            <w:noProof/>
            <w:webHidden/>
          </w:rPr>
          <w:fldChar w:fldCharType="separate"/>
        </w:r>
        <w:r w:rsidR="00E869AB">
          <w:rPr>
            <w:noProof/>
            <w:webHidden/>
          </w:rPr>
          <w:t>4</w:t>
        </w:r>
        <w:r w:rsidR="00E869AB">
          <w:rPr>
            <w:noProof/>
            <w:webHidden/>
          </w:rPr>
          <w:fldChar w:fldCharType="end"/>
        </w:r>
      </w:hyperlink>
    </w:p>
    <w:p w14:paraId="5A6F8CEA" w14:textId="77777777" w:rsidR="00E869AB" w:rsidRDefault="008B48B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2732808" w:history="1">
        <w:r w:rsidR="00E869AB" w:rsidRPr="00B17E64">
          <w:rPr>
            <w:rStyle w:val="Hyperlink"/>
            <w:noProof/>
          </w:rPr>
          <w:t>CRITÉRIOS DE ACEITE</w:t>
        </w:r>
        <w:r w:rsidR="00E869AB">
          <w:rPr>
            <w:noProof/>
            <w:webHidden/>
          </w:rPr>
          <w:tab/>
        </w:r>
        <w:r w:rsidR="00E869AB">
          <w:rPr>
            <w:noProof/>
            <w:webHidden/>
          </w:rPr>
          <w:fldChar w:fldCharType="begin"/>
        </w:r>
        <w:r w:rsidR="00E869AB">
          <w:rPr>
            <w:noProof/>
            <w:webHidden/>
          </w:rPr>
          <w:instrText xml:space="preserve"> PAGEREF _Toc22732808 \h </w:instrText>
        </w:r>
        <w:r w:rsidR="00E869AB">
          <w:rPr>
            <w:noProof/>
            <w:webHidden/>
          </w:rPr>
        </w:r>
        <w:r w:rsidR="00E869AB">
          <w:rPr>
            <w:noProof/>
            <w:webHidden/>
          </w:rPr>
          <w:fldChar w:fldCharType="separate"/>
        </w:r>
        <w:r w:rsidR="00E869AB">
          <w:rPr>
            <w:noProof/>
            <w:webHidden/>
          </w:rPr>
          <w:t>18</w:t>
        </w:r>
        <w:r w:rsidR="00E869AB">
          <w:rPr>
            <w:noProof/>
            <w:webHidden/>
          </w:rPr>
          <w:fldChar w:fldCharType="end"/>
        </w:r>
      </w:hyperlink>
    </w:p>
    <w:p w14:paraId="047DE1AD" w14:textId="77777777" w:rsidR="00E869AB" w:rsidRDefault="008B48B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2732809" w:history="1">
        <w:r w:rsidR="00E869AB" w:rsidRPr="00B17E64">
          <w:rPr>
            <w:rStyle w:val="Hyperlink"/>
            <w:noProof/>
          </w:rPr>
          <w:t>INFORMAÇÕES COMPLEMENTARES</w:t>
        </w:r>
        <w:r w:rsidR="00E869AB">
          <w:rPr>
            <w:noProof/>
            <w:webHidden/>
          </w:rPr>
          <w:tab/>
        </w:r>
        <w:r w:rsidR="00E869AB">
          <w:rPr>
            <w:noProof/>
            <w:webHidden/>
          </w:rPr>
          <w:fldChar w:fldCharType="begin"/>
        </w:r>
        <w:r w:rsidR="00E869AB">
          <w:rPr>
            <w:noProof/>
            <w:webHidden/>
          </w:rPr>
          <w:instrText xml:space="preserve"> PAGEREF _Toc22732809 \h </w:instrText>
        </w:r>
        <w:r w:rsidR="00E869AB">
          <w:rPr>
            <w:noProof/>
            <w:webHidden/>
          </w:rPr>
        </w:r>
        <w:r w:rsidR="00E869AB">
          <w:rPr>
            <w:noProof/>
            <w:webHidden/>
          </w:rPr>
          <w:fldChar w:fldCharType="separate"/>
        </w:r>
        <w:r w:rsidR="00E869AB">
          <w:rPr>
            <w:noProof/>
            <w:webHidden/>
          </w:rPr>
          <w:t>27</w:t>
        </w:r>
        <w:r w:rsidR="00E869AB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03DCE379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22732803"/>
      <w:r w:rsidR="00CE176F">
        <w:lastRenderedPageBreak/>
        <w:t>HST</w:t>
      </w:r>
      <w:r w:rsidR="00C03F98">
        <w:t>-</w:t>
      </w:r>
      <w:r w:rsidR="00AF2B52">
        <w:t>0</w:t>
      </w:r>
      <w:r w:rsidR="0068337B">
        <w:t>2</w:t>
      </w:r>
      <w:r w:rsidR="00F16B0A">
        <w:t>2</w:t>
      </w:r>
      <w:r w:rsidR="0035649F">
        <w:t xml:space="preserve"> – </w:t>
      </w:r>
      <w:r w:rsidR="0059222C">
        <w:t>Monitorar</w:t>
      </w:r>
      <w:r w:rsidR="00DB4261">
        <w:t xml:space="preserve"> </w:t>
      </w:r>
      <w:r w:rsidR="0059222C">
        <w:t>as</w:t>
      </w:r>
      <w:r w:rsidR="00DB4261">
        <w:t xml:space="preserve"> Pendencias dos Membros da</w:t>
      </w:r>
      <w:r w:rsidR="004313E9">
        <w:t xml:space="preserve"> Chapas – UF e IES</w:t>
      </w:r>
      <w:bookmarkEnd w:id="4"/>
    </w:p>
    <w:p w14:paraId="37D34CD1" w14:textId="6D8E666C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22732804"/>
      <w:r w:rsidRPr="000628DE">
        <w:t>COMO</w:t>
      </w:r>
      <w:r w:rsidR="00C64B05" w:rsidRPr="000628DE">
        <w:t xml:space="preserve"> </w:t>
      </w:r>
      <w:r w:rsidR="004313E9" w:rsidRPr="004313E9">
        <w:rPr>
          <w:b w:val="0"/>
        </w:rPr>
        <w:t>Profissional</w:t>
      </w:r>
      <w:bookmarkEnd w:id="5"/>
    </w:p>
    <w:p w14:paraId="4036BB8D" w14:textId="42B272AA" w:rsidR="00CE176F" w:rsidRPr="000628DE" w:rsidRDefault="00CE176F" w:rsidP="005A4527">
      <w:pPr>
        <w:pStyle w:val="Ttulo2"/>
        <w:numPr>
          <w:ilvl w:val="0"/>
          <w:numId w:val="0"/>
        </w:numPr>
      </w:pPr>
      <w:bookmarkStart w:id="6" w:name="_Toc22732805"/>
      <w:r w:rsidRPr="000628DE">
        <w:t>QUERO</w:t>
      </w:r>
      <w:r w:rsidR="005A4527" w:rsidRPr="000628DE">
        <w:t xml:space="preserve"> </w:t>
      </w:r>
      <w:r w:rsidR="003F78ED">
        <w:rPr>
          <w:b w:val="0"/>
        </w:rPr>
        <w:t xml:space="preserve">acessar a tela de </w:t>
      </w:r>
      <w:r w:rsidR="0059222C">
        <w:rPr>
          <w:b w:val="0"/>
        </w:rPr>
        <w:t>Visualização das Pendencias dos Membros da Chapa</w:t>
      </w:r>
      <w:r w:rsidR="004313E9">
        <w:rPr>
          <w:b w:val="0"/>
        </w:rPr>
        <w:t xml:space="preserve"> – UF e IES</w:t>
      </w:r>
      <w:bookmarkEnd w:id="6"/>
    </w:p>
    <w:p w14:paraId="38E7497A" w14:textId="6569108B" w:rsidR="00A735A5" w:rsidRPr="000628DE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22732806"/>
      <w:r w:rsidRPr="000628DE">
        <w:t>PARA</w:t>
      </w:r>
      <w:r w:rsidR="005A4527" w:rsidRPr="000628DE">
        <w:t xml:space="preserve"> </w:t>
      </w:r>
      <w:r w:rsidR="0059222C">
        <w:rPr>
          <w:b w:val="0"/>
        </w:rPr>
        <w:t xml:space="preserve">monitorar as </w:t>
      </w:r>
      <w:r w:rsidR="004703E4">
        <w:rPr>
          <w:b w:val="0"/>
        </w:rPr>
        <w:t>pendência</w:t>
      </w:r>
      <w:r w:rsidR="009D6E5F">
        <w:rPr>
          <w:b w:val="0"/>
        </w:rPr>
        <w:t>s</w:t>
      </w:r>
      <w:r w:rsidR="004703E4">
        <w:rPr>
          <w:b w:val="0"/>
        </w:rPr>
        <w:t xml:space="preserve"> das</w:t>
      </w:r>
      <w:r w:rsidR="0059222C">
        <w:rPr>
          <w:b w:val="0"/>
        </w:rPr>
        <w:t xml:space="preserve"> </w:t>
      </w:r>
      <w:r w:rsidR="004313E9">
        <w:rPr>
          <w:b w:val="0"/>
        </w:rPr>
        <w:t>chapa</w:t>
      </w:r>
      <w:r w:rsidR="009D6E5F">
        <w:rPr>
          <w:b w:val="0"/>
        </w:rPr>
        <w:t>s</w:t>
      </w:r>
      <w:r w:rsidR="004313E9">
        <w:rPr>
          <w:b w:val="0"/>
        </w:rPr>
        <w:t xml:space="preserve"> eleitora</w:t>
      </w:r>
      <w:r w:rsidR="009D6E5F">
        <w:rPr>
          <w:b w:val="0"/>
        </w:rPr>
        <w:t>is</w:t>
      </w:r>
      <w:r w:rsidR="0068337B">
        <w:rPr>
          <w:b w:val="0"/>
        </w:rPr>
        <w:t>.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22732807"/>
      <w:r>
        <w:t>PROTÓTIPO</w:t>
      </w:r>
      <w:bookmarkEnd w:id="8"/>
      <w:bookmarkEnd w:id="9"/>
    </w:p>
    <w:p w14:paraId="4AD30F2F" w14:textId="45BCF1B9" w:rsidR="00D471A9" w:rsidRDefault="004703E4" w:rsidP="00B167D4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>
        <w:t>Aguardando Conclusão</w:t>
      </w:r>
      <w:bookmarkEnd w:id="10"/>
      <w:r>
        <w:t xml:space="preserve"> UF</w:t>
      </w:r>
      <w:r w:rsidR="001D510C">
        <w:t>:</w:t>
      </w:r>
      <w:bookmarkEnd w:id="11"/>
    </w:p>
    <w:p w14:paraId="7BCB8653" w14:textId="0AD89E3F" w:rsidR="00EF4113" w:rsidRDefault="00AE6446" w:rsidP="00EF4113">
      <w:pPr>
        <w:pStyle w:val="EstiloPrototipo3"/>
      </w:pPr>
      <w:r>
        <w:rPr>
          <w:noProof/>
        </w:rPr>
        <w:drawing>
          <wp:inline distT="0" distB="0" distL="0" distR="0" wp14:anchorId="333B88F1" wp14:editId="29482ED7">
            <wp:extent cx="5122555" cy="5691226"/>
            <wp:effectExtent l="0" t="0" r="1905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nclu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11" cy="56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646385B7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D95BC3F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E869AB" w:rsidRPr="00F81208" w14:paraId="7CA351B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90DAC99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Aguardando conclusão</w:t>
            </w:r>
          </w:p>
        </w:tc>
      </w:tr>
      <w:tr w:rsidR="00E869AB" w:rsidRPr="00F81208" w14:paraId="3E8E5ED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0835F35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AE839DC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6A00A34E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585E73D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D04EB52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0C492A9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403B508F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79F87E3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6D8E5E5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671BC2">
              <w:rPr>
                <w:b/>
                <w:sz w:val="18"/>
                <w:szCs w:val="18"/>
              </w:rPr>
              <w:t>Conselheiro Federal</w:t>
            </w:r>
            <w:r>
              <w:rPr>
                <w:b/>
                <w:sz w:val="18"/>
                <w:szCs w:val="18"/>
              </w:rPr>
              <w:t xml:space="preserve"> / Conselheiro Estadual</w:t>
            </w:r>
          </w:p>
        </w:tc>
      </w:tr>
      <w:tr w:rsidR="00E869AB" w:rsidRPr="00F81208" w14:paraId="0F4BDF3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0E35A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2E353E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66188C"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48BD6DF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que define a ordem de visualização dos membros</w:t>
            </w:r>
          </w:p>
        </w:tc>
        <w:tc>
          <w:tcPr>
            <w:tcW w:w="1246" w:type="dxa"/>
          </w:tcPr>
          <w:p w14:paraId="2631039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41635D5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BFFE5BD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FD6D523" w14:textId="28A0EC2F" w:rsidR="004E4033" w:rsidRDefault="004E4033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3492658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850D017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E869AB" w:rsidRPr="00F81208" w14:paraId="122A7DE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CBE36A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843E5C2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3FD220C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7B3FB82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5688657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9A87F96" w14:textId="7D6C1E5B" w:rsidR="00E869AB" w:rsidRDefault="008F5FF1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BBEDB46" w14:textId="77777777" w:rsidR="005E6DDF" w:rsidRDefault="005E6DDF" w:rsidP="005E6DD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F1D0495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7458C78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50009C80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32C19F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DED3B4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2106DF4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1FB01C7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240656F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3B801E4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3D156FA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7A69B49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4429512" w14:textId="660F05CC" w:rsidR="00E869AB" w:rsidRDefault="005E6DDF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95DA9A2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9417A61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E869AB" w:rsidRPr="00F81208" w14:paraId="6EE5820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280BC5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FC6D17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695DA27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482F3EFF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7908F3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FD2C489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3CAA545" w14:textId="6511E5DD" w:rsidR="00E869AB" w:rsidRDefault="005E6DDF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0331852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338A382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33F3127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BA199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F738D0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0EF6AFD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usuário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 xml:space="preserve">registro </w:t>
            </w:r>
            <w:r w:rsidRPr="00A407AA">
              <w:rPr>
                <w:sz w:val="18"/>
                <w:szCs w:val="18"/>
              </w:rPr>
              <w:t xml:space="preserve">para visualizar </w:t>
            </w:r>
            <w:r w:rsidRPr="00A407AA">
              <w:rPr>
                <w:sz w:val="18"/>
                <w:szCs w:val="18"/>
              </w:rPr>
              <w:lastRenderedPageBreak/>
              <w:t>dados detalhados</w:t>
            </w:r>
          </w:p>
        </w:tc>
        <w:tc>
          <w:tcPr>
            <w:tcW w:w="1246" w:type="dxa"/>
          </w:tcPr>
          <w:p w14:paraId="28C4CB03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0ACE7E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448D95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9C6AB56" w14:textId="3A3F5BF6" w:rsidR="00E869AB" w:rsidRDefault="005E6DDF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5A7B5B7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DF32584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036B7B6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F1947F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7E985B2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34BAF0C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usuário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02B2F5F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692635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8F8CD7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BEEC05E" w14:textId="42A94308" w:rsidR="00E869AB" w:rsidRDefault="005E6DDF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156BF32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7F1D455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869AB" w:rsidRPr="00F81208" w14:paraId="4134940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69CC9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ED9F90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3B340C70" w14:textId="115C4BA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</w:t>
            </w:r>
            <w:r w:rsidR="00EE7C40">
              <w:rPr>
                <w:sz w:val="18"/>
                <w:szCs w:val="18"/>
              </w:rPr>
              <w:t>status</w:t>
            </w:r>
          </w:p>
        </w:tc>
        <w:tc>
          <w:tcPr>
            <w:tcW w:w="1246" w:type="dxa"/>
          </w:tcPr>
          <w:p w14:paraId="56CDFED3" w14:textId="208B83D6" w:rsidR="00E869AB" w:rsidRDefault="00585004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1E14080" w14:textId="77777777" w:rsidR="00E869AB" w:rsidRDefault="00585004" w:rsidP="00E869AB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253B577" wp14:editId="5EF46C07">
                  <wp:extent cx="518746" cy="87788"/>
                  <wp:effectExtent l="0" t="0" r="0" b="762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" cy="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E6026" w14:textId="77777777" w:rsidR="00585004" w:rsidRDefault="00585004" w:rsidP="00E869AB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1AB2DDE" wp14:editId="6CFFCC14">
                  <wp:extent cx="501162" cy="84812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6" cy="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5D233" w14:textId="2749FFB6" w:rsidR="00585004" w:rsidRDefault="00585004" w:rsidP="00E869AB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CE3B65E" wp14:editId="677E1BCF">
                  <wp:extent cx="509808" cy="86275"/>
                  <wp:effectExtent l="0" t="0" r="5080" b="952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13" cy="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</w:tcPr>
          <w:p w14:paraId="554DB76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182ED0D" w14:textId="4F90A63F" w:rsidR="00E869AB" w:rsidRDefault="005E6DDF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6CCC964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956C79C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631F26D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9206B2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BBC568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534FF67F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F5B9EE" wp14:editId="7EEAB181">
                  <wp:extent cx="257175" cy="247650"/>
                  <wp:effectExtent l="0" t="0" r="9525" b="0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DB0393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2C90772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3D37200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06D3993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EAA6896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A7B41DE" w14:textId="6126C92B" w:rsidR="00E869AB" w:rsidRDefault="005E6DDF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59AD9C3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0A0C7D5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3C4A665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221F0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10D6BB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5AE953D2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A89E19" wp14:editId="3BC5DEDA">
                  <wp:extent cx="228600" cy="314325"/>
                  <wp:effectExtent l="0" t="0" r="0" b="9525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441760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1E5ADDF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1F020F4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2D1088EF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E61FB8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FFA9D64" w14:textId="3120F943" w:rsidR="00E869AB" w:rsidRDefault="005E6DDF" w:rsidP="005E6DD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ab/>
            </w:r>
          </w:p>
          <w:p w14:paraId="0C74E637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BB07A22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243521DA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45A294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37AC25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577F1EE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032CC2" wp14:editId="61D8E6F7">
                  <wp:extent cx="247650" cy="285750"/>
                  <wp:effectExtent l="0" t="0" r="0" b="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2D1A22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7F47171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54D0A5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793A9AA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6E0BFB7" w14:textId="07F56268" w:rsidR="00E869AB" w:rsidRDefault="005E6DDF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727AAF9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7D6BD9E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75E20FF1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5607EA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E80AC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3DF1ADD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217F6D" wp14:editId="75224F70">
                  <wp:extent cx="200025" cy="238125"/>
                  <wp:effectExtent l="0" t="0" r="9525" b="9525"/>
                  <wp:docPr id="103" name="Imagem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BA7B4A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6BCA527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BC9A8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262208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987B19D" w14:textId="2ED82568" w:rsidR="00E869AB" w:rsidRDefault="005E6DDF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5B5BF8F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8829D86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6FC7B45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8A90D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AE2EDA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4E6988" wp14:editId="1B336B56">
                  <wp:extent cx="238125" cy="285750"/>
                  <wp:effectExtent l="0" t="0" r="9525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EC41B6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membro é o responsável </w:t>
            </w:r>
            <w:r>
              <w:rPr>
                <w:sz w:val="18"/>
                <w:szCs w:val="18"/>
              </w:rPr>
              <w:lastRenderedPageBreak/>
              <w:t>principal pela chapa</w:t>
            </w:r>
          </w:p>
        </w:tc>
        <w:tc>
          <w:tcPr>
            <w:tcW w:w="1246" w:type="dxa"/>
          </w:tcPr>
          <w:p w14:paraId="645B078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133C4466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A18B0AF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03EE2D1" w14:textId="22D686FD" w:rsidR="00E869AB" w:rsidRDefault="005E6DDF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7906370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9438EBD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47C8961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B5E329D" w14:textId="77777777" w:rsidR="00E869AB" w:rsidRPr="00E27D8B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lastRenderedPageBreak/>
              <w:t>Ações</w:t>
            </w:r>
          </w:p>
        </w:tc>
      </w:tr>
      <w:tr w:rsidR="00E869AB" w:rsidRPr="00F81208" w14:paraId="4AFDB3A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33B1A5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B330259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E27D8B">
              <w:rPr>
                <w:sz w:val="18"/>
                <w:szCs w:val="18"/>
              </w:rPr>
              <w:t>Alterar</w:t>
            </w:r>
          </w:p>
        </w:tc>
        <w:tc>
          <w:tcPr>
            <w:tcW w:w="1306" w:type="dxa"/>
            <w:gridSpan w:val="2"/>
          </w:tcPr>
          <w:p w14:paraId="4EEDF07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botão, o sistema redireciona para a interface </w:t>
            </w:r>
            <w:r w:rsidRPr="001946C6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1946C6">
              <w:rPr>
                <w:color w:val="31849B" w:themeColor="accent5" w:themeShade="BF"/>
                <w:sz w:val="18"/>
                <w:szCs w:val="18"/>
              </w:rPr>
              <w:instrText xml:space="preserve"> REF _Ref22477065 \r \h </w:instrText>
            </w:r>
            <w:r w:rsidRPr="001946C6">
              <w:rPr>
                <w:color w:val="31849B" w:themeColor="accent5" w:themeShade="BF"/>
                <w:sz w:val="18"/>
                <w:szCs w:val="18"/>
              </w:rPr>
            </w:r>
            <w:r w:rsidRPr="001946C6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1946C6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1946C6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192EE0C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672A43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7137F7D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20EDB9D" w14:textId="63F6C622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26D86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26D86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26D86">
              <w:rPr>
                <w:color w:val="31849B" w:themeColor="accent5" w:themeShade="BF"/>
                <w:sz w:val="18"/>
                <w:szCs w:val="18"/>
              </w:rPr>
            </w:r>
            <w:r w:rsidR="00C26D86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26D86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26D86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F0C03E1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_Ref22488556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2.4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1C2033C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E2744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79464E5" w14:textId="77777777" w:rsidR="00E869AB" w:rsidRPr="00E27D8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42EF848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79BB152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926DC7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2E4D21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F5BB44A" w14:textId="09CD0F1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26D86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26D86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26D86">
              <w:rPr>
                <w:color w:val="31849B" w:themeColor="accent5" w:themeShade="BF"/>
                <w:sz w:val="18"/>
                <w:szCs w:val="18"/>
              </w:rPr>
            </w:r>
            <w:r w:rsidR="00C26D86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26D86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26D86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5394F70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6E5EC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7371F8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38C18E6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7481EC9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75F87B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6E696B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3050B5" w14:textId="248C3FCF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26D86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26D86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26D86">
              <w:rPr>
                <w:color w:val="31849B" w:themeColor="accent5" w:themeShade="BF"/>
                <w:sz w:val="18"/>
                <w:szCs w:val="18"/>
              </w:rPr>
            </w:r>
            <w:r w:rsidR="00C26D86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26D86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26D86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A1FB85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14D4FDF7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62B76F2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DEF7949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70CA848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2BA0A5ED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4D0A51C9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1FF059F2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D2566F" w:rsidRPr="00F81208" w14:paraId="421CCC0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A4295FF" w14:textId="77777777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57811873" w14:textId="3A8D2676" w:rsidR="00D2566F" w:rsidRDefault="00D2566F" w:rsidP="00D2566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Atualizar </w:t>
            </w:r>
          </w:p>
        </w:tc>
        <w:tc>
          <w:tcPr>
            <w:tcW w:w="2976" w:type="dxa"/>
            <w:gridSpan w:val="3"/>
          </w:tcPr>
          <w:p w14:paraId="0E93D231" w14:textId="540943D3" w:rsidR="00D2566F" w:rsidRDefault="00D2566F" w:rsidP="00D2566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atualizar as informações da interface</w:t>
            </w:r>
          </w:p>
        </w:tc>
        <w:tc>
          <w:tcPr>
            <w:tcW w:w="1134" w:type="dxa"/>
            <w:gridSpan w:val="3"/>
          </w:tcPr>
          <w:p w14:paraId="57F3502E" w14:textId="62E8058A" w:rsidR="00D2566F" w:rsidRPr="00EC175D" w:rsidRDefault="00D2566F" w:rsidP="00D256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2C57DF43" w14:textId="427A3741" w:rsidR="00D2566F" w:rsidRPr="00F81208" w:rsidRDefault="00D2566F" w:rsidP="00D2566F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D2566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566F">
              <w:rPr>
                <w:color w:val="31849B" w:themeColor="accent5" w:themeShade="BF"/>
                <w:sz w:val="18"/>
                <w:szCs w:val="18"/>
              </w:rPr>
              <w:instrText xml:space="preserve"> REF _Ref25328845 \r \h </w:instrText>
            </w:r>
            <w:r w:rsidRPr="00D2566F">
              <w:rPr>
                <w:color w:val="31849B" w:themeColor="accent5" w:themeShade="BF"/>
                <w:sz w:val="18"/>
                <w:szCs w:val="18"/>
              </w:rPr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2.10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35B05AE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2302DF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7D6148A7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182D37A4" w14:textId="77777777" w:rsidR="00E869AB" w:rsidRPr="00EC175D" w:rsidRDefault="00E869AB" w:rsidP="00E869AB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19BC438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6678622B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15B781BE" w14:textId="77777777" w:rsidR="00F77858" w:rsidRDefault="00F77858" w:rsidP="00EF4113">
      <w:pPr>
        <w:pStyle w:val="EstiloPrototipo3"/>
      </w:pPr>
    </w:p>
    <w:p w14:paraId="394747E1" w14:textId="718FA770" w:rsidR="00085B8A" w:rsidRPr="003801D9" w:rsidRDefault="004703E4" w:rsidP="00AC7F9F">
      <w:pPr>
        <w:pStyle w:val="EstiloPrototipo3"/>
        <w:numPr>
          <w:ilvl w:val="0"/>
          <w:numId w:val="5"/>
        </w:numPr>
      </w:pPr>
      <w:bookmarkStart w:id="12" w:name="_Ref22027238"/>
      <w:bookmarkStart w:id="13" w:name="_Ref22302049"/>
      <w:bookmarkStart w:id="14" w:name="_Ref22125505"/>
      <w:bookmarkStart w:id="15" w:name="_Ref13579649"/>
      <w:r>
        <w:t xml:space="preserve">Aguardando </w:t>
      </w:r>
      <w:bookmarkEnd w:id="12"/>
      <w:r>
        <w:t>Conclusão IES</w:t>
      </w:r>
      <w:bookmarkEnd w:id="13"/>
      <w:r w:rsidR="00F771A2" w:rsidRPr="003801D9">
        <w:t xml:space="preserve"> </w:t>
      </w:r>
      <w:bookmarkEnd w:id="14"/>
    </w:p>
    <w:p w14:paraId="5C2B8C7B" w14:textId="0C94998B" w:rsidR="003801D9" w:rsidRDefault="00891BA4" w:rsidP="00CC1F09">
      <w:pPr>
        <w:pStyle w:val="EstiloPrototipo3"/>
        <w:ind w:left="142"/>
        <w:rPr>
          <w:highlight w:val="yellow"/>
        </w:rPr>
      </w:pPr>
      <w:r>
        <w:rPr>
          <w:noProof/>
        </w:rPr>
        <w:drawing>
          <wp:inline distT="0" distB="0" distL="0" distR="0" wp14:anchorId="3BD32344" wp14:editId="08BDCFFB">
            <wp:extent cx="5760085" cy="64325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cluid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68F4" w14:textId="77777777" w:rsidR="004703E4" w:rsidRDefault="004703E4" w:rsidP="00282B8E">
      <w:pPr>
        <w:pStyle w:val="EstiloPrototipo3"/>
        <w:ind w:left="720"/>
        <w:rPr>
          <w:highlight w:val="yellow"/>
        </w:rPr>
      </w:pPr>
    </w:p>
    <w:p w14:paraId="0C2C242C" w14:textId="77777777" w:rsidR="004703E4" w:rsidRDefault="004703E4" w:rsidP="00282B8E">
      <w:pPr>
        <w:pStyle w:val="EstiloPrototipo3"/>
        <w:ind w:left="720"/>
        <w:rPr>
          <w:highlight w:val="yellow"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0842AF1B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7F54AC8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E869AB" w:rsidRPr="00F81208" w14:paraId="33693F7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1444720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Aguardando conclusão</w:t>
            </w:r>
          </w:p>
        </w:tc>
      </w:tr>
      <w:tr w:rsidR="00E869AB" w:rsidRPr="00F81208" w14:paraId="706F30A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7B46B7B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0F8C3C52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11F2BD8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85CBBAE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0898D66F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6A671A1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1060E649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3C599F0F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4AA17A2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Representantes IES</w:t>
            </w:r>
          </w:p>
        </w:tc>
      </w:tr>
      <w:tr w:rsidR="00E869AB" w:rsidRPr="00F81208" w14:paraId="76FE50F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537CA01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84D741C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2E6C37A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089FE79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7983A71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AAD7857" w14:textId="3883F888" w:rsidR="00E869AB" w:rsidRDefault="008F5FF1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BEE85EE" w14:textId="3AE15C34" w:rsidR="00E869AB" w:rsidRDefault="003E36FC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89503FC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7C68C39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7E312B4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574903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3CD2CED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61415A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233DFCB3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C14135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49364F1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4385DDF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1A0D25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C9F64EC" w14:textId="77777777" w:rsidR="003E36FC" w:rsidRDefault="003E36FC" w:rsidP="003E36FC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1B29214" w14:textId="37463D03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  <w:p w14:paraId="0A9AB268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BBAF40B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17E1132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569DA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8EB25E5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7019C9A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285A41D2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99BDEA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BB9331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AEAAAD6" w14:textId="6C8C1DBA" w:rsidR="00E869AB" w:rsidRDefault="003E36FC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7A8C2A3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03FBA76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09CD65E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0A8107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A8D5F0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5C8384A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usuário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registro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3C84F733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40C350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35AE45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0F60006" w14:textId="5E6C1FA4" w:rsidR="00E869AB" w:rsidRDefault="00EE049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86B9EBF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3B60AE9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1E2F3FA6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7CA75C1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D14411C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2D129A6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usuário conforme base do </w:t>
            </w:r>
            <w:r>
              <w:rPr>
                <w:sz w:val="18"/>
                <w:szCs w:val="18"/>
              </w:rPr>
              <w:lastRenderedPageBreak/>
              <w:t xml:space="preserve">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3DBA22FB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8DCCE8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9ECC91F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BEC7231" w14:textId="223C5BE6" w:rsidR="00E869AB" w:rsidRDefault="00EE049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8E5AA07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DB89B6C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585004" w:rsidRPr="00F81208" w14:paraId="238FFB80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5A98CBD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488E270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3263A9DF" w14:textId="3515F491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</w:t>
            </w:r>
          </w:p>
        </w:tc>
        <w:tc>
          <w:tcPr>
            <w:tcW w:w="1246" w:type="dxa"/>
          </w:tcPr>
          <w:p w14:paraId="347898EB" w14:textId="5F93B6A6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545BC0E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28287E8" wp14:editId="04A49D6F">
                  <wp:extent cx="518746" cy="87788"/>
                  <wp:effectExtent l="0" t="0" r="0" b="762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" cy="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C5E66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A38701C" wp14:editId="2231B246">
                  <wp:extent cx="501162" cy="84812"/>
                  <wp:effectExtent l="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6" cy="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F3F19" w14:textId="7FCE2586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90E192" wp14:editId="3C2A9C72">
                  <wp:extent cx="509808" cy="86275"/>
                  <wp:effectExtent l="0" t="0" r="5080" b="9525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13" cy="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</w:tcPr>
          <w:p w14:paraId="3F745FC0" w14:textId="40D2D8BE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E8A0F08" w14:textId="17F13290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16F8E48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FB23B0B" w14:textId="77777777" w:rsidR="00585004" w:rsidRPr="003C0CB6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585004" w:rsidRPr="00F81208" w14:paraId="3D52A98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5B0238E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50F86C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0A57080D" w14:textId="77777777" w:rsidR="00585004" w:rsidRPr="006D6786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148A2DC" wp14:editId="6A9CBF51">
                  <wp:extent cx="257175" cy="247650"/>
                  <wp:effectExtent l="0" t="0" r="952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7DC92C5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73F7644F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74D0153F" w14:textId="77777777" w:rsidR="00585004" w:rsidRPr="00C04F43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6DCBF71D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4D3FCA9" w14:textId="77777777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390B33E" w14:textId="7C9F46B2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1390ED1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4FA31BA" w14:textId="77777777" w:rsidR="00585004" w:rsidRPr="003C0CB6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585004" w:rsidRPr="00F81208" w14:paraId="3A8115D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73F5F2A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5329909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4125D2C0" w14:textId="77777777" w:rsidR="00585004" w:rsidRPr="006D6786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A6467C3" wp14:editId="18ED5572">
                  <wp:extent cx="228600" cy="314325"/>
                  <wp:effectExtent l="0" t="0" r="0" b="952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312D97A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652E1355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33A880F1" w14:textId="77777777" w:rsidR="00585004" w:rsidRPr="00C04F43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626767F4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40BE3A4" w14:textId="77777777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728E8EA" w14:textId="705667D4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77C26CA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0E8B553" w14:textId="77777777" w:rsidR="00585004" w:rsidRPr="003C0CB6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585004" w:rsidRPr="00F81208" w14:paraId="6960930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5305132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9A7AE74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20DC4FF7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F3B354" wp14:editId="17339135">
                  <wp:extent cx="247650" cy="2857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EF47692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43758F96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0125173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9CB6818" w14:textId="77777777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B6526D9" w14:textId="3455D3BF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29053A2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5E550FC" w14:textId="77777777" w:rsidR="00585004" w:rsidRPr="003C0CB6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585004" w:rsidRPr="00F81208" w14:paraId="27BEFC2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F4AE29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DCA2D18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7030AF28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056631D" wp14:editId="7D252699">
                  <wp:extent cx="200025" cy="238125"/>
                  <wp:effectExtent l="0" t="0" r="9525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6BC8FA3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5ADF2EAA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F0E106A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998987D" w14:textId="77777777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E1EAF0E" w14:textId="72D418E4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A2E760A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373422F" w14:textId="77777777" w:rsidR="00585004" w:rsidRPr="003C0CB6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585004" w:rsidRPr="00F81208" w14:paraId="548A3BAF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4DB9651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72285D4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46BE56" wp14:editId="56009B5E">
                  <wp:extent cx="238125" cy="285750"/>
                  <wp:effectExtent l="0" t="0" r="952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274FF23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3D6CDBD9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43AF085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429EC3E" w14:textId="77777777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758DCC4" w14:textId="465DC081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71A27AA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1708425" w14:textId="77777777" w:rsidR="00585004" w:rsidRPr="003C0CB6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585004" w:rsidRPr="00F81208" w14:paraId="3871770F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62083E9" w14:textId="77777777" w:rsidR="00585004" w:rsidRPr="00E27D8B" w:rsidRDefault="00585004" w:rsidP="00585004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585004" w:rsidRPr="00F81208" w14:paraId="3A284F5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3F14620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A1C2500" w14:textId="77777777" w:rsidR="00585004" w:rsidRDefault="00585004" w:rsidP="00585004">
            <w:pPr>
              <w:spacing w:before="60" w:after="60"/>
              <w:jc w:val="center"/>
              <w:rPr>
                <w:noProof/>
              </w:rPr>
            </w:pPr>
            <w:r w:rsidRPr="00E27D8B">
              <w:rPr>
                <w:sz w:val="18"/>
                <w:szCs w:val="18"/>
              </w:rPr>
              <w:t>Alterar</w:t>
            </w:r>
          </w:p>
        </w:tc>
        <w:tc>
          <w:tcPr>
            <w:tcW w:w="1306" w:type="dxa"/>
            <w:gridSpan w:val="2"/>
          </w:tcPr>
          <w:p w14:paraId="74C42FB6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botão, o sistema redireciona </w:t>
            </w:r>
            <w:r>
              <w:rPr>
                <w:sz w:val="18"/>
                <w:szCs w:val="18"/>
              </w:rPr>
              <w:lastRenderedPageBreak/>
              <w:t xml:space="preserve">para a interface </w:t>
            </w:r>
            <w:r w:rsidRPr="0068786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87868">
              <w:rPr>
                <w:color w:val="31849B" w:themeColor="accent5" w:themeShade="BF"/>
                <w:sz w:val="18"/>
                <w:szCs w:val="18"/>
              </w:rPr>
              <w:instrText xml:space="preserve"> REF _Ref22050463 \r \h </w:instrText>
            </w:r>
            <w:r w:rsidRPr="00687868">
              <w:rPr>
                <w:color w:val="31849B" w:themeColor="accent5" w:themeShade="BF"/>
                <w:sz w:val="18"/>
                <w:szCs w:val="18"/>
              </w:rPr>
            </w:r>
            <w:r w:rsidRPr="0068786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87868">
              <w:rPr>
                <w:color w:val="31849B" w:themeColor="accent5" w:themeShade="BF"/>
                <w:sz w:val="18"/>
                <w:szCs w:val="18"/>
              </w:rPr>
              <w:t>P04</w:t>
            </w:r>
            <w:r w:rsidRPr="0068786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25675A98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090B4E44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1C64067" w14:textId="77777777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DA15DA5" w14:textId="57D3C6F1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29285EB" w14:textId="7E63BBD9" w:rsidR="00585004" w:rsidRPr="003C0CB6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_Ref22488556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2.4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5004" w:rsidRPr="00F81208" w14:paraId="47A1E355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7823E1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7054AD4" w14:textId="77777777" w:rsidR="00585004" w:rsidRPr="00E27D8B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4114638F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463C35CC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EE8AC94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F315899" w14:textId="77777777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320AD36" w14:textId="74123A17" w:rsidR="00585004" w:rsidRPr="003C0CB6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5004" w:rsidRPr="00F81208" w14:paraId="6ED481E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89B1151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FF4174E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322F0518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50E349ED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A97EBA1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13753DB" w14:textId="77777777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298E6A0" w14:textId="42527B3C" w:rsidR="00585004" w:rsidRPr="003C0CB6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85004" w:rsidRPr="00F81208" w14:paraId="1260E82E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69879B62" w14:textId="77777777" w:rsidR="00585004" w:rsidRPr="00F81208" w:rsidRDefault="00585004" w:rsidP="00585004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585004" w:rsidRPr="00F81208" w14:paraId="1CDE9BB8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AB7DD91" w14:textId="77777777" w:rsidR="00585004" w:rsidRPr="00EC175D" w:rsidRDefault="00585004" w:rsidP="00585004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6ABBC7A2" w14:textId="77777777" w:rsidR="00585004" w:rsidRPr="00F81208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40E68863" w14:textId="77777777" w:rsidR="00585004" w:rsidRPr="00F81208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670B2570" w14:textId="77777777" w:rsidR="00585004" w:rsidRPr="00F81208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31A833F9" w14:textId="77777777" w:rsidR="00585004" w:rsidRPr="00F81208" w:rsidRDefault="00585004" w:rsidP="00585004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585004" w:rsidRPr="00F81208" w14:paraId="22C3EC30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308A787" w14:textId="77777777" w:rsidR="00585004" w:rsidRPr="00EC175D" w:rsidRDefault="00585004" w:rsidP="00585004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1E0FBD0A" w14:textId="077C4645" w:rsidR="00585004" w:rsidRPr="003B76CD" w:rsidRDefault="00585004" w:rsidP="00585004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18"/>
                <w:szCs w:val="18"/>
              </w:rPr>
              <w:t xml:space="preserve">Atualizar </w:t>
            </w:r>
          </w:p>
        </w:tc>
        <w:tc>
          <w:tcPr>
            <w:tcW w:w="2976" w:type="dxa"/>
            <w:gridSpan w:val="3"/>
          </w:tcPr>
          <w:p w14:paraId="5CD3D7B0" w14:textId="364914AC" w:rsidR="00585004" w:rsidRPr="00EC175D" w:rsidRDefault="00585004" w:rsidP="00585004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Opção para atualizar as informações da interface</w:t>
            </w:r>
          </w:p>
        </w:tc>
        <w:tc>
          <w:tcPr>
            <w:tcW w:w="1134" w:type="dxa"/>
            <w:gridSpan w:val="3"/>
          </w:tcPr>
          <w:p w14:paraId="46065779" w14:textId="312EAB09" w:rsidR="00585004" w:rsidRPr="00EC175D" w:rsidRDefault="00585004" w:rsidP="0058500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7C56A34E" w14:textId="2F6A27F8" w:rsidR="00585004" w:rsidRPr="00F81208" w:rsidRDefault="00585004" w:rsidP="00585004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D2566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566F">
              <w:rPr>
                <w:color w:val="31849B" w:themeColor="accent5" w:themeShade="BF"/>
                <w:sz w:val="18"/>
                <w:szCs w:val="18"/>
              </w:rPr>
              <w:instrText xml:space="preserve"> REF _Ref25328845 \r \h </w:instrText>
            </w:r>
            <w:r w:rsidRPr="00D2566F">
              <w:rPr>
                <w:color w:val="31849B" w:themeColor="accent5" w:themeShade="BF"/>
                <w:sz w:val="18"/>
                <w:szCs w:val="18"/>
              </w:rPr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2.10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15C42C7E" w14:textId="77777777" w:rsidR="004703E4" w:rsidRDefault="004703E4" w:rsidP="00282B8E">
      <w:pPr>
        <w:pStyle w:val="EstiloPrototipo3"/>
        <w:ind w:left="720"/>
        <w:rPr>
          <w:highlight w:val="yellow"/>
        </w:rPr>
      </w:pPr>
    </w:p>
    <w:p w14:paraId="6CF037C4" w14:textId="7886C096" w:rsidR="00282B8E" w:rsidRPr="00823050" w:rsidRDefault="004703E4" w:rsidP="00282B8E">
      <w:pPr>
        <w:pStyle w:val="EstiloPrototipo3"/>
        <w:numPr>
          <w:ilvl w:val="0"/>
          <w:numId w:val="5"/>
        </w:numPr>
      </w:pPr>
      <w:bookmarkStart w:id="16" w:name="_Ref22045700"/>
      <w:bookmarkStart w:id="17" w:name="_Ref22477065"/>
      <w:r>
        <w:t xml:space="preserve">Alterar Membros da </w:t>
      </w:r>
      <w:bookmarkEnd w:id="16"/>
      <w:bookmarkEnd w:id="17"/>
      <w:r w:rsidR="00E844B6">
        <w:t xml:space="preserve">Chapa </w:t>
      </w:r>
      <w:r w:rsidR="00E844B6" w:rsidRPr="00823050">
        <w:t>UF</w:t>
      </w:r>
    </w:p>
    <w:p w14:paraId="341D2E6C" w14:textId="39AF0A29" w:rsidR="00085B8A" w:rsidRDefault="00C61179" w:rsidP="00764486">
      <w:pPr>
        <w:pStyle w:val="EstiloPrototipo3"/>
      </w:pPr>
      <w:r>
        <w:rPr>
          <w:noProof/>
        </w:rPr>
        <w:drawing>
          <wp:inline distT="0" distB="0" distL="0" distR="0" wp14:anchorId="0B25A2E9" wp14:editId="1E155528">
            <wp:extent cx="5760085" cy="649986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ncluid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1093" w14:textId="77777777" w:rsidR="00085B8A" w:rsidRDefault="00085B8A" w:rsidP="00085B8A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0AF5FACA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5E2DAF0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E869AB" w:rsidRPr="00F81208" w14:paraId="1430986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9A2C371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Alterar Membro da Chapa</w:t>
            </w:r>
          </w:p>
        </w:tc>
      </w:tr>
      <w:tr w:rsidR="00E869AB" w:rsidRPr="00F81208" w14:paraId="5581EF08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7534C6F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41A80DD3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672726C6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40772F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0CD1487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3D4D61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27251ACD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67AB86B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4BBE776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Buscar Profissional</w:t>
            </w:r>
          </w:p>
        </w:tc>
      </w:tr>
      <w:tr w:rsidR="00E869AB" w:rsidRPr="00F81208" w14:paraId="5A81331A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A5CD7A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6C9F717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5D18E38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nome do profissional que deverá ser retornado da base do SICCAU</w:t>
            </w:r>
          </w:p>
        </w:tc>
        <w:tc>
          <w:tcPr>
            <w:tcW w:w="1246" w:type="dxa"/>
          </w:tcPr>
          <w:p w14:paraId="1EDD986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362C392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99A4F0F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FD7D8E1" w14:textId="37C9D16C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_Ref22488556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2.4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6A7EED3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5382129B" w14:textId="77777777" w:rsidR="00E869AB" w:rsidRPr="00045AD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010AB1C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2B1651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9255C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DF2356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7FF8408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CPF do profissional que deverá ser retornado da base do SICCAU</w:t>
            </w:r>
          </w:p>
        </w:tc>
        <w:tc>
          <w:tcPr>
            <w:tcW w:w="1246" w:type="dxa"/>
          </w:tcPr>
          <w:p w14:paraId="71D17CF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CB534C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EB59C2B" w14:textId="58F316D0" w:rsidR="00E869AB" w:rsidRDefault="00CF07BD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834DF1C" w14:textId="1A92B287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_Ref22488556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2.4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F600591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01C28810" w14:textId="77777777" w:rsidR="00E869AB" w:rsidRPr="00045AD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EEA6F02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C7798DF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A80DBA9" w14:textId="77777777" w:rsidR="00E869AB" w:rsidRPr="0014626C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14626C">
              <w:rPr>
                <w:b/>
                <w:color w:val="000000" w:themeColor="text1"/>
                <w:sz w:val="18"/>
                <w:szCs w:val="18"/>
              </w:rPr>
              <w:t>Resultado</w:t>
            </w:r>
          </w:p>
        </w:tc>
      </w:tr>
      <w:tr w:rsidR="00E869AB" w:rsidRPr="00F81208" w14:paraId="27F691B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330588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0C06797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0052E91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07C4098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06ADECB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95EEF94" w14:textId="3EACAD27" w:rsidR="00E869AB" w:rsidRDefault="00CF07BD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A19D9CF" w14:textId="688305CC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CC5B35D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77ED679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869AB" w:rsidRPr="00F81208" w14:paraId="19E0DAA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940BDF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3C4BE8B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2DCEA01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profissional</w:t>
            </w:r>
          </w:p>
        </w:tc>
        <w:tc>
          <w:tcPr>
            <w:tcW w:w="1246" w:type="dxa"/>
          </w:tcPr>
          <w:p w14:paraId="6AE0FBD4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429F3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687F5A9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78C3DD26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D07E9C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3A02B39" w14:textId="024B8567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 xml:space="preserve">] 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2A6D877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5CB0DE5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 w:rsidRPr="009B210E"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6B01F45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23188B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157CAD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400CC66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nome do profissional de acordo com o CPF informado conforme a base do SICCAU e habilita um link no nome para visualizar </w:t>
            </w:r>
            <w:r w:rsidRPr="00A407AA">
              <w:rPr>
                <w:sz w:val="18"/>
                <w:szCs w:val="18"/>
              </w:rPr>
              <w:lastRenderedPageBreak/>
              <w:t>dados detalhados</w:t>
            </w:r>
          </w:p>
        </w:tc>
        <w:tc>
          <w:tcPr>
            <w:tcW w:w="1246" w:type="dxa"/>
          </w:tcPr>
          <w:p w14:paraId="4524881B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586451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B15F9B9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519EAAE" w14:textId="5ACF42A1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 xml:space="preserve">] 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E4CB8BA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0579527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9B210E"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869AB" w:rsidRPr="00F81208" w14:paraId="6F7C5A2F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507EBD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BEFC4DD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186034B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profissional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registro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3DD42A6D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F6C636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C2F1F8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6D9F442" w14:textId="2B20784A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27C5CDF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803A922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3D8A950E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09CBF4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863BB1F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550E7F6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profissional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283AAF3F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E61BE0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6C410F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ACAFE3D" w14:textId="27D48383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 xml:space="preserve">] 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8883A55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D32B65B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585004" w:rsidRPr="00F81208" w14:paraId="7B20053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850551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229B5FC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45378247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dos profissionais convidados</w:t>
            </w:r>
          </w:p>
        </w:tc>
        <w:tc>
          <w:tcPr>
            <w:tcW w:w="1246" w:type="dxa"/>
          </w:tcPr>
          <w:p w14:paraId="7D8DAFD6" w14:textId="058029F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455ED5F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0D4166" wp14:editId="6492A0F2">
                  <wp:extent cx="518746" cy="87788"/>
                  <wp:effectExtent l="0" t="0" r="0" b="762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" cy="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04A2D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355B46" wp14:editId="61FB73D4">
                  <wp:extent cx="501162" cy="84812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6" cy="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3601E" w14:textId="07AA7312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6977F56" wp14:editId="7CFCA842">
                  <wp:extent cx="509808" cy="86275"/>
                  <wp:effectExtent l="0" t="0" r="5080" b="9525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13" cy="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</w:tcPr>
          <w:p w14:paraId="1FDB35BE" w14:textId="03CFD7A7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A98182" w14:textId="6C0E7237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CDA16A3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5A3772E" w14:textId="77777777" w:rsidR="00585004" w:rsidRPr="003C0CB6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29432C"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286EF8E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675D3B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1481CA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0680E2BB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0887E1" wp14:editId="485173E4">
                  <wp:extent cx="257175" cy="247650"/>
                  <wp:effectExtent l="0" t="0" r="9525" b="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986D72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64F8EE5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3CDCBDD9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7B6C0EC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B8036D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0C5DA9D" w14:textId="2841B2F8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 xml:space="preserve">] 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160652B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A15FBF0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47BD2568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44FCA8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41871C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78D0F079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7D7D1A9" wp14:editId="2D932673">
                  <wp:extent cx="228600" cy="314325"/>
                  <wp:effectExtent l="0" t="0" r="0" b="9525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2A6395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3DF34B6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399F6A42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33BC424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847E25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8C29B5D" w14:textId="4E2C30C7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CCF1960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00D4280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13F8735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E50D8D4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E9B12E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5E30481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136CC8B" wp14:editId="2E519DE7">
                  <wp:extent cx="247650" cy="285750"/>
                  <wp:effectExtent l="0" t="0" r="0" b="0"/>
                  <wp:docPr id="111" name="Imagem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D4A419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24C42B2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4B77E0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E69F79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24BD557" w14:textId="20AC0579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 xml:space="preserve">] 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24425A6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B65303E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3FCCB3A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6CDE7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4A0491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64219FF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23839C" wp14:editId="497CAABC">
                  <wp:extent cx="200025" cy="238125"/>
                  <wp:effectExtent l="0" t="0" r="9525" b="9525"/>
                  <wp:docPr id="112" name="Imagem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903D7E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Campo a ser selecionado </w:t>
            </w:r>
            <w:r>
              <w:rPr>
                <w:sz w:val="18"/>
                <w:szCs w:val="18"/>
              </w:rPr>
              <w:lastRenderedPageBreak/>
              <w:t>para definir o membro como um dos responsáveis pela chapa</w:t>
            </w:r>
          </w:p>
        </w:tc>
        <w:tc>
          <w:tcPr>
            <w:tcW w:w="1246" w:type="dxa"/>
          </w:tcPr>
          <w:p w14:paraId="237E595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4137114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89F08D0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82217F7" w14:textId="095A269F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EFE10B6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3D3CF84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lastRenderedPageBreak/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32AD16D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15BA95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A3AB9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EAED330" wp14:editId="23E8B55A">
                  <wp:extent cx="238125" cy="285750"/>
                  <wp:effectExtent l="0" t="0" r="9525" b="0"/>
                  <wp:docPr id="113" name="Imagem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0FA81F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3557DC7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6B2440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FE8CF9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1705774" w14:textId="74F53392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 xml:space="preserve">] </w:t>
            </w:r>
            <w:r w:rsidR="00481F33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DD7CC30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AC13F7B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2BFD7D43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552290C" w14:textId="77777777" w:rsidR="00E869AB" w:rsidRPr="00E27D8B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E869AB" w:rsidRPr="00F81208" w14:paraId="77E61F55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6D362F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889B64" w14:textId="77777777" w:rsidR="00E869AB" w:rsidRPr="00E27D8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41BDEFE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2EA8F03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215626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96BCD46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7AECC73" w14:textId="6410912D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190844F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24CEBA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BF83AC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2CF2F1F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7F38F09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672874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2BB9DA8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29C1616" w14:textId="4468B8E5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A2AC3C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6D49FAE3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233D0AE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5A5D075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53AFB90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62D17BBB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1984AC86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11DB4043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D2566F" w:rsidRPr="00F81208" w14:paraId="637FC70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05231B3D" w14:textId="77777777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2ED8B4E0" w14:textId="53AB79A5" w:rsidR="00D2566F" w:rsidRDefault="00D2566F" w:rsidP="00D2566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Atualizar </w:t>
            </w:r>
          </w:p>
        </w:tc>
        <w:tc>
          <w:tcPr>
            <w:tcW w:w="2976" w:type="dxa"/>
            <w:gridSpan w:val="3"/>
          </w:tcPr>
          <w:p w14:paraId="4A9FB450" w14:textId="746698F7" w:rsidR="00D2566F" w:rsidRDefault="00D2566F" w:rsidP="00D2566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atualizar as informações da interface</w:t>
            </w:r>
          </w:p>
        </w:tc>
        <w:tc>
          <w:tcPr>
            <w:tcW w:w="1134" w:type="dxa"/>
            <w:gridSpan w:val="3"/>
          </w:tcPr>
          <w:p w14:paraId="6BD55114" w14:textId="1F072D66" w:rsidR="00D2566F" w:rsidRPr="00EC175D" w:rsidRDefault="00D2566F" w:rsidP="00D256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71945B4F" w14:textId="71656AA8" w:rsidR="00D2566F" w:rsidRPr="00F81208" w:rsidRDefault="00D2566F" w:rsidP="00D2566F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D2566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566F">
              <w:rPr>
                <w:color w:val="31849B" w:themeColor="accent5" w:themeShade="BF"/>
                <w:sz w:val="18"/>
                <w:szCs w:val="18"/>
              </w:rPr>
              <w:instrText xml:space="preserve"> REF _Ref25328845 \r \h </w:instrText>
            </w:r>
            <w:r w:rsidRPr="00D2566F">
              <w:rPr>
                <w:color w:val="31849B" w:themeColor="accent5" w:themeShade="BF"/>
                <w:sz w:val="18"/>
                <w:szCs w:val="18"/>
              </w:rPr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2.10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7CBBC6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7D915F6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5E2C85D6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6D174C2A" w14:textId="77777777" w:rsidR="00E869AB" w:rsidRPr="00EC175D" w:rsidRDefault="00E869AB" w:rsidP="00E869AB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31D1D6E7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5A2E2845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412435C6" w14:textId="2BA41811" w:rsidR="00085B8A" w:rsidRDefault="004703E4" w:rsidP="00AC7F9F">
      <w:pPr>
        <w:pStyle w:val="EstiloPrototipo3"/>
        <w:numPr>
          <w:ilvl w:val="0"/>
          <w:numId w:val="5"/>
        </w:numPr>
      </w:pPr>
      <w:bookmarkStart w:id="18" w:name="_Ref22050463"/>
      <w:bookmarkStart w:id="19" w:name="_Ref22124335"/>
      <w:r>
        <w:lastRenderedPageBreak/>
        <w:t>Alterar Membros da Chapa IES</w:t>
      </w:r>
      <w:bookmarkEnd w:id="18"/>
      <w:bookmarkEnd w:id="19"/>
    </w:p>
    <w:p w14:paraId="72BBBFE8" w14:textId="1EBE00A3" w:rsidR="004703E4" w:rsidRDefault="00C61179" w:rsidP="00C61179">
      <w:pPr>
        <w:pStyle w:val="EstiloPrototipo3"/>
        <w:ind w:left="426"/>
      </w:pPr>
      <w:r>
        <w:rPr>
          <w:noProof/>
        </w:rPr>
        <w:drawing>
          <wp:inline distT="0" distB="0" distL="0" distR="0" wp14:anchorId="7A2B2615" wp14:editId="781A9CB3">
            <wp:extent cx="5760085" cy="2299335"/>
            <wp:effectExtent l="0" t="0" r="0" b="571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oncluid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29E2" w14:textId="77777777" w:rsidR="004703E4" w:rsidRDefault="004703E4" w:rsidP="004703E4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7D227756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0E71BCE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4738A08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E4925B7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Alterar Membro da Chapa IES</w:t>
            </w:r>
          </w:p>
        </w:tc>
      </w:tr>
      <w:tr w:rsidR="00E869AB" w:rsidRPr="00F81208" w14:paraId="2B21303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273BDC6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0D44478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F77A29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BA4367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5CA705C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22456073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5A91EC4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5FE14E5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3445799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Buscar Profissional</w:t>
            </w:r>
          </w:p>
        </w:tc>
      </w:tr>
      <w:tr w:rsidR="00E869AB" w:rsidRPr="00F81208" w14:paraId="5D91AE2F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873D9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51B4FA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0598915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nome do profissional que deverá ser retornado da base do SICCAU</w:t>
            </w:r>
          </w:p>
        </w:tc>
        <w:tc>
          <w:tcPr>
            <w:tcW w:w="1246" w:type="dxa"/>
          </w:tcPr>
          <w:p w14:paraId="490DA5F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BA5581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1303B6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2638CE0" w14:textId="471856C0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_Ref22488556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2.4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0203888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5F257F80" w14:textId="77777777" w:rsidR="00E869AB" w:rsidRPr="00045AD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3C993BA3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F1A6D2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D4365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035655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5B7DD49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CPF do profissional que deverá ser retornado da base do SICCAU</w:t>
            </w:r>
          </w:p>
        </w:tc>
        <w:tc>
          <w:tcPr>
            <w:tcW w:w="1246" w:type="dxa"/>
          </w:tcPr>
          <w:p w14:paraId="05513C6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88656C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BC5F64" w14:textId="3610CBAA" w:rsidR="00E869AB" w:rsidRDefault="00221C7A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bookmarkStart w:id="20" w:name="_GoBack"/>
            <w:bookmarkEnd w:id="20"/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9A481A0" w14:textId="63B4C26E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_Ref22488556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2.4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70DD288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28528B8B" w14:textId="77777777" w:rsidR="00E869AB" w:rsidRPr="00045AD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01C008B3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B76322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3DA5EDD" w14:textId="77777777" w:rsidR="00E869AB" w:rsidRPr="0014626C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14626C">
              <w:rPr>
                <w:b/>
                <w:color w:val="000000" w:themeColor="text1"/>
                <w:sz w:val="18"/>
                <w:szCs w:val="18"/>
              </w:rPr>
              <w:t>Resultado</w:t>
            </w:r>
          </w:p>
        </w:tc>
      </w:tr>
      <w:tr w:rsidR="00E869AB" w:rsidRPr="00F81208" w14:paraId="2BF3738E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6E00E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726048C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48894C2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</w:t>
            </w:r>
            <w:r w:rsidRPr="00A407AA">
              <w:rPr>
                <w:sz w:val="18"/>
                <w:szCs w:val="18"/>
              </w:rPr>
              <w:lastRenderedPageBreak/>
              <w:t>visualizar dados detalhados</w:t>
            </w:r>
          </w:p>
        </w:tc>
        <w:tc>
          <w:tcPr>
            <w:tcW w:w="1246" w:type="dxa"/>
          </w:tcPr>
          <w:p w14:paraId="563B06C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Numérico</w:t>
            </w:r>
          </w:p>
        </w:tc>
        <w:tc>
          <w:tcPr>
            <w:tcW w:w="1034" w:type="dxa"/>
            <w:gridSpan w:val="2"/>
          </w:tcPr>
          <w:p w14:paraId="317ECF6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8E6E86C" w14:textId="06A15E7F" w:rsidR="00E869AB" w:rsidRDefault="008F5FF1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D6F60CE" w14:textId="1E83C519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2.1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 xml:space="preserve">] 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t xml:space="preserve">  </w:t>
            </w: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86F55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C86F55">
              <w:rPr>
                <w:color w:val="31849B" w:themeColor="accent5" w:themeShade="BF"/>
                <w:sz w:val="18"/>
                <w:szCs w:val="18"/>
              </w:rPr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86F55">
              <w:rPr>
                <w:color w:val="31849B" w:themeColor="accent5" w:themeShade="BF"/>
                <w:sz w:val="18"/>
                <w:szCs w:val="18"/>
              </w:rPr>
              <w:t>2.3</w:t>
            </w:r>
            <w:r w:rsidR="00C86F55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4E1BC6B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30618D5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869AB" w:rsidRPr="00F81208" w14:paraId="09D736C7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A4CFB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EC0D9F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1776038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profissional</w:t>
            </w:r>
          </w:p>
        </w:tc>
        <w:tc>
          <w:tcPr>
            <w:tcW w:w="1246" w:type="dxa"/>
          </w:tcPr>
          <w:p w14:paraId="25728AD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6444A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74FAEEC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59A797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D7BF8CD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8048F8F" w14:textId="2C653271" w:rsidR="00E869AB" w:rsidRDefault="00B16CC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2045EE8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CB9AAB8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 w:rsidRPr="009B210E"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01C71A4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5D334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285137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3648B2E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1E04B06C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4F0EAE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970D805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91BF676" w14:textId="1B84286F" w:rsidR="00E869AB" w:rsidRDefault="00B16CC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0CABAA6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C674B78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9B210E"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869AB" w:rsidRPr="00F81208" w14:paraId="0009873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47EDE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7ECE8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73C4E09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profissional conforme a base do SICCAU e habilita um link no 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62E8BD6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5B6C2E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F5FF16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EBC11CC" w14:textId="36B35D1C" w:rsidR="00E869AB" w:rsidRDefault="00B16CC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00386BD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254F360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24805C9F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95EF14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01836B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041B8D5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profissional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300AE30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CB37C6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CB72EA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A851329" w14:textId="66E59853" w:rsidR="00E869AB" w:rsidRDefault="00B16CC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E3CCDC1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DAE5859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585004" w:rsidRPr="00F81208" w14:paraId="3002A46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6E1733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97CFEC1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4B461C70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dos profissionais convidados</w:t>
            </w:r>
          </w:p>
        </w:tc>
        <w:tc>
          <w:tcPr>
            <w:tcW w:w="1246" w:type="dxa"/>
          </w:tcPr>
          <w:p w14:paraId="5BBDC4EF" w14:textId="631D1152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8B4D5AC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E323DB" wp14:editId="72E35E46">
                  <wp:extent cx="518746" cy="87788"/>
                  <wp:effectExtent l="0" t="0" r="0" b="762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" cy="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602D3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A49BD8" wp14:editId="20FB5D0D">
                  <wp:extent cx="501162" cy="84812"/>
                  <wp:effectExtent l="0" t="0" r="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6" cy="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FD7F6" w14:textId="16571C3E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62D7C4F" wp14:editId="7A06D290">
                  <wp:extent cx="509808" cy="86275"/>
                  <wp:effectExtent l="0" t="0" r="5080" b="9525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13" cy="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</w:tcPr>
          <w:p w14:paraId="2EECCFA9" w14:textId="72C8E5C8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DE75153" w14:textId="730D718F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E27A934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29317BF" w14:textId="77777777" w:rsidR="00585004" w:rsidRPr="003C0CB6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29432C"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6BA8996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6A994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4861A2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67A6CF71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DEF5438" wp14:editId="417EC27C">
                  <wp:extent cx="257175" cy="247650"/>
                  <wp:effectExtent l="0" t="0" r="9525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5710A8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 xml:space="preserve">Status que apresenta que o membro está com todos os </w:t>
            </w:r>
            <w:r w:rsidRPr="002C5713">
              <w:rPr>
                <w:sz w:val="18"/>
                <w:szCs w:val="18"/>
              </w:rPr>
              <w:lastRenderedPageBreak/>
              <w:t>dados validados e pode ser cadastrado</w:t>
            </w:r>
          </w:p>
        </w:tc>
        <w:tc>
          <w:tcPr>
            <w:tcW w:w="1246" w:type="dxa"/>
          </w:tcPr>
          <w:p w14:paraId="5CACB24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  <w:p w14:paraId="68404F9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06395E9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1EEBCCA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ECD8DD7" w14:textId="34EAA545" w:rsidR="00E869AB" w:rsidRDefault="00B16CC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EC73FA1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CE0EB1D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5751310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E1173B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E90D3A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5513780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6F7D63B" wp14:editId="5CE25E56">
                  <wp:extent cx="228600" cy="314325"/>
                  <wp:effectExtent l="0" t="0" r="0" b="952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6F10C7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4877521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2494628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6B9443F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1FFFE5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4CC746B" w14:textId="598CECB3" w:rsidR="00E869AB" w:rsidRDefault="00B16CC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29B0489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009E98A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61726D0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D25725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066077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65398F6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49FF54" wp14:editId="78D51D8B">
                  <wp:extent cx="247650" cy="2857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C3FA2E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60599ED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9302C1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81799AF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C6FC509" w14:textId="6793DA16" w:rsidR="00E869AB" w:rsidRDefault="00B16CC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6E6CADB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F00EC33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4E6F7EE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CD227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1B044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2246028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2DB4A38" wp14:editId="51BB0F66">
                  <wp:extent cx="200025" cy="238125"/>
                  <wp:effectExtent l="0" t="0" r="9525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2DC8CD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12135DE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C07673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30FE7E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4403580" w14:textId="2558B3A0" w:rsidR="00E869AB" w:rsidRDefault="00B16CC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E514C44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FE77B3B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</w:tc>
      </w:tr>
      <w:tr w:rsidR="00E869AB" w:rsidRPr="00F81208" w14:paraId="154D6D10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64DA3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13FF1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04A99B8" wp14:editId="18F7DD45">
                  <wp:extent cx="238125" cy="285750"/>
                  <wp:effectExtent l="0" t="0" r="952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82EEFE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4BB627C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620628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3714E4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CD3F2B2" w14:textId="3D680096" w:rsidR="00E869AB" w:rsidRDefault="00B16CC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 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A1283C3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355954C" w14:textId="77777777" w:rsidR="00E869AB" w:rsidRPr="003C0CB6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</w:tc>
      </w:tr>
      <w:tr w:rsidR="00E869AB" w:rsidRPr="00F81208" w14:paraId="64BE44D8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65DBA3B" w14:textId="77777777" w:rsidR="00E869AB" w:rsidRPr="00E27D8B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E869AB" w:rsidRPr="00F81208" w14:paraId="6D7D6240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3001A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BCE49A" w14:textId="77777777" w:rsidR="00E869AB" w:rsidRPr="00E27D8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5B9A958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54663A1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70D0A34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F15E4B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5F32FCB" w14:textId="6015EA8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B16CCB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B16CCB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B16CCB">
              <w:rPr>
                <w:color w:val="31849B" w:themeColor="accent5" w:themeShade="BF"/>
                <w:sz w:val="18"/>
                <w:szCs w:val="18"/>
              </w:rPr>
            </w:r>
            <w:r w:rsidR="00B16CCB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B16CCB">
              <w:rPr>
                <w:color w:val="31849B" w:themeColor="accent5" w:themeShade="BF"/>
                <w:sz w:val="18"/>
                <w:szCs w:val="18"/>
              </w:rPr>
              <w:t>2.3</w:t>
            </w:r>
            <w:r w:rsidR="00B16CCB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13AFBC9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2F137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F0B349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1BEE70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</w:t>
            </w:r>
            <w:r>
              <w:rPr>
                <w:sz w:val="18"/>
                <w:szCs w:val="18"/>
              </w:rPr>
              <w:lastRenderedPageBreak/>
              <w:t>ente um novo convite para o usuário convidado.</w:t>
            </w:r>
          </w:p>
        </w:tc>
        <w:tc>
          <w:tcPr>
            <w:tcW w:w="1246" w:type="dxa"/>
          </w:tcPr>
          <w:p w14:paraId="2563CB9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008670C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0A0F448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9C84944" w14:textId="3466A42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B16CCB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B16CCB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B16CCB">
              <w:rPr>
                <w:color w:val="31849B" w:themeColor="accent5" w:themeShade="BF"/>
                <w:sz w:val="18"/>
                <w:szCs w:val="18"/>
              </w:rPr>
            </w:r>
            <w:r w:rsidR="00B16CCB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B16CCB">
              <w:rPr>
                <w:color w:val="31849B" w:themeColor="accent5" w:themeShade="BF"/>
                <w:sz w:val="18"/>
                <w:szCs w:val="18"/>
              </w:rPr>
              <w:t>2.3</w:t>
            </w:r>
            <w:r w:rsidR="00B16CCB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1AA9784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57E22B71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E869AB" w:rsidRPr="00F81208" w14:paraId="5EFBCF56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278EB2D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3E308F2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57DAFF75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078719A7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64EFCF97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D2566F" w:rsidRPr="00F81208" w14:paraId="6AFF446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D4DFD44" w14:textId="77777777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3FA108A" w14:textId="78BA8E15" w:rsidR="00D2566F" w:rsidRPr="00534F68" w:rsidRDefault="00D2566F" w:rsidP="00D2566F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18"/>
                <w:szCs w:val="18"/>
              </w:rPr>
              <w:t xml:space="preserve">Atualizar </w:t>
            </w:r>
          </w:p>
        </w:tc>
        <w:tc>
          <w:tcPr>
            <w:tcW w:w="2976" w:type="dxa"/>
            <w:gridSpan w:val="3"/>
          </w:tcPr>
          <w:p w14:paraId="1B595B45" w14:textId="498D7218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Opção para atualizar as informações da interface</w:t>
            </w:r>
          </w:p>
        </w:tc>
        <w:tc>
          <w:tcPr>
            <w:tcW w:w="1134" w:type="dxa"/>
            <w:gridSpan w:val="3"/>
          </w:tcPr>
          <w:p w14:paraId="4E0F3770" w14:textId="1B405722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38CEA791" w14:textId="66AC6058" w:rsidR="00D2566F" w:rsidRPr="00F81208" w:rsidRDefault="00D2566F" w:rsidP="00D2566F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D2566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566F">
              <w:rPr>
                <w:color w:val="31849B" w:themeColor="accent5" w:themeShade="BF"/>
                <w:sz w:val="18"/>
                <w:szCs w:val="18"/>
              </w:rPr>
              <w:instrText xml:space="preserve"> REF _Ref25328845 \r \h </w:instrText>
            </w:r>
            <w:r w:rsidRPr="00D2566F">
              <w:rPr>
                <w:color w:val="31849B" w:themeColor="accent5" w:themeShade="BF"/>
                <w:sz w:val="18"/>
                <w:szCs w:val="18"/>
              </w:rPr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2.10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0BE3EB35" w14:textId="3FDDA136" w:rsidR="004703E4" w:rsidRDefault="004703E4" w:rsidP="00AC7F9F">
      <w:pPr>
        <w:pStyle w:val="EstiloPrototipo3"/>
        <w:numPr>
          <w:ilvl w:val="0"/>
          <w:numId w:val="5"/>
        </w:numPr>
      </w:pPr>
      <w:bookmarkStart w:id="21" w:name="_Ref22480809"/>
      <w:r>
        <w:lastRenderedPageBreak/>
        <w:t>Detalhar Membros da Chapa UF</w:t>
      </w:r>
      <w:bookmarkEnd w:id="21"/>
    </w:p>
    <w:p w14:paraId="31D1BF65" w14:textId="13E4035A" w:rsidR="00AF1F45" w:rsidRDefault="00C61179" w:rsidP="00AF1F45">
      <w:pPr>
        <w:pStyle w:val="EstiloPrototipo3"/>
      </w:pPr>
      <w:r>
        <w:rPr>
          <w:noProof/>
        </w:rPr>
        <w:drawing>
          <wp:inline distT="0" distB="0" distL="0" distR="0" wp14:anchorId="2D615004" wp14:editId="7A056328">
            <wp:extent cx="5760085" cy="6148705"/>
            <wp:effectExtent l="0" t="0" r="0" b="444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oncluid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0A43" w14:textId="5E25B3A5" w:rsidR="00E63F80" w:rsidRDefault="00E869AB" w:rsidP="00AF1F45">
      <w:pPr>
        <w:pStyle w:val="EstiloPrototipo3"/>
      </w:pPr>
      <w:r>
        <w:rPr>
          <w:noProof/>
        </w:rPr>
        <w:drawing>
          <wp:inline distT="0" distB="0" distL="0" distR="0" wp14:anchorId="54CAA03B" wp14:editId="74B1C3E5">
            <wp:extent cx="1082695" cy="1613293"/>
            <wp:effectExtent l="0" t="0" r="3175" b="6350"/>
            <wp:docPr id="22" name="Imagem 22" descr="dados-detalh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dos-detalhado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483" cy="165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0C888DC1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9CB6FAF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E869AB" w:rsidRPr="00F81208" w14:paraId="020660B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DB2DE48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Detalhar Membros da Chapa UF</w:t>
            </w:r>
          </w:p>
        </w:tc>
      </w:tr>
      <w:tr w:rsidR="00E869AB" w:rsidRPr="00F81208" w14:paraId="5F1758D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9B88646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4703FDB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7F28BDCD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9065263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9395FA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2ED74E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7AA9CC8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5B8D458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DB8F49F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671BC2">
              <w:rPr>
                <w:b/>
                <w:sz w:val="18"/>
                <w:szCs w:val="18"/>
              </w:rPr>
              <w:t>Conselheiro Federal</w:t>
            </w:r>
            <w:r>
              <w:rPr>
                <w:b/>
                <w:sz w:val="18"/>
                <w:szCs w:val="18"/>
              </w:rPr>
              <w:t xml:space="preserve"> / Conselheiro Estadual</w:t>
            </w:r>
          </w:p>
        </w:tc>
      </w:tr>
      <w:tr w:rsidR="00E869AB" w:rsidRPr="00F81208" w14:paraId="59C8A31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5B1877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6A5B865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bCs/>
                <w:sz w:val="20"/>
              </w:rPr>
              <w:t>Imagem do Profissional</w:t>
            </w:r>
          </w:p>
        </w:tc>
        <w:tc>
          <w:tcPr>
            <w:tcW w:w="1306" w:type="dxa"/>
            <w:gridSpan w:val="2"/>
          </w:tcPr>
          <w:p w14:paraId="6E9FB2F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Retorna a imagem de perfil do profissional de acordo com o CPF ou nome informado conforme a base do SICCAU</w:t>
            </w:r>
          </w:p>
        </w:tc>
        <w:tc>
          <w:tcPr>
            <w:tcW w:w="1246" w:type="dxa"/>
          </w:tcPr>
          <w:p w14:paraId="7FA1710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</w:tc>
        <w:tc>
          <w:tcPr>
            <w:tcW w:w="1034" w:type="dxa"/>
            <w:gridSpan w:val="2"/>
          </w:tcPr>
          <w:p w14:paraId="6F7984C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3E8073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76A5826" w14:textId="040250DC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2.7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5C46AFE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B496D29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0AEDA466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CD1B83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26630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B1048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7A08008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</w:t>
            </w:r>
            <w:r>
              <w:rPr>
                <w:sz w:val="18"/>
                <w:szCs w:val="18"/>
              </w:rPr>
              <w:t xml:space="preserve"> ou nome</w:t>
            </w:r>
            <w:r w:rsidRPr="00A407AA">
              <w:rPr>
                <w:sz w:val="18"/>
                <w:szCs w:val="18"/>
              </w:rPr>
              <w:t xml:space="preserve"> informado conforme a base do SICCAU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2009B4B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F663FE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0AF151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7C97484" w14:textId="3B9EF2CB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2.7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687BF46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0C1C523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24B487FD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36DDD49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943FD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6625CB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1306" w:type="dxa"/>
            <w:gridSpan w:val="2"/>
          </w:tcPr>
          <w:p w14:paraId="168BE67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CPF do membro na comissão.</w:t>
            </w:r>
          </w:p>
        </w:tc>
        <w:tc>
          <w:tcPr>
            <w:tcW w:w="1246" w:type="dxa"/>
          </w:tcPr>
          <w:p w14:paraId="10156B74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0C7FD2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347D454" w14:textId="263DE1EC" w:rsidR="00E869AB" w:rsidRDefault="008F5FF1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5A96A76" w14:textId="163A79E1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2.7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F6629CE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D5E7DC1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2D0B3E9D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47AA007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CF019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87D40BE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E-mail</w:t>
            </w:r>
          </w:p>
        </w:tc>
        <w:tc>
          <w:tcPr>
            <w:tcW w:w="1306" w:type="dxa"/>
            <w:gridSpan w:val="2"/>
          </w:tcPr>
          <w:p w14:paraId="0829A40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e-mail do profissional de acordo com o CPF ou nome informado, de acordo com a base do SICCAU.</w:t>
            </w:r>
          </w:p>
        </w:tc>
        <w:tc>
          <w:tcPr>
            <w:tcW w:w="1246" w:type="dxa"/>
          </w:tcPr>
          <w:p w14:paraId="40863C57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8C5BE5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5248059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45CC7B2" w14:textId="3AEB8918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2.7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665F10D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FDD3D17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57D6C21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A3FFE26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FE16E5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653AD0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33224ED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usuário conforme base a do SICCAU.</w:t>
            </w:r>
          </w:p>
        </w:tc>
        <w:tc>
          <w:tcPr>
            <w:tcW w:w="1246" w:type="dxa"/>
          </w:tcPr>
          <w:p w14:paraId="46388C9D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277477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4FC7CD0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54D0B55" w14:textId="28A37438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2.7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7B8AF92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33438E6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1577A6A0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7B46D5A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405D03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E11DB1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2E0E1C9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Retorna o nome do tipo da participação do profissional cadastrado na chapa.</w:t>
            </w:r>
          </w:p>
        </w:tc>
        <w:tc>
          <w:tcPr>
            <w:tcW w:w="1246" w:type="dxa"/>
          </w:tcPr>
          <w:p w14:paraId="6E6B27D7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FE4474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Titular </w:t>
            </w:r>
          </w:p>
          <w:p w14:paraId="138F8FD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058D05A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E1F223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B6FD764" w14:textId="26BF547D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2.7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CA70180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DF17419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12FFD2CE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585004" w:rsidRPr="00F81208" w14:paraId="6ACC5C67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77EE63E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A53C77F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4B1906FD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de acordo com a escolha do usuário de participar ou não da chapa</w:t>
            </w:r>
          </w:p>
        </w:tc>
        <w:tc>
          <w:tcPr>
            <w:tcW w:w="1246" w:type="dxa"/>
          </w:tcPr>
          <w:p w14:paraId="1A2DE610" w14:textId="587E8F56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06BF2AE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6F7A60" wp14:editId="14B664AF">
                  <wp:extent cx="518746" cy="87788"/>
                  <wp:effectExtent l="0" t="0" r="0" b="762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" cy="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9E7FC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413CB5" wp14:editId="45C2A8E5">
                  <wp:extent cx="501162" cy="84812"/>
                  <wp:effectExtent l="0" t="0" r="0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6" cy="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3683E" w14:textId="3655822B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7D63B6C" wp14:editId="50B27D18">
                  <wp:extent cx="509808" cy="86275"/>
                  <wp:effectExtent l="0" t="0" r="5080" b="9525"/>
                  <wp:docPr id="76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13" cy="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</w:tcPr>
          <w:p w14:paraId="2A22DC1B" w14:textId="6A75D9E8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662B986" w14:textId="5B7DC1EB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474089E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27B856A" w14:textId="77777777" w:rsidR="00585004" w:rsidRPr="00B4132D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67BA228D" w14:textId="77777777" w:rsidR="00585004" w:rsidRPr="00D2637C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</w:tr>
      <w:tr w:rsidR="00E869AB" w:rsidRPr="00F81208" w14:paraId="2A86970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01CBD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8F4AFB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2E0618C9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8AED062" wp14:editId="657D268D">
                  <wp:extent cx="257175" cy="247650"/>
                  <wp:effectExtent l="0" t="0" r="9525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AF1A2E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 xml:space="preserve">Status que apresenta que o membro está com todos os dados validados e pode </w:t>
            </w:r>
            <w:r>
              <w:rPr>
                <w:sz w:val="18"/>
                <w:szCs w:val="18"/>
              </w:rPr>
              <w:t>participar da chapa eleitoral.</w:t>
            </w:r>
          </w:p>
        </w:tc>
        <w:tc>
          <w:tcPr>
            <w:tcW w:w="1246" w:type="dxa"/>
          </w:tcPr>
          <w:p w14:paraId="630411A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2E25E5F2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7EF34A2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671BBA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439A427" w14:textId="7184BA71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25B50E0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43A59A5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D8DF897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DAA7E6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5D40D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C8D224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4D6954D6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D3CDF3E" wp14:editId="734D1633">
                  <wp:extent cx="228600" cy="314325"/>
                  <wp:effectExtent l="0" t="0" r="0" b="952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CE87B9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5DD9641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77E2585D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4164F1F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8A2F56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EAC7EF9" w14:textId="223F0DEA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A901683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4BC6366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0A3E28A8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DBCBEE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BF6F2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B175D0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  <w:gridSpan w:val="2"/>
          </w:tcPr>
          <w:p w14:paraId="3A58515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6935969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7DE7E0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3D960A0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400C1B9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B8C4B26" w14:textId="7791B125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02BC6F9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A7D13F3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B7334C8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136C2F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F3E95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44AED7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Currículo</w:t>
            </w:r>
          </w:p>
        </w:tc>
        <w:tc>
          <w:tcPr>
            <w:tcW w:w="1306" w:type="dxa"/>
            <w:gridSpan w:val="2"/>
          </w:tcPr>
          <w:p w14:paraId="3985DA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 que apresenta um pop-up com a descrição do currículo do membro da chapa.</w:t>
            </w:r>
          </w:p>
        </w:tc>
        <w:tc>
          <w:tcPr>
            <w:tcW w:w="1246" w:type="dxa"/>
          </w:tcPr>
          <w:p w14:paraId="5F20525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6047C6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5251AE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B855B65" w14:textId="39B62CA6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60FFEDE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EB167F0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6ED1B22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59C56B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7CE3435E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1EA62A0A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9B7CE80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B79CF6E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7B177B03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4ED709F1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2AA5331A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D2566F" w:rsidRPr="00F81208" w14:paraId="31893B25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7A780F2" w14:textId="77777777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200AB06A" w14:textId="01AC2878" w:rsidR="00D2566F" w:rsidRPr="00DD3257" w:rsidRDefault="00D2566F" w:rsidP="00D2566F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18"/>
                <w:szCs w:val="18"/>
              </w:rPr>
              <w:t xml:space="preserve">Atualizar </w:t>
            </w:r>
          </w:p>
        </w:tc>
        <w:tc>
          <w:tcPr>
            <w:tcW w:w="2976" w:type="dxa"/>
            <w:gridSpan w:val="3"/>
          </w:tcPr>
          <w:p w14:paraId="551E8695" w14:textId="46D98895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Opção para atualizar as informações da interface</w:t>
            </w:r>
          </w:p>
        </w:tc>
        <w:tc>
          <w:tcPr>
            <w:tcW w:w="1134" w:type="dxa"/>
            <w:gridSpan w:val="3"/>
          </w:tcPr>
          <w:p w14:paraId="0F1DE530" w14:textId="60A4AABB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08EE1ADD" w14:textId="564D138B" w:rsidR="00D2566F" w:rsidRPr="00F81208" w:rsidRDefault="00D2566F" w:rsidP="00D2566F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D2566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566F">
              <w:rPr>
                <w:color w:val="31849B" w:themeColor="accent5" w:themeShade="BF"/>
                <w:sz w:val="18"/>
                <w:szCs w:val="18"/>
              </w:rPr>
              <w:instrText xml:space="preserve"> REF _Ref25328845 \r \h </w:instrText>
            </w:r>
            <w:r w:rsidRPr="00D2566F">
              <w:rPr>
                <w:color w:val="31849B" w:themeColor="accent5" w:themeShade="BF"/>
                <w:sz w:val="18"/>
                <w:szCs w:val="18"/>
              </w:rPr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2.10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347E598D" w14:textId="63119132" w:rsidR="004703E4" w:rsidRDefault="004703E4" w:rsidP="00AC7F9F">
      <w:pPr>
        <w:pStyle w:val="EstiloPrototipo3"/>
        <w:numPr>
          <w:ilvl w:val="0"/>
          <w:numId w:val="5"/>
        </w:numPr>
      </w:pPr>
      <w:bookmarkStart w:id="22" w:name="_Ref22480813"/>
      <w:r>
        <w:lastRenderedPageBreak/>
        <w:t>Detalhar Membros da Chapa IES</w:t>
      </w:r>
      <w:bookmarkEnd w:id="22"/>
    </w:p>
    <w:p w14:paraId="01808C22" w14:textId="329F1292" w:rsidR="000B0AF5" w:rsidRDefault="00B45754" w:rsidP="000B0AF5">
      <w:pPr>
        <w:pStyle w:val="EstiloPrototipo3"/>
      </w:pPr>
      <w:r>
        <w:rPr>
          <w:noProof/>
        </w:rPr>
        <w:drawing>
          <wp:inline distT="0" distB="0" distL="0" distR="0" wp14:anchorId="1B982D21" wp14:editId="5AD0616B">
            <wp:extent cx="5760085" cy="3705860"/>
            <wp:effectExtent l="0" t="0" r="0" b="889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Concluid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AB60" w14:textId="77777777" w:rsidR="00E869AB" w:rsidRDefault="00E869AB" w:rsidP="000B0AF5">
      <w:pPr>
        <w:pStyle w:val="EstiloPrototipo3"/>
      </w:pPr>
    </w:p>
    <w:p w14:paraId="08DA6166" w14:textId="4907F851" w:rsidR="00E869AB" w:rsidRDefault="001719AE" w:rsidP="000B0AF5">
      <w:pPr>
        <w:pStyle w:val="EstiloPrototipo3"/>
      </w:pPr>
      <w:r>
        <w:rPr>
          <w:noProof/>
        </w:rPr>
        <w:drawing>
          <wp:inline distT="0" distB="0" distL="0" distR="0" wp14:anchorId="51CE1317" wp14:editId="3C14DA87">
            <wp:extent cx="1429868" cy="2494442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4385" cy="25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730" w14:textId="77777777" w:rsidR="00E869AB" w:rsidRDefault="00E869AB" w:rsidP="000B0AF5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74BD2997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B303DBC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23EDCA7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7F16CF6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Detalhar Membros da Chapa IES</w:t>
            </w:r>
          </w:p>
        </w:tc>
      </w:tr>
      <w:tr w:rsidR="00E869AB" w:rsidRPr="00F81208" w14:paraId="475061A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47C504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0209DF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E58F56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5CB671B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73F45DC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167D49A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5753DCF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3F81E42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1BECB15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Representantes IES</w:t>
            </w:r>
          </w:p>
        </w:tc>
      </w:tr>
      <w:tr w:rsidR="00E869AB" w:rsidRPr="00F81208" w14:paraId="685FC6E3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1AB25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397FD7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bCs/>
                <w:sz w:val="20"/>
              </w:rPr>
              <w:t>Imagem do Profissional</w:t>
            </w:r>
          </w:p>
        </w:tc>
        <w:tc>
          <w:tcPr>
            <w:tcW w:w="1306" w:type="dxa"/>
            <w:gridSpan w:val="2"/>
          </w:tcPr>
          <w:p w14:paraId="64EA1DD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Retorna a imagem de perfil do profissional de acordo com o CPF ou nome informado conforme a base do SICCAU</w:t>
            </w:r>
          </w:p>
        </w:tc>
        <w:tc>
          <w:tcPr>
            <w:tcW w:w="1246" w:type="dxa"/>
          </w:tcPr>
          <w:p w14:paraId="0488A16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</w:tc>
        <w:tc>
          <w:tcPr>
            <w:tcW w:w="1034" w:type="dxa"/>
            <w:gridSpan w:val="2"/>
          </w:tcPr>
          <w:p w14:paraId="08A5629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BC2D5E0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C93C89F" w14:textId="2A32F55F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C8431DD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679A44F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3A126F1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D79E12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5DDC6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4DDA234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55A47A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</w:t>
            </w:r>
            <w:r>
              <w:rPr>
                <w:sz w:val="18"/>
                <w:szCs w:val="18"/>
              </w:rPr>
              <w:t xml:space="preserve"> ou nome</w:t>
            </w:r>
            <w:r w:rsidRPr="00A407AA">
              <w:rPr>
                <w:sz w:val="18"/>
                <w:szCs w:val="18"/>
              </w:rPr>
              <w:t xml:space="preserve"> informado conforme a base do SICCAU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220084B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08F05CB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821921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AEEBD13" w14:textId="08BA5CFD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3D83C47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98D1004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3AC20F9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74461619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7BF4FD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166A73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1306" w:type="dxa"/>
            <w:gridSpan w:val="2"/>
          </w:tcPr>
          <w:p w14:paraId="7A291CE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CPF do membro na comissão.</w:t>
            </w:r>
          </w:p>
        </w:tc>
        <w:tc>
          <w:tcPr>
            <w:tcW w:w="1246" w:type="dxa"/>
          </w:tcPr>
          <w:p w14:paraId="1647A24B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529C3D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E4A78C7" w14:textId="35F41A90" w:rsidR="00E869AB" w:rsidRDefault="008F5FF1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A083F30" w14:textId="611E99DD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96CE68F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1D5D8CA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23EA72E2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ED5DE0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CAC0A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04DC55F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E-mail</w:t>
            </w:r>
          </w:p>
        </w:tc>
        <w:tc>
          <w:tcPr>
            <w:tcW w:w="1306" w:type="dxa"/>
            <w:gridSpan w:val="2"/>
          </w:tcPr>
          <w:p w14:paraId="2299AD4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e-mail do profissional de acordo com o CPF ou nome informado, de acordo com a base do SICCAU.</w:t>
            </w:r>
          </w:p>
        </w:tc>
        <w:tc>
          <w:tcPr>
            <w:tcW w:w="1246" w:type="dxa"/>
          </w:tcPr>
          <w:p w14:paraId="7C990F26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6E711E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9A6906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5FD9B53" w14:textId="79B982FA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D3CA0EF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9F6CC3E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C060AB6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43D08B6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B4952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3CBD45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2D9CC94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usuário conforme base a do SICCAU.</w:t>
            </w:r>
          </w:p>
        </w:tc>
        <w:tc>
          <w:tcPr>
            <w:tcW w:w="1246" w:type="dxa"/>
          </w:tcPr>
          <w:p w14:paraId="72E31FFB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E4EC2F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E995A9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C360250" w14:textId="57545B91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F03A9C8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A9514A7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744630F1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13164BF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281DAC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AB383CD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13D4121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 xml:space="preserve">Retorna o nome do tipo da participação do profissional </w:t>
            </w:r>
            <w:r>
              <w:rPr>
                <w:sz w:val="20"/>
              </w:rPr>
              <w:lastRenderedPageBreak/>
              <w:t>cadastrado na chapa.</w:t>
            </w:r>
          </w:p>
        </w:tc>
        <w:tc>
          <w:tcPr>
            <w:tcW w:w="1246" w:type="dxa"/>
          </w:tcPr>
          <w:p w14:paraId="49C69BD3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6354D29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481F6B4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78646C9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3FA7EF1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88B612E" w14:textId="0A2DB4DE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61BDACF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5A5FA68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7B84655C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585004" w:rsidRPr="00F81208" w14:paraId="4FCFA0C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F2C3A2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2480C4C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610C8F8E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de acordo com a escolha do usuário de participar ou não da chapa</w:t>
            </w:r>
          </w:p>
        </w:tc>
        <w:tc>
          <w:tcPr>
            <w:tcW w:w="1246" w:type="dxa"/>
          </w:tcPr>
          <w:p w14:paraId="39EC3385" w14:textId="4B1D7C73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F8374D4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DE16F5B" wp14:editId="6C79BF0A">
                  <wp:extent cx="518746" cy="87788"/>
                  <wp:effectExtent l="0" t="0" r="0" b="7620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" cy="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5C1CE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A2C4D4" wp14:editId="2065C153">
                  <wp:extent cx="501162" cy="84812"/>
                  <wp:effectExtent l="0" t="0" r="0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6" cy="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76016" w14:textId="0088DF0C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AB64B7D" wp14:editId="3E7AFF69">
                  <wp:extent cx="509808" cy="86275"/>
                  <wp:effectExtent l="0" t="0" r="5080" b="9525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13" cy="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</w:tcPr>
          <w:p w14:paraId="23BE16FE" w14:textId="0FA52282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E84D06F" w14:textId="2AA1DFB4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83D1B13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B447F32" w14:textId="77777777" w:rsidR="00585004" w:rsidRPr="00B4132D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4DD06C18" w14:textId="77777777" w:rsidR="00585004" w:rsidRPr="00D2637C" w:rsidRDefault="00585004" w:rsidP="00585004">
            <w:pPr>
              <w:jc w:val="center"/>
              <w:rPr>
                <w:sz w:val="18"/>
                <w:szCs w:val="18"/>
              </w:rPr>
            </w:pPr>
          </w:p>
        </w:tc>
      </w:tr>
      <w:tr w:rsidR="00E869AB" w:rsidRPr="00F81208" w14:paraId="396D9D7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578D6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8D9124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5A9EB72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B3B084" wp14:editId="3E87952A">
                  <wp:extent cx="257175" cy="247650"/>
                  <wp:effectExtent l="0" t="0" r="952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5E56E6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 xml:space="preserve">Status que apresenta que o membro está com todos os dados validados e pode </w:t>
            </w:r>
            <w:r>
              <w:rPr>
                <w:sz w:val="18"/>
                <w:szCs w:val="18"/>
              </w:rPr>
              <w:t>participar da chapa eleitoral.</w:t>
            </w:r>
          </w:p>
        </w:tc>
        <w:tc>
          <w:tcPr>
            <w:tcW w:w="1246" w:type="dxa"/>
          </w:tcPr>
          <w:p w14:paraId="1DC9E68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59C77FE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3EB42DA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1484C7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DAA412D" w14:textId="6FA832AD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7935448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A152E97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09A927EE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452CF5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3ECD6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D5B975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2DCA3FD9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2724498" wp14:editId="24BE8158">
                  <wp:extent cx="228600" cy="314325"/>
                  <wp:effectExtent l="0" t="0" r="0" b="952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3002DB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78E7978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7AE120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1BF58E1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65937D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7BFF605" w14:textId="01DF252A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A4DD929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790CE56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6948AE47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D60E91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7E9AFA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053C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  <w:gridSpan w:val="2"/>
          </w:tcPr>
          <w:p w14:paraId="12F338C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17D66A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7C5AD1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158EC00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206875A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2763D3D" w14:textId="3406279E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D18487D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7A1E2DD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78891112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CAAE71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9DB9D8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37336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Currículo</w:t>
            </w:r>
          </w:p>
        </w:tc>
        <w:tc>
          <w:tcPr>
            <w:tcW w:w="1306" w:type="dxa"/>
            <w:gridSpan w:val="2"/>
          </w:tcPr>
          <w:p w14:paraId="25BB33A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 que apresenta um pop-up com a descrição do currículo do membro da chapa.</w:t>
            </w:r>
          </w:p>
        </w:tc>
        <w:tc>
          <w:tcPr>
            <w:tcW w:w="1246" w:type="dxa"/>
          </w:tcPr>
          <w:p w14:paraId="19B993F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F6D4B34" w14:textId="57997302" w:rsidR="00E869AB" w:rsidRDefault="00ED35AF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EEB151C" w14:textId="34DDE673" w:rsidR="00E869AB" w:rsidRDefault="00ED35AF" w:rsidP="00ED35A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B959988" w14:textId="02F86564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52FBF62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3CE0FA8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33B8003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D35AF" w:rsidRPr="00F81208" w14:paraId="3605755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78511F" w14:textId="77777777" w:rsidR="00ED35AF" w:rsidRPr="00F81208" w:rsidRDefault="00ED35AF" w:rsidP="00ED35AF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1CCDBB1" w14:textId="7E3D8DC5" w:rsidR="00ED35AF" w:rsidRDefault="00ED35AF" w:rsidP="00ED35A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Carta de Indicação</w:t>
            </w:r>
          </w:p>
        </w:tc>
        <w:tc>
          <w:tcPr>
            <w:tcW w:w="1306" w:type="dxa"/>
            <w:gridSpan w:val="2"/>
          </w:tcPr>
          <w:p w14:paraId="6B14EF70" w14:textId="4243BB7F" w:rsidR="00ED35AF" w:rsidRDefault="00ED35AF" w:rsidP="00ED35A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 que realizar o download do arquivo da carta de Indicação</w:t>
            </w:r>
          </w:p>
        </w:tc>
        <w:tc>
          <w:tcPr>
            <w:tcW w:w="1246" w:type="dxa"/>
          </w:tcPr>
          <w:p w14:paraId="1D32893C" w14:textId="3F3C3F5F" w:rsidR="00ED35AF" w:rsidRDefault="00ED35AF" w:rsidP="00ED35A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6C78BDA" w14:textId="0557EE6A" w:rsidR="00ED35AF" w:rsidRDefault="00ED35AF" w:rsidP="00ED35A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04D07DC" w14:textId="19621640" w:rsidR="00ED35AF" w:rsidRDefault="00ED35AF" w:rsidP="00ED35A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6333858" w14:textId="03470746" w:rsidR="00ED35AF" w:rsidRDefault="00841AC4" w:rsidP="00ED35A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35AF" w:rsidRPr="00F81208" w14:paraId="0B3CCA30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AA138D7" w14:textId="77777777" w:rsidR="00ED35AF" w:rsidRPr="00F81208" w:rsidRDefault="00ED35AF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0E76D4" w14:textId="4EDEE239" w:rsidR="00ED35AF" w:rsidRDefault="00ED35AF" w:rsidP="00ED35A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Declaração Vínculo Docente </w:t>
            </w:r>
          </w:p>
        </w:tc>
        <w:tc>
          <w:tcPr>
            <w:tcW w:w="1306" w:type="dxa"/>
            <w:gridSpan w:val="2"/>
          </w:tcPr>
          <w:p w14:paraId="23F1A458" w14:textId="2EFDF087" w:rsidR="00ED35AF" w:rsidRDefault="00ED35AF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 que realizar o download do arquivo Declaração Vínculo Docente</w:t>
            </w:r>
          </w:p>
        </w:tc>
        <w:tc>
          <w:tcPr>
            <w:tcW w:w="1246" w:type="dxa"/>
          </w:tcPr>
          <w:p w14:paraId="083A8B3B" w14:textId="77777777" w:rsidR="00ED35AF" w:rsidRDefault="00ED35AF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48FBFFF2" w14:textId="77777777" w:rsidR="00ED35AF" w:rsidRDefault="00ED35AF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696B285" w14:textId="77777777" w:rsidR="00ED35AF" w:rsidRDefault="00ED35AF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E4B565B" w14:textId="1D52BFFD" w:rsidR="00ED35AF" w:rsidRDefault="00841AC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_Ref23145190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62CB8595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336FCB00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E869AB" w:rsidRPr="00F81208" w14:paraId="69C1BD8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4D08304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E3EFAC8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1127ABB1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39F26165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228F2D18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869AB" w:rsidRPr="00F81208" w14:paraId="4246BC5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89176C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0F87999A" w14:textId="77777777" w:rsidR="00E869AB" w:rsidRPr="00DD3257" w:rsidRDefault="00E869AB" w:rsidP="00E869AB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976" w:type="dxa"/>
            <w:gridSpan w:val="3"/>
          </w:tcPr>
          <w:p w14:paraId="601C5779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34" w:type="dxa"/>
            <w:gridSpan w:val="3"/>
          </w:tcPr>
          <w:p w14:paraId="3A54B571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831" w:type="dxa"/>
          </w:tcPr>
          <w:p w14:paraId="5EC18CE3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>
              <w:t>N/A</w:t>
            </w:r>
          </w:p>
        </w:tc>
      </w:tr>
    </w:tbl>
    <w:p w14:paraId="3EE73508" w14:textId="7F31EF82" w:rsidR="004703E4" w:rsidRDefault="004703E4" w:rsidP="00AC7F9F">
      <w:pPr>
        <w:pStyle w:val="EstiloPrototipo3"/>
        <w:numPr>
          <w:ilvl w:val="0"/>
          <w:numId w:val="5"/>
        </w:numPr>
      </w:pPr>
      <w:bookmarkStart w:id="23" w:name="_Ref22488232"/>
      <w:r>
        <w:lastRenderedPageBreak/>
        <w:t xml:space="preserve">Chapa </w:t>
      </w:r>
      <w:bookmarkEnd w:id="23"/>
      <w:r w:rsidR="00AD7B88">
        <w:t>Concluída</w:t>
      </w:r>
    </w:p>
    <w:p w14:paraId="3A33381C" w14:textId="0113F007" w:rsidR="0007313D" w:rsidRDefault="00DD79E9" w:rsidP="000B0AF5">
      <w:pPr>
        <w:pStyle w:val="EstiloPrototipo3"/>
      </w:pPr>
      <w:r>
        <w:rPr>
          <w:noProof/>
        </w:rPr>
        <w:drawing>
          <wp:inline distT="0" distB="0" distL="0" distR="0" wp14:anchorId="74EBF32A" wp14:editId="0EABA84D">
            <wp:extent cx="5760085" cy="636651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Concluid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8FD6" w14:textId="77777777" w:rsidR="00E869AB" w:rsidRDefault="00E869AB" w:rsidP="000B0AF5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2EAD644F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D750E2C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6067E85E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CEDF8A0" w14:textId="419C2CD2" w:rsidR="00E869AB" w:rsidRPr="00F81208" w:rsidRDefault="00E869AB" w:rsidP="00B00D14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Chapa </w:t>
            </w:r>
            <w:r w:rsidR="00B00D14">
              <w:rPr>
                <w:sz w:val="24"/>
                <w:szCs w:val="24"/>
              </w:rPr>
              <w:t>Concluída</w:t>
            </w:r>
          </w:p>
        </w:tc>
      </w:tr>
      <w:tr w:rsidR="00E869AB" w:rsidRPr="00F81208" w14:paraId="1EF55C57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D4A3A9D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3B7520E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AD3C5B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953F2A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4904129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D20BBF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4BD7556F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6192280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5E4475A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671BC2">
              <w:rPr>
                <w:b/>
                <w:sz w:val="18"/>
                <w:szCs w:val="18"/>
              </w:rPr>
              <w:lastRenderedPageBreak/>
              <w:t>Conselheiro Federal</w:t>
            </w:r>
            <w:r>
              <w:rPr>
                <w:b/>
                <w:sz w:val="18"/>
                <w:szCs w:val="18"/>
              </w:rPr>
              <w:t xml:space="preserve"> / Conselheiro Estadual</w:t>
            </w:r>
          </w:p>
        </w:tc>
      </w:tr>
      <w:tr w:rsidR="00E869AB" w:rsidRPr="00F81208" w14:paraId="55240990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176B31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07802EF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66188C"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17152CE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que define a ordem de visualização dos membros</w:t>
            </w:r>
          </w:p>
        </w:tc>
        <w:tc>
          <w:tcPr>
            <w:tcW w:w="1246" w:type="dxa"/>
          </w:tcPr>
          <w:p w14:paraId="2268FFA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3124653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C4B2836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A52772C" w14:textId="001BD093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2.5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8B2A328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82A1D02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62A7A9A5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687475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28FC55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093316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69DB84E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CPF para visualizar membro da chapa </w:t>
            </w:r>
            <w:r w:rsidRPr="00A407AA">
              <w:rPr>
                <w:sz w:val="18"/>
                <w:szCs w:val="18"/>
              </w:rPr>
              <w:t xml:space="preserve">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258754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53C6B13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888F661" w14:textId="09C66C3E" w:rsidR="00E869AB" w:rsidRDefault="008F5FF1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9609C97" w14:textId="6D37C75E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A640CEB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B5078D3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69380E3E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45C9B18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EC81D1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E1097F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6DA33A7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2A07EA76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CBA7FE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69CA260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0B2285B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46713BF0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1153A56" w14:textId="5DC011D0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66BA80C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B1A8DAF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14BA2FD5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B2A24D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5AC00CF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2A8044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52B8F40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nome do profissional de acordo com o CPF informado conforme a base do SICCAU e habilita um link no </w:t>
            </w:r>
            <w:r>
              <w:rPr>
                <w:sz w:val="18"/>
                <w:szCs w:val="18"/>
              </w:rPr>
              <w:t>nome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1C76A163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E1A1B9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AA08A4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BE4ADC4" w14:textId="672D9941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EEAFCFD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7F84603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AA29B3C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5596B24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AD40FF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4764C7B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4960CFE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usuário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registro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22153DEB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3F5282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F123A76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9596F9F" w14:textId="41167ABD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71C0DCB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A49CEDB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C91848B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A50143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142D35F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BB39B1C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4452527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usuário conforme base do </w:t>
            </w:r>
            <w:r>
              <w:rPr>
                <w:sz w:val="18"/>
                <w:szCs w:val="18"/>
              </w:rPr>
              <w:lastRenderedPageBreak/>
              <w:t xml:space="preserve">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2532A282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29111B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260A38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06EE915" w14:textId="0A778B99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9F09F72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F21C9EF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6E4C907E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585004" w:rsidRPr="00F81208" w14:paraId="1448518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24E8FC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C0AE550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590BF8C4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conforme confirmação do usuário.</w:t>
            </w:r>
          </w:p>
        </w:tc>
        <w:tc>
          <w:tcPr>
            <w:tcW w:w="1246" w:type="dxa"/>
          </w:tcPr>
          <w:p w14:paraId="3B5354B7" w14:textId="0E9C5E5F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FDD2A85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E1291A" wp14:editId="25F2A76F">
                  <wp:extent cx="518746" cy="87788"/>
                  <wp:effectExtent l="0" t="0" r="0" b="762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" cy="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4F927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90E10C2" wp14:editId="5BA5CE99">
                  <wp:extent cx="501162" cy="84812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6" cy="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5BE56" w14:textId="73C6EF8F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2F3A18C" wp14:editId="578922CB">
                  <wp:extent cx="509808" cy="86275"/>
                  <wp:effectExtent l="0" t="0" r="5080" b="952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13" cy="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</w:tcPr>
          <w:p w14:paraId="36C39227" w14:textId="4308A2A9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7CAC2C1" w14:textId="0FBA3BED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89E1EC3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50EDE9B" w14:textId="77777777" w:rsidR="00585004" w:rsidRPr="00B4132D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167EA9E4" w14:textId="77777777" w:rsidR="00585004" w:rsidRPr="003C0CB6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EC8097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6D007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B6925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441902A6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4AFFF6C" wp14:editId="1EE6C6FA">
                  <wp:extent cx="257175" cy="247650"/>
                  <wp:effectExtent l="0" t="0" r="9525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E877B7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7E99347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567D983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2B451C4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55A55F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59FADFB" w14:textId="08397D7C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9E24F33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A052947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530D42C9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ABD865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B20CC8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453929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252B772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66C184D" wp14:editId="4BECED48">
                  <wp:extent cx="247650" cy="28575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F8629B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28FC486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71732E6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AC6FC3A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EC737E0" w14:textId="2BC7BA7D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BB7817C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9EF6EA6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7174D934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4165791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3D6B6F4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F358D3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6476C03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B57BC8B" wp14:editId="4FE91515">
                  <wp:extent cx="200025" cy="238125"/>
                  <wp:effectExtent l="0" t="0" r="9525" b="9525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AB8938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5601BAC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B67385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1EA19F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CF395FC" w14:textId="5065CC6D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7CDE2A6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07CEF1F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23EE328F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7D95F680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82A1151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0E740B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BDAB8BF" wp14:editId="50EE435D">
                  <wp:extent cx="238125" cy="285750"/>
                  <wp:effectExtent l="0" t="0" r="9525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2AB9D9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7CC9077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7302BC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E0B8EEA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C766DE4" w14:textId="655C60D3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662973A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F5045EB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  <w:p w14:paraId="3597048A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5510670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D1E7A91" w14:textId="77777777" w:rsidR="00E869AB" w:rsidRPr="00E27D8B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E869AB" w:rsidRPr="00F81208" w14:paraId="0DF5303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70B09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E3413CE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E27D8B">
              <w:rPr>
                <w:sz w:val="18"/>
                <w:szCs w:val="18"/>
              </w:rPr>
              <w:t>Alterar</w:t>
            </w:r>
          </w:p>
        </w:tc>
        <w:tc>
          <w:tcPr>
            <w:tcW w:w="1306" w:type="dxa"/>
            <w:gridSpan w:val="2"/>
          </w:tcPr>
          <w:p w14:paraId="0EE8BC7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botão, o sistema redireciona para a interface </w:t>
            </w:r>
            <w:r w:rsidRPr="00B14F3B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B14F3B">
              <w:rPr>
                <w:color w:val="31849B" w:themeColor="accent5" w:themeShade="BF"/>
                <w:sz w:val="18"/>
                <w:szCs w:val="18"/>
              </w:rPr>
              <w:instrText xml:space="preserve"> REF _Ref22477065 \r \h </w:instrText>
            </w:r>
            <w:r w:rsidRPr="00B14F3B">
              <w:rPr>
                <w:color w:val="31849B" w:themeColor="accent5" w:themeShade="BF"/>
                <w:sz w:val="18"/>
                <w:szCs w:val="18"/>
              </w:rPr>
            </w:r>
            <w:r w:rsidRPr="00B14F3B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B14F3B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B14F3B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FF0000"/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11924FD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50E7AB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786CFD8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9E053A1" w14:textId="18BA5D16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_Ref22488556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2.4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4184F8A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2486B74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F4F0C11" w14:textId="77777777" w:rsidR="00E869AB" w:rsidRPr="00E27D8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168EDA9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</w:t>
            </w:r>
            <w:r>
              <w:rPr>
                <w:sz w:val="18"/>
                <w:szCs w:val="18"/>
              </w:rPr>
              <w:lastRenderedPageBreak/>
              <w:t>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0164BAC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105E620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FE35215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ED09CB3" w14:textId="3022CFA2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2.3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71AAE06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3B02E6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8F1B9C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7C6FF6C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6E5A3B8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6AB90B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EDBF6D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798F2E3" w14:textId="291559D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2.3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579098E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4370C05D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3D6B9861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146F66A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7A681D31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0734D518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10DFA99A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6F7A2F0A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D2566F" w:rsidRPr="00F81208" w14:paraId="5E0F74D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7D58B6D" w14:textId="77777777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4652A8E5" w14:textId="2EE7FA6D" w:rsidR="00D2566F" w:rsidRDefault="00D2566F" w:rsidP="00D2566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Atualizar </w:t>
            </w:r>
          </w:p>
        </w:tc>
        <w:tc>
          <w:tcPr>
            <w:tcW w:w="2976" w:type="dxa"/>
            <w:gridSpan w:val="3"/>
          </w:tcPr>
          <w:p w14:paraId="6C2630EE" w14:textId="147EFC1F" w:rsidR="00D2566F" w:rsidRDefault="00D2566F" w:rsidP="00D2566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atualizar as informações da interface</w:t>
            </w:r>
          </w:p>
        </w:tc>
        <w:tc>
          <w:tcPr>
            <w:tcW w:w="1134" w:type="dxa"/>
            <w:gridSpan w:val="3"/>
          </w:tcPr>
          <w:p w14:paraId="10300F34" w14:textId="669AE08A" w:rsidR="00D2566F" w:rsidRPr="00EC175D" w:rsidRDefault="00D2566F" w:rsidP="00D256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EC3F15E" w14:textId="5EA4FF93" w:rsidR="00D2566F" w:rsidRPr="00F81208" w:rsidRDefault="00D2566F" w:rsidP="00D2566F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D2566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566F">
              <w:rPr>
                <w:color w:val="31849B" w:themeColor="accent5" w:themeShade="BF"/>
                <w:sz w:val="18"/>
                <w:szCs w:val="18"/>
              </w:rPr>
              <w:instrText xml:space="preserve"> REF _Ref25328845 \r \h </w:instrText>
            </w:r>
            <w:r w:rsidRPr="00D2566F">
              <w:rPr>
                <w:color w:val="31849B" w:themeColor="accent5" w:themeShade="BF"/>
                <w:sz w:val="18"/>
                <w:szCs w:val="18"/>
              </w:rPr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2.10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0360D7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3C1A3EB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16BA50A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04B5E2AE" w14:textId="77777777" w:rsidR="00E869AB" w:rsidRPr="00EC175D" w:rsidRDefault="00E869AB" w:rsidP="00E869AB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50C5DAEB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516C3B91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3A59772A" w14:textId="3BFBCC08" w:rsidR="0020629F" w:rsidRDefault="007E34C3" w:rsidP="0020629F">
      <w:pPr>
        <w:pStyle w:val="EstiloPrototipo3"/>
      </w:pPr>
      <w:bookmarkStart w:id="24" w:name="_Ref22048625"/>
      <w:r>
        <w:rPr>
          <w:noProof/>
        </w:rPr>
        <w:lastRenderedPageBreak/>
        <w:drawing>
          <wp:inline distT="0" distB="0" distL="0" distR="0" wp14:anchorId="45CF17A9" wp14:editId="6FF99B80">
            <wp:extent cx="5760085" cy="6432550"/>
            <wp:effectExtent l="0" t="0" r="0" b="63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oncluid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2FA7" w14:textId="77777777" w:rsidR="007E34C3" w:rsidRDefault="007E34C3" w:rsidP="0020629F">
      <w:pPr>
        <w:pStyle w:val="EstiloPrototipo3"/>
      </w:pPr>
    </w:p>
    <w:p w14:paraId="586E9AD6" w14:textId="55CF66A9" w:rsidR="007E34C3" w:rsidRDefault="007E34C3" w:rsidP="0020629F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73560A09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3BF0CAD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169CDF4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6CBE1A9" w14:textId="14094561" w:rsidR="00E869AB" w:rsidRPr="00F81208" w:rsidRDefault="00E869AB" w:rsidP="00B00D14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Chapa </w:t>
            </w:r>
            <w:r w:rsidR="00B00D14">
              <w:rPr>
                <w:sz w:val="24"/>
                <w:szCs w:val="24"/>
              </w:rPr>
              <w:t>Concluída</w:t>
            </w:r>
          </w:p>
        </w:tc>
      </w:tr>
      <w:tr w:rsidR="00E869AB" w:rsidRPr="00F81208" w14:paraId="440C283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B2F245A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A925DF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C2AF12B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672D9F5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2F2075F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0B59E57D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12C5A9B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3518BD9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16EDCC9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671BC2">
              <w:rPr>
                <w:b/>
                <w:sz w:val="18"/>
                <w:szCs w:val="18"/>
              </w:rPr>
              <w:lastRenderedPageBreak/>
              <w:t>Conselheiro Federal</w:t>
            </w:r>
            <w:r>
              <w:rPr>
                <w:b/>
                <w:sz w:val="18"/>
                <w:szCs w:val="18"/>
              </w:rPr>
              <w:t xml:space="preserve"> / Conselheiro Estadual</w:t>
            </w:r>
          </w:p>
        </w:tc>
      </w:tr>
      <w:tr w:rsidR="00E869AB" w:rsidRPr="00F81208" w14:paraId="2A3508FA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12E615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B59EAE7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66188C"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039569A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que define a ordem de visualização dos membros</w:t>
            </w:r>
          </w:p>
        </w:tc>
        <w:tc>
          <w:tcPr>
            <w:tcW w:w="1246" w:type="dxa"/>
          </w:tcPr>
          <w:p w14:paraId="1602D4F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05B071B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D06D0C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984E3BF" w14:textId="51FB2508" w:rsidR="00E869AB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2.5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A21F4B9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3B62AFB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2E9BCDDB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5505CFB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FA61E0F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2DC0AF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3E9DF76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CPF para visualizar membro da chapa </w:t>
            </w:r>
            <w:r w:rsidRPr="00A407AA">
              <w:rPr>
                <w:sz w:val="18"/>
                <w:szCs w:val="18"/>
              </w:rPr>
              <w:t xml:space="preserve">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4D2826E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1869E7A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1E9BDAD" w14:textId="7780BE6C" w:rsidR="00E869AB" w:rsidRDefault="008F5FF1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F1E69EA" w14:textId="7FDA7713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CD22E90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651548F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925AA5F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503E144F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AFF353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BAA4C1D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1F36BE0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122566BE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FE34A16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0D9DF74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002404A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0D28A48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80F8DF4" w14:textId="49479CF2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7C5886A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00F478F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15393F4C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77C1B465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89E026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0CEEBE1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7D3BF51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0035A7AF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56E86A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C311A6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2CE9FD6" w14:textId="4F74C384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BD693FB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1F7E9B7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3ECDC9C1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B4EF108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D328B3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714896F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69E9653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usuário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registro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39DC5BBA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5B7AE4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2A502F5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F6F107A" w14:textId="30EA0818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2D7D6E4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D5BA6A5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6014DC29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760EA32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E81751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776654D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6419024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usuário conforme base do </w:t>
            </w:r>
            <w:r>
              <w:rPr>
                <w:sz w:val="18"/>
                <w:szCs w:val="18"/>
              </w:rPr>
              <w:lastRenderedPageBreak/>
              <w:t xml:space="preserve">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2E7A412E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323493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BBBC195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CFE305F" w14:textId="09B6EF53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E926BAE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239AA69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94B3A77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585004" w:rsidRPr="00F81208" w14:paraId="7569451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A96B4D0" w14:textId="77777777" w:rsidR="00585004" w:rsidRPr="00F81208" w:rsidRDefault="00585004" w:rsidP="00585004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2A363B4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0134EFEC" w14:textId="77777777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conforme confirmação do usuário.</w:t>
            </w:r>
          </w:p>
        </w:tc>
        <w:tc>
          <w:tcPr>
            <w:tcW w:w="1246" w:type="dxa"/>
          </w:tcPr>
          <w:p w14:paraId="66E4EA34" w14:textId="5AC0E3C8" w:rsidR="00585004" w:rsidRDefault="00585004" w:rsidP="0058500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4EF4CB8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5C35BCC" wp14:editId="12A59540">
                  <wp:extent cx="518746" cy="87788"/>
                  <wp:effectExtent l="0" t="0" r="0" b="762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" cy="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EF93F" w14:textId="77777777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55B808E" wp14:editId="525FAC4A">
                  <wp:extent cx="501162" cy="848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6" cy="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9B2F1" w14:textId="658CCDE3" w:rsidR="00585004" w:rsidRDefault="00585004" w:rsidP="00585004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B617185" wp14:editId="244CBE9B">
                  <wp:extent cx="509808" cy="86275"/>
                  <wp:effectExtent l="0" t="0" r="5080" b="952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13" cy="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</w:tcPr>
          <w:p w14:paraId="6452BBFD" w14:textId="2F38F822" w:rsidR="00585004" w:rsidRDefault="00585004" w:rsidP="0058500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502BD3D" w14:textId="7C60F9F9" w:rsidR="00585004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522AF50" w14:textId="77777777" w:rsidR="00585004" w:rsidRPr="00CE7704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EAC8E50" w14:textId="77777777" w:rsidR="00585004" w:rsidRPr="00B4132D" w:rsidRDefault="00585004" w:rsidP="00585004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3CDC95BD" w14:textId="77777777" w:rsidR="00585004" w:rsidRPr="003C0CB6" w:rsidRDefault="00585004" w:rsidP="0058500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E83C44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28D07A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76B92C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54EA6821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59B558" wp14:editId="728EC4F6">
                  <wp:extent cx="257175" cy="247650"/>
                  <wp:effectExtent l="0" t="0" r="9525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FA9AEA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6B9E0F6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29C13730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746EE76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DB058BF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1497AD1" w14:textId="37F7977B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AF97F31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091376C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7E07DBAF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B90D76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0DD3C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D832A8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0C043D5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A2702F5" wp14:editId="75A958ED">
                  <wp:extent cx="247650" cy="28575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9B2DFF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7E46F5F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3582DB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8DEF63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C994871" w14:textId="379E71CA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F7CFF6D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95FD369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C3E42AE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4D03E45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EA3EA6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1651BE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6EED6C7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CC579D3" wp14:editId="3EDF8C10">
                  <wp:extent cx="200025" cy="238125"/>
                  <wp:effectExtent l="0" t="0" r="9525" b="952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567573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0888C8B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28A07F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460CB5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0651044" w14:textId="7B8CA93F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02DB466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46E5E05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919C769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F3E1A09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5C4F6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55EDBD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10D17C2" wp14:editId="0E552E11">
                  <wp:extent cx="238125" cy="285750"/>
                  <wp:effectExtent l="0" t="0" r="9525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32399A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77CA3C0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46E111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D9287E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973AB7C" w14:textId="35A629CF" w:rsidR="00E869AB" w:rsidRDefault="002F51B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_Ref22489456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586B1B4" w14:textId="77777777" w:rsidR="00E869AB" w:rsidRPr="00CE7704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B5C1151" w14:textId="77777777" w:rsidR="00E869AB" w:rsidRPr="00B4132D" w:rsidRDefault="00E869AB" w:rsidP="00225ED7">
            <w:pPr>
              <w:pStyle w:val="Pargrafoda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  <w:p w14:paraId="461142D7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4BA15B5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C797C46" w14:textId="77777777" w:rsidR="00E869AB" w:rsidRPr="00E27D8B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E869AB" w:rsidRPr="00F81208" w14:paraId="71D2443F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396D7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E2896A4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E27D8B">
              <w:rPr>
                <w:sz w:val="18"/>
                <w:szCs w:val="18"/>
              </w:rPr>
              <w:t>Alterar</w:t>
            </w:r>
          </w:p>
        </w:tc>
        <w:tc>
          <w:tcPr>
            <w:tcW w:w="1306" w:type="dxa"/>
            <w:gridSpan w:val="2"/>
          </w:tcPr>
          <w:p w14:paraId="1627DE7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botão, o sistema redireciona para a interface </w:t>
            </w:r>
            <w:r w:rsidRPr="00B14F3B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B14F3B">
              <w:rPr>
                <w:color w:val="31849B" w:themeColor="accent5" w:themeShade="BF"/>
                <w:sz w:val="18"/>
                <w:szCs w:val="18"/>
              </w:rPr>
              <w:instrText xml:space="preserve"> REF _Ref22050463 \r \h </w:instrText>
            </w:r>
            <w:r w:rsidRPr="00B14F3B">
              <w:rPr>
                <w:color w:val="31849B" w:themeColor="accent5" w:themeShade="BF"/>
                <w:sz w:val="18"/>
                <w:szCs w:val="18"/>
              </w:rPr>
            </w:r>
            <w:r w:rsidRPr="00B14F3B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B14F3B">
              <w:rPr>
                <w:color w:val="31849B" w:themeColor="accent5" w:themeShade="BF"/>
                <w:sz w:val="18"/>
                <w:szCs w:val="18"/>
              </w:rPr>
              <w:t>P04</w:t>
            </w:r>
            <w:r w:rsidRPr="00B14F3B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128DEFE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A39D3C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77F399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6D20337" w14:textId="20990955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_Ref22488556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2.4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0DAA8DC1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A911B0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BC7866F" w14:textId="77777777" w:rsidR="00E869AB" w:rsidRPr="00E27D8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507D197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botão, o sistema automaticamente envia </w:t>
            </w:r>
            <w:r>
              <w:rPr>
                <w:sz w:val="18"/>
                <w:szCs w:val="18"/>
              </w:rPr>
              <w:lastRenderedPageBreak/>
              <w:t>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6A465BC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283B6C3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AB40135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69F05B4" w14:textId="45015212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2.3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4B26C5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30CE3E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08FF70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2E038BE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591BBD2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834F73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2FC0FC8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AF64498" w14:textId="0CE6D923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2F51B4">
              <w:rPr>
                <w:color w:val="31849B" w:themeColor="accent5" w:themeShade="BF"/>
                <w:sz w:val="18"/>
                <w:szCs w:val="18"/>
              </w:rPr>
              <w:instrText xml:space="preserve"> REF _Ref23143876 \r \h </w:instrText>
            </w:r>
            <w:r w:rsidR="002F51B4">
              <w:rPr>
                <w:color w:val="31849B" w:themeColor="accent5" w:themeShade="BF"/>
                <w:sz w:val="18"/>
                <w:szCs w:val="18"/>
              </w:rPr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2F51B4">
              <w:rPr>
                <w:color w:val="31849B" w:themeColor="accent5" w:themeShade="BF"/>
                <w:sz w:val="18"/>
                <w:szCs w:val="18"/>
              </w:rPr>
              <w:t>2.3</w:t>
            </w:r>
            <w:r w:rsidR="002F51B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17610CA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3BF3E9E7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1E5CA3A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012F0BF5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04EA6CB5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058FFCC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615A023E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5514E9DD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D2566F" w:rsidRPr="00F81208" w14:paraId="00C13D8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5E88B9C0" w14:textId="77777777" w:rsidR="00D2566F" w:rsidRPr="00EC175D" w:rsidRDefault="00D2566F" w:rsidP="00D2566F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E4AD5B7" w14:textId="3C98E6CB" w:rsidR="00D2566F" w:rsidRDefault="00D2566F" w:rsidP="00D2566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Atualizar </w:t>
            </w:r>
          </w:p>
        </w:tc>
        <w:tc>
          <w:tcPr>
            <w:tcW w:w="2976" w:type="dxa"/>
            <w:gridSpan w:val="3"/>
          </w:tcPr>
          <w:p w14:paraId="57F59496" w14:textId="50DAC01A" w:rsidR="00D2566F" w:rsidRDefault="00D2566F" w:rsidP="00D2566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atualizar as informações da interface</w:t>
            </w:r>
          </w:p>
        </w:tc>
        <w:tc>
          <w:tcPr>
            <w:tcW w:w="1134" w:type="dxa"/>
            <w:gridSpan w:val="3"/>
          </w:tcPr>
          <w:p w14:paraId="035226CC" w14:textId="730894C9" w:rsidR="00D2566F" w:rsidRPr="00EC175D" w:rsidRDefault="00D2566F" w:rsidP="00D256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01A70D98" w14:textId="2B40E014" w:rsidR="00D2566F" w:rsidRPr="00F81208" w:rsidRDefault="00D2566F" w:rsidP="00D2566F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D2566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566F">
              <w:rPr>
                <w:color w:val="31849B" w:themeColor="accent5" w:themeShade="BF"/>
                <w:sz w:val="18"/>
                <w:szCs w:val="18"/>
              </w:rPr>
              <w:instrText xml:space="preserve"> REF _Ref25328845 \r \h </w:instrText>
            </w:r>
            <w:r w:rsidRPr="00D2566F">
              <w:rPr>
                <w:color w:val="31849B" w:themeColor="accent5" w:themeShade="BF"/>
                <w:sz w:val="18"/>
                <w:szCs w:val="18"/>
              </w:rPr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2.10</w:t>
            </w:r>
            <w:r w:rsidRPr="00D2566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566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5835ADCF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2FEBB0B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615A877C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690C8EDD" w14:textId="77777777" w:rsidR="00E869AB" w:rsidRPr="00EC175D" w:rsidRDefault="00E869AB" w:rsidP="00E869AB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21D1A6ED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02FDA87E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7B4D2A71" w14:textId="77777777" w:rsidR="00A73DFE" w:rsidRDefault="00A73DFE" w:rsidP="00A73DFE">
      <w:pPr>
        <w:pStyle w:val="EstiloPrototipo3"/>
        <w:ind w:left="720"/>
      </w:pPr>
    </w:p>
    <w:p w14:paraId="7CE806F7" w14:textId="77777777" w:rsidR="00F466B9" w:rsidRDefault="00F466B9" w:rsidP="00A73DFE">
      <w:pPr>
        <w:pStyle w:val="EstiloPrototipo3"/>
        <w:ind w:left="720"/>
      </w:pPr>
    </w:p>
    <w:p w14:paraId="04FEE9F0" w14:textId="73EAF7F7" w:rsidR="006E4712" w:rsidRDefault="006E4712" w:rsidP="00AC7F9F">
      <w:pPr>
        <w:pStyle w:val="EstiloPrototipo3"/>
        <w:numPr>
          <w:ilvl w:val="0"/>
          <w:numId w:val="5"/>
        </w:numPr>
      </w:pPr>
      <w:bookmarkStart w:id="25" w:name="_Ref27646238"/>
      <w:bookmarkStart w:id="26" w:name="_Ref22118955"/>
      <w:r>
        <w:t>Aba Plataforma Eleitoral/Redes Sociais</w:t>
      </w:r>
      <w:bookmarkEnd w:id="25"/>
    </w:p>
    <w:p w14:paraId="27E0BE22" w14:textId="520AC371" w:rsidR="006E4712" w:rsidRDefault="007223D9" w:rsidP="007223D9">
      <w:pPr>
        <w:pStyle w:val="EstiloPrototipo3"/>
        <w:ind w:left="284"/>
      </w:pPr>
      <w:r>
        <w:rPr>
          <w:noProof/>
        </w:rPr>
        <w:drawing>
          <wp:inline distT="0" distB="0" distL="0" distR="0" wp14:anchorId="01F8B6AC" wp14:editId="007DCFB4">
            <wp:extent cx="5760085" cy="598487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clui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18F6" w14:textId="77777777" w:rsidR="007223D9" w:rsidRDefault="007223D9" w:rsidP="007223D9">
      <w:pPr>
        <w:pStyle w:val="EstiloPrototipo3"/>
        <w:ind w:left="284"/>
      </w:pPr>
    </w:p>
    <w:p w14:paraId="449D8B28" w14:textId="77777777" w:rsidR="007223D9" w:rsidRDefault="007223D9" w:rsidP="007223D9">
      <w:pPr>
        <w:pStyle w:val="EstiloPrototipo3"/>
        <w:ind w:left="284"/>
      </w:pPr>
    </w:p>
    <w:p w14:paraId="6AF045AF" w14:textId="77777777" w:rsidR="007223D9" w:rsidRDefault="007223D9" w:rsidP="007223D9">
      <w:pPr>
        <w:pStyle w:val="EstiloPrototipo3"/>
        <w:ind w:left="284"/>
      </w:pPr>
    </w:p>
    <w:p w14:paraId="1EAE47B5" w14:textId="77777777" w:rsidR="007223D9" w:rsidRDefault="007223D9" w:rsidP="007223D9">
      <w:pPr>
        <w:pStyle w:val="EstiloPrototipo3"/>
        <w:ind w:left="284"/>
      </w:pPr>
    </w:p>
    <w:p w14:paraId="1F01AB6B" w14:textId="77777777" w:rsidR="007223D9" w:rsidRDefault="007223D9" w:rsidP="007223D9">
      <w:pPr>
        <w:pStyle w:val="EstiloPrototipo3"/>
        <w:ind w:left="284"/>
      </w:pPr>
    </w:p>
    <w:p w14:paraId="27CEED62" w14:textId="77777777" w:rsidR="00AC7F9F" w:rsidRPr="00F81208" w:rsidRDefault="00AC7F9F" w:rsidP="00AC7F9F">
      <w:pPr>
        <w:pStyle w:val="EstiloPrototipo3"/>
        <w:numPr>
          <w:ilvl w:val="0"/>
          <w:numId w:val="5"/>
        </w:numPr>
      </w:pPr>
      <w:r w:rsidRPr="00F81208">
        <w:lastRenderedPageBreak/>
        <w:t>Tela Inicial:</w:t>
      </w:r>
      <w:bookmarkEnd w:id="15"/>
      <w:bookmarkEnd w:id="24"/>
      <w:bookmarkEnd w:id="26"/>
    </w:p>
    <w:p w14:paraId="62366E1F" w14:textId="2DAD48E1" w:rsidR="00AC7F9F" w:rsidRPr="00F81208" w:rsidRDefault="009A3DE7" w:rsidP="00AC7F9F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6BD1990E" wp14:editId="17DD837E">
            <wp:extent cx="5760085" cy="433324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ublicar_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8FF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516D36EE" w14:textId="77777777" w:rsidR="003C638A" w:rsidRPr="00F81208" w:rsidRDefault="003C638A" w:rsidP="00AC7F9F">
      <w:pPr>
        <w:pStyle w:val="EstiloPrototipo3"/>
        <w:jc w:val="center"/>
        <w:rPr>
          <w:noProof/>
        </w:rPr>
      </w:pPr>
    </w:p>
    <w:p w14:paraId="53F68FA4" w14:textId="77777777" w:rsidR="000514D4" w:rsidRPr="00F81208" w:rsidRDefault="00CE176F" w:rsidP="0030370F">
      <w:pPr>
        <w:pStyle w:val="Ttulo2"/>
        <w:numPr>
          <w:ilvl w:val="0"/>
          <w:numId w:val="0"/>
        </w:numPr>
        <w:spacing w:before="240"/>
      </w:pPr>
      <w:bookmarkStart w:id="27" w:name="_Toc22732808"/>
      <w:r w:rsidRPr="00F81208">
        <w:t>CRITÉRIOS DE ACEITE</w:t>
      </w:r>
      <w:bookmarkEnd w:id="27"/>
    </w:p>
    <w:p w14:paraId="34F179F8" w14:textId="77777777" w:rsidR="0030370F" w:rsidRPr="00F8120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F81208">
        <w:rPr>
          <w:b/>
          <w:color w:val="auto"/>
        </w:rPr>
        <w:t xml:space="preserve">Premissa: </w:t>
      </w:r>
    </w:p>
    <w:p w14:paraId="2BA75331" w14:textId="78C20148" w:rsidR="00790F8E" w:rsidRPr="00A570B2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F81208">
        <w:t>Esta história deve ser executada quando o usuário acessa</w:t>
      </w:r>
      <w:r w:rsidR="0056045C" w:rsidRPr="00F81208">
        <w:t>r</w:t>
      </w:r>
      <w:r w:rsidRPr="00F81208">
        <w:t xml:space="preserve"> </w:t>
      </w:r>
      <w:r w:rsidR="00085B8A">
        <w:t xml:space="preserve">no módulo profissional </w:t>
      </w:r>
      <w:r w:rsidRPr="00F81208">
        <w:t>a opção “</w:t>
      </w:r>
      <w:r w:rsidR="00B00B8B" w:rsidRPr="00F81208">
        <w:t>Menu&gt;&gt;</w:t>
      </w:r>
      <w:r w:rsidR="0079396E">
        <w:t>Chapa</w:t>
      </w:r>
      <w:r w:rsidR="00C0073D">
        <w:t>&gt;&gt;</w:t>
      </w:r>
      <w:r w:rsidR="00A570B2">
        <w:t xml:space="preserve">Cadastrar / </w:t>
      </w:r>
      <w:r w:rsidR="00CA1071">
        <w:t>Visualizar</w:t>
      </w:r>
      <w:r w:rsidR="00085B8A">
        <w:t xml:space="preserve"> Chapa</w:t>
      </w:r>
      <w:r w:rsidRPr="00F81208">
        <w:t>.</w:t>
      </w:r>
      <w:r w:rsidR="00B00B8B" w:rsidRPr="00F81208">
        <w:t xml:space="preserve"> </w:t>
      </w:r>
      <w:r w:rsidR="00B00B8B" w:rsidRPr="00F81208">
        <w:rPr>
          <w:color w:val="31849B" w:themeColor="accent5" w:themeShade="BF"/>
        </w:rPr>
        <w:t>[</w:t>
      </w:r>
      <w:r w:rsidR="00C0073D">
        <w:rPr>
          <w:color w:val="31849B" w:themeColor="accent5" w:themeShade="BF"/>
        </w:rPr>
        <w:fldChar w:fldCharType="begin"/>
      </w:r>
      <w:r w:rsidR="00C0073D">
        <w:rPr>
          <w:color w:val="31849B" w:themeColor="accent5" w:themeShade="BF"/>
        </w:rPr>
        <w:instrText xml:space="preserve"> REF _Ref13579930 \r \h </w:instrText>
      </w:r>
      <w:r w:rsidR="00C0073D">
        <w:rPr>
          <w:color w:val="31849B" w:themeColor="accent5" w:themeShade="BF"/>
        </w:rPr>
      </w:r>
      <w:r w:rsidR="00C0073D">
        <w:rPr>
          <w:color w:val="31849B" w:themeColor="accent5" w:themeShade="BF"/>
        </w:rPr>
        <w:fldChar w:fldCharType="separate"/>
      </w:r>
      <w:r w:rsidR="00C0073D">
        <w:rPr>
          <w:color w:val="31849B" w:themeColor="accent5" w:themeShade="BF"/>
        </w:rPr>
        <w:t>P01</w:t>
      </w:r>
      <w:r w:rsidR="00C0073D">
        <w:rPr>
          <w:color w:val="31849B" w:themeColor="accent5" w:themeShade="BF"/>
        </w:rPr>
        <w:fldChar w:fldCharType="end"/>
      </w:r>
      <w:r w:rsidR="00B00B8B" w:rsidRPr="00F81208">
        <w:rPr>
          <w:color w:val="31849B" w:themeColor="accent5" w:themeShade="BF"/>
        </w:rPr>
        <w:t>]</w:t>
      </w:r>
      <w:r w:rsidR="00BA1F8B" w:rsidRPr="00F81208">
        <w:rPr>
          <w:color w:val="31849B" w:themeColor="accent5" w:themeShade="BF"/>
        </w:rPr>
        <w:t xml:space="preserve"> </w:t>
      </w:r>
      <w:r w:rsidR="007B3029">
        <w:rPr>
          <w:color w:val="31849B" w:themeColor="accent5" w:themeShade="BF"/>
        </w:rPr>
        <w:t>[</w:t>
      </w:r>
      <w:r w:rsidR="007B3029">
        <w:rPr>
          <w:color w:val="31849B" w:themeColor="accent5" w:themeShade="BF"/>
        </w:rPr>
        <w:fldChar w:fldCharType="begin"/>
      </w:r>
      <w:r w:rsidR="007B3029">
        <w:rPr>
          <w:color w:val="31849B" w:themeColor="accent5" w:themeShade="BF"/>
        </w:rPr>
        <w:instrText xml:space="preserve"> REF _Ref22302049 \r \h </w:instrText>
      </w:r>
      <w:r w:rsidR="007B3029">
        <w:rPr>
          <w:color w:val="31849B" w:themeColor="accent5" w:themeShade="BF"/>
        </w:rPr>
      </w:r>
      <w:r w:rsidR="007B3029">
        <w:rPr>
          <w:color w:val="31849B" w:themeColor="accent5" w:themeShade="BF"/>
        </w:rPr>
        <w:fldChar w:fldCharType="separate"/>
      </w:r>
      <w:r w:rsidR="007B3029">
        <w:rPr>
          <w:color w:val="31849B" w:themeColor="accent5" w:themeShade="BF"/>
        </w:rPr>
        <w:t>P02</w:t>
      </w:r>
      <w:r w:rsidR="007B3029">
        <w:rPr>
          <w:color w:val="31849B" w:themeColor="accent5" w:themeShade="BF"/>
        </w:rPr>
        <w:fldChar w:fldCharType="end"/>
      </w:r>
      <w:r w:rsidR="007B3029">
        <w:rPr>
          <w:color w:val="31849B" w:themeColor="accent5" w:themeShade="BF"/>
        </w:rPr>
        <w:t>]</w:t>
      </w:r>
    </w:p>
    <w:p w14:paraId="2C9FF2FB" w14:textId="4256A089" w:rsidR="00A570B2" w:rsidRPr="00A03796" w:rsidRDefault="00A570B2" w:rsidP="00A570B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bookmarkStart w:id="28" w:name="_Ref27399646"/>
      <w:r w:rsidRPr="00A03796">
        <w:rPr>
          <w:color w:val="auto"/>
        </w:rPr>
        <w:t xml:space="preserve">Após a Data Fim da 2.1Atividade Secundaria, o nome do sub menu deve ser alterado de Cadastrar Chapa para </w:t>
      </w:r>
      <w:r w:rsidRPr="00A03796">
        <w:rPr>
          <w:color w:val="31849B" w:themeColor="accent5" w:themeShade="BF"/>
        </w:rPr>
        <w:t>Visualizar Chapa.</w:t>
      </w:r>
      <w:r>
        <w:rPr>
          <w:color w:val="31849B" w:themeColor="accent5" w:themeShade="BF"/>
        </w:rPr>
        <w:t xml:space="preserve"> </w:t>
      </w:r>
      <w:r w:rsidRPr="000872CF">
        <w:rPr>
          <w:rStyle w:val="Refdenotaderodap"/>
          <w:color w:val="31849B" w:themeColor="accent5" w:themeShade="BF"/>
          <w:highlight w:val="yellow"/>
        </w:rPr>
        <w:footnoteReference w:id="1"/>
      </w:r>
      <w:bookmarkEnd w:id="28"/>
    </w:p>
    <w:p w14:paraId="7E1C3639" w14:textId="77777777" w:rsidR="00207061" w:rsidRDefault="00207061" w:rsidP="0020706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>
        <w:t>O usuário (Profissional) deve estar autenticado no sistema eleitoral e deve ter as permissões conforme descritas nas regras desta estória;</w:t>
      </w:r>
    </w:p>
    <w:p w14:paraId="3DC6F7B3" w14:textId="6CE16194" w:rsidR="004976BF" w:rsidRDefault="004976BF" w:rsidP="00FF46A3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F877B8">
        <w:t xml:space="preserve">A declaração é definida na </w:t>
      </w:r>
      <w:r w:rsidR="00D64AC4">
        <w:t xml:space="preserve">estória </w:t>
      </w:r>
      <w:r w:rsidR="00D64AC4" w:rsidRPr="00F877B8">
        <w:t>HST</w:t>
      </w:r>
      <w:r w:rsidRPr="00207061">
        <w:rPr>
          <w:b/>
        </w:rPr>
        <w:t>05</w:t>
      </w:r>
      <w:r w:rsidRPr="00F877B8">
        <w:t xml:space="preserve">_Parametrizar Declaração da </w:t>
      </w:r>
      <w:r w:rsidRPr="00207061">
        <w:rPr>
          <w:b/>
        </w:rPr>
        <w:t>OS 979</w:t>
      </w:r>
      <w:r w:rsidRPr="00F877B8">
        <w:t>, devendo esta história utilizar essa base como referência;</w:t>
      </w:r>
    </w:p>
    <w:p w14:paraId="44C5F9E6" w14:textId="1706EB73" w:rsidR="00D64AC4" w:rsidRDefault="00D64AC4" w:rsidP="00D64AC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lastRenderedPageBreak/>
        <w:t>O cabeçalho e o rodapé são parametrizados na HST011_Parametrizar Cabeçalho Rodapé,</w:t>
      </w:r>
      <w:r w:rsidRPr="00F877B8">
        <w:t xml:space="preserve"> devendo esta história utilizar essa base como referência;</w:t>
      </w:r>
    </w:p>
    <w:p w14:paraId="7A10D441" w14:textId="77777777" w:rsidR="00D64AC4" w:rsidRDefault="00D64AC4" w:rsidP="00D64AC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t>O e-mail é parametrizado na estória HTS012_Parametrizar Corpo_E-Mail</w:t>
      </w:r>
      <w:r w:rsidRPr="00F877B8">
        <w:t>, devendo esta história utilizar essa base como referência;</w:t>
      </w:r>
    </w:p>
    <w:p w14:paraId="178F2B54" w14:textId="78D68AEF" w:rsidR="00D64AC4" w:rsidRPr="00F877B8" w:rsidRDefault="00D64AC4" w:rsidP="004976B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t>A definição dos e-mail e declaração a serem utilizadas serão definidas na HST020_Definir_Declaração_E-Mail.</w:t>
      </w:r>
    </w:p>
    <w:p w14:paraId="22700044" w14:textId="77777777" w:rsidR="004976BF" w:rsidRPr="00F81208" w:rsidRDefault="004976BF" w:rsidP="004976B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225AD4F" w14:textId="77777777" w:rsidR="005347DF" w:rsidRPr="00F81208" w:rsidRDefault="005347DF" w:rsidP="005347DF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665F158B" w14:textId="77777777" w:rsidR="00B00B8B" w:rsidRPr="00F81208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DB69A2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9" w:name="_Ref12024542"/>
      <w:r w:rsidRPr="00F81208">
        <w:rPr>
          <w:b/>
        </w:rPr>
        <w:t>Regras Gerais:</w:t>
      </w:r>
      <w:bookmarkEnd w:id="29"/>
    </w:p>
    <w:p w14:paraId="116D8A43" w14:textId="5E057D18" w:rsidR="004561F1" w:rsidRPr="0026001A" w:rsidRDefault="004561F1" w:rsidP="00225ED7">
      <w:pPr>
        <w:pStyle w:val="PargrafodaLista"/>
        <w:widowControl/>
        <w:numPr>
          <w:ilvl w:val="0"/>
          <w:numId w:val="16"/>
        </w:numPr>
        <w:autoSpaceDE/>
        <w:adjustRightInd/>
        <w:spacing w:after="200" w:line="276" w:lineRule="auto"/>
        <w:ind w:left="426"/>
        <w:contextualSpacing/>
        <w:jc w:val="both"/>
        <w:rPr>
          <w:color w:val="auto"/>
        </w:rPr>
      </w:pPr>
      <w:r w:rsidRPr="0026001A">
        <w:rPr>
          <w:b/>
        </w:rPr>
        <w:t>CONSULTAR</w:t>
      </w:r>
      <w:r w:rsidRPr="009B6C18">
        <w:t xml:space="preserve">: </w:t>
      </w:r>
    </w:p>
    <w:p w14:paraId="2B919B8B" w14:textId="186D259E" w:rsidR="00DB69A2" w:rsidRDefault="00DB69A2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  <w:rPr>
          <w:color w:val="auto"/>
        </w:rPr>
      </w:pPr>
      <w:r>
        <w:t xml:space="preserve">O sistema </w:t>
      </w:r>
      <w:r>
        <w:rPr>
          <w:color w:val="auto"/>
        </w:rPr>
        <w:t xml:space="preserve">deve </w:t>
      </w:r>
      <w:r w:rsidR="0026001A">
        <w:rPr>
          <w:color w:val="auto"/>
        </w:rPr>
        <w:t>seguir as regras informadas na HST021_Manter_Chapa</w:t>
      </w:r>
      <w:r w:rsidRPr="00DB69A2">
        <w:rPr>
          <w:color w:val="auto"/>
        </w:rPr>
        <w:t>.</w:t>
      </w:r>
    </w:p>
    <w:p w14:paraId="17DDA7CB" w14:textId="77777777" w:rsidR="00252664" w:rsidRPr="00F81208" w:rsidRDefault="00252664" w:rsidP="00252664">
      <w:pPr>
        <w:spacing w:after="200" w:line="276" w:lineRule="auto"/>
        <w:contextualSpacing/>
      </w:pPr>
    </w:p>
    <w:p w14:paraId="2E48DB51" w14:textId="790C1A94" w:rsidR="0026001A" w:rsidRPr="008F5FF1" w:rsidRDefault="0026001A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0" w:name="_Ref23143866"/>
      <w:bookmarkStart w:id="31" w:name="_Ref15023791"/>
      <w:bookmarkStart w:id="32" w:name="_Ref22215017"/>
      <w:r w:rsidRPr="008F5FF1">
        <w:rPr>
          <w:b/>
          <w:u w:val="single"/>
        </w:rPr>
        <w:t>Aguardando Conclusão</w:t>
      </w:r>
      <w:bookmarkEnd w:id="30"/>
    </w:p>
    <w:p w14:paraId="41BD0C23" w14:textId="21163763" w:rsidR="0026001A" w:rsidRPr="008F5FF1" w:rsidRDefault="0026001A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8F5FF1">
        <w:t>Após a criação da Chapa na HST02</w:t>
      </w:r>
      <w:r w:rsidR="00280089" w:rsidRPr="008F5FF1">
        <w:t>1</w:t>
      </w:r>
      <w:r w:rsidRPr="008F5FF1">
        <w:t>, o sistema deve exibir uma Aba para o monitoramento das pendencias dos membros da chapa já criada;</w:t>
      </w:r>
      <w:r w:rsidR="00BD23BB" w:rsidRPr="008F5FF1">
        <w:t xml:space="preserve"> Caso o ator não tenha criado chapa na HST021, o sistema não deve executar a HST022.</w:t>
      </w:r>
      <w:r w:rsidR="00A234ED" w:rsidRPr="008F5FF1">
        <w:t xml:space="preserve"> </w:t>
      </w:r>
    </w:p>
    <w:p w14:paraId="76FE9D61" w14:textId="77777777" w:rsidR="0026001A" w:rsidRDefault="0026001A" w:rsidP="0026001A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597BAF97" w14:textId="2EE38617" w:rsidR="0026001A" w:rsidRDefault="0026001A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26001A">
        <w:t>O sistema</w:t>
      </w:r>
      <w:r>
        <w:t xml:space="preserve"> deve exibir a Aba </w:t>
      </w:r>
      <w:r w:rsidRPr="0026001A">
        <w:rPr>
          <w:b/>
        </w:rPr>
        <w:t>Aguardando</w:t>
      </w:r>
      <w:r w:rsidR="00C14917">
        <w:rPr>
          <w:b/>
        </w:rPr>
        <w:t xml:space="preserve"> </w:t>
      </w:r>
      <w:r w:rsidRPr="0026001A">
        <w:rPr>
          <w:b/>
        </w:rPr>
        <w:t>Conclusão</w:t>
      </w:r>
      <w:r>
        <w:t xml:space="preserve">, APENAS quando for </w:t>
      </w:r>
      <w:r w:rsidRPr="0026001A">
        <w:rPr>
          <w:b/>
        </w:rPr>
        <w:t>CONFIRMADA</w:t>
      </w:r>
      <w:r>
        <w:t xml:space="preserve"> a Criação da Chapa na HST02</w:t>
      </w:r>
      <w:r w:rsidR="00280089">
        <w:t>1;</w:t>
      </w:r>
    </w:p>
    <w:p w14:paraId="4B470F5B" w14:textId="77777777" w:rsidR="0026001A" w:rsidRDefault="0026001A" w:rsidP="0026001A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3E2D6DF8" w14:textId="4B08B7CE" w:rsidR="0026001A" w:rsidRDefault="0026001A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>
        <w:t xml:space="preserve">Caso o ator não acione a opção </w:t>
      </w:r>
      <w:r w:rsidRPr="0026001A">
        <w:rPr>
          <w:b/>
        </w:rPr>
        <w:t>Confirmar</w:t>
      </w:r>
      <w:r w:rsidR="00280089">
        <w:t xml:space="preserve"> (HST021</w:t>
      </w:r>
      <w:r>
        <w:t xml:space="preserve">), o sistema </w:t>
      </w:r>
      <w:r w:rsidRPr="0026001A">
        <w:rPr>
          <w:b/>
        </w:rPr>
        <w:t>NÃO</w:t>
      </w:r>
      <w:r>
        <w:t xml:space="preserve"> deve exibir a Aba Aguardando Conclusão;</w:t>
      </w:r>
    </w:p>
    <w:p w14:paraId="18B03DBA" w14:textId="77777777" w:rsidR="00830A59" w:rsidRDefault="00830A59" w:rsidP="00830A59">
      <w:pPr>
        <w:pStyle w:val="PargrafodaLista"/>
      </w:pPr>
    </w:p>
    <w:p w14:paraId="64AB2494" w14:textId="0AD0EE03" w:rsidR="0026001A" w:rsidRDefault="0026001A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>
        <w:t>Nessa aba o ator com permissão no menu Cadastrar Chapa, poderá monitorar as pendencias dos membros, bem como alterar o</w:t>
      </w:r>
      <w:r w:rsidR="00DA75AC">
        <w:t>s</w:t>
      </w:r>
      <w:r>
        <w:t xml:space="preserve"> membros previamente cadastrado/incluídos na HST02</w:t>
      </w:r>
      <w:r w:rsidR="00DA75AC">
        <w:t>1</w:t>
      </w:r>
      <w:r>
        <w:t>0, ou seja, mesmo depois de criar uma Chapa, o sistema deve permitir a alteração/subs</w:t>
      </w:r>
      <w:r w:rsidR="004A221C">
        <w:t>tituição de um membro por outro, conforme desejo do ator.</w:t>
      </w:r>
      <w:r>
        <w:t xml:space="preserve"> </w:t>
      </w:r>
    </w:p>
    <w:p w14:paraId="5EFD0F04" w14:textId="77777777" w:rsidR="00476557" w:rsidRDefault="00476557" w:rsidP="00476557">
      <w:pPr>
        <w:pStyle w:val="PargrafodaLista"/>
      </w:pPr>
    </w:p>
    <w:p w14:paraId="008DE7AA" w14:textId="4AF6CCF0" w:rsidR="00476557" w:rsidRDefault="00476557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>
        <w:t xml:space="preserve">Após confirmar a criação da Chapa, o sistema deve exibir APENAS as Abas </w:t>
      </w:r>
      <w:r w:rsidRPr="00476557">
        <w:rPr>
          <w:b/>
        </w:rPr>
        <w:t>Plataforma Eleitoral/Redes Sociais</w:t>
      </w:r>
      <w:r>
        <w:t xml:space="preserve"> e Aba </w:t>
      </w:r>
      <w:r w:rsidRPr="00476557">
        <w:rPr>
          <w:b/>
        </w:rPr>
        <w:t>Aguardando Conclusão</w:t>
      </w:r>
      <w:r>
        <w:t>;</w:t>
      </w:r>
    </w:p>
    <w:p w14:paraId="327A36DA" w14:textId="77777777" w:rsidR="00CA1071" w:rsidRDefault="00CA1071" w:rsidP="00CA1071">
      <w:pPr>
        <w:pStyle w:val="PargrafodaLista"/>
      </w:pPr>
    </w:p>
    <w:p w14:paraId="47014B1D" w14:textId="77777777" w:rsidR="00CA1071" w:rsidRDefault="00CA1071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>
        <w:t>Conforme descrito na HST21, ao acionar a opção CONFIRMAR, o sistema deve alterar o submenu Cadastrar Chapa para Visualizar Chapa.</w:t>
      </w:r>
    </w:p>
    <w:p w14:paraId="25BF1D4F" w14:textId="77777777" w:rsidR="00CA1071" w:rsidRDefault="00CA1071" w:rsidP="00CA1071">
      <w:pPr>
        <w:pStyle w:val="PargrafodaLista"/>
      </w:pPr>
    </w:p>
    <w:p w14:paraId="63D86264" w14:textId="77777777" w:rsidR="00CA1071" w:rsidRPr="00715079" w:rsidRDefault="00CA1071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</w:pPr>
      <w:r w:rsidRPr="00715079">
        <w:t xml:space="preserve">Ao acionar a opção </w:t>
      </w:r>
      <w:r w:rsidRPr="00715079">
        <w:rPr>
          <w:b/>
        </w:rPr>
        <w:t>Visualizar Chapa</w:t>
      </w:r>
      <w:r w:rsidRPr="00715079">
        <w:t>, o sistema deve validar:</w:t>
      </w:r>
    </w:p>
    <w:p w14:paraId="5A388786" w14:textId="77777777" w:rsidR="00CA1071" w:rsidRPr="00715079" w:rsidRDefault="00CA1071" w:rsidP="00CA1071">
      <w:pPr>
        <w:pStyle w:val="PargrafodaLista"/>
      </w:pPr>
    </w:p>
    <w:p w14:paraId="7E237CDD" w14:textId="28982F02" w:rsidR="00CA1071" w:rsidRPr="00715079" w:rsidRDefault="00CA1071" w:rsidP="00CA107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</w:pPr>
      <w:r w:rsidRPr="00715079">
        <w:t xml:space="preserve">Se é o CPF do ator quer criou a chapa. Caso seja o </w:t>
      </w:r>
      <w:r w:rsidR="00567770" w:rsidRPr="00715079">
        <w:t>criador, o</w:t>
      </w:r>
      <w:r w:rsidRPr="00715079">
        <w:t xml:space="preserve"> sistema deve exibir a interface </w:t>
      </w:r>
      <w:r w:rsidRPr="00715079">
        <w:rPr>
          <w:color w:val="31849B" w:themeColor="accent5" w:themeShade="BF"/>
        </w:rPr>
        <w:t>[</w:t>
      </w:r>
      <w:r w:rsidRPr="00715079">
        <w:rPr>
          <w:color w:val="31849B" w:themeColor="accent5" w:themeShade="BF"/>
        </w:rPr>
        <w:fldChar w:fldCharType="begin"/>
      </w:r>
      <w:r w:rsidRPr="00715079">
        <w:rPr>
          <w:color w:val="31849B" w:themeColor="accent5" w:themeShade="BF"/>
        </w:rPr>
        <w:instrText xml:space="preserve"> REF _Ref13579930 \r \h </w:instrText>
      </w:r>
      <w:r w:rsidR="00BD2380" w:rsidRPr="00715079">
        <w:rPr>
          <w:color w:val="31849B" w:themeColor="accent5" w:themeShade="BF"/>
        </w:rPr>
        <w:instrText xml:space="preserve"> \* MERGEFORMAT </w:instrText>
      </w:r>
      <w:r w:rsidRPr="00715079">
        <w:rPr>
          <w:color w:val="31849B" w:themeColor="accent5" w:themeShade="BF"/>
        </w:rPr>
      </w:r>
      <w:r w:rsidRPr="00715079">
        <w:rPr>
          <w:color w:val="31849B" w:themeColor="accent5" w:themeShade="BF"/>
        </w:rPr>
        <w:fldChar w:fldCharType="separate"/>
      </w:r>
      <w:r w:rsidRPr="00715079">
        <w:rPr>
          <w:color w:val="31849B" w:themeColor="accent5" w:themeShade="BF"/>
        </w:rPr>
        <w:t>P01</w:t>
      </w:r>
      <w:r w:rsidRPr="00715079">
        <w:rPr>
          <w:color w:val="31849B" w:themeColor="accent5" w:themeShade="BF"/>
        </w:rPr>
        <w:fldChar w:fldCharType="end"/>
      </w:r>
      <w:r w:rsidRPr="00715079">
        <w:rPr>
          <w:color w:val="31849B" w:themeColor="accent5" w:themeShade="BF"/>
        </w:rPr>
        <w:t>]</w:t>
      </w:r>
      <w:r w:rsidR="00610B2E" w:rsidRPr="00715079">
        <w:rPr>
          <w:color w:val="31849B" w:themeColor="accent5" w:themeShade="BF"/>
        </w:rPr>
        <w:t xml:space="preserve"> </w:t>
      </w:r>
      <w:r w:rsidR="00610B2E" w:rsidRPr="00715079">
        <w:rPr>
          <w:color w:val="auto"/>
        </w:rPr>
        <w:t>ou</w:t>
      </w:r>
      <w:r w:rsidRPr="00715079">
        <w:rPr>
          <w:color w:val="31849B" w:themeColor="accent5" w:themeShade="BF"/>
        </w:rPr>
        <w:t xml:space="preserve"> [</w:t>
      </w:r>
      <w:r w:rsidRPr="00715079">
        <w:rPr>
          <w:color w:val="31849B" w:themeColor="accent5" w:themeShade="BF"/>
        </w:rPr>
        <w:fldChar w:fldCharType="begin"/>
      </w:r>
      <w:r w:rsidRPr="00715079">
        <w:rPr>
          <w:color w:val="31849B" w:themeColor="accent5" w:themeShade="BF"/>
        </w:rPr>
        <w:instrText xml:space="preserve"> REF _Ref22302049 \r \h </w:instrText>
      </w:r>
      <w:r w:rsidR="00BD2380" w:rsidRPr="00715079">
        <w:rPr>
          <w:color w:val="31849B" w:themeColor="accent5" w:themeShade="BF"/>
        </w:rPr>
        <w:instrText xml:space="preserve"> \* MERGEFORMAT </w:instrText>
      </w:r>
      <w:r w:rsidRPr="00715079">
        <w:rPr>
          <w:color w:val="31849B" w:themeColor="accent5" w:themeShade="BF"/>
        </w:rPr>
      </w:r>
      <w:r w:rsidRPr="00715079">
        <w:rPr>
          <w:color w:val="31849B" w:themeColor="accent5" w:themeShade="BF"/>
        </w:rPr>
        <w:fldChar w:fldCharType="separate"/>
      </w:r>
      <w:r w:rsidRPr="00715079">
        <w:rPr>
          <w:color w:val="31849B" w:themeColor="accent5" w:themeShade="BF"/>
        </w:rPr>
        <w:t>P02</w:t>
      </w:r>
      <w:r w:rsidRPr="00715079">
        <w:rPr>
          <w:color w:val="31849B" w:themeColor="accent5" w:themeShade="BF"/>
        </w:rPr>
        <w:fldChar w:fldCharType="end"/>
      </w:r>
      <w:r w:rsidRPr="00715079">
        <w:rPr>
          <w:color w:val="31849B" w:themeColor="accent5" w:themeShade="BF"/>
        </w:rPr>
        <w:t>]</w:t>
      </w:r>
      <w:r w:rsidRPr="00715079">
        <w:t xml:space="preserve"> </w:t>
      </w:r>
      <w:proofErr w:type="gramStart"/>
      <w:r w:rsidRPr="00715079">
        <w:t xml:space="preserve">ou  </w:t>
      </w:r>
      <w:r w:rsidRPr="00715079">
        <w:rPr>
          <w:color w:val="31849B" w:themeColor="accent5" w:themeShade="BF"/>
        </w:rPr>
        <w:t>[</w:t>
      </w:r>
      <w:proofErr w:type="gramEnd"/>
      <w:r w:rsidRPr="00715079">
        <w:rPr>
          <w:color w:val="31849B" w:themeColor="accent5" w:themeShade="BF"/>
        </w:rPr>
        <w:fldChar w:fldCharType="begin"/>
      </w:r>
      <w:r w:rsidRPr="00715079">
        <w:rPr>
          <w:color w:val="31849B" w:themeColor="accent5" w:themeShade="BF"/>
        </w:rPr>
        <w:instrText xml:space="preserve"> REF _Ref22488232 \r \h </w:instrText>
      </w:r>
      <w:r w:rsidR="00BD2380" w:rsidRPr="00715079">
        <w:rPr>
          <w:color w:val="31849B" w:themeColor="accent5" w:themeShade="BF"/>
        </w:rPr>
        <w:instrText xml:space="preserve"> \* MERGEFORMAT </w:instrText>
      </w:r>
      <w:r w:rsidRPr="00715079">
        <w:rPr>
          <w:color w:val="31849B" w:themeColor="accent5" w:themeShade="BF"/>
        </w:rPr>
      </w:r>
      <w:r w:rsidRPr="00715079">
        <w:rPr>
          <w:color w:val="31849B" w:themeColor="accent5" w:themeShade="BF"/>
        </w:rPr>
        <w:fldChar w:fldCharType="separate"/>
      </w:r>
      <w:r w:rsidRPr="00715079">
        <w:rPr>
          <w:color w:val="31849B" w:themeColor="accent5" w:themeShade="BF"/>
        </w:rPr>
        <w:t>P07</w:t>
      </w:r>
      <w:r w:rsidRPr="00715079">
        <w:rPr>
          <w:color w:val="31849B" w:themeColor="accent5" w:themeShade="BF"/>
        </w:rPr>
        <w:fldChar w:fldCharType="end"/>
      </w:r>
      <w:r w:rsidRPr="00715079">
        <w:rPr>
          <w:color w:val="31849B" w:themeColor="accent5" w:themeShade="BF"/>
        </w:rPr>
        <w:t xml:space="preserve">] </w:t>
      </w:r>
      <w:r w:rsidRPr="00715079">
        <w:rPr>
          <w:color w:val="auto"/>
        </w:rPr>
        <w:t xml:space="preserve">habilitada para edição, conforme regras abaixo descritas. </w:t>
      </w:r>
    </w:p>
    <w:p w14:paraId="65464AA6" w14:textId="77777777" w:rsidR="00CA1071" w:rsidRPr="00715079" w:rsidRDefault="00CA1071" w:rsidP="00CA1071">
      <w:pPr>
        <w:pStyle w:val="PargrafodaLista"/>
      </w:pPr>
    </w:p>
    <w:p w14:paraId="2418C4E5" w14:textId="651B3560" w:rsidR="00CA1071" w:rsidRPr="00715079" w:rsidRDefault="00CA1071" w:rsidP="00CA107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</w:pPr>
      <w:r w:rsidRPr="00715079">
        <w:t xml:space="preserve">Se for um membro </w:t>
      </w:r>
      <w:r w:rsidR="007F5456" w:rsidRPr="00715079">
        <w:t>responsável,</w:t>
      </w:r>
      <w:r w:rsidRPr="00715079">
        <w:t xml:space="preserve"> e que tenha </w:t>
      </w:r>
      <w:r w:rsidRPr="00715079">
        <w:rPr>
          <w:b/>
        </w:rPr>
        <w:t>ACEITADO</w:t>
      </w:r>
      <w:r w:rsidRPr="00715079">
        <w:t xml:space="preserve"> o convite, o sistema deve ter o mesmo comportamento descrito para o Criador da Chapa.</w:t>
      </w:r>
    </w:p>
    <w:p w14:paraId="09C9EB63" w14:textId="77777777" w:rsidR="00CA1071" w:rsidRPr="00715079" w:rsidRDefault="00CA1071" w:rsidP="00CA1071">
      <w:pPr>
        <w:pStyle w:val="PargrafodaLista"/>
      </w:pPr>
    </w:p>
    <w:p w14:paraId="295A9309" w14:textId="2685C31D" w:rsidR="00CA1071" w:rsidRPr="00567770" w:rsidRDefault="00CA1071" w:rsidP="00CA107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</w:pPr>
      <w:r w:rsidRPr="00567770">
        <w:t>Se for um membro comum</w:t>
      </w:r>
      <w:r w:rsidR="001969A8" w:rsidRPr="00567770">
        <w:t xml:space="preserve"> da chapa</w:t>
      </w:r>
      <w:r w:rsidRPr="00567770">
        <w:t>, ou seja, que não seja responsável pela chapa, o sistema de</w:t>
      </w:r>
      <w:r w:rsidR="00610B2E" w:rsidRPr="00567770">
        <w:t xml:space="preserve"> exibir a</w:t>
      </w:r>
      <w:r w:rsidRPr="00567770">
        <w:t xml:space="preserve"> interface </w:t>
      </w:r>
      <w:r w:rsidRPr="00567770">
        <w:rPr>
          <w:color w:val="31849B" w:themeColor="accent5" w:themeShade="BF"/>
        </w:rPr>
        <w:t>[</w:t>
      </w:r>
      <w:r w:rsidRPr="00567770">
        <w:rPr>
          <w:color w:val="31849B" w:themeColor="accent5" w:themeShade="BF"/>
        </w:rPr>
        <w:fldChar w:fldCharType="begin"/>
      </w:r>
      <w:r w:rsidRPr="00567770">
        <w:rPr>
          <w:color w:val="31849B" w:themeColor="accent5" w:themeShade="BF"/>
        </w:rPr>
        <w:instrText xml:space="preserve"> REF _Ref13579930 \r \h </w:instrText>
      </w:r>
      <w:r w:rsidR="00BD2380" w:rsidRPr="00567770">
        <w:rPr>
          <w:color w:val="31849B" w:themeColor="accent5" w:themeShade="BF"/>
        </w:rPr>
        <w:instrText xml:space="preserve"> \* MERGEFORMAT </w:instrText>
      </w:r>
      <w:r w:rsidRPr="00567770">
        <w:rPr>
          <w:color w:val="31849B" w:themeColor="accent5" w:themeShade="BF"/>
        </w:rPr>
      </w:r>
      <w:r w:rsidRPr="00567770">
        <w:rPr>
          <w:color w:val="31849B" w:themeColor="accent5" w:themeShade="BF"/>
        </w:rPr>
        <w:fldChar w:fldCharType="separate"/>
      </w:r>
      <w:r w:rsidRPr="00567770">
        <w:rPr>
          <w:color w:val="31849B" w:themeColor="accent5" w:themeShade="BF"/>
        </w:rPr>
        <w:t>P01</w:t>
      </w:r>
      <w:r w:rsidRPr="00567770">
        <w:rPr>
          <w:color w:val="31849B" w:themeColor="accent5" w:themeShade="BF"/>
        </w:rPr>
        <w:fldChar w:fldCharType="end"/>
      </w:r>
      <w:r w:rsidRPr="00567770">
        <w:rPr>
          <w:color w:val="31849B" w:themeColor="accent5" w:themeShade="BF"/>
        </w:rPr>
        <w:t>]</w:t>
      </w:r>
      <w:r w:rsidR="00610B2E" w:rsidRPr="00567770">
        <w:rPr>
          <w:color w:val="31849B" w:themeColor="accent5" w:themeShade="BF"/>
        </w:rPr>
        <w:t xml:space="preserve"> </w:t>
      </w:r>
      <w:r w:rsidR="00610B2E" w:rsidRPr="00567770">
        <w:rPr>
          <w:color w:val="auto"/>
        </w:rPr>
        <w:t>ou</w:t>
      </w:r>
      <w:r w:rsidR="00610B2E" w:rsidRPr="00567770">
        <w:rPr>
          <w:color w:val="31849B" w:themeColor="accent5" w:themeShade="BF"/>
        </w:rPr>
        <w:t xml:space="preserve"> </w:t>
      </w:r>
      <w:r w:rsidRPr="00567770">
        <w:rPr>
          <w:color w:val="31849B" w:themeColor="accent5" w:themeShade="BF"/>
        </w:rPr>
        <w:t>[</w:t>
      </w:r>
      <w:r w:rsidRPr="00567770">
        <w:rPr>
          <w:color w:val="31849B" w:themeColor="accent5" w:themeShade="BF"/>
        </w:rPr>
        <w:fldChar w:fldCharType="begin"/>
      </w:r>
      <w:r w:rsidRPr="00567770">
        <w:rPr>
          <w:color w:val="31849B" w:themeColor="accent5" w:themeShade="BF"/>
        </w:rPr>
        <w:instrText xml:space="preserve"> REF _Ref22302049 \r \h </w:instrText>
      </w:r>
      <w:r w:rsidR="00BD2380" w:rsidRPr="00567770">
        <w:rPr>
          <w:color w:val="31849B" w:themeColor="accent5" w:themeShade="BF"/>
        </w:rPr>
        <w:instrText xml:space="preserve"> \* MERGEFORMAT </w:instrText>
      </w:r>
      <w:r w:rsidRPr="00567770">
        <w:rPr>
          <w:color w:val="31849B" w:themeColor="accent5" w:themeShade="BF"/>
        </w:rPr>
      </w:r>
      <w:r w:rsidRPr="00567770">
        <w:rPr>
          <w:color w:val="31849B" w:themeColor="accent5" w:themeShade="BF"/>
        </w:rPr>
        <w:fldChar w:fldCharType="separate"/>
      </w:r>
      <w:r w:rsidRPr="00567770">
        <w:rPr>
          <w:color w:val="31849B" w:themeColor="accent5" w:themeShade="BF"/>
        </w:rPr>
        <w:t>P02</w:t>
      </w:r>
      <w:r w:rsidRPr="00567770">
        <w:rPr>
          <w:color w:val="31849B" w:themeColor="accent5" w:themeShade="BF"/>
        </w:rPr>
        <w:fldChar w:fldCharType="end"/>
      </w:r>
      <w:r w:rsidRPr="00567770">
        <w:rPr>
          <w:color w:val="31849B" w:themeColor="accent5" w:themeShade="BF"/>
        </w:rPr>
        <w:t>]</w:t>
      </w:r>
      <w:r w:rsidRPr="00567770">
        <w:t xml:space="preserve"> </w:t>
      </w:r>
      <w:r w:rsidR="001969A8" w:rsidRPr="00567770">
        <w:t>ou [</w:t>
      </w:r>
      <w:r w:rsidRPr="00567770">
        <w:rPr>
          <w:color w:val="31849B" w:themeColor="accent5" w:themeShade="BF"/>
        </w:rPr>
        <w:fldChar w:fldCharType="begin"/>
      </w:r>
      <w:r w:rsidRPr="00567770">
        <w:rPr>
          <w:color w:val="31849B" w:themeColor="accent5" w:themeShade="BF"/>
        </w:rPr>
        <w:instrText xml:space="preserve"> REF _Ref22488232 \r \h </w:instrText>
      </w:r>
      <w:r w:rsidR="00BD2380" w:rsidRPr="00567770">
        <w:rPr>
          <w:color w:val="31849B" w:themeColor="accent5" w:themeShade="BF"/>
        </w:rPr>
        <w:instrText xml:space="preserve"> \* MERGEFORMAT </w:instrText>
      </w:r>
      <w:r w:rsidRPr="00567770">
        <w:rPr>
          <w:color w:val="31849B" w:themeColor="accent5" w:themeShade="BF"/>
        </w:rPr>
      </w:r>
      <w:r w:rsidRPr="00567770">
        <w:rPr>
          <w:color w:val="31849B" w:themeColor="accent5" w:themeShade="BF"/>
        </w:rPr>
        <w:fldChar w:fldCharType="separate"/>
      </w:r>
      <w:r w:rsidRPr="00567770">
        <w:rPr>
          <w:color w:val="31849B" w:themeColor="accent5" w:themeShade="BF"/>
        </w:rPr>
        <w:t>P07</w:t>
      </w:r>
      <w:r w:rsidRPr="00567770">
        <w:rPr>
          <w:color w:val="31849B" w:themeColor="accent5" w:themeShade="BF"/>
        </w:rPr>
        <w:fldChar w:fldCharType="end"/>
      </w:r>
      <w:r w:rsidRPr="00567770">
        <w:rPr>
          <w:color w:val="31849B" w:themeColor="accent5" w:themeShade="BF"/>
        </w:rPr>
        <w:t>]</w:t>
      </w:r>
      <w:r w:rsidR="00610B2E" w:rsidRPr="00567770">
        <w:rPr>
          <w:color w:val="auto"/>
        </w:rPr>
        <w:t>, apenas para visualização</w:t>
      </w:r>
      <w:r w:rsidR="00715079" w:rsidRPr="00567770">
        <w:rPr>
          <w:color w:val="auto"/>
        </w:rPr>
        <w:t>, b</w:t>
      </w:r>
      <w:r w:rsidR="001969A8" w:rsidRPr="00567770">
        <w:rPr>
          <w:color w:val="auto"/>
        </w:rPr>
        <w:t>e</w:t>
      </w:r>
      <w:r w:rsidR="00715079" w:rsidRPr="00567770">
        <w:rPr>
          <w:color w:val="auto"/>
        </w:rPr>
        <w:t>m como</w:t>
      </w:r>
      <w:r w:rsidR="001969A8" w:rsidRPr="00567770">
        <w:rPr>
          <w:color w:val="auto"/>
        </w:rPr>
        <w:t>,</w:t>
      </w:r>
      <w:r w:rsidR="00715079" w:rsidRPr="00567770">
        <w:rPr>
          <w:color w:val="auto"/>
        </w:rPr>
        <w:t xml:space="preserve"> o detalhamento </w:t>
      </w:r>
      <w:r w:rsidR="001969A8" w:rsidRPr="00567770">
        <w:rPr>
          <w:color w:val="auto"/>
        </w:rPr>
        <w:t xml:space="preserve">dos membros </w:t>
      </w:r>
      <w:r w:rsidR="001969A8" w:rsidRPr="00567770">
        <w:rPr>
          <w:color w:val="31849B" w:themeColor="accent5" w:themeShade="BF"/>
        </w:rPr>
        <w:t>[</w:t>
      </w:r>
      <w:r w:rsidR="001969A8" w:rsidRPr="00567770">
        <w:rPr>
          <w:color w:val="31849B" w:themeColor="accent5" w:themeShade="BF"/>
        </w:rPr>
        <w:fldChar w:fldCharType="begin"/>
      </w:r>
      <w:r w:rsidR="001969A8" w:rsidRPr="00567770">
        <w:rPr>
          <w:color w:val="31849B" w:themeColor="accent5" w:themeShade="BF"/>
        </w:rPr>
        <w:instrText xml:space="preserve"> REF _Ref23145190 \r \h  \* MERGEFORMAT </w:instrText>
      </w:r>
      <w:r w:rsidR="001969A8" w:rsidRPr="00567770">
        <w:rPr>
          <w:color w:val="31849B" w:themeColor="accent5" w:themeShade="BF"/>
        </w:rPr>
      </w:r>
      <w:r w:rsidR="001969A8" w:rsidRPr="00567770">
        <w:rPr>
          <w:color w:val="31849B" w:themeColor="accent5" w:themeShade="BF"/>
        </w:rPr>
        <w:fldChar w:fldCharType="separate"/>
      </w:r>
      <w:r w:rsidR="001969A8" w:rsidRPr="00567770">
        <w:rPr>
          <w:color w:val="31849B" w:themeColor="accent5" w:themeShade="BF"/>
        </w:rPr>
        <w:t>2.7</w:t>
      </w:r>
      <w:r w:rsidR="001969A8" w:rsidRPr="00567770">
        <w:rPr>
          <w:color w:val="31849B" w:themeColor="accent5" w:themeShade="BF"/>
        </w:rPr>
        <w:fldChar w:fldCharType="end"/>
      </w:r>
      <w:r w:rsidR="001969A8" w:rsidRPr="00567770">
        <w:rPr>
          <w:color w:val="31849B" w:themeColor="accent5" w:themeShade="BF"/>
        </w:rPr>
        <w:t>]</w:t>
      </w:r>
    </w:p>
    <w:p w14:paraId="03ABF90F" w14:textId="77777777" w:rsidR="007F5456" w:rsidRPr="00BD2380" w:rsidRDefault="007F5456" w:rsidP="007F5456">
      <w:pPr>
        <w:pStyle w:val="PargrafodaLista"/>
        <w:rPr>
          <w:highlight w:val="yellow"/>
        </w:rPr>
      </w:pPr>
    </w:p>
    <w:p w14:paraId="5FDB85E1" w14:textId="2B20737E" w:rsidR="007F5456" w:rsidRPr="00715079" w:rsidRDefault="007F5456" w:rsidP="00CA107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</w:pPr>
      <w:r w:rsidRPr="00715079">
        <w:t>Se for um membro que REJEITOU o convite, OU que não tenha sido convidado por nenhuma outra chapa, o sistema deve validar se a Data Fim da 2.1 Atividade Secundária foi finalizada.</w:t>
      </w:r>
    </w:p>
    <w:p w14:paraId="2EC90EEE" w14:textId="77777777" w:rsidR="007F5456" w:rsidRPr="00715079" w:rsidRDefault="007F5456" w:rsidP="007F5456">
      <w:pPr>
        <w:pStyle w:val="PargrafodaLista"/>
      </w:pPr>
    </w:p>
    <w:p w14:paraId="7AF2271C" w14:textId="1072D8CC" w:rsidR="007F5456" w:rsidRPr="00715079" w:rsidRDefault="007F5456" w:rsidP="007F545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</w:pPr>
      <w:r w:rsidRPr="00715079">
        <w:t>Caso não tenha sido finalizado o período de vigência da atividade secundária, o sistema deve exibir a interface da HST21, aonde o ator poderá criar uma nova chapa</w:t>
      </w:r>
      <w:r w:rsidR="00AA083F" w:rsidRPr="00715079">
        <w:t>.</w:t>
      </w:r>
    </w:p>
    <w:p w14:paraId="36D36458" w14:textId="77777777" w:rsidR="007F5456" w:rsidRPr="00715079" w:rsidRDefault="007F5456" w:rsidP="007F5456">
      <w:pPr>
        <w:pStyle w:val="PargrafodaLista"/>
        <w:ind w:left="2127" w:hanging="360"/>
      </w:pPr>
    </w:p>
    <w:p w14:paraId="60977DFC" w14:textId="46447682" w:rsidR="007F5456" w:rsidRPr="00715079" w:rsidRDefault="007F5456" w:rsidP="007F545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127"/>
        <w:contextualSpacing/>
      </w:pPr>
      <w:r w:rsidRPr="00715079">
        <w:t>Caso tenha sido finalizada, o sistema deve exibir a mensagem</w:t>
      </w:r>
      <w:r w:rsidRPr="00715079">
        <w:rPr>
          <w:color w:val="31849B" w:themeColor="accent5" w:themeShade="BF"/>
        </w:rPr>
        <w:t xml:space="preserve"> [</w:t>
      </w:r>
      <w:r w:rsidRPr="00715079">
        <w:rPr>
          <w:color w:val="31849B" w:themeColor="accent5" w:themeShade="BF"/>
        </w:rPr>
        <w:fldChar w:fldCharType="begin"/>
      </w:r>
      <w:r w:rsidRPr="00715079">
        <w:rPr>
          <w:color w:val="31849B" w:themeColor="accent5" w:themeShade="BF"/>
        </w:rPr>
        <w:instrText xml:space="preserve"> REF _Ref22917042 \r \h </w:instrText>
      </w:r>
      <w:r w:rsidR="00715079">
        <w:rPr>
          <w:color w:val="31849B" w:themeColor="accent5" w:themeShade="BF"/>
        </w:rPr>
        <w:instrText xml:space="preserve"> \* MERGEFORMAT </w:instrText>
      </w:r>
      <w:r w:rsidRPr="00715079">
        <w:rPr>
          <w:color w:val="31849B" w:themeColor="accent5" w:themeShade="BF"/>
        </w:rPr>
      </w:r>
      <w:r w:rsidRPr="00715079">
        <w:rPr>
          <w:color w:val="31849B" w:themeColor="accent5" w:themeShade="BF"/>
        </w:rPr>
        <w:fldChar w:fldCharType="separate"/>
      </w:r>
      <w:r w:rsidRPr="00715079">
        <w:rPr>
          <w:color w:val="31849B" w:themeColor="accent5" w:themeShade="BF"/>
        </w:rPr>
        <w:t>ME06</w:t>
      </w:r>
      <w:r w:rsidRPr="00715079">
        <w:rPr>
          <w:color w:val="31849B" w:themeColor="accent5" w:themeShade="BF"/>
        </w:rPr>
        <w:fldChar w:fldCharType="end"/>
      </w:r>
      <w:r w:rsidRPr="00715079">
        <w:rPr>
          <w:color w:val="31849B" w:themeColor="accent5" w:themeShade="BF"/>
        </w:rPr>
        <w:t>]</w:t>
      </w:r>
    </w:p>
    <w:p w14:paraId="2021FE9B" w14:textId="77777777" w:rsidR="00C14917" w:rsidRDefault="00C14917" w:rsidP="00C14917">
      <w:pPr>
        <w:pStyle w:val="PargrafodaLista"/>
      </w:pPr>
    </w:p>
    <w:p w14:paraId="699BFC11" w14:textId="77777777" w:rsidR="00C14917" w:rsidRPr="0026001A" w:rsidRDefault="00C14917" w:rsidP="00C14917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bookmarkEnd w:id="31"/>
    <w:bookmarkEnd w:id="32"/>
    <w:p w14:paraId="200DB7E8" w14:textId="77777777" w:rsidR="00960564" w:rsidRDefault="00960564" w:rsidP="0096056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8F61D16" w14:textId="63627B20" w:rsidR="00960564" w:rsidRPr="00F81208" w:rsidRDefault="00960564" w:rsidP="0096056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3" w:name="_Ref27646540"/>
      <w:r>
        <w:rPr>
          <w:b/>
          <w:u w:val="single"/>
        </w:rPr>
        <w:t>Aba Plataforma Eleitoral</w:t>
      </w:r>
      <w:r w:rsidRPr="00F81208">
        <w:rPr>
          <w:b/>
        </w:rPr>
        <w:t xml:space="preserve">: </w:t>
      </w:r>
      <w:r w:rsidR="007223D9" w:rsidRPr="007223D9">
        <w:rPr>
          <w:color w:val="31849B" w:themeColor="accent5" w:themeShade="BF"/>
        </w:rPr>
        <w:t>[</w:t>
      </w:r>
      <w:r w:rsidR="007223D9" w:rsidRPr="007223D9">
        <w:rPr>
          <w:color w:val="31849B" w:themeColor="accent5" w:themeShade="BF"/>
        </w:rPr>
        <w:fldChar w:fldCharType="begin"/>
      </w:r>
      <w:r w:rsidR="007223D9" w:rsidRPr="007223D9">
        <w:rPr>
          <w:color w:val="31849B" w:themeColor="accent5" w:themeShade="BF"/>
        </w:rPr>
        <w:instrText xml:space="preserve"> REF _Ref27646238 \r \h </w:instrText>
      </w:r>
      <w:r w:rsidR="007223D9">
        <w:rPr>
          <w:color w:val="31849B" w:themeColor="accent5" w:themeShade="BF"/>
        </w:rPr>
        <w:instrText xml:space="preserve"> \* MERGEFORMAT </w:instrText>
      </w:r>
      <w:r w:rsidR="007223D9" w:rsidRPr="007223D9">
        <w:rPr>
          <w:color w:val="31849B" w:themeColor="accent5" w:themeShade="BF"/>
        </w:rPr>
      </w:r>
      <w:r w:rsidR="007223D9" w:rsidRPr="007223D9">
        <w:rPr>
          <w:color w:val="31849B" w:themeColor="accent5" w:themeShade="BF"/>
        </w:rPr>
        <w:fldChar w:fldCharType="separate"/>
      </w:r>
      <w:r w:rsidR="007223D9" w:rsidRPr="007223D9">
        <w:rPr>
          <w:color w:val="31849B" w:themeColor="accent5" w:themeShade="BF"/>
        </w:rPr>
        <w:t>P08</w:t>
      </w:r>
      <w:r w:rsidR="007223D9" w:rsidRPr="007223D9">
        <w:rPr>
          <w:color w:val="31849B" w:themeColor="accent5" w:themeShade="BF"/>
        </w:rPr>
        <w:fldChar w:fldCharType="end"/>
      </w:r>
      <w:r w:rsidR="007223D9" w:rsidRPr="007223D9">
        <w:rPr>
          <w:color w:val="31849B" w:themeColor="accent5" w:themeShade="BF"/>
        </w:rPr>
        <w:t>]</w:t>
      </w:r>
      <w:bookmarkEnd w:id="33"/>
    </w:p>
    <w:p w14:paraId="17EF0482" w14:textId="091EE356" w:rsidR="00C42D39" w:rsidRDefault="00C42D39" w:rsidP="008F3C6F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4876103F" w14:textId="77777777" w:rsidR="007223D9" w:rsidRDefault="007223D9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>
        <w:rPr>
          <w:color w:val="auto"/>
        </w:rPr>
        <w:t xml:space="preserve">Após a Data Fim da </w:t>
      </w:r>
      <w:r w:rsidRPr="0019525C">
        <w:rPr>
          <w:b/>
          <w:color w:val="auto"/>
        </w:rPr>
        <w:t>2.1 Atividade Secundária</w:t>
      </w:r>
      <w:r>
        <w:rPr>
          <w:color w:val="auto"/>
        </w:rPr>
        <w:t>, o</w:t>
      </w:r>
      <w:r w:rsidR="001F3CA7">
        <w:rPr>
          <w:color w:val="auto"/>
        </w:rPr>
        <w:t xml:space="preserve"> sistema deve exibir a aba Plataforma Eleitoral/Redes Sociais</w:t>
      </w:r>
      <w:r>
        <w:rPr>
          <w:color w:val="auto"/>
        </w:rPr>
        <w:t xml:space="preserve"> desabilitada para edição.</w:t>
      </w:r>
    </w:p>
    <w:p w14:paraId="5DDCDDB9" w14:textId="77777777" w:rsidR="001F3CA7" w:rsidRDefault="001F3CA7" w:rsidP="001F3CA7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6A108958" w14:textId="3DD39FA8" w:rsidR="001F3CA7" w:rsidRDefault="001F3CA7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>
        <w:rPr>
          <w:color w:val="auto"/>
        </w:rPr>
        <w:t xml:space="preserve">As regras de alteração dos dados devem ser seguidas conforme informações contidas na estória HST021. </w:t>
      </w:r>
    </w:p>
    <w:p w14:paraId="0BB345BE" w14:textId="77777777" w:rsidR="007223D9" w:rsidRPr="007223D9" w:rsidRDefault="007223D9" w:rsidP="007223D9">
      <w:pPr>
        <w:pStyle w:val="PargrafodaLista"/>
        <w:rPr>
          <w:color w:val="auto"/>
        </w:rPr>
      </w:pPr>
    </w:p>
    <w:p w14:paraId="541A6A91" w14:textId="09EDB45F" w:rsidR="007223D9" w:rsidRDefault="007223D9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>
        <w:rPr>
          <w:color w:val="auto"/>
        </w:rPr>
        <w:t xml:space="preserve">O sistema deve exibir na HST022 um botão para </w:t>
      </w:r>
      <w:r w:rsidRPr="007223D9">
        <w:rPr>
          <w:color w:val="31849B" w:themeColor="accent5" w:themeShade="BF"/>
        </w:rPr>
        <w:t>SALVAR</w:t>
      </w:r>
      <w:r>
        <w:rPr>
          <w:color w:val="auto"/>
        </w:rPr>
        <w:t xml:space="preserve">, caso o ator inclua um novo registro na opção </w:t>
      </w:r>
      <w:r w:rsidRPr="0019525C">
        <w:rPr>
          <w:color w:val="auto"/>
        </w:rPr>
        <w:t>OUTROS</w:t>
      </w:r>
      <w:r>
        <w:rPr>
          <w:color w:val="auto"/>
        </w:rPr>
        <w:t>;</w:t>
      </w:r>
      <w:r w:rsidR="0019525C">
        <w:rPr>
          <w:color w:val="auto"/>
        </w:rPr>
        <w:t xml:space="preserve"> </w:t>
      </w:r>
      <w:r w:rsidR="0019525C" w:rsidRPr="0019525C">
        <w:rPr>
          <w:rStyle w:val="Refdenotaderodap"/>
          <w:color w:val="31849B" w:themeColor="accent5" w:themeShade="BF"/>
        </w:rPr>
        <w:footnoteReference w:id="2"/>
      </w:r>
      <w:r w:rsidR="00EB3086">
        <w:rPr>
          <w:color w:val="auto"/>
        </w:rPr>
        <w:t xml:space="preserve"> Apenas os Responsáveis pela chapa terão acesso a essa funcionalidade.</w:t>
      </w:r>
    </w:p>
    <w:p w14:paraId="0681B112" w14:textId="77777777" w:rsidR="001F3CA7" w:rsidRPr="001F3CA7" w:rsidRDefault="001F3CA7" w:rsidP="001F3CA7">
      <w:pPr>
        <w:pStyle w:val="PargrafodaLista"/>
        <w:rPr>
          <w:color w:val="auto"/>
        </w:rPr>
      </w:pPr>
    </w:p>
    <w:p w14:paraId="629A927E" w14:textId="77777777" w:rsidR="009A3DE7" w:rsidRDefault="009A3DE7" w:rsidP="009A3DE7">
      <w:pPr>
        <w:pStyle w:val="PargrafodaLista"/>
        <w:rPr>
          <w:color w:val="auto"/>
        </w:rPr>
      </w:pPr>
    </w:p>
    <w:p w14:paraId="6CBFB2A4" w14:textId="7BC2CF9B" w:rsidR="003953EC" w:rsidRPr="00F81208" w:rsidRDefault="003953EC" w:rsidP="003953E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4" w:name="_Ref23143876"/>
      <w:r>
        <w:rPr>
          <w:b/>
          <w:u w:val="single"/>
        </w:rPr>
        <w:t xml:space="preserve">Aba </w:t>
      </w:r>
      <w:r w:rsidR="001F3CA7">
        <w:rPr>
          <w:b/>
          <w:u w:val="single"/>
        </w:rPr>
        <w:t>Aguardando Conclusão</w:t>
      </w:r>
      <w:r w:rsidRPr="00F81208">
        <w:rPr>
          <w:b/>
        </w:rPr>
        <w:t xml:space="preserve">: </w:t>
      </w:r>
      <w:r w:rsidRPr="00F771A2">
        <w:rPr>
          <w:color w:val="31849B" w:themeColor="accent5" w:themeShade="BF"/>
        </w:rPr>
        <w:t>[</w:t>
      </w:r>
      <w:r w:rsidR="00321B8E">
        <w:rPr>
          <w:color w:val="31849B" w:themeColor="accent5" w:themeShade="BF"/>
        </w:rPr>
        <w:fldChar w:fldCharType="begin"/>
      </w:r>
      <w:r w:rsidR="00321B8E">
        <w:rPr>
          <w:color w:val="31849B" w:themeColor="accent5" w:themeShade="BF"/>
        </w:rPr>
        <w:instrText xml:space="preserve"> REF _Ref13579930 \r \h </w:instrText>
      </w:r>
      <w:r w:rsidR="00321B8E">
        <w:rPr>
          <w:color w:val="31849B" w:themeColor="accent5" w:themeShade="BF"/>
        </w:rPr>
      </w:r>
      <w:r w:rsidR="00321B8E">
        <w:rPr>
          <w:color w:val="31849B" w:themeColor="accent5" w:themeShade="BF"/>
        </w:rPr>
        <w:fldChar w:fldCharType="separate"/>
      </w:r>
      <w:r w:rsidR="00321B8E">
        <w:rPr>
          <w:color w:val="31849B" w:themeColor="accent5" w:themeShade="BF"/>
        </w:rPr>
        <w:t>P01</w:t>
      </w:r>
      <w:r w:rsidR="00321B8E">
        <w:rPr>
          <w:color w:val="31849B" w:themeColor="accent5" w:themeShade="BF"/>
        </w:rPr>
        <w:fldChar w:fldCharType="end"/>
      </w:r>
      <w:r w:rsidR="00321B8E">
        <w:rPr>
          <w:color w:val="31849B" w:themeColor="accent5" w:themeShade="BF"/>
        </w:rPr>
        <w:t>] [</w:t>
      </w:r>
      <w:r w:rsidR="00321B8E">
        <w:rPr>
          <w:color w:val="31849B" w:themeColor="accent5" w:themeShade="BF"/>
        </w:rPr>
        <w:fldChar w:fldCharType="begin"/>
      </w:r>
      <w:r w:rsidR="00321B8E">
        <w:rPr>
          <w:color w:val="31849B" w:themeColor="accent5" w:themeShade="BF"/>
        </w:rPr>
        <w:instrText xml:space="preserve"> REF _Ref22302049 \r \h </w:instrText>
      </w:r>
      <w:r w:rsidR="00321B8E">
        <w:rPr>
          <w:color w:val="31849B" w:themeColor="accent5" w:themeShade="BF"/>
        </w:rPr>
      </w:r>
      <w:r w:rsidR="00321B8E">
        <w:rPr>
          <w:color w:val="31849B" w:themeColor="accent5" w:themeShade="BF"/>
        </w:rPr>
        <w:fldChar w:fldCharType="separate"/>
      </w:r>
      <w:r w:rsidR="00321B8E">
        <w:rPr>
          <w:color w:val="31849B" w:themeColor="accent5" w:themeShade="BF"/>
        </w:rPr>
        <w:t>P02</w:t>
      </w:r>
      <w:r w:rsidR="00321B8E">
        <w:rPr>
          <w:color w:val="31849B" w:themeColor="accent5" w:themeShade="BF"/>
        </w:rPr>
        <w:fldChar w:fldCharType="end"/>
      </w:r>
      <w:r w:rsidRPr="00F771A2">
        <w:rPr>
          <w:color w:val="31849B" w:themeColor="accent5" w:themeShade="BF"/>
        </w:rPr>
        <w:t>]</w:t>
      </w:r>
      <w:bookmarkEnd w:id="34"/>
    </w:p>
    <w:p w14:paraId="5CAFBD3F" w14:textId="77777777" w:rsidR="009B6C18" w:rsidRDefault="009B6C18" w:rsidP="009B6C18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0A492499" w14:textId="27F1E834" w:rsidR="000C2EA4" w:rsidRDefault="000C2EA4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>O sistema deve disponibilizar a interface de monitoramento, uma (1) para UF e uma (1) para IES;</w:t>
      </w:r>
    </w:p>
    <w:p w14:paraId="0C29B6C9" w14:textId="77777777" w:rsidR="000C2EA4" w:rsidRDefault="000C2EA4" w:rsidP="000C2EA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63D672A" w14:textId="4F5EFD4B" w:rsidR="00CC1F09" w:rsidRPr="00CC1F09" w:rsidRDefault="00CC1F09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 xml:space="preserve">O sistema deve identificar qual foi a opção selecionada pelo ator, ao criar a Chapa, caso tenha sido para UF o sistema deve exibir a interface </w:t>
      </w:r>
      <w:r w:rsidRPr="00F771A2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_Ref13579930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P01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Pr="00CC1F09">
        <w:rPr>
          <w:color w:val="auto"/>
        </w:rPr>
        <w:t xml:space="preserve">; Caso tenha sido para IES, o sistema deve exibir a interface </w:t>
      </w:r>
      <w:r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_Ref22302049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 w:rsidRPr="00F771A2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58083ED3" w14:textId="77777777" w:rsidR="00CC1F09" w:rsidRDefault="00CC1F09" w:rsidP="00CC1F0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AB9A4E6" w14:textId="0572BA23" w:rsidR="00B402D6" w:rsidRPr="00243BD4" w:rsidRDefault="00B402D6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 xml:space="preserve">O sistema deve exibir a interface </w:t>
      </w:r>
      <w:r w:rsidRPr="00F771A2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_Ref13579930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P01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 xml:space="preserve">] </w:t>
      </w:r>
      <w:r w:rsidRPr="00B402D6">
        <w:rPr>
          <w:color w:val="auto"/>
        </w:rPr>
        <w:t>ou</w:t>
      </w:r>
      <w:r>
        <w:rPr>
          <w:color w:val="31849B" w:themeColor="accent5" w:themeShade="BF"/>
        </w:rPr>
        <w:t xml:space="preserve"> 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_Ref22302049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 w:rsidRPr="00F771A2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</w:t>
      </w:r>
      <w:r w:rsidRPr="00B402D6">
        <w:rPr>
          <w:color w:val="auto"/>
        </w:rPr>
        <w:t>com</w:t>
      </w:r>
      <w:r>
        <w:rPr>
          <w:color w:val="auto"/>
        </w:rPr>
        <w:t xml:space="preserve"> as informações incluídas pelo ator na HST02</w:t>
      </w:r>
      <w:r w:rsidR="00734A38">
        <w:rPr>
          <w:color w:val="auto"/>
        </w:rPr>
        <w:t>1</w:t>
      </w:r>
      <w:r>
        <w:rPr>
          <w:color w:val="auto"/>
        </w:rPr>
        <w:t xml:space="preserve">, Porém nesta interface </w:t>
      </w:r>
      <w:r w:rsidR="00243BD4">
        <w:rPr>
          <w:color w:val="auto"/>
        </w:rPr>
        <w:t xml:space="preserve">de Monitoramento, </w:t>
      </w:r>
      <w:r>
        <w:rPr>
          <w:color w:val="auto"/>
        </w:rPr>
        <w:t xml:space="preserve">o sistema deve exibir também as colunas </w:t>
      </w:r>
      <w:r w:rsidRPr="00B402D6">
        <w:rPr>
          <w:b/>
          <w:color w:val="auto"/>
        </w:rPr>
        <w:t>Status Confirmação</w:t>
      </w:r>
      <w:r>
        <w:rPr>
          <w:color w:val="auto"/>
        </w:rPr>
        <w:t xml:space="preserve"> e </w:t>
      </w:r>
      <w:r w:rsidRPr="00B402D6">
        <w:rPr>
          <w:b/>
          <w:color w:val="auto"/>
        </w:rPr>
        <w:t>Ações</w:t>
      </w:r>
      <w:r w:rsidR="00243BD4">
        <w:rPr>
          <w:b/>
          <w:color w:val="auto"/>
        </w:rPr>
        <w:t>:</w:t>
      </w:r>
    </w:p>
    <w:p w14:paraId="421C2A7A" w14:textId="77777777" w:rsidR="00243BD4" w:rsidRPr="00243BD4" w:rsidRDefault="00243BD4" w:rsidP="00243BD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F0E3904" w14:textId="524F8CF0" w:rsidR="00243BD4" w:rsidRDefault="00243BD4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243BD4">
        <w:rPr>
          <w:b/>
          <w:color w:val="auto"/>
        </w:rPr>
        <w:t>Status da Confirmação</w:t>
      </w:r>
      <w:r>
        <w:rPr>
          <w:color w:val="auto"/>
        </w:rPr>
        <w:t>: o sistema deve validar na estória HST024_Confirmar Participação da Chapa Eleitoral, quando o ator Confirmou OU Rejeitou Ou ainda não realizou nenhuma ação quanto ao convite;</w:t>
      </w:r>
    </w:p>
    <w:p w14:paraId="50DEA9A7" w14:textId="77777777" w:rsidR="00243BD4" w:rsidRPr="00243BD4" w:rsidRDefault="00243BD4" w:rsidP="00BC2C94">
      <w:pPr>
        <w:pStyle w:val="PargrafodaLista"/>
        <w:ind w:left="1560"/>
        <w:rPr>
          <w:color w:val="auto"/>
        </w:rPr>
      </w:pPr>
    </w:p>
    <w:p w14:paraId="45E737AC" w14:textId="04923E24" w:rsidR="00243BD4" w:rsidRDefault="00243BD4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lastRenderedPageBreak/>
        <w:t xml:space="preserve">Quando o ator </w:t>
      </w:r>
      <w:r w:rsidRPr="00BC2C94">
        <w:rPr>
          <w:b/>
          <w:color w:val="auto"/>
        </w:rPr>
        <w:t>ACEITAR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79669389" wp14:editId="6F36F244">
            <wp:extent cx="619048" cy="10476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B4FB" w14:textId="77777777" w:rsidR="00243BD4" w:rsidRPr="00243BD4" w:rsidRDefault="00243BD4" w:rsidP="00BC2C94">
      <w:pPr>
        <w:pStyle w:val="PargrafodaLista"/>
        <w:ind w:left="1560"/>
        <w:rPr>
          <w:color w:val="auto"/>
        </w:rPr>
      </w:pPr>
    </w:p>
    <w:p w14:paraId="119E8B5C" w14:textId="24B0F8E6" w:rsidR="00243BD4" w:rsidRDefault="00243BD4" w:rsidP="00225ED7">
      <w:pPr>
        <w:pStyle w:val="PargrafodaLista"/>
        <w:numPr>
          <w:ilvl w:val="0"/>
          <w:numId w:val="7"/>
        </w:numPr>
        <w:ind w:left="1560"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REJEITAR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34495A69" wp14:editId="7D1E333A">
            <wp:extent cx="619048" cy="10476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946D" w14:textId="77777777" w:rsidR="00243BD4" w:rsidRPr="00243BD4" w:rsidRDefault="00243BD4" w:rsidP="00BC2C94">
      <w:pPr>
        <w:pStyle w:val="PargrafodaLista"/>
        <w:ind w:left="1560"/>
        <w:rPr>
          <w:color w:val="auto"/>
        </w:rPr>
      </w:pPr>
    </w:p>
    <w:p w14:paraId="0AA0240C" w14:textId="032C63DF" w:rsidR="00243BD4" w:rsidRPr="00243BD4" w:rsidRDefault="00243BD4" w:rsidP="00225ED7">
      <w:pPr>
        <w:pStyle w:val="PargrafodaLista"/>
        <w:numPr>
          <w:ilvl w:val="0"/>
          <w:numId w:val="7"/>
        </w:numPr>
        <w:ind w:left="1560"/>
        <w:jc w:val="both"/>
        <w:rPr>
          <w:color w:val="auto"/>
        </w:rPr>
      </w:pPr>
      <w:r>
        <w:rPr>
          <w:color w:val="auto"/>
        </w:rPr>
        <w:t>Quando o ator não realizar nenhum</w:t>
      </w:r>
      <w:r w:rsidR="00BC2C94">
        <w:rPr>
          <w:color w:val="auto"/>
        </w:rPr>
        <w:t>a</w:t>
      </w:r>
      <w:r>
        <w:rPr>
          <w:color w:val="auto"/>
        </w:rPr>
        <w:t xml:space="preserve"> ação quanto a aceitar ou rejeitar o </w:t>
      </w:r>
      <w:r w:rsidR="00BC2C94">
        <w:rPr>
          <w:color w:val="auto"/>
        </w:rPr>
        <w:t>convite para</w:t>
      </w:r>
      <w:r>
        <w:rPr>
          <w:color w:val="auto"/>
        </w:rPr>
        <w:t xml:space="preserve"> participar da Chapa, o sistema deve exibir na coluna Status Confirmação a informação:</w:t>
      </w:r>
      <w:r w:rsidRPr="00243B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FAE5E9" wp14:editId="2A531B66">
            <wp:extent cx="619048" cy="10476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E40C" w14:textId="77777777" w:rsidR="00243BD4" w:rsidRPr="00B402D6" w:rsidRDefault="00243BD4" w:rsidP="008F2240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3607F243" w14:textId="18052FB0" w:rsidR="00B402D6" w:rsidRDefault="00BC2C94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BC2C94">
        <w:rPr>
          <w:b/>
          <w:color w:val="auto"/>
        </w:rPr>
        <w:t>Ações</w:t>
      </w:r>
      <w:r>
        <w:rPr>
          <w:color w:val="auto"/>
        </w:rPr>
        <w:t xml:space="preserve">: ao acionar o componente, o sistema de exibir as ações: </w:t>
      </w:r>
      <w:r w:rsidRPr="00BC2C94">
        <w:rPr>
          <w:b/>
          <w:color w:val="auto"/>
        </w:rPr>
        <w:t>Alterar</w:t>
      </w:r>
      <w:r>
        <w:rPr>
          <w:color w:val="auto"/>
        </w:rPr>
        <w:t xml:space="preserve">, </w:t>
      </w:r>
      <w:r w:rsidRPr="00BC2C94">
        <w:rPr>
          <w:b/>
          <w:color w:val="auto"/>
        </w:rPr>
        <w:t>Enviar E-Mail</w:t>
      </w:r>
      <w:r>
        <w:rPr>
          <w:color w:val="auto"/>
        </w:rPr>
        <w:t xml:space="preserve"> de </w:t>
      </w:r>
      <w:r w:rsidRPr="00BC2C94">
        <w:rPr>
          <w:b/>
          <w:color w:val="auto"/>
        </w:rPr>
        <w:t>Pendência</w:t>
      </w:r>
      <w:r>
        <w:rPr>
          <w:color w:val="auto"/>
        </w:rPr>
        <w:t xml:space="preserve"> e </w:t>
      </w:r>
      <w:r w:rsidR="00363544" w:rsidRPr="00363544">
        <w:rPr>
          <w:b/>
          <w:color w:val="auto"/>
        </w:rPr>
        <w:t>Ree</w:t>
      </w:r>
      <w:r w:rsidRPr="00363544">
        <w:rPr>
          <w:b/>
          <w:color w:val="auto"/>
        </w:rPr>
        <w:t>n</w:t>
      </w:r>
      <w:r w:rsidRPr="00BC2C94">
        <w:rPr>
          <w:b/>
          <w:color w:val="auto"/>
        </w:rPr>
        <w:t>viar Convite</w:t>
      </w:r>
      <w:r>
        <w:rPr>
          <w:b/>
          <w:color w:val="auto"/>
        </w:rPr>
        <w:t>;</w:t>
      </w:r>
    </w:p>
    <w:p w14:paraId="3DFB5BAE" w14:textId="77777777" w:rsidR="00BC2C94" w:rsidRPr="00BC2C94" w:rsidRDefault="00BC2C94" w:rsidP="00BC2C94">
      <w:pPr>
        <w:pStyle w:val="PargrafodaLista"/>
        <w:rPr>
          <w:color w:val="auto"/>
        </w:rPr>
      </w:pPr>
    </w:p>
    <w:p w14:paraId="47AC746D" w14:textId="3FB5A309" w:rsidR="00BC2C94" w:rsidRDefault="00BC2C94" w:rsidP="00BC2C94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677AFEF" wp14:editId="75F0CCF1">
            <wp:extent cx="5753100" cy="8382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9FA9" w14:textId="77777777" w:rsidR="00BC2C94" w:rsidRPr="00BC2C94" w:rsidRDefault="00BC2C94" w:rsidP="00BC2C94">
      <w:pPr>
        <w:pStyle w:val="PargrafodaLista"/>
        <w:rPr>
          <w:color w:val="auto"/>
        </w:rPr>
      </w:pPr>
    </w:p>
    <w:p w14:paraId="7DBC429E" w14:textId="2165CCEB" w:rsidR="00BC2C94" w:rsidRDefault="00DC0F93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DC0F93">
        <w:rPr>
          <w:b/>
          <w:color w:val="auto"/>
        </w:rPr>
        <w:t>Alterar</w:t>
      </w:r>
      <w:r>
        <w:rPr>
          <w:color w:val="auto"/>
        </w:rPr>
        <w:t xml:space="preserve">: conforme </w:t>
      </w:r>
      <w:r w:rsidRPr="00FB7D81">
        <w:rPr>
          <w:color w:val="auto"/>
        </w:rPr>
        <w:t>descrito na regra [</w:t>
      </w:r>
      <w:r w:rsidR="00FB7D81" w:rsidRPr="00FB7D81">
        <w:rPr>
          <w:color w:val="auto"/>
        </w:rPr>
        <w:fldChar w:fldCharType="begin"/>
      </w:r>
      <w:r w:rsidR="00FB7D81" w:rsidRPr="00FB7D81">
        <w:rPr>
          <w:color w:val="auto"/>
        </w:rPr>
        <w:instrText xml:space="preserve"> REF _Ref22488556 \r \h </w:instrText>
      </w:r>
      <w:r w:rsidR="00FB7D81">
        <w:rPr>
          <w:color w:val="auto"/>
        </w:rPr>
        <w:instrText xml:space="preserve"> \* MERGEFORMAT </w:instrText>
      </w:r>
      <w:r w:rsidR="00FB7D81" w:rsidRPr="00FB7D81">
        <w:rPr>
          <w:color w:val="auto"/>
        </w:rPr>
      </w:r>
      <w:r w:rsidR="00FB7D81" w:rsidRPr="00FB7D81">
        <w:rPr>
          <w:color w:val="auto"/>
        </w:rPr>
        <w:fldChar w:fldCharType="separate"/>
      </w:r>
      <w:proofErr w:type="gramStart"/>
      <w:r w:rsidR="00FB7D81" w:rsidRPr="00FB7D81">
        <w:rPr>
          <w:color w:val="auto"/>
        </w:rPr>
        <w:t>2.4</w:t>
      </w:r>
      <w:r w:rsidR="00FB7D81" w:rsidRPr="00FB7D81">
        <w:rPr>
          <w:color w:val="auto"/>
        </w:rPr>
        <w:fldChar w:fldCharType="end"/>
      </w:r>
      <w:r w:rsidRPr="00FB7D81">
        <w:rPr>
          <w:color w:val="auto"/>
        </w:rPr>
        <w:t xml:space="preserve"> ]</w:t>
      </w:r>
      <w:proofErr w:type="gramEnd"/>
    </w:p>
    <w:p w14:paraId="2D67E5E9" w14:textId="77777777" w:rsidR="00DC0F93" w:rsidRDefault="00DC0F93" w:rsidP="00DC0F93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253DFBF6" w14:textId="443A891B" w:rsidR="006A5C19" w:rsidRDefault="00DC0F93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2C1542">
        <w:rPr>
          <w:b/>
          <w:color w:val="auto"/>
        </w:rPr>
        <w:t>Enviar E-Mail</w:t>
      </w:r>
      <w:r w:rsidR="00F117D5">
        <w:rPr>
          <w:b/>
          <w:color w:val="auto"/>
        </w:rPr>
        <w:t xml:space="preserve"> de pendencias</w:t>
      </w:r>
      <w:r w:rsidRPr="002C1542">
        <w:rPr>
          <w:color w:val="auto"/>
        </w:rPr>
        <w:t>: ao acionar opção</w:t>
      </w:r>
      <w:r w:rsidR="002B7EDE">
        <w:rPr>
          <w:color w:val="auto"/>
        </w:rPr>
        <w:t xml:space="preserve"> “Enviar E-Mail”</w:t>
      </w:r>
      <w:r w:rsidRPr="002C1542">
        <w:rPr>
          <w:color w:val="auto"/>
        </w:rPr>
        <w:t xml:space="preserve">, o sistema deve disparar um e-mail conforme parametrização realizada na HST012 e Definição na </w:t>
      </w:r>
      <w:r w:rsidRPr="002C1542">
        <w:rPr>
          <w:b/>
          <w:color w:val="auto"/>
        </w:rPr>
        <w:t xml:space="preserve">HST020 – </w:t>
      </w:r>
      <w:r w:rsidRPr="002C1542">
        <w:rPr>
          <w:b/>
          <w:color w:val="31849B" w:themeColor="accent5" w:themeShade="BF"/>
        </w:rPr>
        <w:t>Registro 3</w:t>
      </w:r>
      <w:r w:rsidRPr="002C1542">
        <w:rPr>
          <w:b/>
          <w:color w:val="auto"/>
        </w:rPr>
        <w:t>.</w:t>
      </w:r>
      <w:r w:rsidRPr="002C1542">
        <w:rPr>
          <w:color w:val="auto"/>
        </w:rPr>
        <w:t xml:space="preserve"> </w:t>
      </w:r>
    </w:p>
    <w:p w14:paraId="1F41560E" w14:textId="77777777" w:rsidR="009D37F3" w:rsidRPr="009D37F3" w:rsidRDefault="009D37F3" w:rsidP="009D37F3">
      <w:pPr>
        <w:pStyle w:val="PargrafodaLista"/>
        <w:rPr>
          <w:color w:val="auto"/>
        </w:rPr>
      </w:pPr>
    </w:p>
    <w:p w14:paraId="141894BC" w14:textId="3E664BD8" w:rsidR="009D37F3" w:rsidRDefault="009D37F3" w:rsidP="009D37F3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9D37F3">
        <w:rPr>
          <w:color w:val="000000" w:themeColor="text1"/>
        </w:rPr>
        <w:t xml:space="preserve">O sistema deve validar as pendencias dos membros, conforme regra </w:t>
      </w:r>
      <w:r w:rsidRPr="009D37F3">
        <w:rPr>
          <w:color w:val="31849B" w:themeColor="accent5" w:themeShade="BF"/>
        </w:rPr>
        <w:t>[</w:t>
      </w:r>
      <w:r w:rsidRPr="009D37F3">
        <w:rPr>
          <w:color w:val="31849B" w:themeColor="accent5" w:themeShade="BF"/>
        </w:rPr>
        <w:fldChar w:fldCharType="begin"/>
      </w:r>
      <w:r w:rsidRPr="009D37F3">
        <w:rPr>
          <w:color w:val="31849B" w:themeColor="accent5" w:themeShade="BF"/>
        </w:rPr>
        <w:instrText xml:space="preserve"> REF _Ref22731975 \r \h  \* MERGEFORMAT </w:instrText>
      </w:r>
      <w:r w:rsidRPr="009D37F3">
        <w:rPr>
          <w:color w:val="31849B" w:themeColor="accent5" w:themeShade="BF"/>
        </w:rPr>
      </w:r>
      <w:r w:rsidRPr="009D37F3">
        <w:rPr>
          <w:color w:val="31849B" w:themeColor="accent5" w:themeShade="BF"/>
        </w:rPr>
        <w:fldChar w:fldCharType="separate"/>
      </w:r>
      <w:r w:rsidRPr="009D37F3">
        <w:rPr>
          <w:color w:val="31849B" w:themeColor="accent5" w:themeShade="BF"/>
        </w:rPr>
        <w:t>2.3</w:t>
      </w:r>
      <w:r w:rsidRPr="009D37F3">
        <w:rPr>
          <w:color w:val="31849B" w:themeColor="accent5" w:themeShade="BF"/>
        </w:rPr>
        <w:fldChar w:fldCharType="end"/>
      </w:r>
      <w:r w:rsidRPr="009D37F3">
        <w:rPr>
          <w:color w:val="31849B" w:themeColor="accent5" w:themeShade="BF"/>
        </w:rPr>
        <w:t xml:space="preserve"> – referente as informações do Status da Validação</w:t>
      </w:r>
      <w:r>
        <w:rPr>
          <w:color w:val="31849B" w:themeColor="accent5" w:themeShade="BF"/>
        </w:rPr>
        <w:t xml:space="preserve"> – HST021</w:t>
      </w:r>
      <w:r w:rsidRPr="009D37F3">
        <w:rPr>
          <w:color w:val="31849B" w:themeColor="accent5" w:themeShade="BF"/>
        </w:rPr>
        <w:t xml:space="preserve">] </w:t>
      </w:r>
      <w:r w:rsidRPr="009D37F3">
        <w:rPr>
          <w:color w:val="000000" w:themeColor="text1"/>
        </w:rPr>
        <w:t>e/ou ainda não ter selecionado a opção de Aceitar ou Rejeitar o convite.</w:t>
      </w:r>
    </w:p>
    <w:p w14:paraId="65CEF9AA" w14:textId="77777777" w:rsidR="009D37F3" w:rsidRDefault="009D37F3" w:rsidP="009D37F3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5894B118" w14:textId="77777777" w:rsidR="009D37F3" w:rsidRPr="009D37F3" w:rsidRDefault="009D37F3" w:rsidP="009D37F3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9D37F3">
        <w:rPr>
          <w:color w:val="000000" w:themeColor="text1"/>
        </w:rPr>
        <w:t xml:space="preserve">O teor deste e-mail será parametrizado na HST012 e Definido na HST020, sendo o </w:t>
      </w:r>
      <w:r w:rsidRPr="009D37F3">
        <w:rPr>
          <w:b/>
          <w:color w:val="31849B" w:themeColor="accent5" w:themeShade="BF"/>
        </w:rPr>
        <w:t>registro 03</w:t>
      </w:r>
      <w:r w:rsidRPr="009D37F3">
        <w:rPr>
          <w:color w:val="31849B" w:themeColor="accent5" w:themeShade="BF"/>
        </w:rPr>
        <w:t xml:space="preserve"> </w:t>
      </w:r>
      <w:r w:rsidRPr="009D37F3">
        <w:rPr>
          <w:color w:val="000000" w:themeColor="text1"/>
        </w:rPr>
        <w:t>do campo “Selecione E-Mail” (HST020);</w:t>
      </w:r>
    </w:p>
    <w:p w14:paraId="5B5ACEFE" w14:textId="77777777" w:rsidR="009D37F3" w:rsidRPr="009D37F3" w:rsidRDefault="009D37F3" w:rsidP="009D37F3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45C3C7FB" w14:textId="77777777" w:rsidR="009D37F3" w:rsidRPr="009D37F3" w:rsidRDefault="009D37F3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 w:rsidRPr="009D37F3">
        <w:rPr>
          <w:b/>
          <w:color w:val="000000" w:themeColor="text1"/>
        </w:rPr>
        <w:t>Pendências referente a regra</w:t>
      </w:r>
      <w:r w:rsidRPr="009D37F3">
        <w:rPr>
          <w:color w:val="000000" w:themeColor="text1"/>
        </w:rPr>
        <w:t xml:space="preserve"> </w:t>
      </w:r>
      <w:r w:rsidRPr="009D37F3">
        <w:rPr>
          <w:color w:val="31849B" w:themeColor="accent5" w:themeShade="BF"/>
        </w:rPr>
        <w:t>[</w:t>
      </w:r>
      <w:r w:rsidRPr="009D37F3">
        <w:rPr>
          <w:color w:val="31849B" w:themeColor="accent5" w:themeShade="BF"/>
        </w:rPr>
        <w:fldChar w:fldCharType="begin"/>
      </w:r>
      <w:r w:rsidRPr="009D37F3">
        <w:rPr>
          <w:color w:val="31849B" w:themeColor="accent5" w:themeShade="BF"/>
        </w:rPr>
        <w:instrText xml:space="preserve"> REF _Ref22731975 \r \h  \* MERGEFORMAT </w:instrText>
      </w:r>
      <w:r w:rsidRPr="009D37F3">
        <w:rPr>
          <w:color w:val="31849B" w:themeColor="accent5" w:themeShade="BF"/>
        </w:rPr>
      </w:r>
      <w:r w:rsidRPr="009D37F3">
        <w:rPr>
          <w:color w:val="31849B" w:themeColor="accent5" w:themeShade="BF"/>
        </w:rPr>
        <w:fldChar w:fldCharType="separate"/>
      </w:r>
      <w:r w:rsidRPr="009D37F3">
        <w:rPr>
          <w:color w:val="31849B" w:themeColor="accent5" w:themeShade="BF"/>
        </w:rPr>
        <w:t>2.3</w:t>
      </w:r>
      <w:r w:rsidRPr="009D37F3">
        <w:rPr>
          <w:color w:val="31849B" w:themeColor="accent5" w:themeShade="BF"/>
        </w:rPr>
        <w:fldChar w:fldCharType="end"/>
      </w:r>
      <w:r w:rsidRPr="009D37F3">
        <w:rPr>
          <w:color w:val="31849B" w:themeColor="accent5" w:themeShade="BF"/>
        </w:rPr>
        <w:t xml:space="preserve"> – referente as informações do Status da Validação]</w:t>
      </w:r>
      <w:r w:rsidRPr="009D37F3">
        <w:rPr>
          <w:color w:val="000000" w:themeColor="text1"/>
        </w:rPr>
        <w:t>, o</w:t>
      </w:r>
      <w:r w:rsidRPr="009D37F3">
        <w:rPr>
          <w:color w:val="auto"/>
        </w:rPr>
        <w:t xml:space="preserve"> sistema deve ter o seguinte comportamento: o cabeçalho, corpo do e-mail e rodapé deve buscar na HST012, porém deve </w:t>
      </w:r>
      <w:r w:rsidRPr="009D37F3">
        <w:rPr>
          <w:b/>
          <w:color w:val="auto"/>
        </w:rPr>
        <w:t>acrescentar</w:t>
      </w:r>
      <w:r w:rsidRPr="009D37F3">
        <w:rPr>
          <w:color w:val="auto"/>
        </w:rPr>
        <w:t xml:space="preserve"> as informações das pendencia que o membro em questão possua. As pendencias devem ser exibidas abaixo do corpo do e-mail (caso exista corpo do e-mail).</w:t>
      </w:r>
    </w:p>
    <w:p w14:paraId="02DBBCA2" w14:textId="77777777" w:rsidR="009D37F3" w:rsidRPr="009D37F3" w:rsidRDefault="009D37F3" w:rsidP="009D37F3">
      <w:pPr>
        <w:pStyle w:val="PargrafodaLista"/>
        <w:widowControl/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</w:p>
    <w:p w14:paraId="42E03B2A" w14:textId="77777777" w:rsidR="009D37F3" w:rsidRPr="009D37F3" w:rsidRDefault="009D37F3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 w:rsidRPr="009D37F3">
        <w:rPr>
          <w:b/>
          <w:color w:val="000000" w:themeColor="text1"/>
        </w:rPr>
        <w:t>Pendência de aceite de convite</w:t>
      </w:r>
      <w:r w:rsidRPr="009D37F3">
        <w:rPr>
          <w:color w:val="000000" w:themeColor="text1"/>
        </w:rPr>
        <w:t>, o</w:t>
      </w:r>
      <w:r w:rsidRPr="009D37F3">
        <w:rPr>
          <w:color w:val="auto"/>
        </w:rPr>
        <w:t xml:space="preserve"> sistema deve ter o seguinte comportamento: o cabeçalho, corpo do e-mail e rodapé deve buscar na HST012, porém deve </w:t>
      </w:r>
      <w:r w:rsidRPr="009D37F3">
        <w:rPr>
          <w:b/>
          <w:color w:val="auto"/>
        </w:rPr>
        <w:t>acrescentar</w:t>
      </w:r>
      <w:r w:rsidRPr="009D37F3">
        <w:rPr>
          <w:color w:val="auto"/>
        </w:rPr>
        <w:t xml:space="preserve"> a seguinte informação abaixo do corpo do e-mail (caso exista): No sistema Eleitoral Nacional – CAU, existe convite pendente de aceite.</w:t>
      </w:r>
    </w:p>
    <w:p w14:paraId="2F4A8976" w14:textId="77777777" w:rsidR="009D37F3" w:rsidRPr="009D37F3" w:rsidRDefault="009D37F3" w:rsidP="009D37F3">
      <w:pPr>
        <w:pStyle w:val="PargrafodaLista"/>
        <w:ind w:left="2835"/>
        <w:rPr>
          <w:color w:val="auto"/>
        </w:rPr>
      </w:pPr>
    </w:p>
    <w:p w14:paraId="59883E1F" w14:textId="77777777" w:rsidR="009D37F3" w:rsidRPr="009D37F3" w:rsidRDefault="009D37F3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 w:rsidRPr="009D37F3">
        <w:rPr>
          <w:color w:val="auto"/>
        </w:rPr>
        <w:t xml:space="preserve">Nos casos de existir as duas pendências para o mesmo membro, o sistema deve exibir primeiramente a informação da pendência do Aceite e logo abaixo as pendências da regra </w:t>
      </w:r>
      <w:r w:rsidRPr="009D37F3">
        <w:rPr>
          <w:color w:val="31849B" w:themeColor="accent5" w:themeShade="BF"/>
        </w:rPr>
        <w:t>[</w:t>
      </w:r>
      <w:r w:rsidRPr="009D37F3">
        <w:rPr>
          <w:color w:val="31849B" w:themeColor="accent5" w:themeShade="BF"/>
        </w:rPr>
        <w:fldChar w:fldCharType="begin"/>
      </w:r>
      <w:r w:rsidRPr="009D37F3">
        <w:rPr>
          <w:color w:val="31849B" w:themeColor="accent5" w:themeShade="BF"/>
        </w:rPr>
        <w:instrText xml:space="preserve"> REF _Ref22731975 \r \h  \* MERGEFORMAT </w:instrText>
      </w:r>
      <w:r w:rsidRPr="009D37F3">
        <w:rPr>
          <w:color w:val="31849B" w:themeColor="accent5" w:themeShade="BF"/>
        </w:rPr>
      </w:r>
      <w:r w:rsidRPr="009D37F3">
        <w:rPr>
          <w:color w:val="31849B" w:themeColor="accent5" w:themeShade="BF"/>
        </w:rPr>
        <w:fldChar w:fldCharType="separate"/>
      </w:r>
      <w:r w:rsidRPr="009D37F3">
        <w:rPr>
          <w:color w:val="31849B" w:themeColor="accent5" w:themeShade="BF"/>
        </w:rPr>
        <w:t>2.3</w:t>
      </w:r>
      <w:r w:rsidRPr="009D37F3">
        <w:rPr>
          <w:color w:val="31849B" w:themeColor="accent5" w:themeShade="BF"/>
        </w:rPr>
        <w:fldChar w:fldCharType="end"/>
      </w:r>
      <w:r w:rsidRPr="009D37F3">
        <w:rPr>
          <w:color w:val="31849B" w:themeColor="accent5" w:themeShade="BF"/>
        </w:rPr>
        <w:t xml:space="preserve"> – referente as </w:t>
      </w:r>
      <w:r w:rsidRPr="009D37F3">
        <w:rPr>
          <w:color w:val="31849B" w:themeColor="accent5" w:themeShade="BF"/>
        </w:rPr>
        <w:lastRenderedPageBreak/>
        <w:t>informações do Status da Validação]</w:t>
      </w:r>
      <w:r w:rsidRPr="009D37F3">
        <w:rPr>
          <w:color w:val="auto"/>
        </w:rPr>
        <w:t>. Ambos devem ser exibidos abaixo do Corpo do e-mail;</w:t>
      </w:r>
    </w:p>
    <w:p w14:paraId="555B00FA" w14:textId="77777777" w:rsidR="009D37F3" w:rsidRDefault="009D37F3" w:rsidP="009D37F3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2E55A305" w14:textId="11ADA266" w:rsidR="00DC0F93" w:rsidRDefault="00DC0F93" w:rsidP="00DC0F93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 xml:space="preserve">  </w:t>
      </w:r>
    </w:p>
    <w:p w14:paraId="2DDC644F" w14:textId="092B36CA" w:rsidR="00CE1887" w:rsidRDefault="002C1542" w:rsidP="00225ED7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701" w:hanging="425"/>
        <w:contextualSpacing/>
        <w:jc w:val="both"/>
        <w:rPr>
          <w:color w:val="auto"/>
        </w:rPr>
      </w:pPr>
      <w:r>
        <w:rPr>
          <w:b/>
          <w:color w:val="auto"/>
        </w:rPr>
        <w:t>Reen</w:t>
      </w:r>
      <w:r w:rsidR="00F00402">
        <w:rPr>
          <w:b/>
          <w:color w:val="auto"/>
        </w:rPr>
        <w:t>viar</w:t>
      </w:r>
      <w:r>
        <w:rPr>
          <w:b/>
          <w:color w:val="auto"/>
        </w:rPr>
        <w:t xml:space="preserve"> Convite</w:t>
      </w:r>
      <w:r w:rsidRPr="002C1542">
        <w:rPr>
          <w:color w:val="auto"/>
        </w:rPr>
        <w:t>: ao acionar</w:t>
      </w:r>
      <w:r w:rsidR="002B7EDE">
        <w:rPr>
          <w:color w:val="auto"/>
        </w:rPr>
        <w:t xml:space="preserve"> a opção “Reen</w:t>
      </w:r>
      <w:r w:rsidR="00F00402">
        <w:rPr>
          <w:color w:val="auto"/>
        </w:rPr>
        <w:t>viar</w:t>
      </w:r>
      <w:r w:rsidR="002B7EDE">
        <w:rPr>
          <w:color w:val="auto"/>
        </w:rPr>
        <w:t xml:space="preserve"> Convite”, o sistema deve reencaminhar o convite para participação da chapa</w:t>
      </w:r>
      <w:r w:rsidR="00CE1887">
        <w:rPr>
          <w:color w:val="auto"/>
        </w:rPr>
        <w:t>, o deve disparar e-mail de Registro 2 da HST020.</w:t>
      </w:r>
    </w:p>
    <w:p w14:paraId="3DBF0954" w14:textId="44496919" w:rsidR="002C1542" w:rsidRDefault="00CE1887" w:rsidP="00CE1887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E</w:t>
      </w:r>
      <w:r w:rsidR="002B7EDE">
        <w:rPr>
          <w:color w:val="auto"/>
        </w:rPr>
        <w:t>ste convite será disponibilizado na estória HST024_Confirma Participação na Chapa Eleitoral.</w:t>
      </w:r>
    </w:p>
    <w:p w14:paraId="5402BFD0" w14:textId="48B9F2E4" w:rsidR="00F117D5" w:rsidRDefault="00F117D5" w:rsidP="00B0313A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2C1542">
        <w:rPr>
          <w:color w:val="auto"/>
        </w:rPr>
        <w:t xml:space="preserve">O sistema deve ter o seguinte comportamento: o cabeçalho, corpo do e-mail e rodapé deve buscar na HST012, porém deve </w:t>
      </w:r>
      <w:r w:rsidRPr="002C1542">
        <w:rPr>
          <w:b/>
          <w:color w:val="auto"/>
        </w:rPr>
        <w:t>acrescentar</w:t>
      </w:r>
      <w:r w:rsidRPr="002C1542">
        <w:rPr>
          <w:color w:val="auto"/>
        </w:rPr>
        <w:t xml:space="preserve"> as informaç</w:t>
      </w:r>
      <w:r w:rsidR="004A3FE6">
        <w:rPr>
          <w:color w:val="auto"/>
        </w:rPr>
        <w:t>ões</w:t>
      </w:r>
      <w:r w:rsidRPr="002C1542">
        <w:rPr>
          <w:color w:val="auto"/>
        </w:rPr>
        <w:t xml:space="preserve"> </w:t>
      </w:r>
      <w:r>
        <w:rPr>
          <w:color w:val="auto"/>
        </w:rPr>
        <w:t>a</w:t>
      </w:r>
      <w:r w:rsidRPr="002C1542">
        <w:rPr>
          <w:color w:val="auto"/>
        </w:rPr>
        <w:t>baixo do Cabeçalho do E-Mail:</w:t>
      </w:r>
    </w:p>
    <w:p w14:paraId="08856C00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018D02E3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Eleição &lt;ano da eleição&gt; do Conselho de Arquitetura e Urbanismo</w:t>
      </w:r>
    </w:p>
    <w:p w14:paraId="19B46B80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398CC759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 xml:space="preserve">Prezado (a) &lt;nome do membro&gt; </w:t>
      </w:r>
    </w:p>
    <w:p w14:paraId="68C86900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6B71080E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Informamos que o (a) senhor (a) foi indicado (a) a concorrer como candidato nas Eleições &lt;ano&gt; do CAU, na seguinte condição:</w:t>
      </w:r>
    </w:p>
    <w:p w14:paraId="6A4EDFDE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6EEF3F4E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Responsável pelo registro da chapa: &lt;nome do responsável pela chapa&gt;</w:t>
      </w:r>
    </w:p>
    <w:p w14:paraId="6B5C969C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5A0AC180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  <w:r>
        <w:rPr>
          <w:color w:val="auto"/>
        </w:rPr>
        <w:t xml:space="preserve">Posição nº &lt;número que o membro está incluído lista de membros&gt; </w:t>
      </w:r>
      <w:r w:rsidRPr="006A5C19">
        <w:rPr>
          <w:color w:val="31849B" w:themeColor="accent5" w:themeShade="BF"/>
        </w:rPr>
        <w:t>[</w:t>
      </w:r>
      <w:r w:rsidRPr="006A5C19">
        <w:rPr>
          <w:color w:val="31849B" w:themeColor="accent5" w:themeShade="BF"/>
        </w:rPr>
        <w:fldChar w:fldCharType="begin"/>
      </w:r>
      <w:r w:rsidRPr="006A5C19">
        <w:rPr>
          <w:color w:val="31849B" w:themeColor="accent5" w:themeShade="BF"/>
        </w:rPr>
        <w:instrText xml:space="preserve"> REF _Ref13579930 \r \h </w:instrText>
      </w:r>
      <w:r w:rsidRPr="006A5C19">
        <w:rPr>
          <w:color w:val="31849B" w:themeColor="accent5" w:themeShade="BF"/>
        </w:rPr>
      </w:r>
      <w:r w:rsidRPr="006A5C19">
        <w:rPr>
          <w:color w:val="31849B" w:themeColor="accent5" w:themeShade="BF"/>
        </w:rPr>
        <w:fldChar w:fldCharType="separate"/>
      </w:r>
      <w:r w:rsidRPr="006A5C19">
        <w:rPr>
          <w:color w:val="31849B" w:themeColor="accent5" w:themeShade="BF"/>
        </w:rPr>
        <w:t>P01</w:t>
      </w:r>
      <w:r w:rsidRPr="006A5C19">
        <w:rPr>
          <w:color w:val="31849B" w:themeColor="accent5" w:themeShade="BF"/>
        </w:rPr>
        <w:fldChar w:fldCharType="end"/>
      </w:r>
      <w:r w:rsidRPr="006A5C19">
        <w:rPr>
          <w:color w:val="31849B" w:themeColor="accent5" w:themeShade="BF"/>
        </w:rPr>
        <w:t>]</w:t>
      </w:r>
    </w:p>
    <w:p w14:paraId="69AE3BD1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</w:p>
    <w:p w14:paraId="5C39A57A" w14:textId="77777777" w:rsidR="00F117D5" w:rsidRPr="006A5C19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6A5C19">
        <w:rPr>
          <w:color w:val="000000" w:themeColor="text1"/>
        </w:rPr>
        <w:t>Conselheiro Títular Estadual: &lt;nome do titular &gt;</w:t>
      </w:r>
    </w:p>
    <w:p w14:paraId="2A8E3062" w14:textId="77777777" w:rsidR="00F117D5" w:rsidRPr="006A5C19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2BE2EB21" w14:textId="77777777" w:rsidR="00F117D5" w:rsidRPr="006A5C19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6A5C19">
        <w:rPr>
          <w:color w:val="000000" w:themeColor="text1"/>
        </w:rPr>
        <w:t>Conselheiro Suplente Estadua: &lt;nome do suplente&gt;</w:t>
      </w:r>
    </w:p>
    <w:p w14:paraId="3B632E6D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66F8D27A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Ex:</w:t>
      </w:r>
    </w:p>
    <w:p w14:paraId="72AF8C13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652DF37C" wp14:editId="2EE2D6C8">
            <wp:extent cx="5589201" cy="52482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011" cy="525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BB79" w14:textId="77777777" w:rsidR="00F117D5" w:rsidRDefault="00F117D5" w:rsidP="00F117D5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 xml:space="preserve">  </w:t>
      </w:r>
    </w:p>
    <w:p w14:paraId="366ECEDD" w14:textId="77777777" w:rsidR="00F117D5" w:rsidRDefault="00F117D5" w:rsidP="00CE1887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53540875" w14:textId="77777777" w:rsidR="00B402D6" w:rsidRDefault="00B402D6" w:rsidP="00B402D6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60AA651" w14:textId="64336A6C" w:rsidR="00C7345D" w:rsidRDefault="00516A3D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>Na interface de monitoramento, o</w:t>
      </w:r>
      <w:r w:rsidR="00716CF6">
        <w:rPr>
          <w:color w:val="auto"/>
        </w:rPr>
        <w:t xml:space="preserve"> sistema deve </w:t>
      </w:r>
      <w:r>
        <w:rPr>
          <w:color w:val="auto"/>
        </w:rPr>
        <w:t xml:space="preserve">também </w:t>
      </w:r>
      <w:r w:rsidR="00E83EBE">
        <w:rPr>
          <w:color w:val="auto"/>
        </w:rPr>
        <w:t xml:space="preserve">monitorar as atualizações realizadas na coluna </w:t>
      </w:r>
      <w:r w:rsidR="00E83EBE" w:rsidRPr="00E83EBE">
        <w:rPr>
          <w:b/>
          <w:color w:val="auto"/>
        </w:rPr>
        <w:t>Status Validação</w:t>
      </w:r>
      <w:r w:rsidR="00E83EBE">
        <w:rPr>
          <w:color w:val="auto"/>
        </w:rPr>
        <w:t xml:space="preserve">, entre o período da </w:t>
      </w:r>
      <w:r w:rsidR="00E83EBE" w:rsidRPr="00E83EBE">
        <w:rPr>
          <w:b/>
          <w:color w:val="auto"/>
        </w:rPr>
        <w:t>Data de Início</w:t>
      </w:r>
      <w:r w:rsidR="00E83EBE">
        <w:rPr>
          <w:color w:val="auto"/>
        </w:rPr>
        <w:t xml:space="preserve"> e a </w:t>
      </w:r>
      <w:r w:rsidR="00E83EBE" w:rsidRPr="00E83EBE">
        <w:rPr>
          <w:b/>
          <w:color w:val="auto"/>
        </w:rPr>
        <w:t>Data Fim</w:t>
      </w:r>
      <w:r w:rsidR="00E83EBE">
        <w:rPr>
          <w:color w:val="auto"/>
        </w:rPr>
        <w:t xml:space="preserve"> da </w:t>
      </w:r>
      <w:r w:rsidR="00E83EBE" w:rsidRPr="00E83EBE">
        <w:rPr>
          <w:b/>
          <w:color w:val="auto"/>
        </w:rPr>
        <w:t>2.1 Atividade Secundária</w:t>
      </w:r>
      <w:r w:rsidR="00E83EBE" w:rsidRPr="00E83EBE">
        <w:rPr>
          <w:color w:val="auto"/>
        </w:rPr>
        <w:t>;</w:t>
      </w:r>
      <w:r w:rsidR="00A029CC">
        <w:rPr>
          <w:color w:val="auto"/>
        </w:rPr>
        <w:t xml:space="preserve"> Após a Data Fim da Atividade Secundária, o sistema deve parar de realizar a validação. </w:t>
      </w:r>
    </w:p>
    <w:p w14:paraId="6122E791" w14:textId="77777777" w:rsidR="00E83EBE" w:rsidRPr="00E83EBE" w:rsidRDefault="00E83EBE" w:rsidP="00E83EBE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3FDA0DF" w14:textId="5CE25094" w:rsidR="00E83EBE" w:rsidRDefault="00E83EBE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>Neste período os membros que estão com pendencias, deveram sana-las para participação da chapa, pendências as quais estão descritas na estória HST021;</w:t>
      </w:r>
    </w:p>
    <w:p w14:paraId="1BC55D00" w14:textId="77777777" w:rsidR="00493929" w:rsidRPr="00493929" w:rsidRDefault="00493929" w:rsidP="00493929">
      <w:pPr>
        <w:pStyle w:val="PargrafodaLista"/>
        <w:rPr>
          <w:color w:val="auto"/>
        </w:rPr>
      </w:pPr>
    </w:p>
    <w:p w14:paraId="1D352B28" w14:textId="15049687" w:rsidR="00493929" w:rsidRDefault="00493929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 xml:space="preserve">A zero hora de cada </w:t>
      </w:r>
      <w:r w:rsidR="00516A3D">
        <w:rPr>
          <w:color w:val="auto"/>
        </w:rPr>
        <w:t>dia,</w:t>
      </w:r>
      <w:r>
        <w:rPr>
          <w:color w:val="auto"/>
        </w:rPr>
        <w:t xml:space="preserve"> durante o </w:t>
      </w:r>
      <w:r w:rsidRPr="00516A3D">
        <w:rPr>
          <w:b/>
          <w:color w:val="auto"/>
        </w:rPr>
        <w:t>período vigente</w:t>
      </w:r>
      <w:r>
        <w:rPr>
          <w:color w:val="auto"/>
        </w:rPr>
        <w:t xml:space="preserve"> da </w:t>
      </w:r>
      <w:r w:rsidRPr="00516A3D">
        <w:rPr>
          <w:b/>
          <w:color w:val="auto"/>
        </w:rPr>
        <w:t>2.1 Atividade Secundária</w:t>
      </w:r>
      <w:r w:rsidR="002D7C81">
        <w:rPr>
          <w:b/>
          <w:color w:val="auto"/>
        </w:rPr>
        <w:t>,</w:t>
      </w:r>
      <w:r w:rsidR="002D7C81" w:rsidRPr="002D7C81">
        <w:rPr>
          <w:color w:val="auto"/>
        </w:rPr>
        <w:t xml:space="preserve"> ou seja, até a Data Fim da atividade </w:t>
      </w:r>
      <w:r w:rsidR="00F71AB0" w:rsidRPr="002D7C81">
        <w:rPr>
          <w:color w:val="auto"/>
        </w:rPr>
        <w:t>secundária</w:t>
      </w:r>
      <w:r>
        <w:rPr>
          <w:color w:val="auto"/>
        </w:rPr>
        <w:t xml:space="preserve">, o sistema deve validar na base de dados, o status de cada membro integrante da chapa, e deve atualizar a interface </w:t>
      </w:r>
      <w:r w:rsidRPr="00493929">
        <w:rPr>
          <w:color w:val="31849B" w:themeColor="accent5" w:themeShade="BF"/>
        </w:rPr>
        <w:t>[</w:t>
      </w:r>
      <w:r w:rsidRPr="00493929">
        <w:rPr>
          <w:color w:val="31849B" w:themeColor="accent5" w:themeShade="BF"/>
        </w:rPr>
        <w:fldChar w:fldCharType="begin"/>
      </w:r>
      <w:r w:rsidRPr="00493929">
        <w:rPr>
          <w:color w:val="31849B" w:themeColor="accent5" w:themeShade="BF"/>
        </w:rPr>
        <w:instrText xml:space="preserve"> REF _Ref13579930 \r \h </w:instrText>
      </w:r>
      <w:r w:rsidRPr="00493929">
        <w:rPr>
          <w:color w:val="31849B" w:themeColor="accent5" w:themeShade="BF"/>
        </w:rPr>
      </w:r>
      <w:r w:rsidRPr="00493929">
        <w:rPr>
          <w:color w:val="31849B" w:themeColor="accent5" w:themeShade="BF"/>
        </w:rPr>
        <w:fldChar w:fldCharType="separate"/>
      </w:r>
      <w:r w:rsidRPr="00493929">
        <w:rPr>
          <w:color w:val="31849B" w:themeColor="accent5" w:themeShade="BF"/>
        </w:rPr>
        <w:t>P01</w:t>
      </w:r>
      <w:r w:rsidRPr="00493929">
        <w:rPr>
          <w:color w:val="31849B" w:themeColor="accent5" w:themeShade="BF"/>
        </w:rPr>
        <w:fldChar w:fldCharType="end"/>
      </w:r>
      <w:r w:rsidRPr="00493929">
        <w:rPr>
          <w:color w:val="31849B" w:themeColor="accent5" w:themeShade="BF"/>
        </w:rPr>
        <w:t>] [</w:t>
      </w:r>
      <w:r w:rsidRPr="00493929">
        <w:rPr>
          <w:color w:val="31849B" w:themeColor="accent5" w:themeShade="BF"/>
        </w:rPr>
        <w:fldChar w:fldCharType="begin"/>
      </w:r>
      <w:r w:rsidRPr="00493929">
        <w:rPr>
          <w:color w:val="31849B" w:themeColor="accent5" w:themeShade="BF"/>
        </w:rPr>
        <w:instrText xml:space="preserve"> REF _Ref22302049 \r \h </w:instrText>
      </w:r>
      <w:r w:rsidRPr="00493929">
        <w:rPr>
          <w:color w:val="31849B" w:themeColor="accent5" w:themeShade="BF"/>
        </w:rPr>
      </w:r>
      <w:r w:rsidRPr="00493929">
        <w:rPr>
          <w:color w:val="31849B" w:themeColor="accent5" w:themeShade="BF"/>
        </w:rPr>
        <w:fldChar w:fldCharType="separate"/>
      </w:r>
      <w:r w:rsidRPr="00493929">
        <w:rPr>
          <w:color w:val="31849B" w:themeColor="accent5" w:themeShade="BF"/>
        </w:rPr>
        <w:t>P02</w:t>
      </w:r>
      <w:r w:rsidRPr="00493929">
        <w:rPr>
          <w:color w:val="31849B" w:themeColor="accent5" w:themeShade="BF"/>
        </w:rPr>
        <w:fldChar w:fldCharType="end"/>
      </w:r>
      <w:r w:rsidRPr="00493929">
        <w:rPr>
          <w:color w:val="31849B" w:themeColor="accent5" w:themeShade="BF"/>
        </w:rPr>
        <w:t>]</w:t>
      </w:r>
      <w:r w:rsidRPr="00493929">
        <w:rPr>
          <w:color w:val="000000" w:themeColor="text1"/>
        </w:rPr>
        <w:t xml:space="preserve">. A medida que </w:t>
      </w:r>
      <w:r w:rsidR="00516A3D">
        <w:rPr>
          <w:color w:val="000000" w:themeColor="text1"/>
        </w:rPr>
        <w:t xml:space="preserve">a pendencia </w:t>
      </w:r>
      <w:r w:rsidRPr="00493929">
        <w:rPr>
          <w:color w:val="000000" w:themeColor="text1"/>
        </w:rPr>
        <w:t>for sanad</w:t>
      </w:r>
      <w:r w:rsidR="00516A3D">
        <w:rPr>
          <w:color w:val="000000" w:themeColor="text1"/>
        </w:rPr>
        <w:t>a,</w:t>
      </w:r>
      <w:r w:rsidRPr="00493929">
        <w:rPr>
          <w:color w:val="000000" w:themeColor="text1"/>
        </w:rPr>
        <w:t xml:space="preserve"> o sistema deve mudar na coluna </w:t>
      </w:r>
      <w:r w:rsidRPr="00516A3D">
        <w:rPr>
          <w:b/>
          <w:color w:val="000000" w:themeColor="text1"/>
        </w:rPr>
        <w:t>Status Validação</w:t>
      </w:r>
      <w:r w:rsidRPr="00493929">
        <w:rPr>
          <w:color w:val="000000" w:themeColor="text1"/>
        </w:rPr>
        <w:t xml:space="preserve"> o ícone</w:t>
      </w:r>
      <w:r w:rsidR="00790DB3">
        <w:rPr>
          <w:color w:val="000000" w:themeColor="text1"/>
        </w:rPr>
        <w:t xml:space="preserve"> </w:t>
      </w:r>
      <w:r w:rsidR="00790DB3">
        <w:rPr>
          <w:noProof/>
        </w:rPr>
        <w:drawing>
          <wp:inline distT="0" distB="0" distL="0" distR="0" wp14:anchorId="1E186F81" wp14:editId="2A7A7498">
            <wp:extent cx="148442" cy="148442"/>
            <wp:effectExtent l="0" t="0" r="4445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B3">
        <w:rPr>
          <w:color w:val="000000" w:themeColor="text1"/>
        </w:rPr>
        <w:t xml:space="preserve"> </w:t>
      </w:r>
      <w:r w:rsidRPr="00493929">
        <w:rPr>
          <w:noProof/>
          <w:color w:val="000000" w:themeColor="text1"/>
        </w:rPr>
        <w:t>pelo</w:t>
      </w:r>
      <w:r w:rsidRPr="00493929">
        <w:rPr>
          <w:color w:val="000000" w:themeColor="text1"/>
        </w:rPr>
        <w:t xml:space="preserve"> ícone</w:t>
      </w:r>
      <w:r>
        <w:rPr>
          <w:color w:val="000000" w:themeColor="text1"/>
        </w:rPr>
        <w:t xml:space="preserve"> </w:t>
      </w:r>
      <w:r w:rsidRPr="00493929">
        <w:rPr>
          <w:color w:val="000000" w:themeColor="text1"/>
        </w:rPr>
        <w:t xml:space="preserve"> </w:t>
      </w:r>
      <w:r w:rsidRPr="00493929">
        <w:rPr>
          <w:noProof/>
          <w:color w:val="000000" w:themeColor="text1"/>
        </w:rPr>
        <w:drawing>
          <wp:inline distT="0" distB="0" distL="0" distR="0" wp14:anchorId="06570332" wp14:editId="53223C93">
            <wp:extent cx="160317" cy="16031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929">
        <w:rPr>
          <w:color w:val="000000" w:themeColor="text1"/>
        </w:rPr>
        <w:t>, na estória HST022.</w:t>
      </w:r>
    </w:p>
    <w:p w14:paraId="1A33A8F4" w14:textId="77777777" w:rsidR="00C7345D" w:rsidRDefault="00C7345D" w:rsidP="00C7345D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3868C93" w14:textId="14FCA4BF" w:rsidR="00A029CC" w:rsidRPr="00382D03" w:rsidRDefault="00A029CC" w:rsidP="00225ED7">
      <w:pPr>
        <w:pStyle w:val="PargrafodaLista"/>
        <w:widowControl/>
        <w:numPr>
          <w:ilvl w:val="0"/>
          <w:numId w:val="7"/>
        </w:numPr>
        <w:autoSpaceDE/>
        <w:adjustRightInd/>
        <w:spacing w:before="60" w:after="200" w:line="276" w:lineRule="auto"/>
        <w:contextualSpacing/>
        <w:jc w:val="both"/>
        <w:rPr>
          <w:color w:val="auto"/>
        </w:rPr>
      </w:pPr>
      <w:r w:rsidRPr="00382D03">
        <w:rPr>
          <w:color w:val="auto"/>
        </w:rPr>
        <w:t xml:space="preserve">Na coluna Status Validação, quando o ícone </w:t>
      </w:r>
      <w:r w:rsidRPr="00382D03">
        <w:rPr>
          <w:noProof/>
        </w:rPr>
        <w:drawing>
          <wp:inline distT="0" distB="0" distL="0" distR="0" wp14:anchorId="73569E16" wp14:editId="5CFB9EB6">
            <wp:extent cx="148442" cy="148442"/>
            <wp:effectExtent l="0" t="0" r="4445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03">
        <w:rPr>
          <w:color w:val="auto"/>
        </w:rPr>
        <w:t xml:space="preserve"> for exibido, o sistema deve disponibilizar um link. Este link deve possuir um H</w:t>
      </w:r>
      <w:r w:rsidR="005807E4" w:rsidRPr="00382D03">
        <w:rPr>
          <w:color w:val="auto"/>
        </w:rPr>
        <w:t>int, com a seguinte informação: “</w:t>
      </w:r>
      <w:r w:rsidR="005807E4" w:rsidRPr="00382D03">
        <w:rPr>
          <w:b/>
          <w:color w:val="auto"/>
        </w:rPr>
        <w:t>Selecione o ícone para detalhar as pendencias do profissional</w:t>
      </w:r>
      <w:r w:rsidR="005807E4" w:rsidRPr="00382D03">
        <w:rPr>
          <w:color w:val="auto"/>
        </w:rPr>
        <w:t>.”</w:t>
      </w:r>
    </w:p>
    <w:p w14:paraId="2B5BF213" w14:textId="77777777" w:rsidR="008A6E14" w:rsidRPr="00382D03" w:rsidRDefault="008A6E14" w:rsidP="008A6E14">
      <w:pPr>
        <w:pStyle w:val="PargrafodaLista"/>
        <w:rPr>
          <w:color w:val="auto"/>
        </w:rPr>
      </w:pPr>
    </w:p>
    <w:p w14:paraId="4372EF87" w14:textId="26E6EF76" w:rsidR="008A6E14" w:rsidRPr="00382D03" w:rsidRDefault="008A6E14" w:rsidP="00225ED7">
      <w:pPr>
        <w:pStyle w:val="PargrafodaLista"/>
        <w:widowControl/>
        <w:numPr>
          <w:ilvl w:val="0"/>
          <w:numId w:val="7"/>
        </w:numPr>
        <w:autoSpaceDE/>
        <w:adjustRightInd/>
        <w:spacing w:before="60" w:after="200" w:line="276" w:lineRule="auto"/>
        <w:contextualSpacing/>
        <w:jc w:val="both"/>
        <w:rPr>
          <w:color w:val="auto"/>
        </w:rPr>
      </w:pPr>
      <w:r w:rsidRPr="00382D03">
        <w:rPr>
          <w:color w:val="auto"/>
        </w:rPr>
        <w:t xml:space="preserve">Ao acionar o </w:t>
      </w:r>
      <w:r w:rsidR="00C120A3" w:rsidRPr="00382D03">
        <w:rPr>
          <w:color w:val="auto"/>
        </w:rPr>
        <w:t xml:space="preserve">link na opção </w:t>
      </w:r>
      <w:r w:rsidRPr="00382D03">
        <w:rPr>
          <w:noProof/>
        </w:rPr>
        <w:drawing>
          <wp:inline distT="0" distB="0" distL="0" distR="0" wp14:anchorId="4C550F05" wp14:editId="762E174B">
            <wp:extent cx="148442" cy="148442"/>
            <wp:effectExtent l="0" t="0" r="4445" b="44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03">
        <w:rPr>
          <w:color w:val="auto"/>
        </w:rPr>
        <w:t>, o sistema deve exibir uma pop-up com as pendencias que o profissional possui</w:t>
      </w:r>
      <w:r w:rsidR="00C120A3" w:rsidRPr="00382D03">
        <w:rPr>
          <w:color w:val="auto"/>
        </w:rPr>
        <w:t>r</w:t>
      </w:r>
      <w:r w:rsidRPr="00382D03">
        <w:rPr>
          <w:color w:val="auto"/>
        </w:rPr>
        <w:t>. As pendencias devem ser exibidas</w:t>
      </w:r>
      <w:r w:rsidR="00300AB1" w:rsidRPr="00382D03">
        <w:rPr>
          <w:color w:val="auto"/>
        </w:rPr>
        <w:t>, para cada artigo da lei, conforme abaixo descrito</w:t>
      </w:r>
      <w:r w:rsidRPr="00382D03">
        <w:rPr>
          <w:color w:val="auto"/>
        </w:rPr>
        <w:t>:</w:t>
      </w:r>
    </w:p>
    <w:p w14:paraId="59655A95" w14:textId="77777777" w:rsidR="008A6E14" w:rsidRPr="00382D03" w:rsidRDefault="008A6E14" w:rsidP="008A6E14">
      <w:pPr>
        <w:pStyle w:val="PargrafodaLista"/>
        <w:rPr>
          <w:color w:val="auto"/>
        </w:rPr>
      </w:pPr>
    </w:p>
    <w:p w14:paraId="1BDA1099" w14:textId="77777777" w:rsidR="008A6E14" w:rsidRPr="00382D03" w:rsidRDefault="008A6E14" w:rsidP="00225ED7">
      <w:pPr>
        <w:numPr>
          <w:ilvl w:val="3"/>
          <w:numId w:val="7"/>
        </w:numPr>
        <w:spacing w:after="0"/>
        <w:ind w:left="1985"/>
        <w:rPr>
          <w:rFonts w:cs="Arial"/>
          <w:sz w:val="20"/>
        </w:rPr>
      </w:pPr>
      <w:r w:rsidRPr="00382D03">
        <w:rPr>
          <w:rFonts w:cs="Arial"/>
          <w:sz w:val="20"/>
        </w:rPr>
        <w:t xml:space="preserve">Por membro candidato à Conselheiro do </w:t>
      </w:r>
      <w:r w:rsidRPr="00382D03">
        <w:rPr>
          <w:rFonts w:cs="Arial"/>
          <w:b/>
          <w:sz w:val="20"/>
        </w:rPr>
        <w:t>CAU/UF-BR</w:t>
      </w:r>
      <w:r w:rsidRPr="00382D03">
        <w:rPr>
          <w:rFonts w:cs="Arial"/>
          <w:sz w:val="20"/>
        </w:rPr>
        <w:t xml:space="preserve"> {</w:t>
      </w:r>
      <w:r w:rsidRPr="00382D03">
        <w:rPr>
          <w:rFonts w:cs="Arial"/>
          <w:b/>
          <w:sz w:val="20"/>
        </w:rPr>
        <w:t>art. 18</w:t>
      </w:r>
      <w:r w:rsidRPr="00382D03">
        <w:rPr>
          <w:rFonts w:cs="Arial"/>
          <w:sz w:val="20"/>
        </w:rPr>
        <w:t>}</w:t>
      </w:r>
    </w:p>
    <w:p w14:paraId="17BB7661" w14:textId="26E1B2E1" w:rsidR="008A6E14" w:rsidRPr="00382D03" w:rsidRDefault="008A6E14" w:rsidP="00225ED7">
      <w:pPr>
        <w:numPr>
          <w:ilvl w:val="3"/>
          <w:numId w:val="19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Possuir registro definitivo, ativo</w:t>
      </w:r>
      <w:r w:rsidR="00F11788" w:rsidRPr="00382D03">
        <w:rPr>
          <w:rFonts w:cs="Arial"/>
          <w:color w:val="000000" w:themeColor="text1"/>
          <w:sz w:val="20"/>
        </w:rPr>
        <w:t>.</w:t>
      </w:r>
    </w:p>
    <w:p w14:paraId="536E596E" w14:textId="6BE4AA0B" w:rsidR="00300AB1" w:rsidRPr="00382D03" w:rsidRDefault="00300AB1" w:rsidP="00225ED7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O sistema deve exibir na pop-up a seguinte informação: </w:t>
      </w:r>
      <w:r w:rsidR="00435B72"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 xml:space="preserve">Registro </w:t>
      </w:r>
      <w:r w:rsidR="00F11788" w:rsidRPr="00382D03">
        <w:rPr>
          <w:b/>
          <w:color w:val="000000" w:themeColor="text1"/>
        </w:rPr>
        <w:t xml:space="preserve">consta como </w:t>
      </w:r>
      <w:r w:rsidRPr="00382D03">
        <w:rPr>
          <w:b/>
          <w:color w:val="000000" w:themeColor="text1"/>
        </w:rPr>
        <w:t xml:space="preserve">NÃO </w:t>
      </w:r>
      <w:r w:rsidR="00F11788" w:rsidRPr="00382D03">
        <w:rPr>
          <w:b/>
          <w:color w:val="000000" w:themeColor="text1"/>
        </w:rPr>
        <w:t>A</w:t>
      </w:r>
      <w:r w:rsidRPr="00382D03">
        <w:rPr>
          <w:b/>
          <w:color w:val="000000" w:themeColor="text1"/>
        </w:rPr>
        <w:t xml:space="preserve">tivo no </w:t>
      </w:r>
      <w:r w:rsidR="00F11788" w:rsidRPr="00382D03">
        <w:rPr>
          <w:b/>
          <w:color w:val="000000" w:themeColor="text1"/>
        </w:rPr>
        <w:t>SIC</w:t>
      </w:r>
      <w:r w:rsidRPr="00382D03">
        <w:rPr>
          <w:b/>
          <w:color w:val="000000" w:themeColor="text1"/>
        </w:rPr>
        <w:t>CAU.</w:t>
      </w:r>
      <w:r w:rsidR="00435B72" w:rsidRPr="00382D03">
        <w:rPr>
          <w:b/>
          <w:color w:val="000000" w:themeColor="text1"/>
        </w:rPr>
        <w:t>”</w:t>
      </w:r>
    </w:p>
    <w:p w14:paraId="26A3A5C1" w14:textId="77777777" w:rsidR="00F11788" w:rsidRPr="00382D03" w:rsidRDefault="00F11788" w:rsidP="00F11788">
      <w:pPr>
        <w:pStyle w:val="PargrafodaLista"/>
        <w:ind w:left="3544"/>
        <w:rPr>
          <w:color w:val="000000" w:themeColor="text1"/>
        </w:rPr>
      </w:pPr>
    </w:p>
    <w:p w14:paraId="6F1AB41A" w14:textId="77777777" w:rsidR="00F11788" w:rsidRPr="00382D03" w:rsidRDefault="00F11788" w:rsidP="00F11788">
      <w:pPr>
        <w:pStyle w:val="PargrafodaLista"/>
        <w:ind w:left="3544"/>
        <w:rPr>
          <w:color w:val="000000" w:themeColor="text1"/>
        </w:rPr>
      </w:pPr>
    </w:p>
    <w:p w14:paraId="30AF8B7E" w14:textId="64E3F115" w:rsidR="00F11788" w:rsidRPr="00382D03" w:rsidRDefault="00286F5A" w:rsidP="00225ED7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O sistema deve validar se o </w:t>
      </w:r>
      <w:r w:rsidR="0028155A" w:rsidRPr="00382D03">
        <w:rPr>
          <w:color w:val="000000" w:themeColor="text1"/>
        </w:rPr>
        <w:t>registro</w:t>
      </w:r>
      <w:r w:rsidRPr="00382D03">
        <w:rPr>
          <w:color w:val="000000" w:themeColor="text1"/>
        </w:rPr>
        <w:t xml:space="preserve"> do CPF informado é </w:t>
      </w:r>
      <w:r w:rsidR="00F11788" w:rsidRPr="00382D03">
        <w:rPr>
          <w:color w:val="000000" w:themeColor="text1"/>
        </w:rPr>
        <w:t>Definitivo</w:t>
      </w:r>
      <w:r w:rsidRPr="00382D03">
        <w:rPr>
          <w:color w:val="000000" w:themeColor="text1"/>
        </w:rPr>
        <w:t xml:space="preserve"> ou Provisório. Caso seja Provisório, o sistema deve </w:t>
      </w:r>
      <w:r w:rsidR="00404B26" w:rsidRPr="00382D03">
        <w:rPr>
          <w:color w:val="000000" w:themeColor="text1"/>
        </w:rPr>
        <w:t xml:space="preserve">alerta como um pendência: </w:t>
      </w:r>
    </w:p>
    <w:p w14:paraId="02322941" w14:textId="5A9A38C7" w:rsidR="008A6E14" w:rsidRPr="00382D03" w:rsidRDefault="00404B26" w:rsidP="00404B2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Provisório no SICCAU.”</w:t>
      </w:r>
    </w:p>
    <w:p w14:paraId="0826405C" w14:textId="77777777" w:rsidR="00404B26" w:rsidRPr="00382D03" w:rsidRDefault="00404B26" w:rsidP="00404B2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2781225D" w14:textId="0835D675" w:rsidR="00F11788" w:rsidRPr="00382D03" w:rsidRDefault="00F11788" w:rsidP="00F11788">
      <w:pPr>
        <w:numPr>
          <w:ilvl w:val="3"/>
          <w:numId w:val="19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4F7A699A" w14:textId="5C14DF0F" w:rsidR="00F11788" w:rsidRPr="00382D03" w:rsidRDefault="00F11788" w:rsidP="00286F5A">
      <w:pPr>
        <w:pStyle w:val="PargrafodaLista"/>
        <w:numPr>
          <w:ilvl w:val="0"/>
          <w:numId w:val="22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Caso o ator está inadimplente no SICCAU, o sistema deve exbir na pop-up </w:t>
      </w:r>
      <w:r w:rsidR="00286F5A" w:rsidRPr="00382D03">
        <w:rPr>
          <w:color w:val="000000" w:themeColor="text1"/>
        </w:rPr>
        <w:t>a seguinte informação:</w:t>
      </w:r>
    </w:p>
    <w:p w14:paraId="09269079" w14:textId="0747A23E" w:rsidR="00F11788" w:rsidRPr="00382D03" w:rsidRDefault="00286F5A" w:rsidP="00286F5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INADIMPLENTE no SICCAU.”</w:t>
      </w:r>
    </w:p>
    <w:p w14:paraId="27BE2F8C" w14:textId="77777777" w:rsidR="00286F5A" w:rsidRPr="00382D03" w:rsidRDefault="00286F5A" w:rsidP="00286F5A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0B34FD57" w14:textId="77777777" w:rsidR="00BD7E01" w:rsidRPr="00382D03" w:rsidRDefault="00BD7E01" w:rsidP="00225ED7">
      <w:pPr>
        <w:numPr>
          <w:ilvl w:val="3"/>
          <w:numId w:val="14"/>
        </w:numPr>
        <w:spacing w:after="0"/>
        <w:ind w:left="1985"/>
        <w:rPr>
          <w:rFonts w:cs="Arial"/>
          <w:sz w:val="20"/>
        </w:rPr>
      </w:pPr>
      <w:r w:rsidRPr="00382D03">
        <w:rPr>
          <w:rFonts w:cs="Arial"/>
          <w:sz w:val="20"/>
        </w:rPr>
        <w:t xml:space="preserve">Por membro candidato à Conselheiro </w:t>
      </w:r>
      <w:r w:rsidRPr="00382D03">
        <w:rPr>
          <w:rFonts w:cs="Arial"/>
          <w:b/>
          <w:sz w:val="20"/>
        </w:rPr>
        <w:t xml:space="preserve">IES </w:t>
      </w:r>
      <w:r w:rsidRPr="00382D03">
        <w:rPr>
          <w:rFonts w:cs="Arial"/>
          <w:sz w:val="20"/>
        </w:rPr>
        <w:t>{</w:t>
      </w:r>
      <w:r w:rsidRPr="00382D03">
        <w:rPr>
          <w:rFonts w:cs="Arial"/>
          <w:b/>
          <w:sz w:val="20"/>
        </w:rPr>
        <w:t>art. 19</w:t>
      </w:r>
      <w:r w:rsidRPr="00382D03">
        <w:rPr>
          <w:rFonts w:cs="Arial"/>
          <w:sz w:val="20"/>
        </w:rPr>
        <w:t>}</w:t>
      </w:r>
    </w:p>
    <w:p w14:paraId="0AE7AA95" w14:textId="45E71DC7" w:rsidR="00BD7E01" w:rsidRPr="00382D03" w:rsidRDefault="00BD7E01" w:rsidP="00225ED7">
      <w:pPr>
        <w:numPr>
          <w:ilvl w:val="4"/>
          <w:numId w:val="20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Possuir registro definitivo, ativo</w:t>
      </w:r>
      <w:r w:rsidR="00404B26" w:rsidRPr="00382D03">
        <w:rPr>
          <w:rFonts w:cs="Arial"/>
          <w:color w:val="000000" w:themeColor="text1"/>
          <w:sz w:val="20"/>
        </w:rPr>
        <w:t>.</w:t>
      </w:r>
      <w:r w:rsidRPr="00382D03">
        <w:rPr>
          <w:rFonts w:cs="Arial"/>
          <w:color w:val="000000" w:themeColor="text1"/>
          <w:sz w:val="20"/>
        </w:rPr>
        <w:t xml:space="preserve"> </w:t>
      </w:r>
    </w:p>
    <w:p w14:paraId="6F4D486C" w14:textId="77777777" w:rsidR="00404B26" w:rsidRPr="00382D03" w:rsidRDefault="00404B26" w:rsidP="00404B26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O sistema deve exibir na pop-up a seguinte informação: “</w:t>
      </w:r>
      <w:r w:rsidRPr="00382D03">
        <w:rPr>
          <w:b/>
          <w:color w:val="000000" w:themeColor="text1"/>
        </w:rPr>
        <w:t>Registro consta como NÃO Ativo no SICCAU.”</w:t>
      </w:r>
    </w:p>
    <w:p w14:paraId="02E0374C" w14:textId="77777777" w:rsidR="00404B26" w:rsidRPr="00382D03" w:rsidRDefault="00404B26" w:rsidP="00404B26">
      <w:pPr>
        <w:pStyle w:val="PargrafodaLista"/>
        <w:ind w:left="3544"/>
        <w:rPr>
          <w:color w:val="000000" w:themeColor="text1"/>
        </w:rPr>
      </w:pPr>
    </w:p>
    <w:p w14:paraId="6EB60CFD" w14:textId="77777777" w:rsidR="00404B26" w:rsidRPr="00382D03" w:rsidRDefault="00404B26" w:rsidP="00404B26">
      <w:pPr>
        <w:pStyle w:val="PargrafodaLista"/>
        <w:ind w:left="3544"/>
        <w:rPr>
          <w:color w:val="000000" w:themeColor="text1"/>
        </w:rPr>
      </w:pPr>
    </w:p>
    <w:p w14:paraId="591D3076" w14:textId="77777777" w:rsidR="00404B26" w:rsidRPr="00382D03" w:rsidRDefault="00404B26" w:rsidP="00404B26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O sistema deve validar se o resgistro do CPF informado é Definitivo ou Provisório. Caso seja Provisório, o sistema deve alerta como um pendência: </w:t>
      </w:r>
    </w:p>
    <w:p w14:paraId="4FD8F4A9" w14:textId="77777777" w:rsidR="00404B26" w:rsidRPr="00382D03" w:rsidRDefault="00404B26" w:rsidP="00404B2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Provisório no SICCAU.”</w:t>
      </w:r>
    </w:p>
    <w:p w14:paraId="615800DE" w14:textId="77777777" w:rsidR="00404B26" w:rsidRPr="00382D03" w:rsidRDefault="00404B26" w:rsidP="00404B2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512ED069" w14:textId="77777777" w:rsidR="00404B26" w:rsidRPr="00382D03" w:rsidRDefault="00404B26" w:rsidP="00404B26">
      <w:pPr>
        <w:numPr>
          <w:ilvl w:val="3"/>
          <w:numId w:val="19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0BFE1DE5" w14:textId="77777777" w:rsidR="00404B26" w:rsidRPr="00382D03" w:rsidRDefault="00404B26" w:rsidP="00404B26">
      <w:pPr>
        <w:pStyle w:val="PargrafodaLista"/>
        <w:numPr>
          <w:ilvl w:val="0"/>
          <w:numId w:val="22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Caso o ator está inadimplente no SICCAU, o sistema deve exbir na pop-up a seguinte informação:</w:t>
      </w:r>
    </w:p>
    <w:p w14:paraId="2ECD9430" w14:textId="77777777" w:rsidR="00404B26" w:rsidRPr="00404B26" w:rsidRDefault="00404B26" w:rsidP="00404B2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INADIMPLENTE no SICCAU.”</w:t>
      </w:r>
    </w:p>
    <w:p w14:paraId="07D34097" w14:textId="77777777" w:rsidR="00560E83" w:rsidRPr="009A7284" w:rsidRDefault="00560E83" w:rsidP="00560E83">
      <w:pPr>
        <w:pStyle w:val="PargrafodaLista"/>
        <w:ind w:left="3544"/>
        <w:rPr>
          <w:color w:val="000000" w:themeColor="text1"/>
          <w:highlight w:val="magenta"/>
        </w:rPr>
      </w:pPr>
    </w:p>
    <w:p w14:paraId="4E61A783" w14:textId="77777777" w:rsidR="00560E83" w:rsidRPr="009A7284" w:rsidRDefault="00560E83" w:rsidP="00560E83">
      <w:pPr>
        <w:pStyle w:val="PargrafodaLista"/>
        <w:ind w:left="3544"/>
        <w:rPr>
          <w:color w:val="000000" w:themeColor="text1"/>
          <w:highlight w:val="magenta"/>
        </w:rPr>
      </w:pPr>
    </w:p>
    <w:p w14:paraId="13643172" w14:textId="77777777" w:rsidR="00560E83" w:rsidRPr="00560E83" w:rsidRDefault="00560E83" w:rsidP="00560E83">
      <w:pPr>
        <w:rPr>
          <w:color w:val="000000" w:themeColor="text1"/>
        </w:rPr>
      </w:pPr>
    </w:p>
    <w:p w14:paraId="135DA94F" w14:textId="77777777" w:rsidR="00BD7E01" w:rsidRPr="00A029CC" w:rsidRDefault="00BD7E01" w:rsidP="00BD7E01">
      <w:pPr>
        <w:pStyle w:val="PargrafodaLista"/>
        <w:widowControl/>
        <w:autoSpaceDE/>
        <w:adjustRightInd/>
        <w:spacing w:before="60" w:after="200" w:line="276" w:lineRule="auto"/>
        <w:ind w:left="720"/>
        <w:contextualSpacing/>
        <w:jc w:val="both"/>
        <w:rPr>
          <w:color w:val="auto"/>
        </w:rPr>
      </w:pPr>
    </w:p>
    <w:p w14:paraId="7BCBA6FC" w14:textId="77777777" w:rsidR="00A029CC" w:rsidRDefault="00A029CC" w:rsidP="00A029CC">
      <w:pPr>
        <w:pStyle w:val="PargrafodaLista"/>
      </w:pPr>
    </w:p>
    <w:p w14:paraId="79196833" w14:textId="417C6549" w:rsidR="00425563" w:rsidRPr="00425563" w:rsidRDefault="00425563" w:rsidP="00225ED7">
      <w:pPr>
        <w:pStyle w:val="PargrafodaLista"/>
        <w:widowControl/>
        <w:numPr>
          <w:ilvl w:val="0"/>
          <w:numId w:val="7"/>
        </w:numPr>
        <w:autoSpaceDE/>
        <w:adjustRightInd/>
        <w:spacing w:before="60" w:after="200" w:line="276" w:lineRule="auto"/>
        <w:contextualSpacing/>
        <w:jc w:val="both"/>
        <w:rPr>
          <w:color w:val="auto"/>
        </w:rPr>
      </w:pPr>
      <w:r w:rsidRPr="00EC175D">
        <w:lastRenderedPageBreak/>
        <w:t xml:space="preserve">Caso o número de </w:t>
      </w:r>
      <w:r>
        <w:t xml:space="preserve">conjunto de </w:t>
      </w:r>
      <w:r w:rsidRPr="00EC175D">
        <w:t>registros seja acima de 10, </w:t>
      </w:r>
      <w:r w:rsidRPr="00EC175D">
        <w:br/>
        <w:t>o sistema deve aplicar o componente de paginação. Apresentar de 10 em 10 registros.</w:t>
      </w:r>
      <w:r>
        <w:t xml:space="preserve"> Entende-se conjunto de registro os registro do titular + Suplente:</w:t>
      </w:r>
    </w:p>
    <w:p w14:paraId="21D05099" w14:textId="77777777" w:rsidR="00425563" w:rsidRPr="00425563" w:rsidRDefault="00425563" w:rsidP="00425563">
      <w:pPr>
        <w:pStyle w:val="PargrafodaLista"/>
        <w:rPr>
          <w:color w:val="auto"/>
        </w:rPr>
      </w:pPr>
    </w:p>
    <w:p w14:paraId="17F15ED8" w14:textId="4C02EF88" w:rsidR="00425563" w:rsidRDefault="00425563" w:rsidP="00425563">
      <w:pPr>
        <w:pStyle w:val="PargrafodaLista"/>
        <w:widowControl/>
        <w:autoSpaceDE/>
        <w:adjustRightInd/>
        <w:spacing w:before="60" w:after="200" w:line="276" w:lineRule="auto"/>
        <w:ind w:left="1418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0B9E46F" wp14:editId="4F42AD66">
            <wp:extent cx="4149090" cy="422910"/>
            <wp:effectExtent l="0" t="0" r="381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AE4D" w14:textId="77777777" w:rsidR="00C7345D" w:rsidRDefault="00C7345D" w:rsidP="00C7345D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152AA384" w14:textId="77777777" w:rsidR="00C7345D" w:rsidRDefault="00C7345D" w:rsidP="00C7345D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4D50BAD" w14:textId="77777777" w:rsidR="00E869AB" w:rsidRDefault="00E869AB" w:rsidP="00C7345D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6A5ABE31" w14:textId="2C6170FF" w:rsidR="00F42F5E" w:rsidRPr="00567770" w:rsidRDefault="00F42F5E" w:rsidP="00F42F5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5" w:name="_Ref22488556"/>
      <w:r w:rsidRPr="00567770">
        <w:rPr>
          <w:b/>
          <w:u w:val="single"/>
        </w:rPr>
        <w:t>Alterar</w:t>
      </w:r>
      <w:r w:rsidRPr="00567770">
        <w:rPr>
          <w:b/>
        </w:rPr>
        <w:t xml:space="preserve">: </w:t>
      </w:r>
      <w:r w:rsidRPr="00567770">
        <w:rPr>
          <w:color w:val="31849B" w:themeColor="accent5" w:themeShade="BF"/>
        </w:rPr>
        <w:t>[</w:t>
      </w:r>
      <w:r w:rsidRPr="00567770">
        <w:rPr>
          <w:color w:val="31849B" w:themeColor="accent5" w:themeShade="BF"/>
        </w:rPr>
        <w:fldChar w:fldCharType="begin"/>
      </w:r>
      <w:r w:rsidRPr="00567770">
        <w:rPr>
          <w:color w:val="31849B" w:themeColor="accent5" w:themeShade="BF"/>
        </w:rPr>
        <w:instrText xml:space="preserve"> REF _Ref13579930 \r \h </w:instrText>
      </w:r>
      <w:r w:rsidR="00567770">
        <w:rPr>
          <w:color w:val="31849B" w:themeColor="accent5" w:themeShade="BF"/>
        </w:rPr>
        <w:instrText xml:space="preserve"> \* MERGEFORMAT </w:instrText>
      </w:r>
      <w:r w:rsidRPr="00567770">
        <w:rPr>
          <w:color w:val="31849B" w:themeColor="accent5" w:themeShade="BF"/>
        </w:rPr>
      </w:r>
      <w:r w:rsidRPr="00567770">
        <w:rPr>
          <w:color w:val="31849B" w:themeColor="accent5" w:themeShade="BF"/>
        </w:rPr>
        <w:fldChar w:fldCharType="separate"/>
      </w:r>
      <w:r w:rsidRPr="00567770">
        <w:rPr>
          <w:color w:val="31849B" w:themeColor="accent5" w:themeShade="BF"/>
        </w:rPr>
        <w:t>P01</w:t>
      </w:r>
      <w:r w:rsidRPr="00567770">
        <w:rPr>
          <w:color w:val="31849B" w:themeColor="accent5" w:themeShade="BF"/>
        </w:rPr>
        <w:fldChar w:fldCharType="end"/>
      </w:r>
      <w:r w:rsidRPr="00567770">
        <w:rPr>
          <w:color w:val="31849B" w:themeColor="accent5" w:themeShade="BF"/>
        </w:rPr>
        <w:t>] [</w:t>
      </w:r>
      <w:r w:rsidRPr="00567770">
        <w:rPr>
          <w:color w:val="31849B" w:themeColor="accent5" w:themeShade="BF"/>
        </w:rPr>
        <w:fldChar w:fldCharType="begin"/>
      </w:r>
      <w:r w:rsidRPr="00567770">
        <w:rPr>
          <w:color w:val="31849B" w:themeColor="accent5" w:themeShade="BF"/>
        </w:rPr>
        <w:instrText xml:space="preserve"> REF _Ref22302049 \r \h </w:instrText>
      </w:r>
      <w:r w:rsidR="00567770">
        <w:rPr>
          <w:color w:val="31849B" w:themeColor="accent5" w:themeShade="BF"/>
        </w:rPr>
        <w:instrText xml:space="preserve"> \* MERGEFORMAT </w:instrText>
      </w:r>
      <w:r w:rsidRPr="00567770">
        <w:rPr>
          <w:color w:val="31849B" w:themeColor="accent5" w:themeShade="BF"/>
        </w:rPr>
      </w:r>
      <w:r w:rsidRPr="00567770">
        <w:rPr>
          <w:color w:val="31849B" w:themeColor="accent5" w:themeShade="BF"/>
        </w:rPr>
        <w:fldChar w:fldCharType="separate"/>
      </w:r>
      <w:r w:rsidRPr="00567770">
        <w:rPr>
          <w:color w:val="31849B" w:themeColor="accent5" w:themeShade="BF"/>
        </w:rPr>
        <w:t>P02</w:t>
      </w:r>
      <w:r w:rsidRPr="00567770">
        <w:rPr>
          <w:color w:val="31849B" w:themeColor="accent5" w:themeShade="BF"/>
        </w:rPr>
        <w:fldChar w:fldCharType="end"/>
      </w:r>
      <w:r w:rsidRPr="00567770">
        <w:rPr>
          <w:color w:val="31849B" w:themeColor="accent5" w:themeShade="BF"/>
        </w:rPr>
        <w:t>]</w:t>
      </w:r>
      <w:bookmarkEnd w:id="35"/>
    </w:p>
    <w:p w14:paraId="1FCFCC0E" w14:textId="77777777" w:rsidR="00C7345D" w:rsidRPr="00567770" w:rsidRDefault="00C7345D" w:rsidP="00C7345D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37E67F75" w14:textId="029C41D3" w:rsidR="00F42F5E" w:rsidRPr="00567770" w:rsidRDefault="00F42F5E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567770">
        <w:rPr>
          <w:color w:val="auto"/>
        </w:rPr>
        <w:t>Mesmo após a criação da Chapa, o sistema deve permitir a alteração de membros dentro de uma chapa;</w:t>
      </w:r>
    </w:p>
    <w:p w14:paraId="4B122414" w14:textId="77777777" w:rsidR="00F42F5E" w:rsidRPr="00567770" w:rsidRDefault="00F42F5E" w:rsidP="00F42F5E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303BD662" w14:textId="1268C653" w:rsidR="00F42F5E" w:rsidRPr="00567770" w:rsidRDefault="00F42F5E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567770">
        <w:rPr>
          <w:color w:val="auto"/>
        </w:rPr>
        <w:t xml:space="preserve">A </w:t>
      </w:r>
      <w:r w:rsidRPr="00567770">
        <w:rPr>
          <w:b/>
          <w:color w:val="auto"/>
        </w:rPr>
        <w:t>Alteração</w:t>
      </w:r>
      <w:r w:rsidRPr="00567770">
        <w:rPr>
          <w:color w:val="auto"/>
        </w:rPr>
        <w:t xml:space="preserve"> só será permitida até a </w:t>
      </w:r>
      <w:r w:rsidRPr="00567770">
        <w:rPr>
          <w:b/>
          <w:color w:val="auto"/>
        </w:rPr>
        <w:t>Data Fim</w:t>
      </w:r>
      <w:r w:rsidRPr="00567770">
        <w:rPr>
          <w:color w:val="auto"/>
        </w:rPr>
        <w:t xml:space="preserve"> da 2.1 Atividade Secundária;</w:t>
      </w:r>
    </w:p>
    <w:p w14:paraId="588D1F90" w14:textId="77777777" w:rsidR="00F42F5E" w:rsidRPr="00567770" w:rsidRDefault="00F42F5E" w:rsidP="00F42F5E">
      <w:pPr>
        <w:pStyle w:val="PargrafodaLista"/>
        <w:rPr>
          <w:color w:val="auto"/>
        </w:rPr>
      </w:pPr>
    </w:p>
    <w:p w14:paraId="548F2419" w14:textId="12EA5741" w:rsidR="00F42F5E" w:rsidRPr="00567770" w:rsidRDefault="00F42F5E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567770">
        <w:rPr>
          <w:color w:val="auto"/>
        </w:rPr>
        <w:t xml:space="preserve">Após a Data Fim, o sistema não deve exibir a opção de </w:t>
      </w:r>
      <w:r w:rsidRPr="00567770">
        <w:rPr>
          <w:b/>
          <w:color w:val="auto"/>
        </w:rPr>
        <w:t>Alterar;</w:t>
      </w:r>
    </w:p>
    <w:p w14:paraId="43221741" w14:textId="77777777" w:rsidR="00F42F5E" w:rsidRPr="00567770" w:rsidRDefault="00F42F5E" w:rsidP="00F42F5E">
      <w:pPr>
        <w:pStyle w:val="PargrafodaLista"/>
        <w:rPr>
          <w:color w:val="auto"/>
        </w:rPr>
      </w:pPr>
    </w:p>
    <w:p w14:paraId="0B1D56A0" w14:textId="3D06F1D9" w:rsidR="00761BE9" w:rsidRDefault="00761BE9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567770">
        <w:rPr>
          <w:color w:val="auto"/>
        </w:rPr>
        <w:t>Nessa etapa, a Alteração de Responsável é permitida, porém o ator deve JUSTIFICAR a alteração/substituição. O sistema deve exibir uma pop-up solicitando a Justificativa, a qual deve ser armazenada na base de dados do sistema eleitoral</w:t>
      </w:r>
      <w:r w:rsidRPr="009F616F">
        <w:rPr>
          <w:color w:val="auto"/>
          <w:highlight w:val="yellow"/>
        </w:rPr>
        <w:t>.</w:t>
      </w:r>
      <w:r w:rsidR="00AD0884" w:rsidRPr="009F616F">
        <w:rPr>
          <w:color w:val="auto"/>
          <w:highlight w:val="yellow"/>
        </w:rPr>
        <w:t xml:space="preserve"> </w:t>
      </w:r>
      <w:r w:rsidR="009F616F" w:rsidRPr="0020050B">
        <w:rPr>
          <w:color w:val="auto"/>
          <w:highlight w:val="yellow"/>
        </w:rPr>
        <w:t>Ao acionar a opção Salvar</w:t>
      </w:r>
      <w:r w:rsidR="0020050B" w:rsidRPr="0020050B">
        <w:rPr>
          <w:color w:val="auto"/>
          <w:highlight w:val="yellow"/>
        </w:rPr>
        <w:t xml:space="preserve"> da Justificativa, o sistema deve realizar a alteração, conforme solicitação do ator.</w:t>
      </w:r>
      <w:r w:rsidR="00026394">
        <w:rPr>
          <w:color w:val="auto"/>
        </w:rPr>
        <w:t xml:space="preserve"> </w:t>
      </w:r>
      <w:r w:rsidR="00026394" w:rsidRPr="008D2386">
        <w:rPr>
          <w:color w:val="auto"/>
          <w:highlight w:val="yellow"/>
        </w:rPr>
        <w:t xml:space="preserve">E deve exibir a mensagem </w:t>
      </w:r>
      <w:r w:rsidR="00026394" w:rsidRPr="008D2386">
        <w:rPr>
          <w:color w:val="31849B" w:themeColor="accent5" w:themeShade="BF"/>
          <w:highlight w:val="yellow"/>
        </w:rPr>
        <w:t>[</w:t>
      </w:r>
      <w:r w:rsidR="00026394" w:rsidRPr="008D2386">
        <w:rPr>
          <w:color w:val="31849B" w:themeColor="accent5" w:themeShade="BF"/>
          <w:highlight w:val="yellow"/>
        </w:rPr>
        <w:fldChar w:fldCharType="begin"/>
      </w:r>
      <w:r w:rsidR="00026394" w:rsidRPr="008D2386">
        <w:rPr>
          <w:color w:val="31849B" w:themeColor="accent5" w:themeShade="BF"/>
          <w:highlight w:val="yellow"/>
        </w:rPr>
        <w:instrText xml:space="preserve"> REF _Ref13647479 \r \h </w:instrText>
      </w:r>
      <w:r w:rsidR="00026394">
        <w:rPr>
          <w:color w:val="31849B" w:themeColor="accent5" w:themeShade="BF"/>
          <w:highlight w:val="yellow"/>
        </w:rPr>
        <w:instrText xml:space="preserve"> \* MERGEFORMAT </w:instrText>
      </w:r>
      <w:r w:rsidR="00026394" w:rsidRPr="008D2386">
        <w:rPr>
          <w:color w:val="31849B" w:themeColor="accent5" w:themeShade="BF"/>
          <w:highlight w:val="yellow"/>
        </w:rPr>
      </w:r>
      <w:r w:rsidR="00026394" w:rsidRPr="008D2386">
        <w:rPr>
          <w:color w:val="31849B" w:themeColor="accent5" w:themeShade="BF"/>
          <w:highlight w:val="yellow"/>
        </w:rPr>
        <w:fldChar w:fldCharType="separate"/>
      </w:r>
      <w:r w:rsidR="00026394" w:rsidRPr="008D2386">
        <w:rPr>
          <w:color w:val="31849B" w:themeColor="accent5" w:themeShade="BF"/>
          <w:highlight w:val="yellow"/>
        </w:rPr>
        <w:t>ME03</w:t>
      </w:r>
      <w:r w:rsidR="00026394" w:rsidRPr="008D2386">
        <w:rPr>
          <w:color w:val="31849B" w:themeColor="accent5" w:themeShade="BF"/>
          <w:highlight w:val="yellow"/>
        </w:rPr>
        <w:fldChar w:fldCharType="end"/>
      </w:r>
      <w:r w:rsidR="00026394" w:rsidRPr="008D2386">
        <w:rPr>
          <w:color w:val="31849B" w:themeColor="accent5" w:themeShade="BF"/>
          <w:highlight w:val="yellow"/>
        </w:rPr>
        <w:t>]</w:t>
      </w:r>
    </w:p>
    <w:p w14:paraId="66AEDC09" w14:textId="77777777" w:rsidR="0020050B" w:rsidRPr="0020050B" w:rsidRDefault="0020050B" w:rsidP="0020050B">
      <w:pPr>
        <w:pStyle w:val="PargrafodaLista"/>
        <w:rPr>
          <w:color w:val="auto"/>
        </w:rPr>
      </w:pPr>
    </w:p>
    <w:p w14:paraId="27AB036B" w14:textId="6CEF2BBC" w:rsidR="0020050B" w:rsidRPr="00567770" w:rsidRDefault="00565B0E" w:rsidP="0020050B">
      <w:pPr>
        <w:pStyle w:val="PargrafodaLista"/>
        <w:widowControl/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  <w:r>
        <w:rPr>
          <w:noProof/>
        </w:rPr>
        <w:drawing>
          <wp:inline distT="0" distB="0" distL="0" distR="0" wp14:anchorId="2E6DCF06" wp14:editId="7CC06378">
            <wp:extent cx="2377440" cy="2216886"/>
            <wp:effectExtent l="0" t="0" r="381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8346" cy="22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0A90" w14:textId="77777777" w:rsidR="00761BE9" w:rsidRPr="00567770" w:rsidRDefault="00761BE9" w:rsidP="00761BE9">
      <w:pPr>
        <w:pStyle w:val="PargrafodaLista"/>
        <w:rPr>
          <w:color w:val="auto"/>
        </w:rPr>
      </w:pPr>
    </w:p>
    <w:p w14:paraId="16550811" w14:textId="65560D5C" w:rsidR="00761BE9" w:rsidRPr="00567770" w:rsidRDefault="00761BE9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567770">
        <w:rPr>
          <w:color w:val="auto"/>
        </w:rPr>
        <w:t>O membro RESPONSÁVEL, substituído perderá as permissões de edição da chapa. Lembrando que cada chapa terá até 3 responsáve</w:t>
      </w:r>
      <w:r w:rsidR="00055635">
        <w:rPr>
          <w:color w:val="auto"/>
        </w:rPr>
        <w:t>is</w:t>
      </w:r>
      <w:r w:rsidR="003E75D7">
        <w:rPr>
          <w:color w:val="auto"/>
        </w:rPr>
        <w:t xml:space="preserve"> </w:t>
      </w:r>
      <w:r w:rsidR="00B77CE4">
        <w:rPr>
          <w:color w:val="auto"/>
        </w:rPr>
        <w:t>status</w:t>
      </w:r>
      <w:r w:rsidRPr="00567770">
        <w:rPr>
          <w:color w:val="auto"/>
        </w:rPr>
        <w:t>, conforme regra descrita na HST021.</w:t>
      </w:r>
      <w:r w:rsidR="00895A16" w:rsidRPr="00567770">
        <w:rPr>
          <w:color w:val="auto"/>
        </w:rPr>
        <w:t>Caso o ator tente incluir mais de 3 responsável, o sistema deve exibir mensagem descrita na HST021</w:t>
      </w:r>
      <w:r w:rsidR="00DC26DF" w:rsidRPr="00567770">
        <w:rPr>
          <w:color w:val="auto"/>
        </w:rPr>
        <w:t>;</w:t>
      </w:r>
    </w:p>
    <w:p w14:paraId="7CE869FD" w14:textId="77777777" w:rsidR="00761BE9" w:rsidRPr="00567770" w:rsidRDefault="00761BE9" w:rsidP="00761BE9">
      <w:pPr>
        <w:pStyle w:val="PargrafodaLista"/>
        <w:rPr>
          <w:color w:val="auto"/>
        </w:rPr>
      </w:pPr>
    </w:p>
    <w:p w14:paraId="6651FCD9" w14:textId="1C0238A8" w:rsidR="00761BE9" w:rsidRPr="00567770" w:rsidRDefault="00761BE9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567770">
        <w:rPr>
          <w:color w:val="auto"/>
        </w:rPr>
        <w:t xml:space="preserve">O CPF do ator que criou a chapa, obrigatoriamente deve ser um dos membros RESPONSÁVEL, o sistema deve desabilitar o campo deste Responsável criador, ou seja, não pode alterar o cargo de responsável do ator criador da chapa </w:t>
      </w:r>
    </w:p>
    <w:p w14:paraId="44C49A1A" w14:textId="77777777" w:rsidR="00761BE9" w:rsidRPr="00567770" w:rsidRDefault="00761BE9" w:rsidP="00761BE9">
      <w:pPr>
        <w:pStyle w:val="PargrafodaLista"/>
        <w:rPr>
          <w:color w:val="auto"/>
        </w:rPr>
      </w:pPr>
    </w:p>
    <w:p w14:paraId="2DD44E17" w14:textId="3011C6E2" w:rsidR="00761BE9" w:rsidRPr="00567770" w:rsidRDefault="00761BE9" w:rsidP="00761BE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  <w:r w:rsidRPr="00567770">
        <w:rPr>
          <w:noProof/>
          <w:color w:val="auto"/>
        </w:rPr>
        <w:lastRenderedPageBreak/>
        <w:drawing>
          <wp:inline distT="0" distB="0" distL="0" distR="0" wp14:anchorId="3ED31A88" wp14:editId="55549186">
            <wp:extent cx="4892723" cy="452051"/>
            <wp:effectExtent l="0" t="0" r="3175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499" cy="46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F17D" w14:textId="77777777" w:rsidR="00761BE9" w:rsidRPr="00567770" w:rsidRDefault="00761BE9" w:rsidP="00761BE9">
      <w:pPr>
        <w:pStyle w:val="PargrafodaLista"/>
        <w:rPr>
          <w:color w:val="auto"/>
        </w:rPr>
      </w:pPr>
    </w:p>
    <w:p w14:paraId="1F0FA2A8" w14:textId="2BF7B536" w:rsidR="00B12C15" w:rsidRDefault="00F42F5E" w:rsidP="00C6117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8D2386">
        <w:rPr>
          <w:color w:val="auto"/>
        </w:rPr>
        <w:t xml:space="preserve">Ao acionar a opção Alterar, o sistema deve exibir um componente </w:t>
      </w:r>
      <w:r w:rsidR="00B63ED0" w:rsidRPr="008D2386">
        <w:rPr>
          <w:color w:val="auto"/>
        </w:rPr>
        <w:t xml:space="preserve">na coluna CPF, </w:t>
      </w:r>
      <w:r w:rsidRPr="008D2386">
        <w:rPr>
          <w:color w:val="auto"/>
        </w:rPr>
        <w:t xml:space="preserve">para que o ator possa informar o CPF do membro que deseja substituir. </w:t>
      </w:r>
      <w:r w:rsidRPr="008D2386">
        <w:rPr>
          <w:color w:val="31849B" w:themeColor="accent5" w:themeShade="BF"/>
        </w:rPr>
        <w:t>[</w:t>
      </w:r>
      <w:r w:rsidRPr="008D2386">
        <w:rPr>
          <w:color w:val="31849B" w:themeColor="accent5" w:themeShade="BF"/>
        </w:rPr>
        <w:fldChar w:fldCharType="begin"/>
      </w:r>
      <w:r w:rsidRPr="008D2386">
        <w:rPr>
          <w:color w:val="31849B" w:themeColor="accent5" w:themeShade="BF"/>
        </w:rPr>
        <w:instrText xml:space="preserve"> REF _Ref22477065 \r \h </w:instrText>
      </w:r>
      <w:r w:rsidR="00F62374" w:rsidRPr="008D2386">
        <w:rPr>
          <w:color w:val="31849B" w:themeColor="accent5" w:themeShade="BF"/>
        </w:rPr>
        <w:instrText xml:space="preserve"> \* MERGEFORMAT </w:instrText>
      </w:r>
      <w:r w:rsidRPr="008D2386">
        <w:rPr>
          <w:color w:val="31849B" w:themeColor="accent5" w:themeShade="BF"/>
        </w:rPr>
      </w:r>
      <w:r w:rsidRPr="008D2386">
        <w:rPr>
          <w:color w:val="31849B" w:themeColor="accent5" w:themeShade="BF"/>
        </w:rPr>
        <w:fldChar w:fldCharType="separate"/>
      </w:r>
      <w:r w:rsidRPr="008D2386">
        <w:rPr>
          <w:color w:val="31849B" w:themeColor="accent5" w:themeShade="BF"/>
        </w:rPr>
        <w:t>P03</w:t>
      </w:r>
      <w:r w:rsidRPr="008D2386">
        <w:rPr>
          <w:color w:val="31849B" w:themeColor="accent5" w:themeShade="BF"/>
        </w:rPr>
        <w:fldChar w:fldCharType="end"/>
      </w:r>
      <w:r w:rsidRPr="008D2386">
        <w:rPr>
          <w:color w:val="31849B" w:themeColor="accent5" w:themeShade="BF"/>
        </w:rPr>
        <w:t>] [</w:t>
      </w:r>
      <w:r w:rsidRPr="008D2386">
        <w:rPr>
          <w:color w:val="31849B" w:themeColor="accent5" w:themeShade="BF"/>
        </w:rPr>
        <w:fldChar w:fldCharType="begin"/>
      </w:r>
      <w:r w:rsidRPr="008D2386">
        <w:rPr>
          <w:color w:val="31849B" w:themeColor="accent5" w:themeShade="BF"/>
        </w:rPr>
        <w:instrText xml:space="preserve"> REF _Ref22050463 \r \h </w:instrText>
      </w:r>
      <w:r w:rsidR="00F62374" w:rsidRPr="008D2386">
        <w:rPr>
          <w:color w:val="31849B" w:themeColor="accent5" w:themeShade="BF"/>
        </w:rPr>
        <w:instrText xml:space="preserve"> \* MERGEFORMAT </w:instrText>
      </w:r>
      <w:r w:rsidRPr="008D2386">
        <w:rPr>
          <w:color w:val="31849B" w:themeColor="accent5" w:themeShade="BF"/>
        </w:rPr>
      </w:r>
      <w:r w:rsidRPr="008D2386">
        <w:rPr>
          <w:color w:val="31849B" w:themeColor="accent5" w:themeShade="BF"/>
        </w:rPr>
        <w:fldChar w:fldCharType="separate"/>
      </w:r>
      <w:r w:rsidRPr="008D2386">
        <w:rPr>
          <w:color w:val="31849B" w:themeColor="accent5" w:themeShade="BF"/>
        </w:rPr>
        <w:t>P04</w:t>
      </w:r>
      <w:r w:rsidRPr="008D2386">
        <w:rPr>
          <w:color w:val="31849B" w:themeColor="accent5" w:themeShade="BF"/>
        </w:rPr>
        <w:fldChar w:fldCharType="end"/>
      </w:r>
      <w:r w:rsidRPr="008D2386">
        <w:rPr>
          <w:color w:val="31849B" w:themeColor="accent5" w:themeShade="BF"/>
        </w:rPr>
        <w:t>]</w:t>
      </w:r>
      <w:r w:rsidR="000F372D" w:rsidRPr="008D2386">
        <w:rPr>
          <w:color w:val="31849B" w:themeColor="accent5" w:themeShade="BF"/>
        </w:rPr>
        <w:t>;</w:t>
      </w:r>
      <w:r w:rsidR="00B12C15" w:rsidRPr="008D2386">
        <w:rPr>
          <w:color w:val="31849B" w:themeColor="accent5" w:themeShade="BF"/>
        </w:rPr>
        <w:t xml:space="preserve"> </w:t>
      </w:r>
      <w:r w:rsidR="00B12C15" w:rsidRPr="008D2386">
        <w:rPr>
          <w:color w:val="auto"/>
        </w:rPr>
        <w:t>Ao incluir novo CPF, o sistema deve alterar o atual membro pelo NOVO membro do CPF incluído;</w:t>
      </w:r>
      <w:r w:rsidR="008D2386">
        <w:rPr>
          <w:color w:val="auto"/>
        </w:rPr>
        <w:t xml:space="preserve"> </w:t>
      </w:r>
      <w:r w:rsidR="008D2386" w:rsidRPr="008D2386">
        <w:rPr>
          <w:color w:val="auto"/>
          <w:highlight w:val="yellow"/>
        </w:rPr>
        <w:t xml:space="preserve">E deve exibir a mensagem </w:t>
      </w:r>
      <w:r w:rsidR="008D2386" w:rsidRPr="008D2386">
        <w:rPr>
          <w:color w:val="31849B" w:themeColor="accent5" w:themeShade="BF"/>
          <w:highlight w:val="yellow"/>
        </w:rPr>
        <w:t>[</w:t>
      </w:r>
      <w:r w:rsidR="008D2386" w:rsidRPr="008D2386">
        <w:rPr>
          <w:color w:val="31849B" w:themeColor="accent5" w:themeShade="BF"/>
          <w:highlight w:val="yellow"/>
        </w:rPr>
        <w:fldChar w:fldCharType="begin"/>
      </w:r>
      <w:r w:rsidR="008D2386" w:rsidRPr="008D2386">
        <w:rPr>
          <w:color w:val="31849B" w:themeColor="accent5" w:themeShade="BF"/>
          <w:highlight w:val="yellow"/>
        </w:rPr>
        <w:instrText xml:space="preserve"> REF _Ref13647479 \r \h </w:instrText>
      </w:r>
      <w:r w:rsidR="008D2386">
        <w:rPr>
          <w:color w:val="31849B" w:themeColor="accent5" w:themeShade="BF"/>
          <w:highlight w:val="yellow"/>
        </w:rPr>
        <w:instrText xml:space="preserve"> \* MERGEFORMAT </w:instrText>
      </w:r>
      <w:r w:rsidR="008D2386" w:rsidRPr="008D2386">
        <w:rPr>
          <w:color w:val="31849B" w:themeColor="accent5" w:themeShade="BF"/>
          <w:highlight w:val="yellow"/>
        </w:rPr>
      </w:r>
      <w:r w:rsidR="008D2386" w:rsidRPr="008D2386">
        <w:rPr>
          <w:color w:val="31849B" w:themeColor="accent5" w:themeShade="BF"/>
          <w:highlight w:val="yellow"/>
        </w:rPr>
        <w:fldChar w:fldCharType="separate"/>
      </w:r>
      <w:r w:rsidR="008D2386" w:rsidRPr="008D2386">
        <w:rPr>
          <w:color w:val="31849B" w:themeColor="accent5" w:themeShade="BF"/>
          <w:highlight w:val="yellow"/>
        </w:rPr>
        <w:t>ME03</w:t>
      </w:r>
      <w:r w:rsidR="008D2386" w:rsidRPr="008D2386">
        <w:rPr>
          <w:color w:val="31849B" w:themeColor="accent5" w:themeShade="BF"/>
          <w:highlight w:val="yellow"/>
        </w:rPr>
        <w:fldChar w:fldCharType="end"/>
      </w:r>
      <w:r w:rsidR="008D2386" w:rsidRPr="008D2386">
        <w:rPr>
          <w:color w:val="31849B" w:themeColor="accent5" w:themeShade="BF"/>
          <w:highlight w:val="yellow"/>
        </w:rPr>
        <w:t>].</w:t>
      </w:r>
      <w:r w:rsidR="008D2386" w:rsidRPr="008D2386">
        <w:rPr>
          <w:color w:val="000000" w:themeColor="text1"/>
          <w:highlight w:val="yellow"/>
        </w:rPr>
        <w:t xml:space="preserve"> Para cada CPF alterado o sistema deve exibir a mensagem</w:t>
      </w:r>
    </w:p>
    <w:p w14:paraId="343C0FA3" w14:textId="77777777" w:rsidR="008D2386" w:rsidRPr="008D2386" w:rsidRDefault="008D2386" w:rsidP="008D2386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6EE20FE4" w14:textId="77777777" w:rsidR="00B12C15" w:rsidRPr="00567770" w:rsidRDefault="00B12C15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567770">
        <w:rPr>
          <w:color w:val="auto"/>
        </w:rPr>
        <w:t>O sistema deve limpar o antigo registro do membro alterado: CPF, Nome, Registro, E-mail Status da validação, e inclusive a coluna Responsável; E deve exibir os dados do novo membro incluído pelo ator;</w:t>
      </w:r>
    </w:p>
    <w:p w14:paraId="32BDD105" w14:textId="77777777" w:rsidR="00B51C36" w:rsidRPr="00567770" w:rsidRDefault="00B51C36" w:rsidP="00B51C36">
      <w:pPr>
        <w:pStyle w:val="PargrafodaLista"/>
        <w:rPr>
          <w:color w:val="auto"/>
        </w:rPr>
      </w:pPr>
    </w:p>
    <w:p w14:paraId="6A6B65BD" w14:textId="38B9318E" w:rsidR="00B51C36" w:rsidRPr="00567770" w:rsidRDefault="008F06BD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567770">
        <w:rPr>
          <w:color w:val="auto"/>
        </w:rPr>
        <w:t xml:space="preserve">Na ALTERAÇÃO, </w:t>
      </w:r>
      <w:r w:rsidR="00BC6B3A" w:rsidRPr="00567770">
        <w:rPr>
          <w:color w:val="auto"/>
        </w:rPr>
        <w:t>d</w:t>
      </w:r>
      <w:r w:rsidRPr="00567770">
        <w:rPr>
          <w:color w:val="auto"/>
        </w:rPr>
        <w:t>a interface de monitoramento, o</w:t>
      </w:r>
      <w:r w:rsidR="00B51C36" w:rsidRPr="00567770">
        <w:rPr>
          <w:color w:val="auto"/>
        </w:rPr>
        <w:t xml:space="preserve"> sistema deve </w:t>
      </w:r>
      <w:r w:rsidR="00B51C36" w:rsidRPr="00567770">
        <w:rPr>
          <w:color w:val="auto"/>
          <w:u w:val="single"/>
        </w:rPr>
        <w:t>validar as mesmas informações</w:t>
      </w:r>
      <w:r w:rsidR="00B51C36" w:rsidRPr="00567770">
        <w:rPr>
          <w:color w:val="auto"/>
        </w:rPr>
        <w:t xml:space="preserve"> </w:t>
      </w:r>
      <w:r w:rsidR="00610343" w:rsidRPr="00567770">
        <w:rPr>
          <w:color w:val="auto"/>
        </w:rPr>
        <w:t xml:space="preserve">descritas </w:t>
      </w:r>
      <w:r w:rsidR="00B51C36" w:rsidRPr="00567770">
        <w:rPr>
          <w:color w:val="auto"/>
        </w:rPr>
        <w:t xml:space="preserve">regra de </w:t>
      </w:r>
      <w:r w:rsidR="00B51C36" w:rsidRPr="00567770">
        <w:rPr>
          <w:b/>
          <w:color w:val="auto"/>
        </w:rPr>
        <w:t>inclusão de membros</w:t>
      </w:r>
      <w:r w:rsidR="00C75B67" w:rsidRPr="00567770">
        <w:rPr>
          <w:color w:val="auto"/>
        </w:rPr>
        <w:t xml:space="preserve"> e suas mensagens, </w:t>
      </w:r>
      <w:r w:rsidR="00610343" w:rsidRPr="00567770">
        <w:rPr>
          <w:color w:val="auto"/>
        </w:rPr>
        <w:t>conforme</w:t>
      </w:r>
      <w:r w:rsidR="00B51C36" w:rsidRPr="00567770">
        <w:rPr>
          <w:color w:val="auto"/>
        </w:rPr>
        <w:t xml:space="preserve"> estória HST021;</w:t>
      </w:r>
    </w:p>
    <w:p w14:paraId="0D02E5BB" w14:textId="77777777" w:rsidR="00862167" w:rsidRPr="00862167" w:rsidRDefault="00862167" w:rsidP="00862167">
      <w:pPr>
        <w:pStyle w:val="PargrafodaLista"/>
        <w:rPr>
          <w:color w:val="auto"/>
        </w:rPr>
      </w:pPr>
    </w:p>
    <w:p w14:paraId="3B641EED" w14:textId="4A0DA776" w:rsidR="001863DC" w:rsidRDefault="001863DC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color w:val="auto"/>
        </w:rPr>
        <w:t>O sistema deve permitir a alteração do RESPONSÁVEL, o sistema deve seguir a mesma validação, regra e mensagens descritas na estória HST021.</w:t>
      </w:r>
    </w:p>
    <w:p w14:paraId="0B033674" w14:textId="77777777" w:rsidR="001863DC" w:rsidRPr="001863DC" w:rsidRDefault="001863DC" w:rsidP="001863DC">
      <w:pPr>
        <w:pStyle w:val="PargrafodaLista"/>
        <w:rPr>
          <w:color w:val="auto"/>
        </w:rPr>
      </w:pPr>
    </w:p>
    <w:p w14:paraId="4E78F8B5" w14:textId="47FBD7F0" w:rsidR="00026394" w:rsidRDefault="00026394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  <w:highlight w:val="yellow"/>
        </w:rPr>
      </w:pPr>
      <w:r>
        <w:rPr>
          <w:color w:val="auto"/>
          <w:highlight w:val="yellow"/>
        </w:rPr>
        <w:t xml:space="preserve">Caso o ator solicite uma alteração e não preencha o campo </w:t>
      </w:r>
      <w:r w:rsidRPr="00026394">
        <w:rPr>
          <w:color w:val="auto"/>
          <w:highlight w:val="yellow"/>
        </w:rPr>
        <w:t>obrigatório CPF</w:t>
      </w:r>
      <w:r>
        <w:rPr>
          <w:color w:val="auto"/>
          <w:highlight w:val="yellow"/>
        </w:rPr>
        <w:t>, e saia da interface em questão, o sistema não deve realizar nenhuma alteração, e deve permanecer com o CPF anteriormente informado.</w:t>
      </w:r>
    </w:p>
    <w:p w14:paraId="0F2861E5" w14:textId="77777777" w:rsidR="009F213B" w:rsidRPr="009F213B" w:rsidRDefault="009F213B" w:rsidP="009F213B">
      <w:pPr>
        <w:pStyle w:val="PargrafodaLista"/>
        <w:rPr>
          <w:color w:val="auto"/>
        </w:rPr>
      </w:pPr>
    </w:p>
    <w:p w14:paraId="25B046BD" w14:textId="5FF487E7" w:rsidR="00B83C82" w:rsidRPr="00B83C82" w:rsidRDefault="00B83C82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E869AB">
        <w:rPr>
          <w:color w:val="auto"/>
        </w:rPr>
        <w:t xml:space="preserve">O sistema deve disparar e-mail informativo para o novo membro incluído na Chapa; </w:t>
      </w:r>
      <w:r w:rsidRPr="00E869AB">
        <w:rPr>
          <w:color w:val="000000" w:themeColor="text1"/>
        </w:rPr>
        <w:t xml:space="preserve">. O teor deste e-mail será parametrizado na HST012 e Definido na HST020, sendo o </w:t>
      </w:r>
      <w:r w:rsidRPr="00E869AB">
        <w:rPr>
          <w:b/>
          <w:color w:val="31849B" w:themeColor="accent5" w:themeShade="BF"/>
        </w:rPr>
        <w:t>registro 02</w:t>
      </w:r>
      <w:r w:rsidRPr="00E869AB">
        <w:rPr>
          <w:color w:val="31849B" w:themeColor="accent5" w:themeShade="BF"/>
        </w:rPr>
        <w:t xml:space="preserve"> </w:t>
      </w:r>
      <w:r w:rsidRPr="00E869AB">
        <w:rPr>
          <w:color w:val="000000" w:themeColor="text1"/>
        </w:rPr>
        <w:t>do</w:t>
      </w:r>
      <w:r>
        <w:rPr>
          <w:color w:val="000000" w:themeColor="text1"/>
        </w:rPr>
        <w:t xml:space="preserve"> campo “Selecione E-Mail” (HST020); E</w:t>
      </w:r>
    </w:p>
    <w:p w14:paraId="1FFA2FCC" w14:textId="77777777" w:rsidR="00B83C82" w:rsidRPr="00B83C82" w:rsidRDefault="00B83C82" w:rsidP="00B83C82">
      <w:pPr>
        <w:pStyle w:val="PargrafodaLista"/>
        <w:rPr>
          <w:color w:val="auto"/>
        </w:rPr>
      </w:pPr>
    </w:p>
    <w:p w14:paraId="53499FA7" w14:textId="70661F5E" w:rsidR="00B83C82" w:rsidRPr="008744F2" w:rsidRDefault="00B83C82" w:rsidP="00225ED7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 w:rsidRPr="00B83C82">
        <w:rPr>
          <w:color w:val="000000" w:themeColor="text1"/>
        </w:rPr>
        <w:t>Deve disponibilizar</w:t>
      </w:r>
      <w:r w:rsidR="00221561">
        <w:rPr>
          <w:color w:val="000000" w:themeColor="text1"/>
        </w:rPr>
        <w:t xml:space="preserve"> na interface do sistema eleitoral,</w:t>
      </w:r>
      <w:r w:rsidRPr="00B83C82">
        <w:rPr>
          <w:color w:val="000000" w:themeColor="text1"/>
        </w:rPr>
        <w:t xml:space="preserve"> o convite de participação na chapa, para </w:t>
      </w:r>
      <w:r w:rsidRPr="008744F2">
        <w:rPr>
          <w:color w:val="000000" w:themeColor="text1"/>
        </w:rPr>
        <w:t>que o novo membro possa Aceitar ou Rejeitar o convite. Este convite ficará disponível na estória HST024 Confirmar Participação na Chapa Eleitoral, Apenas para os membros convidados.</w:t>
      </w:r>
    </w:p>
    <w:p w14:paraId="436AB289" w14:textId="77777777" w:rsidR="00221561" w:rsidRPr="008744F2" w:rsidRDefault="00221561" w:rsidP="00221561">
      <w:pPr>
        <w:pStyle w:val="PargrafodaLista"/>
        <w:rPr>
          <w:color w:val="000000" w:themeColor="text1"/>
        </w:rPr>
      </w:pPr>
    </w:p>
    <w:p w14:paraId="396CEC42" w14:textId="74E2B0E3" w:rsidR="00D5310B" w:rsidRPr="008744F2" w:rsidRDefault="00221561" w:rsidP="00225ED7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>Para o CPF que foi substituído/alterado, o sistema deve excluir o convite anteriormente disponibilizado na estória HST024</w:t>
      </w:r>
      <w:r w:rsidR="00D5310B" w:rsidRPr="008744F2">
        <w:rPr>
          <w:color w:val="000000" w:themeColor="text1"/>
        </w:rPr>
        <w:t>, caso profissional do CPF não tenha aceitado o convite;</w:t>
      </w:r>
    </w:p>
    <w:p w14:paraId="66E7DC7A" w14:textId="77777777" w:rsidR="00D5310B" w:rsidRPr="008744F2" w:rsidRDefault="00D5310B" w:rsidP="00D5310B">
      <w:pPr>
        <w:pStyle w:val="PargrafodaLista"/>
        <w:rPr>
          <w:color w:val="000000" w:themeColor="text1"/>
        </w:rPr>
      </w:pPr>
    </w:p>
    <w:p w14:paraId="04F9E9AC" w14:textId="422B2E0A" w:rsidR="00944D0D" w:rsidRPr="008744F2" w:rsidRDefault="00944D0D" w:rsidP="00225ED7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CPF </w:t>
      </w:r>
      <w:r w:rsidR="00B957AB" w:rsidRPr="008744F2">
        <w:rPr>
          <w:color w:val="000000" w:themeColor="text1"/>
        </w:rPr>
        <w:t>substituído</w:t>
      </w:r>
      <w:r w:rsidRPr="008744F2">
        <w:rPr>
          <w:color w:val="000000" w:themeColor="text1"/>
        </w:rPr>
        <w:t xml:space="preserve"> </w:t>
      </w:r>
      <w:r w:rsidR="00B957AB" w:rsidRPr="008744F2">
        <w:rPr>
          <w:color w:val="000000" w:themeColor="text1"/>
        </w:rPr>
        <w:t>tenha REJEITADO o convite, o sistema deve substituir o CPF pelo novo CPF que o ator está informando;</w:t>
      </w:r>
    </w:p>
    <w:p w14:paraId="028620FD" w14:textId="77777777" w:rsidR="00944D0D" w:rsidRPr="008744F2" w:rsidRDefault="00944D0D" w:rsidP="00944D0D">
      <w:pPr>
        <w:pStyle w:val="PargrafodaLista"/>
        <w:rPr>
          <w:color w:val="000000" w:themeColor="text1"/>
        </w:rPr>
      </w:pPr>
    </w:p>
    <w:p w14:paraId="15550F91" w14:textId="2C7C2C36" w:rsidR="00D5310B" w:rsidRPr="008744F2" w:rsidRDefault="00221561" w:rsidP="00225ED7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profissional do CPF substituído já tenha </w:t>
      </w:r>
      <w:r w:rsidR="00B957AB" w:rsidRPr="008744F2">
        <w:rPr>
          <w:color w:val="000000" w:themeColor="text1"/>
        </w:rPr>
        <w:t>ACEITADO</w:t>
      </w:r>
      <w:r w:rsidRPr="008744F2">
        <w:rPr>
          <w:color w:val="000000" w:themeColor="text1"/>
        </w:rPr>
        <w:t xml:space="preserve"> o convite, o sistema deve </w:t>
      </w:r>
      <w:r w:rsidR="00D5310B" w:rsidRPr="008744F2">
        <w:rPr>
          <w:color w:val="000000" w:themeColor="text1"/>
        </w:rPr>
        <w:t xml:space="preserve">exibir mensagem de alerta </w:t>
      </w:r>
      <w:r w:rsidR="00D5310B" w:rsidRPr="008744F2">
        <w:rPr>
          <w:color w:val="31849B" w:themeColor="accent5" w:themeShade="BF"/>
        </w:rPr>
        <w:t>[</w:t>
      </w:r>
      <w:r w:rsidR="005E1A98" w:rsidRPr="008744F2">
        <w:rPr>
          <w:color w:val="31849B" w:themeColor="accent5" w:themeShade="BF"/>
        </w:rPr>
        <w:fldChar w:fldCharType="begin"/>
      </w:r>
      <w:r w:rsidR="005E1A98" w:rsidRPr="008744F2">
        <w:rPr>
          <w:color w:val="31849B" w:themeColor="accent5" w:themeShade="BF"/>
        </w:rPr>
        <w:instrText xml:space="preserve"> REF _Ref13662663 \r \h  \* MERGEFORMAT </w:instrText>
      </w:r>
      <w:r w:rsidR="005E1A98" w:rsidRPr="008744F2">
        <w:rPr>
          <w:color w:val="31849B" w:themeColor="accent5" w:themeShade="BF"/>
        </w:rPr>
      </w:r>
      <w:r w:rsidR="005E1A98" w:rsidRPr="008744F2">
        <w:rPr>
          <w:color w:val="31849B" w:themeColor="accent5" w:themeShade="BF"/>
        </w:rPr>
        <w:fldChar w:fldCharType="separate"/>
      </w:r>
      <w:r w:rsidR="005E1A98" w:rsidRPr="008744F2">
        <w:rPr>
          <w:color w:val="31849B" w:themeColor="accent5" w:themeShade="BF"/>
        </w:rPr>
        <w:t>ME05</w:t>
      </w:r>
      <w:r w:rsidR="005E1A98" w:rsidRPr="008744F2">
        <w:rPr>
          <w:color w:val="31849B" w:themeColor="accent5" w:themeShade="BF"/>
        </w:rPr>
        <w:fldChar w:fldCharType="end"/>
      </w:r>
      <w:r w:rsidR="00D5310B" w:rsidRPr="008744F2">
        <w:rPr>
          <w:color w:val="31849B" w:themeColor="accent5" w:themeShade="BF"/>
        </w:rPr>
        <w:t>];</w:t>
      </w:r>
    </w:p>
    <w:p w14:paraId="4F7F69F1" w14:textId="77777777" w:rsidR="00D5310B" w:rsidRPr="008744F2" w:rsidRDefault="00D5310B" w:rsidP="00D5310B">
      <w:pPr>
        <w:pStyle w:val="PargrafodaLista"/>
        <w:rPr>
          <w:color w:val="000000" w:themeColor="text1"/>
        </w:rPr>
      </w:pPr>
    </w:p>
    <w:p w14:paraId="030A7658" w14:textId="22150E29" w:rsidR="00221561" w:rsidRPr="008744F2" w:rsidRDefault="00D5310B" w:rsidP="00D5310B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ator acione a opção </w:t>
      </w:r>
      <w:r w:rsidRPr="008744F2">
        <w:rPr>
          <w:b/>
          <w:color w:val="000000" w:themeColor="text1"/>
        </w:rPr>
        <w:t>Sim</w:t>
      </w:r>
      <w:r w:rsidRPr="008744F2">
        <w:rPr>
          <w:color w:val="000000" w:themeColor="text1"/>
        </w:rPr>
        <w:t xml:space="preserve"> da mensagem, o sistema deve </w:t>
      </w:r>
      <w:r w:rsidR="00E7219B" w:rsidRPr="008744F2">
        <w:rPr>
          <w:color w:val="000000" w:themeColor="text1"/>
        </w:rPr>
        <w:t>substituir pelo novo CPF informado;</w:t>
      </w:r>
    </w:p>
    <w:p w14:paraId="4E868D67" w14:textId="77777777" w:rsidR="00D5310B" w:rsidRPr="008744F2" w:rsidRDefault="00D5310B" w:rsidP="00D5310B">
      <w:pPr>
        <w:pStyle w:val="PargrafodaLista"/>
        <w:rPr>
          <w:color w:val="000000" w:themeColor="text1"/>
        </w:rPr>
      </w:pPr>
    </w:p>
    <w:p w14:paraId="42C9B08B" w14:textId="08B52FC3" w:rsidR="00D5310B" w:rsidRPr="00B83C82" w:rsidRDefault="00D5310B" w:rsidP="00D5310B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ator acione a opção </w:t>
      </w:r>
      <w:r w:rsidRPr="008744F2">
        <w:rPr>
          <w:b/>
          <w:color w:val="000000" w:themeColor="text1"/>
        </w:rPr>
        <w:t>Não</w:t>
      </w:r>
      <w:r w:rsidRPr="008744F2">
        <w:rPr>
          <w:color w:val="000000" w:themeColor="text1"/>
        </w:rPr>
        <w:t xml:space="preserve"> da mensagem</w:t>
      </w:r>
      <w:r>
        <w:rPr>
          <w:color w:val="000000" w:themeColor="text1"/>
        </w:rPr>
        <w:t>, o sistema não deve substituir o CPF e deve permanecer na mesma tela;</w:t>
      </w:r>
    </w:p>
    <w:p w14:paraId="2AB3605C" w14:textId="77777777" w:rsidR="00B83C82" w:rsidRPr="00B83C82" w:rsidRDefault="00B83C82" w:rsidP="00B83C82">
      <w:pPr>
        <w:pStyle w:val="PargrafodaLista"/>
        <w:rPr>
          <w:color w:val="auto"/>
        </w:rPr>
      </w:pPr>
    </w:p>
    <w:p w14:paraId="0CAF2E42" w14:textId="77777777" w:rsidR="009F213B" w:rsidRPr="009F213B" w:rsidRDefault="009F213B" w:rsidP="009F213B">
      <w:pPr>
        <w:pStyle w:val="PargrafodaLista"/>
        <w:rPr>
          <w:color w:val="000000" w:themeColor="text1"/>
        </w:rPr>
      </w:pPr>
    </w:p>
    <w:p w14:paraId="4BFFAD97" w14:textId="33F651E4" w:rsidR="00B83C82" w:rsidRPr="00D5310B" w:rsidRDefault="00B83C82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color w:val="000000" w:themeColor="text1"/>
        </w:rPr>
        <w:t xml:space="preserve">Até a </w:t>
      </w:r>
      <w:r w:rsidRPr="00D5310B">
        <w:rPr>
          <w:b/>
          <w:color w:val="000000" w:themeColor="text1"/>
        </w:rPr>
        <w:t>Data Fim</w:t>
      </w:r>
      <w:r>
        <w:rPr>
          <w:color w:val="000000" w:themeColor="text1"/>
        </w:rPr>
        <w:t>, o ator poderá realizar quantas substituição desejar;</w:t>
      </w:r>
    </w:p>
    <w:p w14:paraId="7A89E50B" w14:textId="230732BA" w:rsidR="00647F1E" w:rsidRPr="008D2386" w:rsidRDefault="00647F1E" w:rsidP="008956D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6" w:name="_Ref22489456"/>
      <w:r w:rsidRPr="008D2386">
        <w:rPr>
          <w:b/>
          <w:u w:val="single"/>
        </w:rPr>
        <w:lastRenderedPageBreak/>
        <w:t xml:space="preserve">Chapa </w:t>
      </w:r>
      <w:r w:rsidR="00B00D14" w:rsidRPr="008D2386">
        <w:rPr>
          <w:b/>
          <w:u w:val="single"/>
        </w:rPr>
        <w:t>Concluída</w:t>
      </w:r>
      <w:r w:rsidRPr="008D2386">
        <w:rPr>
          <w:b/>
          <w:u w:val="single"/>
        </w:rPr>
        <w:t>:</w:t>
      </w:r>
      <w:bookmarkEnd w:id="36"/>
    </w:p>
    <w:p w14:paraId="594E3C2D" w14:textId="77777777" w:rsidR="00C2168D" w:rsidRPr="008D2386" w:rsidRDefault="00C2168D" w:rsidP="00C2168D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7A849EE3" w14:textId="0060BD6E" w:rsidR="000B0AF5" w:rsidRPr="008D2386" w:rsidRDefault="004D1601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8D2386">
        <w:rPr>
          <w:color w:val="000000" w:themeColor="text1"/>
        </w:rPr>
        <w:t xml:space="preserve">O sistema deve validar as pendencias, e Aceites dos convites enviados </w:t>
      </w:r>
      <w:r w:rsidR="00C43BE2" w:rsidRPr="008D2386">
        <w:rPr>
          <w:color w:val="000000" w:themeColor="text1"/>
        </w:rPr>
        <w:t xml:space="preserve">mesmo que exista </w:t>
      </w:r>
      <w:r w:rsidRPr="008D2386">
        <w:rPr>
          <w:color w:val="000000" w:themeColor="text1"/>
        </w:rPr>
        <w:t xml:space="preserve">preenchimento incompleto dos cards. Após todos os convites forem aceitos, o sistema deve considerar a </w:t>
      </w:r>
      <w:r w:rsidRPr="008D2386">
        <w:rPr>
          <w:b/>
          <w:bCs/>
          <w:color w:val="000000" w:themeColor="text1"/>
        </w:rPr>
        <w:t>Chapa Concluída</w:t>
      </w:r>
      <w:r w:rsidR="00C43BE2" w:rsidRPr="008D2386">
        <w:rPr>
          <w:color w:val="000000" w:themeColor="text1"/>
        </w:rPr>
        <w:t>, mesmo que algum membro possua alguma pendência existente.</w:t>
      </w:r>
    </w:p>
    <w:p w14:paraId="2AA9815C" w14:textId="77777777" w:rsidR="000B0AF5" w:rsidRDefault="000B0AF5" w:rsidP="000B0AF5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1BC9A368" w14:textId="77777777" w:rsidR="008177B7" w:rsidRDefault="008177B7" w:rsidP="008177B7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2D0277">
        <w:rPr>
          <w:b/>
          <w:color w:val="auto"/>
        </w:rPr>
        <w:t xml:space="preserve">Chapa com Pendência: </w:t>
      </w:r>
      <w:r w:rsidRPr="002D0277">
        <w:rPr>
          <w:color w:val="auto"/>
        </w:rPr>
        <w:t xml:space="preserve">O sistema deve </w:t>
      </w:r>
      <w:r>
        <w:rPr>
          <w:color w:val="auto"/>
        </w:rPr>
        <w:t xml:space="preserve">considerar uma chapa com pendência, quando </w:t>
      </w:r>
      <w:r w:rsidRPr="002D0277">
        <w:rPr>
          <w:color w:val="auto"/>
        </w:rPr>
        <w:t>os membros</w:t>
      </w:r>
      <w:r>
        <w:rPr>
          <w:color w:val="auto"/>
        </w:rPr>
        <w:t xml:space="preserve"> </w:t>
      </w:r>
      <w:r w:rsidRPr="002D0277">
        <w:rPr>
          <w:color w:val="auto"/>
        </w:rPr>
        <w:t>ainda não confirmaram o convite para participar da chapa em questão;</w:t>
      </w:r>
      <w:r>
        <w:rPr>
          <w:color w:val="auto"/>
        </w:rPr>
        <w:t xml:space="preserve"> ou seja, quando houver ao menos um membros que não aceitou a chapa continua pendente; </w:t>
      </w:r>
    </w:p>
    <w:p w14:paraId="30D3CBB0" w14:textId="77777777" w:rsidR="00C53972" w:rsidRDefault="00C53972" w:rsidP="00C53972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>O sistema deve validar também se todos os card dos membros, foram preenchidos e confirmados os convites; caso um dos cards não tenha sido preenchido a chapa deve ser considerada pendente;</w:t>
      </w:r>
    </w:p>
    <w:p w14:paraId="6D1A9BB1" w14:textId="77777777" w:rsidR="00C53972" w:rsidRDefault="00C53972" w:rsidP="00C53972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218E917E" w14:textId="77777777" w:rsidR="008177B7" w:rsidRPr="002D0277" w:rsidRDefault="008177B7" w:rsidP="008177B7">
      <w:pPr>
        <w:pStyle w:val="PargrafodaLista"/>
        <w:rPr>
          <w:color w:val="auto"/>
        </w:rPr>
      </w:pPr>
    </w:p>
    <w:p w14:paraId="757057E7" w14:textId="77777777" w:rsidR="008177B7" w:rsidRPr="002D0277" w:rsidRDefault="008177B7" w:rsidP="008177B7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2D0277">
        <w:rPr>
          <w:b/>
          <w:color w:val="auto"/>
        </w:rPr>
        <w:t xml:space="preserve">Chapa Concluída: </w:t>
      </w:r>
      <w:r w:rsidRPr="002D0277">
        <w:rPr>
          <w:color w:val="auto"/>
        </w:rPr>
        <w:t>Q</w:t>
      </w:r>
      <w:r w:rsidRPr="002D0277">
        <w:t xml:space="preserve">uando </w:t>
      </w:r>
      <w:r w:rsidRPr="002D0277">
        <w:rPr>
          <w:b/>
        </w:rPr>
        <w:t>todos</w:t>
      </w:r>
      <w:r w:rsidRPr="002D0277">
        <w:t xml:space="preserve"> os membros confirmarem o convite</w:t>
      </w:r>
      <w:r>
        <w:t xml:space="preserve"> para participar da chapa</w:t>
      </w:r>
      <w:r w:rsidRPr="002D0277">
        <w:t xml:space="preserve">, </w:t>
      </w:r>
      <w:r w:rsidRPr="002D0277">
        <w:rPr>
          <w:b/>
        </w:rPr>
        <w:t>OU</w:t>
      </w:r>
      <w:r w:rsidRPr="002D0277">
        <w:t xml:space="preserve"> o assessor CEN/BR alterar o status da Chapa para Concluída na estória HST023;</w:t>
      </w:r>
    </w:p>
    <w:p w14:paraId="51A64B29" w14:textId="77777777" w:rsidR="008177B7" w:rsidRDefault="008177B7" w:rsidP="000B0AF5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39E5256" w14:textId="77777777" w:rsidR="008177B7" w:rsidRPr="000B0AF5" w:rsidRDefault="008177B7" w:rsidP="000B0AF5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612B29CB" w14:textId="1DB8C3D6" w:rsidR="00A078ED" w:rsidRPr="005A29B1" w:rsidRDefault="00A078ED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A29B1">
        <w:rPr>
          <w:color w:val="auto"/>
        </w:rPr>
        <w:t>O sistema deve validar se o ator preencheu todos os card</w:t>
      </w:r>
      <w:r w:rsidR="00B77CE4">
        <w:rPr>
          <w:color w:val="auto"/>
        </w:rPr>
        <w:t>s</w:t>
      </w:r>
      <w:r w:rsidRPr="005A29B1">
        <w:rPr>
          <w:color w:val="auto"/>
        </w:rPr>
        <w:t xml:space="preserve"> com as informações dos membros que irão compor a Chapa criada; Caso o ator não preencha todos os card</w:t>
      </w:r>
      <w:r w:rsidR="00B77CE4">
        <w:rPr>
          <w:color w:val="auto"/>
        </w:rPr>
        <w:t>s</w:t>
      </w:r>
      <w:r w:rsidRPr="005A29B1">
        <w:rPr>
          <w:color w:val="auto"/>
        </w:rPr>
        <w:t xml:space="preserve"> dos membros, com o Titular e Suplente, o sistema deve considerar a chapa COM PENDÊNCIA, mesmo que as colunas Status Validação e Status Confirmação estejam atendendo a regra acima citada.</w:t>
      </w:r>
    </w:p>
    <w:p w14:paraId="7FDCCE5F" w14:textId="77777777" w:rsidR="00A078ED" w:rsidRPr="005A29B1" w:rsidRDefault="00A078ED" w:rsidP="00A078ED">
      <w:pPr>
        <w:pStyle w:val="PargrafodaLista"/>
        <w:rPr>
          <w:color w:val="auto"/>
        </w:rPr>
      </w:pPr>
    </w:p>
    <w:p w14:paraId="111D7FD2" w14:textId="39248BE4" w:rsidR="00A078ED" w:rsidRDefault="00A078ED" w:rsidP="00A078ED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A29B1">
        <w:rPr>
          <w:color w:val="auto"/>
        </w:rPr>
        <w:t>Ex: a proporção para uma especifica UF é de 7 membros, porém o ator só informou 6, conforme figura abaixo. Quando isto ocorrer o sistema deve considerar como uma pendencia.</w:t>
      </w:r>
      <w:r>
        <w:rPr>
          <w:color w:val="auto"/>
        </w:rPr>
        <w:t xml:space="preserve"> </w:t>
      </w:r>
    </w:p>
    <w:p w14:paraId="7179AD16" w14:textId="77777777" w:rsidR="00A078ED" w:rsidRDefault="00A078ED" w:rsidP="00A078ED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63F219CE" w14:textId="59D4D491" w:rsidR="00A078ED" w:rsidRPr="00A078ED" w:rsidRDefault="00A078ED" w:rsidP="00A078ED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54EBAB9F" wp14:editId="1D851601">
            <wp:extent cx="3130063" cy="4083126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5402" cy="409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2CAF" w14:textId="77777777" w:rsidR="00A078ED" w:rsidRPr="00A078ED" w:rsidRDefault="00A078ED" w:rsidP="00A078ED">
      <w:pPr>
        <w:pStyle w:val="PargrafodaLista"/>
        <w:rPr>
          <w:color w:val="000000" w:themeColor="text1"/>
        </w:rPr>
      </w:pPr>
    </w:p>
    <w:p w14:paraId="43D45F25" w14:textId="10351B88" w:rsidR="000B0AF5" w:rsidRPr="000B0AF5" w:rsidRDefault="000B0AF5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color w:val="000000" w:themeColor="text1"/>
        </w:rPr>
        <w:t>O sistema deve atualizar a barra de progresso; E</w:t>
      </w:r>
    </w:p>
    <w:p w14:paraId="15C8E4CF" w14:textId="77777777" w:rsidR="000B0AF5" w:rsidRPr="000B0AF5" w:rsidRDefault="000B0AF5" w:rsidP="000B0AF5">
      <w:pPr>
        <w:pStyle w:val="PargrafodaLista"/>
        <w:rPr>
          <w:color w:val="000000" w:themeColor="text1"/>
        </w:rPr>
      </w:pPr>
    </w:p>
    <w:p w14:paraId="1D5E866E" w14:textId="2E731236" w:rsidR="000B0AF5" w:rsidRPr="009024A0" w:rsidRDefault="000B0AF5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color w:val="000000" w:themeColor="text1"/>
        </w:rPr>
        <w:t xml:space="preserve"> Deve mudar o nome da Aba </w:t>
      </w:r>
      <w:r w:rsidRPr="000B0AF5">
        <w:rPr>
          <w:b/>
          <w:color w:val="000000" w:themeColor="text1"/>
        </w:rPr>
        <w:t>Aguardando Conclusão</w:t>
      </w:r>
      <w:r>
        <w:rPr>
          <w:color w:val="000000" w:themeColor="text1"/>
        </w:rPr>
        <w:t xml:space="preserve"> </w:t>
      </w:r>
      <w:r w:rsidRPr="000B0AF5">
        <w:rPr>
          <w:color w:val="31849B" w:themeColor="accent5" w:themeShade="BF"/>
        </w:rPr>
        <w:t>[</w:t>
      </w:r>
      <w:r w:rsidRPr="000B0AF5">
        <w:rPr>
          <w:color w:val="31849B" w:themeColor="accent5" w:themeShade="BF"/>
        </w:rPr>
        <w:fldChar w:fldCharType="begin"/>
      </w:r>
      <w:r w:rsidRPr="000B0AF5">
        <w:rPr>
          <w:color w:val="31849B" w:themeColor="accent5" w:themeShade="BF"/>
        </w:rPr>
        <w:instrText xml:space="preserve"> REF _Ref13579930 \r \h </w:instrText>
      </w:r>
      <w:r w:rsidRPr="000B0AF5">
        <w:rPr>
          <w:color w:val="31849B" w:themeColor="accent5" w:themeShade="BF"/>
        </w:rPr>
      </w:r>
      <w:r w:rsidRPr="000B0AF5">
        <w:rPr>
          <w:color w:val="31849B" w:themeColor="accent5" w:themeShade="BF"/>
        </w:rPr>
        <w:fldChar w:fldCharType="separate"/>
      </w:r>
      <w:r w:rsidRPr="000B0AF5">
        <w:rPr>
          <w:color w:val="31849B" w:themeColor="accent5" w:themeShade="BF"/>
        </w:rPr>
        <w:t>P01</w:t>
      </w:r>
      <w:r w:rsidRPr="000B0AF5">
        <w:rPr>
          <w:color w:val="31849B" w:themeColor="accent5" w:themeShade="BF"/>
        </w:rPr>
        <w:fldChar w:fldCharType="end"/>
      </w:r>
      <w:r w:rsidRPr="000B0AF5">
        <w:rPr>
          <w:color w:val="31849B" w:themeColor="accent5" w:themeShade="BF"/>
        </w:rPr>
        <w:t xml:space="preserve">] </w:t>
      </w:r>
      <w:r>
        <w:rPr>
          <w:color w:val="000000" w:themeColor="text1"/>
        </w:rPr>
        <w:t xml:space="preserve">para </w:t>
      </w:r>
      <w:r w:rsidRPr="000B0AF5">
        <w:rPr>
          <w:b/>
          <w:color w:val="000000" w:themeColor="text1"/>
        </w:rPr>
        <w:t xml:space="preserve">Chapa </w:t>
      </w:r>
      <w:r w:rsidR="00B00D14">
        <w:rPr>
          <w:b/>
          <w:color w:val="000000" w:themeColor="text1"/>
        </w:rPr>
        <w:t>Concluída</w:t>
      </w:r>
      <w:r>
        <w:rPr>
          <w:color w:val="000000" w:themeColor="text1"/>
        </w:rPr>
        <w:t xml:space="preserve"> </w:t>
      </w:r>
      <w:r w:rsidRPr="000B0AF5">
        <w:rPr>
          <w:color w:val="31849B" w:themeColor="accent5" w:themeShade="BF"/>
        </w:rPr>
        <w:t>[</w:t>
      </w:r>
      <w:r w:rsidRPr="000B0AF5">
        <w:rPr>
          <w:color w:val="31849B" w:themeColor="accent5" w:themeShade="BF"/>
        </w:rPr>
        <w:fldChar w:fldCharType="begin"/>
      </w:r>
      <w:r w:rsidRPr="000B0AF5">
        <w:rPr>
          <w:color w:val="31849B" w:themeColor="accent5" w:themeShade="BF"/>
        </w:rPr>
        <w:instrText xml:space="preserve"> REF _Ref22488232 \r \h </w:instrText>
      </w:r>
      <w:r w:rsidRPr="000B0AF5">
        <w:rPr>
          <w:color w:val="31849B" w:themeColor="accent5" w:themeShade="BF"/>
        </w:rPr>
      </w:r>
      <w:r w:rsidRPr="000B0AF5">
        <w:rPr>
          <w:color w:val="31849B" w:themeColor="accent5" w:themeShade="BF"/>
        </w:rPr>
        <w:fldChar w:fldCharType="separate"/>
      </w:r>
      <w:r w:rsidRPr="000B0AF5">
        <w:rPr>
          <w:color w:val="31849B" w:themeColor="accent5" w:themeShade="BF"/>
        </w:rPr>
        <w:t>P07</w:t>
      </w:r>
      <w:r w:rsidRPr="000B0AF5">
        <w:rPr>
          <w:color w:val="31849B" w:themeColor="accent5" w:themeShade="BF"/>
        </w:rPr>
        <w:fldChar w:fldCharType="end"/>
      </w:r>
      <w:r w:rsidRPr="000B0AF5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5526EA56" w14:textId="77777777" w:rsidR="009024A0" w:rsidRPr="009024A0" w:rsidRDefault="009024A0" w:rsidP="009024A0">
      <w:pPr>
        <w:pStyle w:val="PargrafodaLista"/>
        <w:rPr>
          <w:color w:val="auto"/>
        </w:rPr>
      </w:pPr>
    </w:p>
    <w:p w14:paraId="43775C90" w14:textId="543DAB47" w:rsidR="009024A0" w:rsidRDefault="009024A0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color w:val="auto"/>
        </w:rPr>
        <w:t xml:space="preserve">Após a </w:t>
      </w:r>
      <w:r w:rsidRPr="00F446C9">
        <w:rPr>
          <w:b/>
          <w:color w:val="auto"/>
        </w:rPr>
        <w:t>Data Fim da Atividade Secundária</w:t>
      </w:r>
      <w:r>
        <w:rPr>
          <w:color w:val="auto"/>
        </w:rPr>
        <w:t xml:space="preserve">, o sistema NÃO deve permitir a alteração/substituição dos membros da Chapa, porém deixará a Aba Chapa </w:t>
      </w:r>
      <w:r w:rsidR="00B00D14">
        <w:rPr>
          <w:color w:val="auto"/>
        </w:rPr>
        <w:t>Concluída</w:t>
      </w:r>
      <w:r>
        <w:rPr>
          <w:color w:val="auto"/>
        </w:rPr>
        <w:t xml:space="preserve"> para visualização do</w:t>
      </w:r>
      <w:r w:rsidR="00B77CE4">
        <w:rPr>
          <w:color w:val="auto"/>
        </w:rPr>
        <w:t>s</w:t>
      </w:r>
      <w:r>
        <w:rPr>
          <w:color w:val="auto"/>
        </w:rPr>
        <w:t xml:space="preserve"> dados do membros da Chapa.</w:t>
      </w:r>
    </w:p>
    <w:p w14:paraId="20B46614" w14:textId="77777777" w:rsidR="009024A0" w:rsidRPr="009024A0" w:rsidRDefault="009024A0" w:rsidP="009024A0">
      <w:pPr>
        <w:pStyle w:val="PargrafodaLista"/>
        <w:rPr>
          <w:color w:val="auto"/>
        </w:rPr>
      </w:pPr>
    </w:p>
    <w:p w14:paraId="24E046B3" w14:textId="77777777" w:rsidR="00010634" w:rsidRDefault="009024A0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color w:val="auto"/>
        </w:rPr>
        <w:t xml:space="preserve">Após a Data Fim, </w:t>
      </w:r>
      <w:r w:rsidR="00010634">
        <w:rPr>
          <w:color w:val="auto"/>
        </w:rPr>
        <w:t>o sistema não deve permitir a alteração/substituição de membros. M</w:t>
      </w:r>
      <w:r>
        <w:rPr>
          <w:color w:val="auto"/>
        </w:rPr>
        <w:t>esmo que</w:t>
      </w:r>
      <w:r w:rsidR="00010634">
        <w:rPr>
          <w:color w:val="auto"/>
        </w:rPr>
        <w:t>:</w:t>
      </w:r>
    </w:p>
    <w:p w14:paraId="1BD3A01E" w14:textId="77777777" w:rsidR="00010634" w:rsidRPr="00010634" w:rsidRDefault="00010634" w:rsidP="00010634">
      <w:pPr>
        <w:pStyle w:val="PargrafodaLista"/>
        <w:rPr>
          <w:color w:val="auto"/>
        </w:rPr>
      </w:pPr>
    </w:p>
    <w:p w14:paraId="544022F8" w14:textId="41DE3B66" w:rsidR="00010634" w:rsidRDefault="00010634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>
        <w:rPr>
          <w:color w:val="auto"/>
        </w:rPr>
        <w:t>A</w:t>
      </w:r>
      <w:r w:rsidR="009024A0">
        <w:rPr>
          <w:color w:val="auto"/>
        </w:rPr>
        <w:t>s pendência</w:t>
      </w:r>
      <w:r w:rsidR="00671AF8">
        <w:rPr>
          <w:color w:val="auto"/>
        </w:rPr>
        <w:t>s</w:t>
      </w:r>
      <w:r w:rsidR="009024A0">
        <w:rPr>
          <w:color w:val="auto"/>
        </w:rPr>
        <w:t xml:space="preserve"> não forem regularizad</w:t>
      </w:r>
      <w:r>
        <w:rPr>
          <w:color w:val="auto"/>
        </w:rPr>
        <w:t>a</w:t>
      </w:r>
      <w:r w:rsidR="009024A0">
        <w:rPr>
          <w:color w:val="auto"/>
        </w:rPr>
        <w:t>s</w:t>
      </w:r>
      <w:r>
        <w:rPr>
          <w:color w:val="auto"/>
        </w:rPr>
        <w:t>;</w:t>
      </w:r>
    </w:p>
    <w:p w14:paraId="44B89D37" w14:textId="77777777" w:rsidR="00010634" w:rsidRPr="00010634" w:rsidRDefault="00010634" w:rsidP="00010634">
      <w:pPr>
        <w:pStyle w:val="PargrafodaLista"/>
        <w:ind w:left="1418"/>
        <w:rPr>
          <w:color w:val="auto"/>
        </w:rPr>
      </w:pPr>
    </w:p>
    <w:p w14:paraId="0E00894E" w14:textId="77777777" w:rsidR="00010634" w:rsidRDefault="00010634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>
        <w:rPr>
          <w:color w:val="auto"/>
        </w:rPr>
        <w:t>E</w:t>
      </w:r>
      <w:r w:rsidR="009024A0">
        <w:rPr>
          <w:color w:val="auto"/>
        </w:rPr>
        <w:t xml:space="preserve">/ou </w:t>
      </w:r>
      <w:r>
        <w:rPr>
          <w:color w:val="auto"/>
        </w:rPr>
        <w:t xml:space="preserve">os </w:t>
      </w:r>
      <w:r w:rsidR="009024A0">
        <w:rPr>
          <w:color w:val="auto"/>
        </w:rPr>
        <w:t>Aceites das Chapas não forem aceitos ou rejeitados</w:t>
      </w:r>
      <w:r>
        <w:rPr>
          <w:color w:val="auto"/>
        </w:rPr>
        <w:t>;</w:t>
      </w:r>
    </w:p>
    <w:p w14:paraId="2EE2875D" w14:textId="77777777" w:rsidR="00010634" w:rsidRPr="00010634" w:rsidRDefault="00010634" w:rsidP="00010634">
      <w:pPr>
        <w:pStyle w:val="PargrafodaLista"/>
        <w:ind w:left="1418"/>
        <w:rPr>
          <w:color w:val="auto"/>
        </w:rPr>
      </w:pPr>
    </w:p>
    <w:p w14:paraId="7CC3FA47" w14:textId="489F034E" w:rsidR="009024A0" w:rsidRDefault="00010634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>
        <w:rPr>
          <w:color w:val="auto"/>
        </w:rPr>
        <w:t>E</w:t>
      </w:r>
      <w:r w:rsidR="009024A0">
        <w:rPr>
          <w:color w:val="auto"/>
        </w:rPr>
        <w:t>/ou o convite for Rejeitado</w:t>
      </w:r>
      <w:r>
        <w:rPr>
          <w:color w:val="auto"/>
        </w:rPr>
        <w:t>,</w:t>
      </w:r>
      <w:r w:rsidR="009024A0">
        <w:rPr>
          <w:color w:val="auto"/>
        </w:rPr>
        <w:t xml:space="preserve"> e o responsável pela chapa não realizar substituiç</w:t>
      </w:r>
      <w:r>
        <w:rPr>
          <w:color w:val="auto"/>
        </w:rPr>
        <w:t>ão</w:t>
      </w:r>
      <w:r w:rsidR="009024A0">
        <w:rPr>
          <w:color w:val="auto"/>
        </w:rPr>
        <w:t xml:space="preserve"> </w:t>
      </w:r>
      <w:r>
        <w:rPr>
          <w:color w:val="auto"/>
        </w:rPr>
        <w:t>deste membro.</w:t>
      </w:r>
    </w:p>
    <w:p w14:paraId="174E932B" w14:textId="77777777" w:rsidR="00010634" w:rsidRPr="00010634" w:rsidRDefault="00010634" w:rsidP="00010634">
      <w:pPr>
        <w:pStyle w:val="PargrafodaLista"/>
        <w:rPr>
          <w:color w:val="auto"/>
        </w:rPr>
      </w:pPr>
    </w:p>
    <w:p w14:paraId="1A7D0113" w14:textId="72F805E7" w:rsidR="00010634" w:rsidRPr="00723F04" w:rsidRDefault="00010634" w:rsidP="00225ED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>
        <w:rPr>
          <w:color w:val="auto"/>
        </w:rPr>
        <w:t xml:space="preserve">O responsável pela Chapa, terá que entrar em contato com o Coordenador CEN, para </w:t>
      </w:r>
      <w:r w:rsidRPr="00723F04">
        <w:rPr>
          <w:color w:val="auto"/>
        </w:rPr>
        <w:t>regularizar a situação da chapa.</w:t>
      </w:r>
    </w:p>
    <w:p w14:paraId="054C908C" w14:textId="77777777" w:rsidR="00F446C9" w:rsidRPr="00723F04" w:rsidRDefault="00F446C9" w:rsidP="00F446C9">
      <w:pPr>
        <w:pStyle w:val="PargrafodaLista"/>
        <w:rPr>
          <w:color w:val="auto"/>
        </w:rPr>
      </w:pPr>
    </w:p>
    <w:p w14:paraId="0367FB7B" w14:textId="77777777" w:rsidR="00647F1E" w:rsidRPr="00723F04" w:rsidRDefault="00647F1E" w:rsidP="00647F1E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300753D9" w14:textId="77777777" w:rsidR="00F446C9" w:rsidRPr="00723F04" w:rsidRDefault="00F446C9" w:rsidP="00F446C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b/>
          <w:u w:val="single"/>
        </w:rPr>
      </w:pPr>
    </w:p>
    <w:p w14:paraId="68A265F8" w14:textId="2B504974" w:rsidR="00F446C9" w:rsidRPr="008D2386" w:rsidRDefault="00F446C9" w:rsidP="004E4033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b/>
          <w:u w:val="single"/>
        </w:rPr>
      </w:pPr>
      <w:r w:rsidRPr="00723F04">
        <w:lastRenderedPageBreak/>
        <w:t xml:space="preserve">Após da Data Fim, o sistema deve parar com as validações/verificações na base de dados, pois o profissional fica com aquela pendência naquela data, não tendo o seu status atualizado, </w:t>
      </w:r>
      <w:r w:rsidRPr="008D2386">
        <w:t>apenas no próximos passos este status poderá ser atualiz</w:t>
      </w:r>
      <w:r w:rsidR="006E2BA6" w:rsidRPr="008D2386">
        <w:t>ado pelo coordenador CEN (HST025</w:t>
      </w:r>
      <w:r w:rsidRPr="008D2386">
        <w:t>); Ou seja o sistema congela as informações na data fim.</w:t>
      </w:r>
    </w:p>
    <w:p w14:paraId="3A0C5DC2" w14:textId="77777777" w:rsidR="00F446C9" w:rsidRPr="008D2386" w:rsidRDefault="00F446C9" w:rsidP="00F446C9">
      <w:pPr>
        <w:pStyle w:val="PargrafodaLista"/>
        <w:rPr>
          <w:b/>
          <w:u w:val="single"/>
        </w:rPr>
      </w:pPr>
    </w:p>
    <w:p w14:paraId="62F42673" w14:textId="12152A61" w:rsidR="00F446C9" w:rsidRPr="008D2386" w:rsidRDefault="00F446C9" w:rsidP="004E4033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8D2386">
        <w:t>Caso o coordenado CEN</w:t>
      </w:r>
      <w:r w:rsidR="00D92D8B" w:rsidRPr="008D2386">
        <w:t xml:space="preserve"> realize atualização na HST02</w:t>
      </w:r>
      <w:r w:rsidR="008910DB" w:rsidRPr="008D2386">
        <w:t>5</w:t>
      </w:r>
      <w:r w:rsidR="00D92D8B" w:rsidRPr="008D2386">
        <w:t xml:space="preserve">, o sistema deve refletir as atualizações </w:t>
      </w:r>
      <w:r w:rsidR="003E35AD" w:rsidRPr="008D2386">
        <w:t>na estória</w:t>
      </w:r>
      <w:r w:rsidR="00AA041E" w:rsidRPr="008D2386">
        <w:t xml:space="preserve"> </w:t>
      </w:r>
      <w:r w:rsidR="00D92D8B" w:rsidRPr="008D2386">
        <w:t>HST022.</w:t>
      </w:r>
    </w:p>
    <w:p w14:paraId="32B46D54" w14:textId="77777777" w:rsidR="00723F04" w:rsidRPr="008D2386" w:rsidRDefault="00723F04" w:rsidP="00723F04">
      <w:pPr>
        <w:pStyle w:val="PargrafodaLista"/>
      </w:pPr>
    </w:p>
    <w:p w14:paraId="10C42B51" w14:textId="75AE38BF" w:rsidR="00723F04" w:rsidRPr="008D2386" w:rsidRDefault="00723F04" w:rsidP="009B2303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</w:pPr>
      <w:r w:rsidRPr="008D2386">
        <w:t xml:space="preserve">Em algumas exceções o assessor o </w:t>
      </w:r>
      <w:r w:rsidRPr="008D2386">
        <w:rPr>
          <w:color w:val="000000" w:themeColor="text1"/>
        </w:rPr>
        <w:t xml:space="preserve">assessor CEN/BR poderá alterar o status da Chapa </w:t>
      </w:r>
      <w:r w:rsidRPr="008D2386">
        <w:rPr>
          <w:b/>
          <w:color w:val="000000" w:themeColor="text1"/>
        </w:rPr>
        <w:t>MANUALMENTE</w:t>
      </w:r>
      <w:r w:rsidRPr="008D2386">
        <w:rPr>
          <w:color w:val="000000" w:themeColor="text1"/>
        </w:rPr>
        <w:t xml:space="preserve"> para </w:t>
      </w:r>
      <w:r w:rsidRPr="008D2386">
        <w:rPr>
          <w:b/>
          <w:color w:val="000000" w:themeColor="text1"/>
        </w:rPr>
        <w:t>CONCLUÍDO</w:t>
      </w:r>
      <w:r w:rsidR="00FA7EDF" w:rsidRPr="008D2386">
        <w:rPr>
          <w:b/>
          <w:color w:val="000000" w:themeColor="text1"/>
        </w:rPr>
        <w:t xml:space="preserve"> (HST023)</w:t>
      </w:r>
      <w:r w:rsidRPr="008D2386">
        <w:rPr>
          <w:color w:val="000000" w:themeColor="text1"/>
        </w:rPr>
        <w:t xml:space="preserve">, o sistema deve seguir a determinação do CEN, alterando o status da Chapa para </w:t>
      </w:r>
      <w:r w:rsidR="00FA7EDF" w:rsidRPr="008D2386">
        <w:rPr>
          <w:b/>
          <w:color w:val="000000" w:themeColor="text1"/>
        </w:rPr>
        <w:t>Chapa Concluída</w:t>
      </w:r>
      <w:r w:rsidRPr="008D2386">
        <w:rPr>
          <w:color w:val="000000" w:themeColor="text1"/>
        </w:rPr>
        <w:t>;</w:t>
      </w:r>
    </w:p>
    <w:p w14:paraId="47274938" w14:textId="77777777" w:rsidR="00647F1E" w:rsidRDefault="00647F1E" w:rsidP="00647F1E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37C3FD5C" w14:textId="77777777" w:rsidR="00FA7EDF" w:rsidRDefault="00FA7EDF" w:rsidP="00647F1E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p w14:paraId="5B6D1858" w14:textId="77777777" w:rsidR="008956DB" w:rsidRPr="00F81208" w:rsidRDefault="008956DB" w:rsidP="008956D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7" w:name="_Ref22489450"/>
      <w:r>
        <w:rPr>
          <w:b/>
          <w:u w:val="single"/>
        </w:rPr>
        <w:t>Barra de Progresso</w:t>
      </w:r>
      <w:r w:rsidRPr="00F81208">
        <w:rPr>
          <w:b/>
        </w:rPr>
        <w:t>:</w:t>
      </w:r>
      <w:bookmarkEnd w:id="37"/>
      <w:r w:rsidRPr="00F81208">
        <w:rPr>
          <w:b/>
        </w:rPr>
        <w:t xml:space="preserve"> </w:t>
      </w:r>
    </w:p>
    <w:p w14:paraId="034BC901" w14:textId="512E5BF0" w:rsidR="008956DB" w:rsidRPr="00952289" w:rsidRDefault="008956DB" w:rsidP="00225ED7">
      <w:pPr>
        <w:pStyle w:val="PargrafodaLista"/>
        <w:widowControl/>
        <w:numPr>
          <w:ilvl w:val="0"/>
          <w:numId w:val="9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952289">
        <w:rPr>
          <w:color w:val="auto"/>
        </w:rPr>
        <w:t xml:space="preserve">O sistema deve exibir uma barra de processo, conforme as </w:t>
      </w:r>
      <w:r>
        <w:rPr>
          <w:color w:val="auto"/>
        </w:rPr>
        <w:t xml:space="preserve">cores, sequência e </w:t>
      </w:r>
      <w:r w:rsidRPr="00952289">
        <w:rPr>
          <w:color w:val="auto"/>
        </w:rPr>
        <w:t>definições</w:t>
      </w:r>
      <w:r w:rsidR="00647F1E">
        <w:rPr>
          <w:color w:val="auto"/>
        </w:rPr>
        <w:t xml:space="preserve"> descritas na HST021 e abaixo</w:t>
      </w:r>
      <w:r>
        <w:rPr>
          <w:color w:val="auto"/>
        </w:rPr>
        <w:t>:</w:t>
      </w:r>
    </w:p>
    <w:p w14:paraId="2517F6BB" w14:textId="77777777" w:rsidR="008956DB" w:rsidRDefault="008956DB" w:rsidP="008956DB">
      <w:pPr>
        <w:pStyle w:val="PargrafodaLista"/>
        <w:ind w:left="0"/>
      </w:pPr>
    </w:p>
    <w:p w14:paraId="23612FEA" w14:textId="77777777" w:rsidR="008956DB" w:rsidRDefault="008956DB" w:rsidP="008956DB">
      <w:pPr>
        <w:pStyle w:val="PargrafodaLista"/>
        <w:ind w:left="0"/>
      </w:pPr>
    </w:p>
    <w:p w14:paraId="6277DE86" w14:textId="4E2E3D8C" w:rsidR="008956DB" w:rsidRPr="00800EB1" w:rsidRDefault="008956DB" w:rsidP="00225ED7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>
        <w:t>Na interface da estória (HST022), quando todos os membros confirmarem o convite. O</w:t>
      </w:r>
      <w:r w:rsidRPr="00230451">
        <w:rPr>
          <w:color w:val="auto"/>
        </w:rPr>
        <w:t xml:space="preserve"> sistema deve exibir a barra de progresso com a informação:</w:t>
      </w:r>
      <w:r>
        <w:rPr>
          <w:color w:val="auto"/>
        </w:rPr>
        <w:t xml:space="preserve"> </w:t>
      </w:r>
      <w:r w:rsidRPr="00D17D93">
        <w:rPr>
          <w:b/>
          <w:color w:val="auto"/>
        </w:rPr>
        <w:t xml:space="preserve">Chapa </w:t>
      </w:r>
      <w:r w:rsidR="00B00D14">
        <w:rPr>
          <w:b/>
          <w:color w:val="auto"/>
        </w:rPr>
        <w:t>Concluída</w:t>
      </w:r>
      <w:r>
        <w:rPr>
          <w:b/>
          <w:color w:val="auto"/>
        </w:rPr>
        <w:t>;</w:t>
      </w:r>
    </w:p>
    <w:p w14:paraId="0416C416" w14:textId="1A842C6A" w:rsidR="008956DB" w:rsidRDefault="008956DB" w:rsidP="008956DB">
      <w:pPr>
        <w:pStyle w:val="PargrafodaLista"/>
        <w:ind w:left="0"/>
      </w:pPr>
      <w:r>
        <w:rPr>
          <w:noProof/>
        </w:rPr>
        <w:drawing>
          <wp:inline distT="0" distB="0" distL="0" distR="0" wp14:anchorId="6E448FB2" wp14:editId="57499766">
            <wp:extent cx="5760085" cy="89385"/>
            <wp:effectExtent l="0" t="0" r="0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A803" w14:textId="77777777" w:rsidR="00F729C6" w:rsidRDefault="00F729C6" w:rsidP="008956DB">
      <w:pPr>
        <w:pStyle w:val="PargrafodaLista"/>
        <w:ind w:left="0"/>
      </w:pPr>
    </w:p>
    <w:p w14:paraId="42D257EE" w14:textId="148EC206" w:rsidR="00F729C6" w:rsidRPr="00800EB1" w:rsidRDefault="00F729C6" w:rsidP="00F729C6">
      <w:pPr>
        <w:pStyle w:val="PargrafodaLista"/>
        <w:numPr>
          <w:ilvl w:val="1"/>
          <w:numId w:val="13"/>
        </w:numPr>
        <w:ind w:left="1418"/>
        <w:jc w:val="both"/>
        <w:rPr>
          <w:color w:val="auto"/>
        </w:rPr>
      </w:pPr>
      <w:r>
        <w:t xml:space="preserve">O sistema deve apresentar um hint </w:t>
      </w:r>
      <w:r>
        <w:rPr>
          <w:noProof/>
        </w:rPr>
        <w:drawing>
          <wp:inline distT="0" distB="0" distL="0" distR="0" wp14:anchorId="3880BE76" wp14:editId="3E1785F1">
            <wp:extent cx="361950" cy="342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informando que</w:t>
      </w:r>
      <w:r w:rsidRPr="00F729C6">
        <w:t xml:space="preserve"> </w:t>
      </w:r>
      <w:r>
        <w:t>“</w:t>
      </w:r>
      <w:r w:rsidRPr="00F729C6">
        <w:t>A mudança de status para concluída não é condição determinante para deferimento de chapa</w:t>
      </w:r>
      <w:r>
        <w:t>”</w:t>
      </w:r>
      <w:r>
        <w:rPr>
          <w:b/>
          <w:color w:val="auto"/>
        </w:rPr>
        <w:t>;</w:t>
      </w:r>
    </w:p>
    <w:p w14:paraId="3EC651D9" w14:textId="77777777" w:rsidR="00C7345D" w:rsidRDefault="00C7345D" w:rsidP="00C7345D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87EC315" w14:textId="7FF2C683" w:rsidR="00EC5603" w:rsidRDefault="00EC5603" w:rsidP="00EC5603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120EE71B" w14:textId="689678BC" w:rsidR="00EC5603" w:rsidRPr="00647F1E" w:rsidRDefault="00EC5603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8" w:name="_Ref23145190"/>
      <w:r>
        <w:rPr>
          <w:b/>
          <w:u w:val="single"/>
        </w:rPr>
        <w:t>Detalhamento dos Membros</w:t>
      </w:r>
      <w:r w:rsidRPr="00F81208">
        <w:rPr>
          <w:b/>
        </w:rPr>
        <w:t>:</w:t>
      </w:r>
      <w:bookmarkEnd w:id="38"/>
      <w:r w:rsidRPr="00F81208">
        <w:rPr>
          <w:b/>
        </w:rPr>
        <w:t xml:space="preserve"> </w:t>
      </w:r>
    </w:p>
    <w:p w14:paraId="66C3FCED" w14:textId="13A8DDFB" w:rsidR="00647F1E" w:rsidRDefault="00647F1E" w:rsidP="00225ED7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567"/>
        <w:contextualSpacing/>
      </w:pPr>
      <w:r w:rsidRPr="00647F1E">
        <w:t>O sistema deve</w:t>
      </w:r>
      <w:r w:rsidR="00BA49DA">
        <w:t xml:space="preserve"> disponibilizar a visualização do detalhamento de cada membro incluído na chapa;</w:t>
      </w:r>
    </w:p>
    <w:p w14:paraId="057E111C" w14:textId="77777777" w:rsidR="00BA49DA" w:rsidRDefault="00BA49DA" w:rsidP="00BA49DA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4F268428" w14:textId="4BF2C21F" w:rsidR="00BA49DA" w:rsidRPr="00AF1F45" w:rsidRDefault="00AF1F45" w:rsidP="00225ED7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567"/>
        <w:contextualSpacing/>
      </w:pPr>
      <w:r>
        <w:t>O sistema deve disponibilizar um link na</w:t>
      </w:r>
      <w:r w:rsidR="004B758B">
        <w:t>s</w:t>
      </w:r>
      <w:r>
        <w:t xml:space="preserve"> coluna </w:t>
      </w:r>
      <w:r w:rsidR="004B758B" w:rsidRPr="004B758B">
        <w:rPr>
          <w:b/>
        </w:rPr>
        <w:t>CPF</w:t>
      </w:r>
      <w:r w:rsidR="004B758B">
        <w:t xml:space="preserve"> e </w:t>
      </w:r>
      <w:r w:rsidRPr="004B758B">
        <w:rPr>
          <w:b/>
        </w:rPr>
        <w:t>Nome</w:t>
      </w:r>
      <w:r>
        <w:t>, a</w:t>
      </w:r>
      <w:r w:rsidR="00BA49DA">
        <w:t>o aciona</w:t>
      </w:r>
      <w:r>
        <w:t xml:space="preserve">-lo o sistema deve exibir o detalhamento do membro em questão </w:t>
      </w:r>
      <w:r w:rsidRPr="00AF1F45">
        <w:rPr>
          <w:color w:val="31849B" w:themeColor="accent5" w:themeShade="BF"/>
        </w:rPr>
        <w:t>[</w:t>
      </w:r>
      <w:r w:rsidRPr="00AF1F45">
        <w:rPr>
          <w:color w:val="31849B" w:themeColor="accent5" w:themeShade="BF"/>
        </w:rPr>
        <w:fldChar w:fldCharType="begin"/>
      </w:r>
      <w:r w:rsidRPr="00AF1F45">
        <w:rPr>
          <w:color w:val="31849B" w:themeColor="accent5" w:themeShade="BF"/>
        </w:rPr>
        <w:instrText xml:space="preserve"> REF _Ref22480809 \r \h </w:instrText>
      </w:r>
      <w:r w:rsidRPr="00AF1F45">
        <w:rPr>
          <w:color w:val="31849B" w:themeColor="accent5" w:themeShade="BF"/>
        </w:rPr>
      </w:r>
      <w:r w:rsidRPr="00AF1F45">
        <w:rPr>
          <w:color w:val="31849B" w:themeColor="accent5" w:themeShade="BF"/>
        </w:rPr>
        <w:fldChar w:fldCharType="separate"/>
      </w:r>
      <w:r w:rsidRPr="00AF1F45">
        <w:rPr>
          <w:color w:val="31849B" w:themeColor="accent5" w:themeShade="BF"/>
        </w:rPr>
        <w:t>P05</w:t>
      </w:r>
      <w:r w:rsidRPr="00AF1F45">
        <w:rPr>
          <w:color w:val="31849B" w:themeColor="accent5" w:themeShade="BF"/>
        </w:rPr>
        <w:fldChar w:fldCharType="end"/>
      </w:r>
      <w:r w:rsidRPr="00AF1F45">
        <w:rPr>
          <w:color w:val="31849B" w:themeColor="accent5" w:themeShade="BF"/>
        </w:rPr>
        <w:t>] [</w:t>
      </w:r>
      <w:r w:rsidRPr="00AF1F45">
        <w:rPr>
          <w:color w:val="31849B" w:themeColor="accent5" w:themeShade="BF"/>
        </w:rPr>
        <w:fldChar w:fldCharType="begin"/>
      </w:r>
      <w:r w:rsidRPr="00AF1F45">
        <w:rPr>
          <w:color w:val="31849B" w:themeColor="accent5" w:themeShade="BF"/>
        </w:rPr>
        <w:instrText xml:space="preserve"> REF _Ref22480813 \r \h </w:instrText>
      </w:r>
      <w:r w:rsidRPr="00AF1F45">
        <w:rPr>
          <w:color w:val="31849B" w:themeColor="accent5" w:themeShade="BF"/>
        </w:rPr>
      </w:r>
      <w:r w:rsidRPr="00AF1F45">
        <w:rPr>
          <w:color w:val="31849B" w:themeColor="accent5" w:themeShade="BF"/>
        </w:rPr>
        <w:fldChar w:fldCharType="separate"/>
      </w:r>
      <w:r w:rsidRPr="00AF1F45">
        <w:rPr>
          <w:color w:val="31849B" w:themeColor="accent5" w:themeShade="BF"/>
        </w:rPr>
        <w:t>P06</w:t>
      </w:r>
      <w:r w:rsidRPr="00AF1F45">
        <w:rPr>
          <w:color w:val="31849B" w:themeColor="accent5" w:themeShade="BF"/>
        </w:rPr>
        <w:fldChar w:fldCharType="end"/>
      </w:r>
      <w:r w:rsidRPr="00AF1F45">
        <w:rPr>
          <w:color w:val="31849B" w:themeColor="accent5" w:themeShade="BF"/>
        </w:rPr>
        <w:t>]</w:t>
      </w:r>
      <w:r w:rsidR="00BA49DA" w:rsidRPr="00AF1F45">
        <w:rPr>
          <w:color w:val="31849B" w:themeColor="accent5" w:themeShade="BF"/>
        </w:rPr>
        <w:t xml:space="preserve"> </w:t>
      </w:r>
    </w:p>
    <w:p w14:paraId="7B77486D" w14:textId="77777777" w:rsidR="00AF1F45" w:rsidRDefault="00AF1F45" w:rsidP="00AF1F45">
      <w:pPr>
        <w:pStyle w:val="PargrafodaLista"/>
      </w:pPr>
    </w:p>
    <w:p w14:paraId="361747F1" w14:textId="121F9281" w:rsidR="00AF1F45" w:rsidRDefault="00AF1F45" w:rsidP="00225ED7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567"/>
        <w:contextualSpacing/>
      </w:pPr>
      <w:r>
        <w:t xml:space="preserve">No detalhamento do membro o sistema deve </w:t>
      </w:r>
      <w:r w:rsidR="00F21F7D">
        <w:t>exibir</w:t>
      </w:r>
      <w:r>
        <w:t>:</w:t>
      </w:r>
    </w:p>
    <w:p w14:paraId="2F5DBB52" w14:textId="77777777" w:rsidR="00F21F7D" w:rsidRDefault="00F21F7D" w:rsidP="00F21F7D">
      <w:pPr>
        <w:pStyle w:val="PargrafodaLista"/>
      </w:pPr>
    </w:p>
    <w:p w14:paraId="1E0DC713" w14:textId="062DF5A0" w:rsidR="00AF1F45" w:rsidRPr="00647F1E" w:rsidRDefault="00521F00" w:rsidP="00AF1F45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  <w:r>
        <w:rPr>
          <w:noProof/>
        </w:rPr>
        <w:lastRenderedPageBreak/>
        <w:drawing>
          <wp:inline distT="0" distB="0" distL="0" distR="0" wp14:anchorId="2C34B113" wp14:editId="7C79F759">
            <wp:extent cx="1552459" cy="2314575"/>
            <wp:effectExtent l="0" t="0" r="0" b="0"/>
            <wp:docPr id="28" name="Imagem 28" descr="dados-detalh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dos-detalhado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026" cy="233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4354" w14:textId="77777777" w:rsidR="00EC5603" w:rsidRDefault="00EC5603" w:rsidP="00C7345D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15E02C4F" w14:textId="29E10633" w:rsidR="00F21F7D" w:rsidRPr="008D2386" w:rsidRDefault="00F21F7D" w:rsidP="00225ED7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8D2386">
        <w:rPr>
          <w:b/>
        </w:rPr>
        <w:t>Foto</w:t>
      </w:r>
      <w:r w:rsidRPr="008D2386">
        <w:t>: fotografia do membro;</w:t>
      </w:r>
      <w:r w:rsidR="00E63F80" w:rsidRPr="008D2386">
        <w:t xml:space="preserve"> o sistema deve </w:t>
      </w:r>
      <w:r w:rsidR="00B25DFF" w:rsidRPr="008D2386">
        <w:t>primeiramente</w:t>
      </w:r>
      <w:r w:rsidR="00E63F80" w:rsidRPr="008D2386">
        <w:t xml:space="preserve"> buscar da </w:t>
      </w:r>
      <w:r w:rsidR="00B25DFF" w:rsidRPr="008D2386">
        <w:t xml:space="preserve">base de dados do </w:t>
      </w:r>
      <w:r w:rsidR="00C16BC7" w:rsidRPr="008D2386">
        <w:t>Carteiras</w:t>
      </w:r>
      <w:r w:rsidR="00A4428E" w:rsidRPr="008D2386">
        <w:t xml:space="preserve"> ou fotografia definida na HST024</w:t>
      </w:r>
      <w:r w:rsidR="00B25DFF" w:rsidRPr="008D2386">
        <w:t>.</w:t>
      </w:r>
      <w:r w:rsidR="00C16BC7" w:rsidRPr="008D2386">
        <w:t xml:space="preserve"> Caso não exista fotografia em nenhum dos dois locais o sistema deve exibir um avatar</w:t>
      </w:r>
      <w:r w:rsidR="00B25DFF" w:rsidRPr="008D2386">
        <w:t>;</w:t>
      </w:r>
      <w:r w:rsidR="00C16BC7" w:rsidRPr="008D2386">
        <w:t xml:space="preserve"> ex: </w:t>
      </w:r>
      <w:r w:rsidR="00C16BC7" w:rsidRPr="008D2386">
        <w:rPr>
          <w:noProof/>
        </w:rPr>
        <w:drawing>
          <wp:inline distT="0" distB="0" distL="0" distR="0" wp14:anchorId="060836E9" wp14:editId="4570F7F3">
            <wp:extent cx="197892" cy="197892"/>
            <wp:effectExtent l="0" t="0" r="0" b="0"/>
            <wp:docPr id="34" name="Imagem 34" descr="Resultado de imagem para perfil sem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perfil sem foto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50" cy="2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BC7" w:rsidRPr="008D2386">
        <w:t xml:space="preserve"> </w:t>
      </w:r>
    </w:p>
    <w:p w14:paraId="74AB9031" w14:textId="77777777" w:rsidR="00404478" w:rsidRPr="008D2386" w:rsidRDefault="00404478" w:rsidP="00404478">
      <w:pPr>
        <w:pStyle w:val="PargrafodaLista"/>
        <w:widowControl/>
        <w:autoSpaceDE/>
        <w:adjustRightInd/>
        <w:spacing w:after="200" w:line="276" w:lineRule="auto"/>
        <w:ind w:left="1418"/>
        <w:contextualSpacing/>
      </w:pPr>
    </w:p>
    <w:p w14:paraId="2E0CB98E" w14:textId="5D5AE9BB" w:rsidR="00F21F7D" w:rsidRPr="008D2386" w:rsidRDefault="00F21F7D" w:rsidP="00225ED7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8D2386">
        <w:rPr>
          <w:b/>
        </w:rPr>
        <w:t>Nom</w:t>
      </w:r>
      <w:r w:rsidRPr="008D2386">
        <w:t>e: nome completo do membro;</w:t>
      </w:r>
    </w:p>
    <w:p w14:paraId="29CD0863" w14:textId="77777777" w:rsidR="00404478" w:rsidRDefault="00404478" w:rsidP="00404478">
      <w:pPr>
        <w:pStyle w:val="PargrafodaLista"/>
      </w:pPr>
    </w:p>
    <w:p w14:paraId="1689187C" w14:textId="6E12FC2D" w:rsidR="00F21F7D" w:rsidRDefault="00F21F7D" w:rsidP="00225ED7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CPF</w:t>
      </w:r>
      <w:r>
        <w:t xml:space="preserve">: CPF do membro; </w:t>
      </w:r>
    </w:p>
    <w:p w14:paraId="0BA31EF2" w14:textId="77777777" w:rsidR="00404478" w:rsidRDefault="00404478" w:rsidP="00404478">
      <w:pPr>
        <w:pStyle w:val="PargrafodaLista"/>
      </w:pPr>
    </w:p>
    <w:p w14:paraId="7A416598" w14:textId="33ACB478" w:rsidR="00F21F7D" w:rsidRDefault="00F21F7D" w:rsidP="00225ED7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Registo</w:t>
      </w:r>
      <w:r>
        <w:t>: registro do CAU;</w:t>
      </w:r>
    </w:p>
    <w:p w14:paraId="31575251" w14:textId="77777777" w:rsidR="00404478" w:rsidRDefault="00404478" w:rsidP="00404478">
      <w:pPr>
        <w:pStyle w:val="PargrafodaLista"/>
      </w:pPr>
    </w:p>
    <w:p w14:paraId="03942C06" w14:textId="69614B72" w:rsidR="00F21F7D" w:rsidRDefault="00F21F7D" w:rsidP="00225ED7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Tipo de Participação</w:t>
      </w:r>
      <w:r>
        <w:t>:</w:t>
      </w:r>
      <w:r w:rsidR="001E220A">
        <w:t xml:space="preserve"> Titular ou Suplente;</w:t>
      </w:r>
    </w:p>
    <w:p w14:paraId="3D27520F" w14:textId="77777777" w:rsidR="00404478" w:rsidRDefault="00404478" w:rsidP="00404478">
      <w:pPr>
        <w:pStyle w:val="PargrafodaLista"/>
      </w:pPr>
    </w:p>
    <w:p w14:paraId="67F8A021" w14:textId="23F3F01A" w:rsidR="000B3DD5" w:rsidRDefault="001E220A" w:rsidP="00225ED7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Validação</w:t>
      </w:r>
      <w:r w:rsidR="000B3DD5">
        <w:t xml:space="preserve">: </w:t>
      </w:r>
    </w:p>
    <w:p w14:paraId="28459138" w14:textId="7FAED4D1" w:rsidR="000B3DD5" w:rsidRPr="00044FE7" w:rsidRDefault="000B3DD5" w:rsidP="00225ED7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>
        <w:t xml:space="preserve">Caso o membro esteja de acordo com todas as validações citadas na regra Status da Validação (HST021), o sistema deve exibir o status </w:t>
      </w:r>
      <w:r>
        <w:rPr>
          <w:noProof/>
        </w:rPr>
        <w:drawing>
          <wp:inline distT="0" distB="0" distL="0" distR="0" wp14:anchorId="0B3760D6" wp14:editId="668AABE2">
            <wp:extent cx="160317" cy="160317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0FE0DF7F" w14:textId="77777777" w:rsidR="000B3DD5" w:rsidRPr="00044FE7" w:rsidRDefault="000B3DD5" w:rsidP="000B3DD5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</w:p>
    <w:p w14:paraId="3B271707" w14:textId="77777777" w:rsidR="00404478" w:rsidRDefault="000B3DD5" w:rsidP="00225ED7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843"/>
        <w:contextualSpacing/>
        <w:jc w:val="both"/>
      </w:pPr>
      <w:r>
        <w:t xml:space="preserve">Caso o membro </w:t>
      </w:r>
      <w:r w:rsidRPr="00404478">
        <w:rPr>
          <w:b/>
        </w:rPr>
        <w:t>NÃO</w:t>
      </w:r>
      <w:r>
        <w:t xml:space="preserve"> esteja de acordo com todas as validações citadas na regra Status da Validação (HST021), o sistema deve exibir o status </w:t>
      </w:r>
      <w:r>
        <w:rPr>
          <w:noProof/>
        </w:rPr>
        <w:drawing>
          <wp:inline distT="0" distB="0" distL="0" distR="0" wp14:anchorId="70F0FB81" wp14:editId="67ED6E1C">
            <wp:extent cx="148442" cy="148442"/>
            <wp:effectExtent l="0" t="0" r="4445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727186E1" w14:textId="77777777" w:rsidR="00404478" w:rsidRDefault="00404478" w:rsidP="00404478">
      <w:pPr>
        <w:pStyle w:val="PargrafodaLista"/>
      </w:pPr>
    </w:p>
    <w:p w14:paraId="504A1738" w14:textId="65AB29DA" w:rsidR="005D16D9" w:rsidRDefault="005D16D9" w:rsidP="00225ED7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418"/>
        <w:contextualSpacing/>
        <w:jc w:val="both"/>
      </w:pPr>
      <w:r w:rsidRPr="00404478">
        <w:rPr>
          <w:b/>
        </w:rPr>
        <w:t>Status</w:t>
      </w:r>
      <w:r>
        <w:t xml:space="preserve">: </w:t>
      </w:r>
    </w:p>
    <w:p w14:paraId="24AE2555" w14:textId="77777777" w:rsidR="00404478" w:rsidRDefault="00404478" w:rsidP="00225ED7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985" w:hanging="490"/>
        <w:contextualSpacing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ACEITAR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322369DA" wp14:editId="13A08FAA">
            <wp:extent cx="619048" cy="104762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F12A" w14:textId="77777777" w:rsidR="00404478" w:rsidRPr="00243BD4" w:rsidRDefault="00404478" w:rsidP="00402D3A">
      <w:pPr>
        <w:pStyle w:val="PargrafodaLista"/>
        <w:ind w:left="1985" w:hanging="490"/>
        <w:rPr>
          <w:color w:val="auto"/>
        </w:rPr>
      </w:pPr>
    </w:p>
    <w:p w14:paraId="3562B672" w14:textId="77777777" w:rsidR="00404478" w:rsidRDefault="00404478" w:rsidP="00225ED7">
      <w:pPr>
        <w:pStyle w:val="PargrafodaLista"/>
        <w:numPr>
          <w:ilvl w:val="0"/>
          <w:numId w:val="15"/>
        </w:numPr>
        <w:ind w:left="1985" w:hanging="490"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REJEITAR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11B41A78" wp14:editId="4568196D">
            <wp:extent cx="619048" cy="10476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F341" w14:textId="77777777" w:rsidR="00404478" w:rsidRPr="00243BD4" w:rsidRDefault="00404478" w:rsidP="00402D3A">
      <w:pPr>
        <w:pStyle w:val="PargrafodaLista"/>
        <w:ind w:left="1985" w:hanging="490"/>
        <w:rPr>
          <w:color w:val="auto"/>
        </w:rPr>
      </w:pPr>
    </w:p>
    <w:p w14:paraId="7769D528" w14:textId="77777777" w:rsidR="00404478" w:rsidRPr="00243BD4" w:rsidRDefault="00404478" w:rsidP="00225ED7">
      <w:pPr>
        <w:pStyle w:val="PargrafodaLista"/>
        <w:numPr>
          <w:ilvl w:val="0"/>
          <w:numId w:val="15"/>
        </w:numPr>
        <w:ind w:left="1985" w:hanging="490"/>
        <w:jc w:val="both"/>
        <w:rPr>
          <w:color w:val="auto"/>
        </w:rPr>
      </w:pPr>
      <w:r>
        <w:rPr>
          <w:color w:val="auto"/>
        </w:rPr>
        <w:t>Quando o ator não realizar nenhuma ação quanto a aceitar ou rejeitar o convite para participar da Chapa, o sistema deve exibir na coluna Status Confirmação a informação:</w:t>
      </w:r>
      <w:r w:rsidRPr="00243B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A44E67" wp14:editId="4B609D29">
            <wp:extent cx="619048" cy="104762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00F5" w14:textId="77777777" w:rsidR="000B3DD5" w:rsidRDefault="000B3DD5" w:rsidP="000B3DD5">
      <w:pPr>
        <w:spacing w:after="200" w:line="276" w:lineRule="auto"/>
        <w:contextualSpacing/>
      </w:pPr>
    </w:p>
    <w:p w14:paraId="200AF6C0" w14:textId="1FAB5314" w:rsidR="003F1BE8" w:rsidRDefault="003F1BE8" w:rsidP="00225ED7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418"/>
        <w:contextualSpacing/>
        <w:jc w:val="both"/>
      </w:pPr>
      <w:r>
        <w:rPr>
          <w:b/>
        </w:rPr>
        <w:lastRenderedPageBreak/>
        <w:t>Responsável</w:t>
      </w:r>
      <w:r>
        <w:t xml:space="preserve">: </w:t>
      </w:r>
      <w:r w:rsidR="00B5768B">
        <w:t xml:space="preserve">Sim ou Não; </w:t>
      </w:r>
    </w:p>
    <w:p w14:paraId="00EF84DD" w14:textId="77777777" w:rsidR="00B5768B" w:rsidRDefault="00B5768B" w:rsidP="00B5768B">
      <w:pPr>
        <w:pStyle w:val="PargrafodaLista"/>
      </w:pPr>
    </w:p>
    <w:p w14:paraId="7D377036" w14:textId="077CC28A" w:rsidR="00FE0F60" w:rsidRPr="00FE0F60" w:rsidRDefault="00B5768B" w:rsidP="001E7A5F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E0F60">
        <w:rPr>
          <w:b/>
        </w:rPr>
        <w:t>Visualizar o Currículo</w:t>
      </w:r>
      <w:r w:rsidRPr="004B758B">
        <w:t xml:space="preserve">: ao ser acionado, o sistema deve </w:t>
      </w:r>
      <w:r w:rsidR="004B758B" w:rsidRPr="004B758B">
        <w:t>exibir uma pop-up com as informações do currículo do membro, conforme inclusão realizada pelo ator na HST 24</w:t>
      </w:r>
      <w:r w:rsidRPr="004B758B">
        <w:t>;</w:t>
      </w:r>
      <w:r w:rsidR="00FE0F60">
        <w:t xml:space="preserve"> </w:t>
      </w:r>
      <w:r w:rsidR="00FE0F60" w:rsidRPr="00FE0F60">
        <w:rPr>
          <w:color w:val="auto"/>
        </w:rPr>
        <w:t xml:space="preserve">Caso o ator </w:t>
      </w:r>
      <w:r w:rsidR="00FE0F60">
        <w:rPr>
          <w:color w:val="auto"/>
        </w:rPr>
        <w:t xml:space="preserve">ainda </w:t>
      </w:r>
      <w:r w:rsidR="00FE0F60" w:rsidRPr="00FE0F60">
        <w:rPr>
          <w:color w:val="auto"/>
        </w:rPr>
        <w:t xml:space="preserve">não tenha incluído o currículo na HST024, o sistema não deve exibir </w:t>
      </w:r>
      <w:r w:rsidR="00FE0F60">
        <w:rPr>
          <w:color w:val="auto"/>
        </w:rPr>
        <w:t xml:space="preserve">a linha </w:t>
      </w:r>
      <w:r w:rsidR="00FE0F60" w:rsidRPr="00FE0F60">
        <w:rPr>
          <w:color w:val="auto"/>
        </w:rPr>
        <w:t>Currículo</w:t>
      </w:r>
      <w:r w:rsidR="00FE0F60">
        <w:rPr>
          <w:color w:val="auto"/>
        </w:rPr>
        <w:t>;</w:t>
      </w:r>
    </w:p>
    <w:p w14:paraId="2B7E2DE5" w14:textId="77777777" w:rsidR="00A4428E" w:rsidRDefault="00A4428E" w:rsidP="00A4428E">
      <w:pPr>
        <w:pStyle w:val="PargrafodaLista"/>
        <w:rPr>
          <w:color w:val="auto"/>
        </w:rPr>
      </w:pPr>
    </w:p>
    <w:p w14:paraId="0C682E55" w14:textId="20D8031E" w:rsidR="008C7AD7" w:rsidRPr="008D2386" w:rsidRDefault="008C7AD7" w:rsidP="008C7AD7">
      <w:pPr>
        <w:pStyle w:val="PargrafodaLista"/>
        <w:ind w:left="1418"/>
        <w:rPr>
          <w:color w:val="auto"/>
        </w:rPr>
      </w:pPr>
      <w:r w:rsidRPr="008D2386">
        <w:rPr>
          <w:noProof/>
          <w:color w:val="auto"/>
        </w:rPr>
        <w:drawing>
          <wp:inline distT="0" distB="0" distL="0" distR="0" wp14:anchorId="6031D3FA" wp14:editId="2B91A69A">
            <wp:extent cx="4834063" cy="3350800"/>
            <wp:effectExtent l="0" t="0" r="5080" b="254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25" cy="335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E75E" w14:textId="2AC5C5E6" w:rsidR="00A4428E" w:rsidRPr="008D2386" w:rsidRDefault="00A4428E" w:rsidP="00225ED7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 w:rsidRPr="008D2386">
        <w:rPr>
          <w:b/>
          <w:color w:val="auto"/>
        </w:rPr>
        <w:t xml:space="preserve">Carta de </w:t>
      </w:r>
      <w:r w:rsidR="00FE0F60" w:rsidRPr="008D2386">
        <w:rPr>
          <w:b/>
          <w:color w:val="auto"/>
        </w:rPr>
        <w:t>Indicação:</w:t>
      </w:r>
      <w:r w:rsidRPr="008D2386">
        <w:rPr>
          <w:b/>
          <w:color w:val="auto"/>
        </w:rPr>
        <w:t xml:space="preserve"> </w:t>
      </w:r>
      <w:r w:rsidR="00FE0F60" w:rsidRPr="008D2386">
        <w:rPr>
          <w:color w:val="auto"/>
        </w:rPr>
        <w:t>O sistema deve exibir um link com o arquivo anexado pelo ator na HST024, ao ser acionado o sistema deve realizar o download deste arquivo; Caso o ator ainda não tenha incluído a carta na HST024, o sistema não deve exibir a linha Carta de Indicação;</w:t>
      </w:r>
    </w:p>
    <w:p w14:paraId="12A22362" w14:textId="77777777" w:rsidR="00A4428E" w:rsidRPr="008D2386" w:rsidRDefault="00A4428E" w:rsidP="00A4428E">
      <w:pPr>
        <w:pStyle w:val="PargrafodaLista"/>
        <w:rPr>
          <w:b/>
          <w:color w:val="auto"/>
        </w:rPr>
      </w:pPr>
    </w:p>
    <w:p w14:paraId="50C187A9" w14:textId="092FC26B" w:rsidR="00A4428E" w:rsidRPr="008D2386" w:rsidRDefault="00FE0F60" w:rsidP="00225ED7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 w:rsidRPr="008D2386">
        <w:rPr>
          <w:b/>
          <w:color w:val="auto"/>
        </w:rPr>
        <w:t>Declaração Vínculo Docente:</w:t>
      </w:r>
      <w:r w:rsidR="00A4428E" w:rsidRPr="008D2386">
        <w:rPr>
          <w:b/>
          <w:color w:val="auto"/>
        </w:rPr>
        <w:t xml:space="preserve"> </w:t>
      </w:r>
      <w:r w:rsidRPr="008D2386">
        <w:rPr>
          <w:color w:val="auto"/>
        </w:rPr>
        <w:t>O sistema deve exibir um link com o arquivo anexado pelo ator na HST024, ao ser acionado o sistema deve realizar o download deste arquivo; Caso o ator ainda não tenha incluído a Declaração de Vínculo na HST024, o sistema não deve exibir a linha Declaração Vínculo Docente;</w:t>
      </w:r>
    </w:p>
    <w:p w14:paraId="29C2A9AD" w14:textId="77777777" w:rsidR="00FE0F60" w:rsidRPr="00FE0F60" w:rsidRDefault="00FE0F60" w:rsidP="00FE0F60">
      <w:pPr>
        <w:pStyle w:val="PargrafodaLista"/>
        <w:rPr>
          <w:b/>
          <w:color w:val="auto"/>
          <w:highlight w:val="yellow"/>
        </w:rPr>
      </w:pPr>
    </w:p>
    <w:p w14:paraId="1E4720D1" w14:textId="77777777" w:rsidR="00FE0F60" w:rsidRDefault="00FE0F60" w:rsidP="00FE0F60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  <w:highlight w:val="yellow"/>
        </w:rPr>
      </w:pPr>
    </w:p>
    <w:p w14:paraId="505AA81C" w14:textId="529AD4C0" w:rsidR="00FE0F60" w:rsidRPr="00A4428E" w:rsidRDefault="00FE0F60" w:rsidP="00FE0F60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  <w:highlight w:val="yellow"/>
        </w:rPr>
      </w:pPr>
      <w:r>
        <w:rPr>
          <w:noProof/>
        </w:rPr>
        <w:lastRenderedPageBreak/>
        <w:drawing>
          <wp:inline distT="0" distB="0" distL="0" distR="0" wp14:anchorId="18E0B87F" wp14:editId="471FBCD1">
            <wp:extent cx="1415055" cy="2468600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6889" cy="24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B31F" w14:textId="77777777" w:rsidR="00B5768B" w:rsidRPr="004B758B" w:rsidRDefault="00B5768B" w:rsidP="00B5768B">
      <w:pPr>
        <w:pStyle w:val="PargrafodaLista"/>
        <w:rPr>
          <w:color w:val="auto"/>
        </w:rPr>
      </w:pPr>
    </w:p>
    <w:p w14:paraId="18A0A77A" w14:textId="462ACB67" w:rsidR="00B5768B" w:rsidRPr="004B758B" w:rsidRDefault="00B5768B" w:rsidP="00225ED7">
      <w:pPr>
        <w:pStyle w:val="PargrafodaLista"/>
        <w:widowControl/>
        <w:numPr>
          <w:ilvl w:val="0"/>
          <w:numId w:val="15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B758B">
        <w:rPr>
          <w:b/>
          <w:color w:val="auto"/>
        </w:rPr>
        <w:t>Opção Fechar</w:t>
      </w:r>
      <w:r w:rsidRPr="004B758B">
        <w:rPr>
          <w:color w:val="auto"/>
        </w:rPr>
        <w:t xml:space="preserve">: </w:t>
      </w:r>
      <w:r w:rsidR="004B758B" w:rsidRPr="004B758B">
        <w:rPr>
          <w:color w:val="auto"/>
        </w:rPr>
        <w:t>ao acionar novamente o link, nas colunas CPF e Nome,</w:t>
      </w:r>
      <w:r w:rsidRPr="004B758B">
        <w:rPr>
          <w:color w:val="auto"/>
        </w:rPr>
        <w:t xml:space="preserve"> o sistema </w:t>
      </w:r>
      <w:r w:rsidR="004B758B" w:rsidRPr="004B758B">
        <w:rPr>
          <w:color w:val="auto"/>
        </w:rPr>
        <w:t xml:space="preserve">deve </w:t>
      </w:r>
      <w:r w:rsidRPr="004B758B">
        <w:rPr>
          <w:color w:val="auto"/>
        </w:rPr>
        <w:t>fecha</w:t>
      </w:r>
      <w:r w:rsidR="004B758B" w:rsidRPr="004B758B">
        <w:rPr>
          <w:color w:val="auto"/>
        </w:rPr>
        <w:t>r</w:t>
      </w:r>
      <w:r w:rsidRPr="004B758B">
        <w:rPr>
          <w:color w:val="auto"/>
        </w:rPr>
        <w:t xml:space="preserve"> a caixa com o detalhamento do membro;</w:t>
      </w:r>
    </w:p>
    <w:p w14:paraId="077210BF" w14:textId="77777777" w:rsidR="00C7345D" w:rsidRDefault="00C7345D" w:rsidP="00C7345D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7E50EB9B" w14:textId="77777777" w:rsidR="00233009" w:rsidRDefault="00233009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16B8848" w14:textId="4D2EDF8B" w:rsidR="00233009" w:rsidRPr="00233009" w:rsidRDefault="00233009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>
        <w:rPr>
          <w:b/>
          <w:u w:val="single"/>
        </w:rPr>
        <w:t>Mudar de Aba</w:t>
      </w:r>
      <w:r w:rsidRPr="00233009">
        <w:rPr>
          <w:b/>
        </w:rPr>
        <w:t xml:space="preserve">: </w:t>
      </w:r>
    </w:p>
    <w:p w14:paraId="1B9A0E6D" w14:textId="3856FE45" w:rsidR="00233009" w:rsidRPr="00F81208" w:rsidRDefault="00233009" w:rsidP="00225ED7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81208">
        <w:rPr>
          <w:color w:val="auto"/>
        </w:rPr>
        <w:t xml:space="preserve">Caso o ator acione a </w:t>
      </w:r>
      <w:r>
        <w:rPr>
          <w:color w:val="auto"/>
        </w:rPr>
        <w:t>outra Aba</w:t>
      </w:r>
      <w:r w:rsidRPr="00F81208">
        <w:rPr>
          <w:color w:val="auto"/>
        </w:rPr>
        <w:t xml:space="preserve">, o sistema deve validar se existe campos preenchidos/alterados, sem ter sido salvos, caso exista o sistema deve exibir mensagem </w:t>
      </w:r>
      <w:r w:rsidRPr="00F81208">
        <w:rPr>
          <w:color w:val="31849B" w:themeColor="accent5" w:themeShade="BF"/>
        </w:rPr>
        <w:t>[</w:t>
      </w:r>
      <w:r w:rsidR="005E1A98">
        <w:rPr>
          <w:color w:val="31849B" w:themeColor="accent5" w:themeShade="BF"/>
        </w:rPr>
        <w:fldChar w:fldCharType="begin"/>
      </w:r>
      <w:r w:rsidR="005E1A98">
        <w:rPr>
          <w:color w:val="31849B" w:themeColor="accent5" w:themeShade="BF"/>
        </w:rPr>
        <w:instrText xml:space="preserve"> REF _Ref13659352 \r \h </w:instrText>
      </w:r>
      <w:r w:rsidR="005E1A98">
        <w:rPr>
          <w:color w:val="31849B" w:themeColor="accent5" w:themeShade="BF"/>
        </w:rPr>
      </w:r>
      <w:r w:rsidR="005E1A98">
        <w:rPr>
          <w:color w:val="31849B" w:themeColor="accent5" w:themeShade="BF"/>
        </w:rPr>
        <w:fldChar w:fldCharType="separate"/>
      </w:r>
      <w:r w:rsidR="005E1A98">
        <w:rPr>
          <w:color w:val="31849B" w:themeColor="accent5" w:themeShade="BF"/>
        </w:rPr>
        <w:t>ME04</w:t>
      </w:r>
      <w:r w:rsidR="005E1A9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].</w:t>
      </w:r>
    </w:p>
    <w:p w14:paraId="00283A94" w14:textId="28E47DB2" w:rsidR="00233009" w:rsidRPr="00F81208" w:rsidRDefault="00233009" w:rsidP="00225ED7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1418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8120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Pr="00F81208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Pr="00F8120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F81208">
        <w:rPr>
          <w:color w:val="auto"/>
          <w:u w:val="single"/>
        </w:rPr>
        <w:t>NÃO</w:t>
      </w:r>
      <w:r w:rsidRPr="00F8120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F81208">
        <w:rPr>
          <w:color w:val="auto"/>
        </w:rPr>
        <w:t xml:space="preserve">os dados. </w:t>
      </w:r>
    </w:p>
    <w:p w14:paraId="225BDE1D" w14:textId="77777777" w:rsidR="00233009" w:rsidRPr="00F81208" w:rsidRDefault="00233009" w:rsidP="00225ED7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F81208">
        <w:t>Caso o ator seleciona a opção de “NÃO” da mensagem, o sistema cancela a solicitação e permanece na mesma tela.</w:t>
      </w:r>
    </w:p>
    <w:p w14:paraId="26869EF2" w14:textId="77777777" w:rsidR="00233009" w:rsidRDefault="00233009" w:rsidP="00233009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16B9FDCA" w14:textId="29A0753C" w:rsidR="0060560F" w:rsidRPr="00233009" w:rsidRDefault="0060560F" w:rsidP="00225ED7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color w:val="auto"/>
        </w:rPr>
        <w:t xml:space="preserve">Após a Data Fim da 2.1 Atividade Secundária, o sistema deve exibir apenas a Aba </w:t>
      </w:r>
      <w:r w:rsidRPr="001A0366">
        <w:rPr>
          <w:b/>
          <w:color w:val="auto"/>
        </w:rPr>
        <w:t>Aguardando Conclusão</w:t>
      </w:r>
      <w:r>
        <w:rPr>
          <w:color w:val="auto"/>
        </w:rPr>
        <w:t xml:space="preserve"> ou </w:t>
      </w:r>
      <w:r w:rsidRPr="001A0366">
        <w:rPr>
          <w:b/>
          <w:color w:val="auto"/>
        </w:rPr>
        <w:t xml:space="preserve">Chapa </w:t>
      </w:r>
      <w:r w:rsidR="00B00D14">
        <w:rPr>
          <w:b/>
          <w:color w:val="auto"/>
        </w:rPr>
        <w:t>Concluída</w:t>
      </w:r>
      <w:r>
        <w:rPr>
          <w:color w:val="auto"/>
        </w:rPr>
        <w:t xml:space="preserve"> </w:t>
      </w:r>
      <w:r w:rsidRPr="0060560F">
        <w:rPr>
          <w:color w:val="31849B" w:themeColor="accent5" w:themeShade="BF"/>
        </w:rPr>
        <w:t>[</w:t>
      </w:r>
      <w:r w:rsidRPr="0060560F">
        <w:rPr>
          <w:color w:val="31849B" w:themeColor="accent5" w:themeShade="BF"/>
        </w:rPr>
        <w:fldChar w:fldCharType="begin"/>
      </w:r>
      <w:r w:rsidRPr="0060560F">
        <w:rPr>
          <w:color w:val="31849B" w:themeColor="accent5" w:themeShade="BF"/>
        </w:rPr>
        <w:instrText xml:space="preserve"> REF _Ref22489456 \r \h </w:instrText>
      </w:r>
      <w:r w:rsidRPr="0060560F">
        <w:rPr>
          <w:color w:val="31849B" w:themeColor="accent5" w:themeShade="BF"/>
        </w:rPr>
      </w:r>
      <w:r w:rsidRPr="0060560F">
        <w:rPr>
          <w:color w:val="31849B" w:themeColor="accent5" w:themeShade="BF"/>
        </w:rPr>
        <w:fldChar w:fldCharType="separate"/>
      </w:r>
      <w:r w:rsidRPr="0060560F">
        <w:rPr>
          <w:color w:val="31849B" w:themeColor="accent5" w:themeShade="BF"/>
        </w:rPr>
        <w:t>2.5</w:t>
      </w:r>
      <w:r w:rsidRPr="0060560F">
        <w:rPr>
          <w:color w:val="31849B" w:themeColor="accent5" w:themeShade="BF"/>
        </w:rPr>
        <w:fldChar w:fldCharType="end"/>
      </w:r>
      <w:r w:rsidRPr="0060560F">
        <w:rPr>
          <w:color w:val="31849B" w:themeColor="accent5" w:themeShade="BF"/>
        </w:rPr>
        <w:t>]</w:t>
      </w:r>
    </w:p>
    <w:p w14:paraId="21CE3195" w14:textId="77777777" w:rsidR="00233009" w:rsidRDefault="00233009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41410366" w14:textId="77777777" w:rsidR="00E81FC8" w:rsidRPr="00D70FB2" w:rsidRDefault="00E81FC8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747B0A1" w14:textId="6C3D88FF" w:rsidR="00A94D1D" w:rsidRPr="00E20B5A" w:rsidRDefault="00DE31BF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20B5A">
        <w:rPr>
          <w:b/>
          <w:u w:val="single"/>
        </w:rPr>
        <w:t>Visão Geral</w:t>
      </w:r>
      <w:r w:rsidR="00D97A0A" w:rsidRPr="00E20B5A">
        <w:rPr>
          <w:b/>
        </w:rPr>
        <w:t xml:space="preserve">: </w:t>
      </w:r>
    </w:p>
    <w:p w14:paraId="589AAD63" w14:textId="2D797900" w:rsidR="00E81FC8" w:rsidRPr="00E20B5A" w:rsidRDefault="00E81FC8" w:rsidP="00225ED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20B5A">
        <w:t xml:space="preserve">Ao acionar a </w:t>
      </w:r>
      <w:proofErr w:type="gramStart"/>
      <w:r w:rsidRPr="00E20B5A">
        <w:t xml:space="preserve">opção </w:t>
      </w:r>
      <w:r w:rsidRPr="00E20B5A">
        <w:rPr>
          <w:noProof/>
        </w:rPr>
        <w:drawing>
          <wp:inline distT="0" distB="0" distL="0" distR="0" wp14:anchorId="181467FA" wp14:editId="61E5A03C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B5A">
        <w:t xml:space="preserve"> ,</w:t>
      </w:r>
      <w:proofErr w:type="gramEnd"/>
      <w:r w:rsidRPr="00E20B5A">
        <w:t xml:space="preserve"> ou selecionar a Aba </w:t>
      </w:r>
      <w:r w:rsidRPr="00E20B5A">
        <w:rPr>
          <w:b/>
        </w:rPr>
        <w:t>Visão Geral</w:t>
      </w:r>
      <w:r w:rsidRPr="00E20B5A">
        <w:t xml:space="preserve">, o sistema deve exibir a interface </w:t>
      </w:r>
      <w:r w:rsidRPr="00E20B5A">
        <w:rPr>
          <w:color w:val="31849B" w:themeColor="accent5" w:themeShade="BF"/>
        </w:rPr>
        <w:t>[</w:t>
      </w:r>
      <w:r w:rsidRPr="00E20B5A">
        <w:rPr>
          <w:color w:val="31849B" w:themeColor="accent5" w:themeShade="BF"/>
        </w:rPr>
        <w:fldChar w:fldCharType="begin"/>
      </w:r>
      <w:r w:rsidRPr="00E20B5A">
        <w:rPr>
          <w:color w:val="31849B" w:themeColor="accent5" w:themeShade="BF"/>
        </w:rPr>
        <w:instrText xml:space="preserve"> REF _Ref22118955 \r \h </w:instrText>
      </w:r>
      <w:r w:rsidR="00E20B5A">
        <w:rPr>
          <w:color w:val="31849B" w:themeColor="accent5" w:themeShade="BF"/>
        </w:rPr>
        <w:instrText xml:space="preserve"> \* MERGEFORMAT </w:instrText>
      </w:r>
      <w:r w:rsidRPr="00E20B5A">
        <w:rPr>
          <w:color w:val="31849B" w:themeColor="accent5" w:themeShade="BF"/>
        </w:rPr>
      </w:r>
      <w:r w:rsidRPr="00E20B5A">
        <w:rPr>
          <w:color w:val="31849B" w:themeColor="accent5" w:themeShade="BF"/>
        </w:rPr>
        <w:fldChar w:fldCharType="separate"/>
      </w:r>
      <w:r w:rsidRPr="00E20B5A">
        <w:rPr>
          <w:color w:val="31849B" w:themeColor="accent5" w:themeShade="BF"/>
        </w:rPr>
        <w:t>P0</w:t>
      </w:r>
      <w:r w:rsidR="00806C52" w:rsidRPr="00E20B5A">
        <w:rPr>
          <w:color w:val="31849B" w:themeColor="accent5" w:themeShade="BF"/>
        </w:rPr>
        <w:t>8</w:t>
      </w:r>
      <w:r w:rsidRPr="00E20B5A">
        <w:rPr>
          <w:color w:val="31849B" w:themeColor="accent5" w:themeShade="BF"/>
        </w:rPr>
        <w:fldChar w:fldCharType="end"/>
      </w:r>
      <w:r w:rsidRPr="00E20B5A">
        <w:rPr>
          <w:color w:val="31849B" w:themeColor="accent5" w:themeShade="BF"/>
        </w:rPr>
        <w:t>]</w:t>
      </w:r>
    </w:p>
    <w:p w14:paraId="190D6F82" w14:textId="77777777" w:rsidR="00FD717E" w:rsidRPr="00E20B5A" w:rsidRDefault="00FD717E" w:rsidP="00FD717E">
      <w:pPr>
        <w:pStyle w:val="PargrafodaLista"/>
        <w:spacing w:before="60" w:after="60"/>
        <w:ind w:left="567"/>
        <w:jc w:val="both"/>
      </w:pPr>
    </w:p>
    <w:p w14:paraId="5860C8C0" w14:textId="77777777" w:rsidR="002D55A4" w:rsidRPr="00E20B5A" w:rsidRDefault="002D55A4" w:rsidP="00FD717E">
      <w:pPr>
        <w:pStyle w:val="PargrafodaLista"/>
        <w:spacing w:before="60" w:after="60"/>
        <w:ind w:left="567"/>
        <w:jc w:val="both"/>
      </w:pPr>
    </w:p>
    <w:p w14:paraId="4043AE4A" w14:textId="70FE0099" w:rsidR="002D55A4" w:rsidRPr="00E20B5A" w:rsidRDefault="002D55A4" w:rsidP="002D55A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bookmarkStart w:id="39" w:name="_Ref25328845"/>
      <w:r w:rsidRPr="00E20B5A">
        <w:rPr>
          <w:b/>
          <w:u w:val="single"/>
        </w:rPr>
        <w:t>Atualizar Status</w:t>
      </w:r>
      <w:r w:rsidRPr="00E20B5A">
        <w:rPr>
          <w:b/>
        </w:rPr>
        <w:t>:</w:t>
      </w:r>
      <w:bookmarkEnd w:id="39"/>
      <w:r w:rsidRPr="00E20B5A">
        <w:rPr>
          <w:b/>
        </w:rPr>
        <w:t xml:space="preserve"> </w:t>
      </w:r>
    </w:p>
    <w:p w14:paraId="5B69D488" w14:textId="7127773A" w:rsidR="002D55A4" w:rsidRPr="00E20B5A" w:rsidRDefault="002D55A4" w:rsidP="002D55A4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20B5A">
        <w:t xml:space="preserve">Ao acionar a opção  </w:t>
      </w:r>
      <w:r w:rsidRPr="00E20B5A">
        <w:rPr>
          <w:noProof/>
        </w:rPr>
        <w:drawing>
          <wp:inline distT="0" distB="0" distL="0" distR="0" wp14:anchorId="391F9F6B" wp14:editId="120C5974">
            <wp:extent cx="136477" cy="13647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9286" cy="1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B5A">
        <w:t xml:space="preserve"> Atualizar Status, o sistema deve atualizar as colunas </w:t>
      </w:r>
      <w:r w:rsidRPr="00E20B5A">
        <w:rPr>
          <w:b/>
        </w:rPr>
        <w:t>Status Confirmação</w:t>
      </w:r>
      <w:r w:rsidRPr="00E20B5A">
        <w:t xml:space="preserve"> e </w:t>
      </w:r>
      <w:r w:rsidRPr="00E20B5A">
        <w:rPr>
          <w:b/>
        </w:rPr>
        <w:t>Status Validação</w:t>
      </w:r>
      <w:r w:rsidR="006D302F" w:rsidRPr="00E20B5A">
        <w:t>, da chapa em questão</w:t>
      </w:r>
      <w:r w:rsidRPr="00E20B5A">
        <w:t>;</w:t>
      </w:r>
      <w:r w:rsidR="005316DA" w:rsidRPr="00E20B5A">
        <w:t xml:space="preserve"> </w:t>
      </w:r>
      <w:r w:rsidR="005316DA" w:rsidRPr="00E20B5A">
        <w:rPr>
          <w:color w:val="31849B" w:themeColor="accent5" w:themeShade="BF"/>
        </w:rPr>
        <w:t>[</w:t>
      </w:r>
      <w:r w:rsidR="005316DA" w:rsidRPr="00E20B5A">
        <w:rPr>
          <w:color w:val="31849B" w:themeColor="accent5" w:themeShade="BF"/>
        </w:rPr>
        <w:fldChar w:fldCharType="begin"/>
      </w:r>
      <w:r w:rsidR="005316DA" w:rsidRPr="00E20B5A">
        <w:rPr>
          <w:color w:val="31849B" w:themeColor="accent5" w:themeShade="BF"/>
        </w:rPr>
        <w:instrText xml:space="preserve"> REF _Ref13579930 \r \h </w:instrText>
      </w:r>
      <w:r w:rsidR="006D302F" w:rsidRPr="00E20B5A">
        <w:rPr>
          <w:color w:val="31849B" w:themeColor="accent5" w:themeShade="BF"/>
        </w:rPr>
        <w:instrText xml:space="preserve"> \* MERGEFORMAT </w:instrText>
      </w:r>
      <w:r w:rsidR="005316DA" w:rsidRPr="00E20B5A">
        <w:rPr>
          <w:color w:val="31849B" w:themeColor="accent5" w:themeShade="BF"/>
        </w:rPr>
      </w:r>
      <w:r w:rsidR="005316DA" w:rsidRPr="00E20B5A">
        <w:rPr>
          <w:color w:val="31849B" w:themeColor="accent5" w:themeShade="BF"/>
        </w:rPr>
        <w:fldChar w:fldCharType="separate"/>
      </w:r>
      <w:r w:rsidR="005316DA" w:rsidRPr="00E20B5A">
        <w:rPr>
          <w:color w:val="31849B" w:themeColor="accent5" w:themeShade="BF"/>
        </w:rPr>
        <w:t>P01</w:t>
      </w:r>
      <w:r w:rsidR="005316DA" w:rsidRPr="00E20B5A">
        <w:rPr>
          <w:color w:val="31849B" w:themeColor="accent5" w:themeShade="BF"/>
        </w:rPr>
        <w:fldChar w:fldCharType="end"/>
      </w:r>
      <w:r w:rsidR="005316DA" w:rsidRPr="00E20B5A">
        <w:rPr>
          <w:color w:val="31849B" w:themeColor="accent5" w:themeShade="BF"/>
        </w:rPr>
        <w:t>] [</w:t>
      </w:r>
      <w:r w:rsidR="005316DA" w:rsidRPr="00E20B5A">
        <w:rPr>
          <w:color w:val="31849B" w:themeColor="accent5" w:themeShade="BF"/>
        </w:rPr>
        <w:fldChar w:fldCharType="begin"/>
      </w:r>
      <w:r w:rsidR="005316DA" w:rsidRPr="00E20B5A">
        <w:rPr>
          <w:color w:val="31849B" w:themeColor="accent5" w:themeShade="BF"/>
        </w:rPr>
        <w:instrText xml:space="preserve"> REF _Ref22302049 \r \h </w:instrText>
      </w:r>
      <w:r w:rsidR="006D302F" w:rsidRPr="00E20B5A">
        <w:rPr>
          <w:color w:val="31849B" w:themeColor="accent5" w:themeShade="BF"/>
        </w:rPr>
        <w:instrText xml:space="preserve"> \* MERGEFORMAT </w:instrText>
      </w:r>
      <w:r w:rsidR="005316DA" w:rsidRPr="00E20B5A">
        <w:rPr>
          <w:color w:val="31849B" w:themeColor="accent5" w:themeShade="BF"/>
        </w:rPr>
      </w:r>
      <w:r w:rsidR="005316DA" w:rsidRPr="00E20B5A">
        <w:rPr>
          <w:color w:val="31849B" w:themeColor="accent5" w:themeShade="BF"/>
        </w:rPr>
        <w:fldChar w:fldCharType="separate"/>
      </w:r>
      <w:r w:rsidR="005316DA" w:rsidRPr="00E20B5A">
        <w:rPr>
          <w:color w:val="31849B" w:themeColor="accent5" w:themeShade="BF"/>
        </w:rPr>
        <w:t>P02</w:t>
      </w:r>
      <w:r w:rsidR="005316DA" w:rsidRPr="00E20B5A">
        <w:rPr>
          <w:color w:val="31849B" w:themeColor="accent5" w:themeShade="BF"/>
        </w:rPr>
        <w:fldChar w:fldCharType="end"/>
      </w:r>
      <w:r w:rsidR="005316DA" w:rsidRPr="00E20B5A">
        <w:rPr>
          <w:color w:val="31849B" w:themeColor="accent5" w:themeShade="BF"/>
        </w:rPr>
        <w:t>]</w:t>
      </w:r>
      <w:r w:rsidR="006D302F" w:rsidRPr="00E20B5A">
        <w:rPr>
          <w:color w:val="31849B" w:themeColor="accent5" w:themeShade="BF"/>
        </w:rPr>
        <w:t>;</w:t>
      </w:r>
    </w:p>
    <w:p w14:paraId="794D4810" w14:textId="77777777" w:rsidR="002D55A4" w:rsidRPr="00E20B5A" w:rsidRDefault="002D55A4" w:rsidP="002D55A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49E8CAF" w14:textId="1B93BA05" w:rsidR="002D55A4" w:rsidRPr="00E20B5A" w:rsidRDefault="002D55A4" w:rsidP="002D55A4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E20B5A">
        <w:t xml:space="preserve">Após a Data Fim da 2.1 Atividade Secundária o sistema não deve exibir a opção  </w:t>
      </w:r>
      <w:r w:rsidRPr="00E20B5A">
        <w:rPr>
          <w:noProof/>
        </w:rPr>
        <w:drawing>
          <wp:inline distT="0" distB="0" distL="0" distR="0" wp14:anchorId="6F64B3E1" wp14:editId="0555B19B">
            <wp:extent cx="171429" cy="171429"/>
            <wp:effectExtent l="0" t="0" r="635" b="6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B5A">
        <w:t xml:space="preserve"> Atualizar Status.</w:t>
      </w:r>
    </w:p>
    <w:p w14:paraId="6096A49F" w14:textId="77777777" w:rsidR="00D1318B" w:rsidRDefault="00D1318B" w:rsidP="00FD717E">
      <w:pPr>
        <w:pStyle w:val="PargrafodaLista"/>
        <w:spacing w:before="60" w:after="60"/>
        <w:ind w:left="567"/>
        <w:jc w:val="both"/>
      </w:pPr>
    </w:p>
    <w:p w14:paraId="0E36602D" w14:textId="415725A5" w:rsidR="00D1318B" w:rsidRPr="00E27CEE" w:rsidRDefault="00D1318B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0" w:name="_Ref18931610"/>
      <w:r w:rsidRPr="00E27CEE">
        <w:rPr>
          <w:b/>
          <w:u w:val="single"/>
        </w:rPr>
        <w:t>Status da Chapa</w:t>
      </w:r>
      <w:r w:rsidR="00107A47">
        <w:rPr>
          <w:b/>
          <w:u w:val="single"/>
        </w:rPr>
        <w:t>:</w:t>
      </w:r>
    </w:p>
    <w:p w14:paraId="71FE3452" w14:textId="2AECAB10" w:rsidR="00D1318B" w:rsidRDefault="00D1318B" w:rsidP="00D1318B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567"/>
        <w:contextualSpacing/>
      </w:pPr>
      <w:r>
        <w:t xml:space="preserve">A chapa terá dois Status: </w:t>
      </w:r>
      <w:r w:rsidRPr="00D1318B">
        <w:rPr>
          <w:b/>
        </w:rPr>
        <w:t>Chapa com Pendência</w:t>
      </w:r>
      <w:r>
        <w:t xml:space="preserve"> ou </w:t>
      </w:r>
      <w:r w:rsidRPr="00D1318B">
        <w:rPr>
          <w:b/>
        </w:rPr>
        <w:t xml:space="preserve">Chapa </w:t>
      </w:r>
      <w:r w:rsidR="00B00D14">
        <w:rPr>
          <w:b/>
        </w:rPr>
        <w:t>Concluída</w:t>
      </w:r>
      <w:r>
        <w:rPr>
          <w:b/>
        </w:rPr>
        <w:t>;</w:t>
      </w:r>
    </w:p>
    <w:p w14:paraId="7C8FC286" w14:textId="5AC9F88D" w:rsidR="00D1318B" w:rsidRDefault="00D1318B" w:rsidP="00D1318B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56D247AC" w14:textId="6175D58E" w:rsidR="00D1318B" w:rsidRDefault="00D1318B" w:rsidP="004E4033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574"/>
        <w:contextualSpacing/>
      </w:pPr>
      <w:r>
        <w:t xml:space="preserve">O sistema deve armazenar na base de dados os status da Eleição. </w:t>
      </w:r>
    </w:p>
    <w:p w14:paraId="79395E38" w14:textId="77777777" w:rsidR="00D1318B" w:rsidRDefault="00D1318B" w:rsidP="00D1318B">
      <w:pPr>
        <w:pStyle w:val="PargrafodaLista"/>
      </w:pPr>
    </w:p>
    <w:p w14:paraId="687745C7" w14:textId="77777777" w:rsidR="00D1318B" w:rsidRPr="00D1318B" w:rsidRDefault="00D1318B" w:rsidP="00D131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3015E55F" w14:textId="557F3E54" w:rsidR="00217E36" w:rsidRPr="00715741" w:rsidRDefault="00217E36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715741">
        <w:rPr>
          <w:b/>
          <w:u w:val="single"/>
        </w:rPr>
        <w:t xml:space="preserve">Auditoria </w:t>
      </w:r>
    </w:p>
    <w:p w14:paraId="4C363AD8" w14:textId="49337A3B" w:rsidR="00217E36" w:rsidRPr="001E7A5F" w:rsidRDefault="00217E36" w:rsidP="00217E36">
      <w:pPr>
        <w:pStyle w:val="PargrafodaLista"/>
        <w:numPr>
          <w:ilvl w:val="0"/>
          <w:numId w:val="24"/>
        </w:numPr>
        <w:spacing w:before="60" w:after="60"/>
        <w:ind w:left="709"/>
        <w:jc w:val="both"/>
      </w:pPr>
      <w:r w:rsidRPr="00715741">
        <w:t>O sistema deve registrar uma trilha de auditoria contendo a ação executada (</w:t>
      </w:r>
      <w:r w:rsidR="0000662E" w:rsidRPr="00715741">
        <w:t>I</w:t>
      </w:r>
      <w:r w:rsidR="003D711C" w:rsidRPr="00715741">
        <w:rPr>
          <w:b/>
        </w:rPr>
        <w:t xml:space="preserve">ncluir membro, </w:t>
      </w:r>
      <w:r w:rsidR="0000662E" w:rsidRPr="00715741">
        <w:rPr>
          <w:b/>
        </w:rPr>
        <w:t>S</w:t>
      </w:r>
      <w:r w:rsidR="003D711C" w:rsidRPr="00715741">
        <w:rPr>
          <w:b/>
        </w:rPr>
        <w:t>ubstituir membro, Envio de e-mail</w:t>
      </w:r>
      <w:r w:rsidR="001E7A5F" w:rsidRPr="00715741">
        <w:rPr>
          <w:b/>
        </w:rPr>
        <w:t xml:space="preserve"> de pendencia</w:t>
      </w:r>
      <w:r w:rsidR="003D711C" w:rsidRPr="00715741">
        <w:rPr>
          <w:b/>
        </w:rPr>
        <w:t xml:space="preserve"> </w:t>
      </w:r>
      <w:r w:rsidR="001E7A5F" w:rsidRPr="00715741">
        <w:rPr>
          <w:b/>
          <w:color w:val="31849B" w:themeColor="accent5" w:themeShade="BF"/>
        </w:rPr>
        <w:t>[</w:t>
      </w:r>
      <w:r w:rsidR="001E7A5F" w:rsidRPr="00715741">
        <w:rPr>
          <w:b/>
          <w:color w:val="31849B" w:themeColor="accent5" w:themeShade="BF"/>
        </w:rPr>
        <w:fldChar w:fldCharType="begin"/>
      </w:r>
      <w:r w:rsidR="001E7A5F" w:rsidRPr="00715741">
        <w:rPr>
          <w:b/>
          <w:color w:val="31849B" w:themeColor="accent5" w:themeShade="BF"/>
        </w:rPr>
        <w:instrText xml:space="preserve"> REF _Ref23143876 \r \h  \* MERGEFORMAT </w:instrText>
      </w:r>
      <w:r w:rsidR="001E7A5F" w:rsidRPr="00715741">
        <w:rPr>
          <w:b/>
          <w:color w:val="31849B" w:themeColor="accent5" w:themeShade="BF"/>
        </w:rPr>
      </w:r>
      <w:r w:rsidR="001E7A5F" w:rsidRPr="00715741">
        <w:rPr>
          <w:b/>
          <w:color w:val="31849B" w:themeColor="accent5" w:themeShade="BF"/>
        </w:rPr>
        <w:fldChar w:fldCharType="separate"/>
      </w:r>
      <w:r w:rsidR="001E7A5F" w:rsidRPr="00715741">
        <w:rPr>
          <w:b/>
          <w:color w:val="31849B" w:themeColor="accent5" w:themeShade="BF"/>
        </w:rPr>
        <w:t>2.3</w:t>
      </w:r>
      <w:r w:rsidR="001E7A5F" w:rsidRPr="00715741">
        <w:rPr>
          <w:b/>
          <w:color w:val="31849B" w:themeColor="accent5" w:themeShade="BF"/>
        </w:rPr>
        <w:fldChar w:fldCharType="end"/>
      </w:r>
      <w:r w:rsidR="001E7A5F" w:rsidRPr="00715741">
        <w:rPr>
          <w:b/>
          <w:color w:val="31849B" w:themeColor="accent5" w:themeShade="BF"/>
        </w:rPr>
        <w:t xml:space="preserve">] </w:t>
      </w:r>
      <w:r w:rsidR="001E7A5F" w:rsidRPr="00715741">
        <w:rPr>
          <w:color w:val="000000" w:themeColor="text1"/>
        </w:rPr>
        <w:t>e</w:t>
      </w:r>
      <w:r w:rsidR="001E7A5F" w:rsidRPr="00715741">
        <w:rPr>
          <w:b/>
          <w:color w:val="000000" w:themeColor="text1"/>
        </w:rPr>
        <w:t xml:space="preserve"> Alteração do Responsável</w:t>
      </w:r>
      <w:r w:rsidRPr="00715741">
        <w:rPr>
          <w:color w:val="000000" w:themeColor="text1"/>
        </w:rPr>
        <w:t xml:space="preserve">), </w:t>
      </w:r>
      <w:r w:rsidRPr="00715741">
        <w:t>a identificação</w:t>
      </w:r>
      <w:r w:rsidRPr="001E7A5F">
        <w:t xml:space="preserve"> da funcionalidade, a data e hora da ocorrência e a identificação do ator; permitindo assim que todas as informações estarão disponíveis para a consulta através da aba Histórico.</w:t>
      </w:r>
    </w:p>
    <w:p w14:paraId="577C4057" w14:textId="77777777" w:rsidR="00217E36" w:rsidRPr="001E7A5F" w:rsidRDefault="00217E36" w:rsidP="00217E36">
      <w:pPr>
        <w:pStyle w:val="PargrafodaLista"/>
        <w:numPr>
          <w:ilvl w:val="0"/>
          <w:numId w:val="24"/>
        </w:numPr>
        <w:spacing w:before="60" w:after="60"/>
      </w:pPr>
      <w:r w:rsidRPr="001E7A5F">
        <w:t>O sistema deve armazenar na base de dados, as seguintes informações:</w:t>
      </w:r>
    </w:p>
    <w:p w14:paraId="621FBC2C" w14:textId="7E2D47C9" w:rsidR="00217E36" w:rsidRPr="001E7A5F" w:rsidRDefault="00217E36" w:rsidP="001E7A5F">
      <w:pPr>
        <w:pStyle w:val="PargrafodaLista"/>
        <w:numPr>
          <w:ilvl w:val="0"/>
          <w:numId w:val="24"/>
        </w:numPr>
        <w:spacing w:before="60" w:after="60"/>
        <w:ind w:left="1418"/>
      </w:pPr>
      <w:r w:rsidRPr="001E7A5F">
        <w:t xml:space="preserve">A identificação da funcionalidade:  </w:t>
      </w:r>
    </w:p>
    <w:p w14:paraId="7682DE30" w14:textId="0DCA0853" w:rsidR="00217E36" w:rsidRDefault="00217E36" w:rsidP="0000662E">
      <w:pPr>
        <w:pStyle w:val="PargrafodaLista"/>
        <w:numPr>
          <w:ilvl w:val="2"/>
          <w:numId w:val="26"/>
        </w:numPr>
        <w:spacing w:before="60" w:after="60"/>
        <w:rPr>
          <w:b/>
        </w:rPr>
      </w:pPr>
      <w:r w:rsidRPr="001E7A5F">
        <w:rPr>
          <w:b/>
        </w:rPr>
        <w:t>Inclusão d</w:t>
      </w:r>
      <w:r w:rsidR="001E7A5F">
        <w:rPr>
          <w:b/>
        </w:rPr>
        <w:t>o CPF &lt;número do CPF&gt;</w:t>
      </w:r>
    </w:p>
    <w:p w14:paraId="47194B56" w14:textId="77777777" w:rsidR="001E7A5F" w:rsidRDefault="001E7A5F" w:rsidP="00217E36">
      <w:pPr>
        <w:pStyle w:val="PargrafodaLista"/>
        <w:spacing w:before="60" w:after="60"/>
        <w:ind w:left="1080"/>
        <w:rPr>
          <w:b/>
        </w:rPr>
      </w:pPr>
    </w:p>
    <w:p w14:paraId="4B9A4F26" w14:textId="2745F6B1" w:rsidR="001E7A5F" w:rsidRDefault="001E7A5F" w:rsidP="0000662E">
      <w:pPr>
        <w:pStyle w:val="PargrafodaLista"/>
        <w:numPr>
          <w:ilvl w:val="2"/>
          <w:numId w:val="26"/>
        </w:numPr>
        <w:spacing w:before="60" w:after="60"/>
        <w:rPr>
          <w:b/>
        </w:rPr>
      </w:pPr>
      <w:r>
        <w:rPr>
          <w:b/>
        </w:rPr>
        <w:t>Substituição do CPF&lt;número do CPF&gt; p</w:t>
      </w:r>
      <w:r w:rsidR="00C06A35">
        <w:rPr>
          <w:b/>
        </w:rPr>
        <w:t xml:space="preserve">ara o </w:t>
      </w:r>
      <w:r>
        <w:rPr>
          <w:b/>
        </w:rPr>
        <w:t>CPF &lt;número do CPF&gt;</w:t>
      </w:r>
    </w:p>
    <w:p w14:paraId="306BEF6B" w14:textId="77777777" w:rsidR="001E7A5F" w:rsidRDefault="001E7A5F" w:rsidP="00217E36">
      <w:pPr>
        <w:pStyle w:val="PargrafodaLista"/>
        <w:spacing w:before="60" w:after="60"/>
        <w:ind w:left="1080"/>
        <w:rPr>
          <w:b/>
        </w:rPr>
      </w:pPr>
    </w:p>
    <w:p w14:paraId="15C853DD" w14:textId="229C2A2E" w:rsidR="001E7A5F" w:rsidRDefault="001E7A5F" w:rsidP="0000662E">
      <w:pPr>
        <w:pStyle w:val="PargrafodaLista"/>
        <w:numPr>
          <w:ilvl w:val="2"/>
          <w:numId w:val="26"/>
        </w:numPr>
        <w:spacing w:before="60" w:after="60"/>
        <w:rPr>
          <w:b/>
        </w:rPr>
      </w:pPr>
      <w:r>
        <w:rPr>
          <w:b/>
        </w:rPr>
        <w:t>Envio de e-mail de pendência para o CPF &lt;número do CPF&gt;</w:t>
      </w:r>
    </w:p>
    <w:p w14:paraId="37CCB928" w14:textId="77777777" w:rsidR="001E7A5F" w:rsidRDefault="001E7A5F" w:rsidP="00217E36">
      <w:pPr>
        <w:pStyle w:val="PargrafodaLista"/>
        <w:spacing w:before="60" w:after="60"/>
        <w:ind w:left="1080"/>
        <w:rPr>
          <w:b/>
        </w:rPr>
      </w:pPr>
    </w:p>
    <w:p w14:paraId="043EE39E" w14:textId="2E1EACA4" w:rsidR="004A7436" w:rsidRDefault="004A7436" w:rsidP="0000662E">
      <w:pPr>
        <w:pStyle w:val="PargrafodaLista"/>
        <w:numPr>
          <w:ilvl w:val="2"/>
          <w:numId w:val="26"/>
        </w:numPr>
        <w:spacing w:before="60" w:after="60"/>
        <w:rPr>
          <w:b/>
        </w:rPr>
      </w:pPr>
      <w:r>
        <w:rPr>
          <w:b/>
        </w:rPr>
        <w:t>Exclusão do responsável de CPF &lt;número do CPF&gt;</w:t>
      </w:r>
    </w:p>
    <w:p w14:paraId="31682869" w14:textId="77777777" w:rsidR="004A7436" w:rsidRPr="004A7436" w:rsidRDefault="004A7436" w:rsidP="004A7436">
      <w:pPr>
        <w:pStyle w:val="PargrafodaLista"/>
        <w:rPr>
          <w:b/>
        </w:rPr>
      </w:pPr>
    </w:p>
    <w:p w14:paraId="69D1D1BD" w14:textId="385FF9A0" w:rsidR="004A7436" w:rsidRDefault="004A7436" w:rsidP="0000662E">
      <w:pPr>
        <w:pStyle w:val="PargrafodaLista"/>
        <w:numPr>
          <w:ilvl w:val="2"/>
          <w:numId w:val="26"/>
        </w:numPr>
        <w:spacing w:before="60" w:after="60"/>
        <w:rPr>
          <w:b/>
        </w:rPr>
      </w:pPr>
      <w:r>
        <w:rPr>
          <w:b/>
        </w:rPr>
        <w:t>Inclusão do responsável de CPF &lt;número do CPF&gt;</w:t>
      </w:r>
    </w:p>
    <w:p w14:paraId="7BAEE189" w14:textId="77777777" w:rsidR="004A7436" w:rsidRPr="004A7436" w:rsidRDefault="004A7436" w:rsidP="004A7436">
      <w:pPr>
        <w:pStyle w:val="PargrafodaLista"/>
        <w:rPr>
          <w:b/>
        </w:rPr>
      </w:pPr>
    </w:p>
    <w:p w14:paraId="39279DBE" w14:textId="179F51CD" w:rsidR="001E7A5F" w:rsidRDefault="001E7A5F" w:rsidP="004539C5">
      <w:pPr>
        <w:pStyle w:val="PargrafodaLista"/>
        <w:numPr>
          <w:ilvl w:val="0"/>
          <w:numId w:val="25"/>
        </w:numPr>
        <w:spacing w:before="60" w:after="60"/>
        <w:ind w:left="1418"/>
      </w:pPr>
      <w:r w:rsidRPr="006A5571">
        <w:t>Caso exista justificativa o sistema deve armazenar para exibição no histórico.</w:t>
      </w:r>
    </w:p>
    <w:p w14:paraId="1F6FB31A" w14:textId="77777777" w:rsidR="00AF384D" w:rsidRDefault="00AF384D" w:rsidP="00AF384D">
      <w:pPr>
        <w:pStyle w:val="PargrafodaLista"/>
        <w:spacing w:before="60" w:after="60"/>
        <w:ind w:left="1418"/>
      </w:pPr>
    </w:p>
    <w:p w14:paraId="1B369CDA" w14:textId="77777777" w:rsidR="00AF384D" w:rsidRPr="006A5571" w:rsidRDefault="00AF384D" w:rsidP="00AF384D">
      <w:pPr>
        <w:pStyle w:val="PargrafodaLista"/>
        <w:spacing w:before="60" w:after="60"/>
        <w:ind w:left="1418"/>
      </w:pPr>
    </w:p>
    <w:p w14:paraId="49EB931D" w14:textId="77777777" w:rsidR="00736D99" w:rsidRPr="006A5571" w:rsidRDefault="00736D99" w:rsidP="00736D9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6A5571">
        <w:rPr>
          <w:b/>
          <w:u w:val="single"/>
        </w:rPr>
        <w:t>URL</w:t>
      </w:r>
      <w:r w:rsidRPr="006A5571">
        <w:rPr>
          <w:b/>
        </w:rPr>
        <w:t xml:space="preserve">: </w:t>
      </w:r>
    </w:p>
    <w:p w14:paraId="6D77A596" w14:textId="77777777" w:rsidR="00736D99" w:rsidRPr="006A5571" w:rsidRDefault="00736D99" w:rsidP="00736D9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6A5571">
        <w:t>Caso o ator copie e cole a URL desta estória, o sistema deve validar primeiramente se o ator está logado no sistema eleitoral:</w:t>
      </w:r>
    </w:p>
    <w:p w14:paraId="7D7C2FCA" w14:textId="77777777" w:rsidR="00B00175" w:rsidRPr="006A5571" w:rsidRDefault="00B00175" w:rsidP="00B0017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2185478" w14:textId="05CA7BCC" w:rsidR="00736D99" w:rsidRPr="006A5571" w:rsidRDefault="00736D99" w:rsidP="00B00175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A5571">
        <w:t xml:space="preserve">Caso não esteja logado, o sistema deve exibir a mensagem </w:t>
      </w:r>
      <w:r w:rsidRPr="006A5571">
        <w:rPr>
          <w:color w:val="31849B" w:themeColor="accent5" w:themeShade="BF"/>
        </w:rPr>
        <w:t>[</w:t>
      </w:r>
      <w:r w:rsidRPr="006A5571">
        <w:rPr>
          <w:color w:val="31849B" w:themeColor="accent5" w:themeShade="BF"/>
        </w:rPr>
        <w:fldChar w:fldCharType="begin"/>
      </w:r>
      <w:r w:rsidRPr="006A5571">
        <w:rPr>
          <w:color w:val="31849B" w:themeColor="accent5" w:themeShade="BF"/>
        </w:rPr>
        <w:instrText xml:space="preserve"> REF _Ref23352802 \r \h </w:instrText>
      </w:r>
      <w:r w:rsidR="006A5571">
        <w:rPr>
          <w:color w:val="31849B" w:themeColor="accent5" w:themeShade="BF"/>
        </w:rPr>
        <w:instrText xml:space="preserve"> \* MERGEFORMAT </w:instrText>
      </w:r>
      <w:r w:rsidRPr="006A5571">
        <w:rPr>
          <w:color w:val="31849B" w:themeColor="accent5" w:themeShade="BF"/>
        </w:rPr>
      </w:r>
      <w:r w:rsidRPr="006A5571">
        <w:rPr>
          <w:color w:val="31849B" w:themeColor="accent5" w:themeShade="BF"/>
        </w:rPr>
        <w:fldChar w:fldCharType="separate"/>
      </w:r>
      <w:r w:rsidRPr="006A5571">
        <w:rPr>
          <w:color w:val="31849B" w:themeColor="accent5" w:themeShade="BF"/>
        </w:rPr>
        <w:t>ME07</w:t>
      </w:r>
      <w:r w:rsidRPr="006A5571">
        <w:rPr>
          <w:color w:val="31849B" w:themeColor="accent5" w:themeShade="BF"/>
        </w:rPr>
        <w:fldChar w:fldCharType="end"/>
      </w:r>
      <w:r w:rsidRPr="006A5571">
        <w:rPr>
          <w:color w:val="31849B" w:themeColor="accent5" w:themeShade="BF"/>
        </w:rPr>
        <w:t>];</w:t>
      </w:r>
    </w:p>
    <w:p w14:paraId="1A6D4581" w14:textId="77777777" w:rsidR="00736D99" w:rsidRPr="006A5571" w:rsidRDefault="00736D99" w:rsidP="00B00175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205DB11D" w14:textId="732E7B4B" w:rsidR="00736D99" w:rsidRPr="006A5571" w:rsidRDefault="00736D99" w:rsidP="00FF46A3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A5571">
        <w:t xml:space="preserve">Caso esteja logado, o sistema direciona para a interface </w:t>
      </w:r>
      <w:r w:rsidRPr="006A5571">
        <w:rPr>
          <w:color w:val="31849B" w:themeColor="accent5" w:themeShade="BF"/>
        </w:rPr>
        <w:t>[</w:t>
      </w:r>
      <w:r w:rsidRPr="006A5571">
        <w:rPr>
          <w:color w:val="31849B" w:themeColor="accent5" w:themeShade="BF"/>
        </w:rPr>
        <w:fldChar w:fldCharType="begin"/>
      </w:r>
      <w:r w:rsidRPr="006A5571">
        <w:rPr>
          <w:color w:val="31849B" w:themeColor="accent5" w:themeShade="BF"/>
        </w:rPr>
        <w:instrText xml:space="preserve"> REF _Ref13579930 \r \h  \* MERGEFORMAT </w:instrText>
      </w:r>
      <w:r w:rsidRPr="006A5571">
        <w:rPr>
          <w:color w:val="31849B" w:themeColor="accent5" w:themeShade="BF"/>
        </w:rPr>
      </w:r>
      <w:r w:rsidRPr="006A5571">
        <w:rPr>
          <w:color w:val="31849B" w:themeColor="accent5" w:themeShade="BF"/>
        </w:rPr>
        <w:fldChar w:fldCharType="separate"/>
      </w:r>
      <w:r w:rsidRPr="006A5571">
        <w:rPr>
          <w:color w:val="31849B" w:themeColor="accent5" w:themeShade="BF"/>
        </w:rPr>
        <w:t>P01</w:t>
      </w:r>
      <w:r w:rsidRPr="006A5571">
        <w:rPr>
          <w:color w:val="31849B" w:themeColor="accent5" w:themeShade="BF"/>
        </w:rPr>
        <w:fldChar w:fldCharType="end"/>
      </w:r>
      <w:r w:rsidRPr="006A5571">
        <w:rPr>
          <w:color w:val="31849B" w:themeColor="accent5" w:themeShade="BF"/>
        </w:rPr>
        <w:t>]</w:t>
      </w:r>
      <w:r w:rsidRPr="006A5571">
        <w:t xml:space="preserve">, </w:t>
      </w:r>
    </w:p>
    <w:p w14:paraId="0E4A1C8E" w14:textId="77777777" w:rsidR="00217E36" w:rsidRDefault="00217E36" w:rsidP="00217E3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062EBBE9" w14:textId="77777777" w:rsidR="00736D99" w:rsidRPr="001E7A5F" w:rsidRDefault="00736D99" w:rsidP="00217E3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39E4AF58" w14:textId="3CEF2DEC" w:rsidR="008A5942" w:rsidRPr="00634E77" w:rsidRDefault="008A5942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634E77">
        <w:rPr>
          <w:b/>
          <w:u w:val="single"/>
        </w:rPr>
        <w:t>Mensagem</w:t>
      </w:r>
      <w:r w:rsidRPr="00634E77">
        <w:rPr>
          <w:b/>
        </w:rPr>
        <w:t>:</w:t>
      </w:r>
      <w:bookmarkEnd w:id="40"/>
      <w:r w:rsidRPr="00634E77">
        <w:rPr>
          <w:b/>
        </w:rPr>
        <w:t xml:space="preserve"> </w:t>
      </w:r>
    </w:p>
    <w:p w14:paraId="7A0556ED" w14:textId="77777777" w:rsidR="008A5942" w:rsidRPr="00634E77" w:rsidRDefault="008A5942" w:rsidP="00FD717E">
      <w:pPr>
        <w:pStyle w:val="PargrafodaLista"/>
        <w:spacing w:before="60" w:after="60"/>
        <w:ind w:left="567"/>
        <w:jc w:val="both"/>
      </w:pPr>
    </w:p>
    <w:p w14:paraId="10E4631F" w14:textId="52AFAE92" w:rsidR="0002596A" w:rsidRPr="00634E77" w:rsidRDefault="006F216D" w:rsidP="00225ED7">
      <w:pPr>
        <w:pStyle w:val="PargrafodaLista"/>
        <w:numPr>
          <w:ilvl w:val="0"/>
          <w:numId w:val="12"/>
        </w:numPr>
        <w:ind w:left="426"/>
      </w:pPr>
      <w:r w:rsidRPr="00634E77">
        <w:t xml:space="preserve">As mensagens de </w:t>
      </w:r>
      <w:r w:rsidRPr="00634E77">
        <w:rPr>
          <w:u w:val="single"/>
        </w:rPr>
        <w:t>Sucesso, Alerta e Erro</w:t>
      </w:r>
      <w:r w:rsidRPr="00634E77">
        <w:t xml:space="preserve">, devem ser exibidas no canto superior </w:t>
      </w:r>
      <w:r w:rsidR="008A5942" w:rsidRPr="00634E77">
        <w:t xml:space="preserve">direito </w:t>
      </w:r>
      <w:r w:rsidRPr="00634E77">
        <w:t>da tela</w:t>
      </w:r>
    </w:p>
    <w:p w14:paraId="7041DB9D" w14:textId="1D40EFBD" w:rsidR="00613F8F" w:rsidRPr="00AC4C3E" w:rsidRDefault="0002596A" w:rsidP="00E10375">
      <w:pPr>
        <w:rPr>
          <w:sz w:val="20"/>
        </w:rPr>
      </w:pPr>
      <w:r w:rsidRPr="00AC4C3E">
        <w:rPr>
          <w:sz w:val="20"/>
        </w:rPr>
        <w:t xml:space="preserve"> </w:t>
      </w:r>
    </w:p>
    <w:p w14:paraId="6BB053CE" w14:textId="34D4C0F4" w:rsidR="006F216D" w:rsidRPr="00AC4C3E" w:rsidRDefault="006F216D" w:rsidP="00225ED7">
      <w:pPr>
        <w:pStyle w:val="PargrafodaLista"/>
        <w:numPr>
          <w:ilvl w:val="0"/>
          <w:numId w:val="12"/>
        </w:numPr>
        <w:ind w:left="426"/>
      </w:pPr>
      <w:r w:rsidRPr="00AC4C3E">
        <w:t xml:space="preserve">As mensagens de </w:t>
      </w:r>
      <w:r w:rsidRPr="00AC4C3E">
        <w:rPr>
          <w:u w:val="single"/>
        </w:rPr>
        <w:t>Confirmação</w:t>
      </w:r>
      <w:r w:rsidRPr="00AC4C3E">
        <w:t xml:space="preserve">, devem ser exibidas acima do registro </w:t>
      </w:r>
      <w:r w:rsidR="00714C52" w:rsidRPr="00AC4C3E">
        <w:t>em questão</w:t>
      </w:r>
      <w:r w:rsidRPr="00AC4C3E">
        <w:t>, com o seguinte padrão:</w:t>
      </w:r>
    </w:p>
    <w:p w14:paraId="24ED3E17" w14:textId="77777777" w:rsidR="006F216D" w:rsidRPr="00AC4C3E" w:rsidRDefault="006F216D" w:rsidP="006F216D">
      <w:pPr>
        <w:pStyle w:val="PargrafodaLista"/>
        <w:ind w:left="426"/>
      </w:pPr>
    </w:p>
    <w:p w14:paraId="6A2AD23F" w14:textId="0ADB80D5" w:rsidR="005F7CDF" w:rsidRPr="006F2A9C" w:rsidRDefault="005F7CDF" w:rsidP="00225ED7">
      <w:pPr>
        <w:pStyle w:val="PargrafodaLista"/>
        <w:numPr>
          <w:ilvl w:val="0"/>
          <w:numId w:val="12"/>
        </w:numPr>
        <w:ind w:left="426"/>
      </w:pPr>
      <w:r w:rsidRPr="006F2A9C">
        <w:t>O sistema deve ter um temporizador de 5 segundos para cada mensagem exibida.</w:t>
      </w:r>
    </w:p>
    <w:p w14:paraId="02F0BE60" w14:textId="4ED949C4" w:rsidR="005F7CDF" w:rsidRPr="006F2A9C" w:rsidRDefault="005F7CDF" w:rsidP="00225ED7">
      <w:pPr>
        <w:pStyle w:val="PargrafodaLista"/>
        <w:numPr>
          <w:ilvl w:val="0"/>
          <w:numId w:val="12"/>
        </w:numPr>
        <w:ind w:left="426"/>
      </w:pPr>
      <w:r w:rsidRPr="006F2A9C">
        <w:t>Ao final dos 5 segundos, o sistema deve fechar a caixa de mensagem e não exibi-la na tela.</w:t>
      </w:r>
    </w:p>
    <w:p w14:paraId="7FF2802A" w14:textId="77777777" w:rsidR="00BB4BD5" w:rsidRPr="00F81208" w:rsidRDefault="00BB4BD5" w:rsidP="00225ED7">
      <w:pPr>
        <w:pStyle w:val="PargrafodaLista"/>
        <w:numPr>
          <w:ilvl w:val="0"/>
          <w:numId w:val="12"/>
        </w:numPr>
        <w:ind w:left="426"/>
      </w:pPr>
      <w:r w:rsidRPr="006F2A9C">
        <w:t xml:space="preserve">Caso surja uma nova </w:t>
      </w:r>
      <w:r w:rsidRPr="00F81208">
        <w:t>mensagem, o sistema deverá cadastrá-la logo abaixo daquela que foi anteriormente criada.</w:t>
      </w:r>
    </w:p>
    <w:p w14:paraId="5E821C84" w14:textId="700B4F45" w:rsidR="00D075C0" w:rsidRPr="00F81208" w:rsidRDefault="00BB4BD5" w:rsidP="00225ED7">
      <w:pPr>
        <w:pStyle w:val="PargrafodaLista"/>
        <w:numPr>
          <w:ilvl w:val="0"/>
          <w:numId w:val="12"/>
        </w:numPr>
        <w:ind w:left="426"/>
      </w:pPr>
      <w:r w:rsidRPr="00F81208">
        <w:t xml:space="preserve">Para as mensagens de </w:t>
      </w:r>
      <w:r w:rsidRPr="00F81208">
        <w:rPr>
          <w:u w:val="single"/>
        </w:rPr>
        <w:t>confirmação</w:t>
      </w:r>
      <w:r w:rsidRPr="00F81208">
        <w:t xml:space="preserve"> o sistema </w:t>
      </w:r>
      <w:r w:rsidRPr="00F81208">
        <w:rPr>
          <w:u w:val="single"/>
        </w:rPr>
        <w:t>não</w:t>
      </w:r>
      <w:r w:rsidRPr="00F81208">
        <w:t xml:space="preserve"> deve disponibilizar o temporizador. </w:t>
      </w:r>
    </w:p>
    <w:p w14:paraId="361DE8A8" w14:textId="77777777" w:rsidR="00886972" w:rsidRDefault="00886972" w:rsidP="00886972">
      <w:pPr>
        <w:pStyle w:val="PargrafodaLista"/>
        <w:ind w:left="426"/>
      </w:pPr>
    </w:p>
    <w:p w14:paraId="24535A08" w14:textId="77777777" w:rsidR="00023D19" w:rsidRDefault="00023D19" w:rsidP="00886972">
      <w:pPr>
        <w:pStyle w:val="PargrafodaLista"/>
        <w:ind w:left="426"/>
      </w:pPr>
    </w:p>
    <w:p w14:paraId="2CB1B947" w14:textId="77777777" w:rsidR="00023D19" w:rsidRPr="00F81208" w:rsidRDefault="00023D19" w:rsidP="00886972">
      <w:pPr>
        <w:pStyle w:val="PargrafodaLista"/>
        <w:ind w:left="426"/>
      </w:pPr>
    </w:p>
    <w:p w14:paraId="7CECF9EE" w14:textId="77777777" w:rsidR="006F216D" w:rsidRPr="00F81208" w:rsidRDefault="006F216D" w:rsidP="006F216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F81208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4"/>
                <w:szCs w:val="24"/>
              </w:rPr>
              <w:lastRenderedPageBreak/>
              <w:t>Mensagens</w:t>
            </w:r>
          </w:p>
        </w:tc>
      </w:tr>
      <w:tr w:rsidR="00FB3C8F" w:rsidRPr="00F81208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F81208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Ações</w:t>
            </w:r>
          </w:p>
        </w:tc>
      </w:tr>
      <w:tr w:rsidR="00FB3C8F" w:rsidRPr="00F81208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F81208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12023348"/>
          </w:p>
        </w:tc>
        <w:bookmarkEnd w:id="41"/>
        <w:tc>
          <w:tcPr>
            <w:tcW w:w="6276" w:type="dxa"/>
          </w:tcPr>
          <w:p w14:paraId="19465BB6" w14:textId="76DAD920" w:rsidR="00C17F68" w:rsidRPr="00F81208" w:rsidRDefault="002E2C2B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Erro de Comunicação</w:t>
            </w:r>
            <w:r w:rsidR="00C17F68" w:rsidRPr="00F81208">
              <w:rPr>
                <w:rFonts w:cs="Arial"/>
                <w:sz w:val="18"/>
                <w:szCs w:val="18"/>
              </w:rPr>
              <w:t>, tente mais tarde!</w:t>
            </w:r>
          </w:p>
        </w:tc>
        <w:tc>
          <w:tcPr>
            <w:tcW w:w="1555" w:type="dxa"/>
          </w:tcPr>
          <w:p w14:paraId="3B390CB7" w14:textId="62132B8A" w:rsidR="00FB3C8F" w:rsidRPr="00F81208" w:rsidRDefault="00A75648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Erro</w:t>
            </w:r>
          </w:p>
        </w:tc>
      </w:tr>
      <w:tr w:rsidR="0001114E" w:rsidRPr="00F81208" w14:paraId="3D03FB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47D321" w14:textId="761C2E38" w:rsidR="0001114E" w:rsidRPr="00F81208" w:rsidRDefault="0001114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13581850"/>
          </w:p>
        </w:tc>
        <w:bookmarkEnd w:id="42"/>
        <w:tc>
          <w:tcPr>
            <w:tcW w:w="6276" w:type="dxa"/>
          </w:tcPr>
          <w:p w14:paraId="5E7B3C6E" w14:textId="69D827AD" w:rsidR="00D9519F" w:rsidRPr="00926035" w:rsidRDefault="001A0366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15AB0">
              <w:rPr>
                <w:rFonts w:cs="Arial"/>
                <w:sz w:val="18"/>
                <w:szCs w:val="18"/>
              </w:rPr>
              <w:t>Campo de preenchimento obrigatório</w:t>
            </w:r>
          </w:p>
        </w:tc>
        <w:tc>
          <w:tcPr>
            <w:tcW w:w="1555" w:type="dxa"/>
          </w:tcPr>
          <w:p w14:paraId="38CA1E95" w14:textId="6A7C8BDF" w:rsidR="0001114E" w:rsidRPr="00F81208" w:rsidRDefault="00252664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B219F6" w:rsidRPr="00F81208" w14:paraId="21C10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4C91A125" w:rsidR="00B219F6" w:rsidRPr="00F81208" w:rsidRDefault="00B219F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3647479"/>
          </w:p>
        </w:tc>
        <w:bookmarkEnd w:id="43"/>
        <w:tc>
          <w:tcPr>
            <w:tcW w:w="6276" w:type="dxa"/>
          </w:tcPr>
          <w:p w14:paraId="7E7B920E" w14:textId="00B29B1D" w:rsidR="00B219F6" w:rsidRPr="00926035" w:rsidRDefault="009F213B" w:rsidP="000A270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26035">
              <w:rPr>
                <w:rFonts w:cs="Arial"/>
                <w:sz w:val="18"/>
                <w:szCs w:val="18"/>
              </w:rPr>
              <w:t>Dados alterados com sucesso!</w:t>
            </w:r>
          </w:p>
        </w:tc>
        <w:tc>
          <w:tcPr>
            <w:tcW w:w="1555" w:type="dxa"/>
          </w:tcPr>
          <w:p w14:paraId="659F0CF5" w14:textId="4DBA4A8F" w:rsidR="00B219F6" w:rsidRPr="00F81208" w:rsidRDefault="009F213B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Sucesso</w:t>
            </w:r>
          </w:p>
        </w:tc>
      </w:tr>
      <w:tr w:rsidR="008C7E84" w:rsidRPr="00F81208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F81208" w:rsidRDefault="008C7E8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659352"/>
          </w:p>
        </w:tc>
        <w:bookmarkEnd w:id="44"/>
        <w:tc>
          <w:tcPr>
            <w:tcW w:w="6276" w:type="dxa"/>
          </w:tcPr>
          <w:p w14:paraId="60D50AB1" w14:textId="77777777" w:rsidR="00FD57C9" w:rsidRPr="00015AB0" w:rsidRDefault="00FD57C9" w:rsidP="00FD57C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15AB0">
              <w:rPr>
                <w:rFonts w:cs="Arial"/>
                <w:sz w:val="18"/>
                <w:szCs w:val="18"/>
              </w:rPr>
              <w:t>Deseja realmente mudar de Aba? Dados não salvos serão perdidos!</w:t>
            </w:r>
          </w:p>
          <w:p w14:paraId="6FFDBC8E" w14:textId="68081A7D" w:rsidR="008C7E84" w:rsidRPr="00926035" w:rsidRDefault="00FD57C9" w:rsidP="00FD57C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15AB0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74377CEF" w14:textId="0B77D273" w:rsidR="008C7E84" w:rsidRPr="00F81208" w:rsidRDefault="00895A16" w:rsidP="00FB5814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B941F5" w:rsidRPr="00F81208" w14:paraId="384A3F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D4C15" w14:textId="77777777" w:rsidR="00B941F5" w:rsidRPr="00F81208" w:rsidRDefault="00B941F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3662663"/>
          </w:p>
        </w:tc>
        <w:bookmarkEnd w:id="45"/>
        <w:tc>
          <w:tcPr>
            <w:tcW w:w="6276" w:type="dxa"/>
          </w:tcPr>
          <w:p w14:paraId="19740259" w14:textId="77777777" w:rsidR="005E1A98" w:rsidRDefault="005E1A98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O CPF que o senhor quer substituir já aceitou o convite de participação da Chapa!</w:t>
            </w:r>
          </w:p>
          <w:p w14:paraId="128ABFB1" w14:textId="77777777" w:rsidR="005E1A98" w:rsidRDefault="005E1A98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Deseja realmente substituir o profissional?</w:t>
            </w:r>
          </w:p>
          <w:p w14:paraId="529C8A15" w14:textId="6FE894FB" w:rsidR="0079412A" w:rsidRPr="00015AB0" w:rsidRDefault="005E1A98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[Sim] [Não]</w:t>
            </w:r>
          </w:p>
        </w:tc>
        <w:tc>
          <w:tcPr>
            <w:tcW w:w="1555" w:type="dxa"/>
          </w:tcPr>
          <w:p w14:paraId="5A6A3A45" w14:textId="50FF527B" w:rsidR="00B941F5" w:rsidRPr="00F81208" w:rsidRDefault="0079412A" w:rsidP="00FB5814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7F5456" w:rsidRPr="00F81208" w14:paraId="2C831592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575530" w14:textId="77777777" w:rsidR="007F5456" w:rsidRPr="00F81208" w:rsidRDefault="007F545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22917042"/>
          </w:p>
        </w:tc>
        <w:bookmarkEnd w:id="46"/>
        <w:tc>
          <w:tcPr>
            <w:tcW w:w="6276" w:type="dxa"/>
          </w:tcPr>
          <w:p w14:paraId="556C0BBF" w14:textId="39273146" w:rsidR="007F5456" w:rsidRDefault="007F5456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O senhor não tem permissão de Visualizar chapa</w:t>
            </w:r>
          </w:p>
        </w:tc>
        <w:tc>
          <w:tcPr>
            <w:tcW w:w="1555" w:type="dxa"/>
          </w:tcPr>
          <w:p w14:paraId="2D0B7B39" w14:textId="47D5B815" w:rsidR="007F5456" w:rsidRPr="00714C52" w:rsidRDefault="007F5456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736D99" w:rsidRPr="00F81208" w14:paraId="7788B2D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2F53006" w14:textId="77777777" w:rsidR="00736D99" w:rsidRPr="00F81208" w:rsidRDefault="00736D99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23352802"/>
          </w:p>
        </w:tc>
        <w:bookmarkEnd w:id="47"/>
        <w:tc>
          <w:tcPr>
            <w:tcW w:w="6276" w:type="dxa"/>
          </w:tcPr>
          <w:p w14:paraId="5240C7D4" w14:textId="77777777" w:rsidR="00736D99" w:rsidRDefault="00736D99" w:rsidP="00736D99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Caro(a) sr(a), você não está logado no sistema eleitoral!</w:t>
            </w:r>
          </w:p>
          <w:p w14:paraId="13400B02" w14:textId="1A3EEA02" w:rsidR="00736D99" w:rsidRDefault="00736D99" w:rsidP="00736D9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1AF30161" w14:textId="0A34855D" w:rsidR="00736D99" w:rsidRDefault="00736D99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</w:tbl>
    <w:p w14:paraId="0FE87593" w14:textId="4BD86BE8" w:rsidR="00DB4711" w:rsidRPr="00CE176F" w:rsidRDefault="00DB4711" w:rsidP="002B1554">
      <w:pPr>
        <w:pStyle w:val="Dica"/>
      </w:pPr>
    </w:p>
    <w:p w14:paraId="63F33EE0" w14:textId="77777777" w:rsidR="00BC778D" w:rsidRDefault="00BC778D" w:rsidP="00BC778D">
      <w:pPr>
        <w:pStyle w:val="Ttulo2"/>
        <w:numPr>
          <w:ilvl w:val="0"/>
          <w:numId w:val="0"/>
        </w:numPr>
        <w:spacing w:before="240"/>
      </w:pPr>
      <w:bookmarkStart w:id="48" w:name="_Toc22732809"/>
      <w:r>
        <w:t>INFORMAÇÕES COMPLEMENTARES</w:t>
      </w:r>
      <w:bookmarkEnd w:id="48"/>
    </w:p>
    <w:p w14:paraId="62D7BC18" w14:textId="08866AFC" w:rsidR="00654E1A" w:rsidRPr="00654E1A" w:rsidRDefault="00654E1A" w:rsidP="00654E1A">
      <w:pPr>
        <w:rPr>
          <w:b/>
        </w:rPr>
      </w:pPr>
      <w:r w:rsidRPr="00654E1A">
        <w:rPr>
          <w:b/>
        </w:rPr>
        <w:t>Histórias relacionadas:</w:t>
      </w:r>
    </w:p>
    <w:p w14:paraId="03493BEC" w14:textId="52FB5635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Eleitoral_HST02_Manter_Calendario_Eleitoral_AbaPeriodo_Incluir_Alterar</w:t>
      </w:r>
    </w:p>
    <w:p w14:paraId="38A48C26" w14:textId="0622E70C" w:rsidR="008642C5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Eleitoral_HST05_Consultar_Eleicao</w:t>
      </w:r>
    </w:p>
    <w:p w14:paraId="0F2703B4" w14:textId="525C9A78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Eleitoral_HST018_Informacao_Numero_Conselheiro</w:t>
      </w:r>
    </w:p>
    <w:p w14:paraId="459ED0B9" w14:textId="068D78D4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 xml:space="preserve">Eleitoral_HST019_Extrato e </w:t>
      </w:r>
      <w:r w:rsidR="00826635" w:rsidRPr="00273A27">
        <w:rPr>
          <w:color w:val="auto"/>
          <w:sz w:val="20"/>
          <w:szCs w:val="20"/>
        </w:rPr>
        <w:t>Histórico</w:t>
      </w:r>
      <w:r w:rsidRPr="00273A27">
        <w:rPr>
          <w:color w:val="auto"/>
          <w:sz w:val="20"/>
          <w:szCs w:val="20"/>
        </w:rPr>
        <w:t xml:space="preserve"> </w:t>
      </w:r>
      <w:r w:rsidR="00826635" w:rsidRPr="00273A27">
        <w:rPr>
          <w:color w:val="auto"/>
          <w:sz w:val="20"/>
          <w:szCs w:val="20"/>
        </w:rPr>
        <w:t>Número</w:t>
      </w:r>
      <w:r w:rsidRPr="00273A27">
        <w:rPr>
          <w:color w:val="auto"/>
          <w:sz w:val="20"/>
          <w:szCs w:val="20"/>
        </w:rPr>
        <w:t xml:space="preserve"> de Conselheiros</w:t>
      </w:r>
    </w:p>
    <w:p w14:paraId="1C7DFAF3" w14:textId="703A6458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Eleitoral_HST020_Definir_Declaração_E-Mail_ Manter Chapa</w:t>
      </w:r>
    </w:p>
    <w:p w14:paraId="0B286B13" w14:textId="18726582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</w:t>
      </w:r>
      <w:r w:rsidR="00826635">
        <w:rPr>
          <w:color w:val="auto"/>
          <w:sz w:val="20"/>
          <w:szCs w:val="20"/>
        </w:rPr>
        <w:t>1</w:t>
      </w:r>
      <w:r w:rsidRPr="00273A27">
        <w:rPr>
          <w:color w:val="auto"/>
          <w:sz w:val="20"/>
          <w:szCs w:val="20"/>
        </w:rPr>
        <w:t>_</w:t>
      </w:r>
      <w:r w:rsidR="00826635">
        <w:rPr>
          <w:color w:val="auto"/>
          <w:sz w:val="20"/>
          <w:szCs w:val="20"/>
        </w:rPr>
        <w:t>Manter_Chapa</w:t>
      </w:r>
    </w:p>
    <w:p w14:paraId="1033F369" w14:textId="08AD4144" w:rsidR="00C023F8" w:rsidRDefault="00C023F8">
      <w:pPr>
        <w:pStyle w:val="Dica"/>
        <w:rPr>
          <w:color w:val="auto"/>
          <w:sz w:val="20"/>
          <w:szCs w:val="20"/>
        </w:rPr>
      </w:pPr>
      <w:r w:rsidRPr="00C023F8">
        <w:rPr>
          <w:color w:val="auto"/>
          <w:sz w:val="20"/>
          <w:szCs w:val="20"/>
        </w:rPr>
        <w:t>Eleitoral_HST023_Acompanhar_Chapa_Corporativo</w:t>
      </w:r>
    </w:p>
    <w:p w14:paraId="7F06A2A5" w14:textId="5FB11919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</w:t>
      </w:r>
      <w:r w:rsidR="00902FCA">
        <w:rPr>
          <w:color w:val="auto"/>
          <w:sz w:val="20"/>
          <w:szCs w:val="20"/>
        </w:rPr>
        <w:t>4</w:t>
      </w:r>
      <w:r w:rsidRPr="00273A27">
        <w:rPr>
          <w:color w:val="auto"/>
          <w:sz w:val="20"/>
          <w:szCs w:val="20"/>
        </w:rPr>
        <w:t>_</w:t>
      </w:r>
      <w:r>
        <w:rPr>
          <w:color w:val="auto"/>
          <w:sz w:val="20"/>
          <w:szCs w:val="20"/>
        </w:rPr>
        <w:t>Confirmar_Participação_ChapaEleitoral</w:t>
      </w:r>
    </w:p>
    <w:p w14:paraId="04065DCD" w14:textId="77777777" w:rsidR="00273A27" w:rsidRDefault="00273A27">
      <w:pPr>
        <w:pStyle w:val="Dica"/>
        <w:rPr>
          <w:color w:val="auto"/>
          <w:sz w:val="20"/>
          <w:szCs w:val="20"/>
        </w:rPr>
      </w:pPr>
    </w:p>
    <w:sectPr w:rsidR="00273A27" w:rsidSect="00757A62">
      <w:headerReference w:type="even" r:id="rId45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4A4F59" w14:textId="77777777" w:rsidR="008B48B2" w:rsidRDefault="008B48B2">
      <w:r>
        <w:separator/>
      </w:r>
    </w:p>
    <w:p w14:paraId="01D2B71E" w14:textId="77777777" w:rsidR="008B48B2" w:rsidRDefault="008B48B2"/>
  </w:endnote>
  <w:endnote w:type="continuationSeparator" w:id="0">
    <w:p w14:paraId="06392EB8" w14:textId="77777777" w:rsidR="008B48B2" w:rsidRDefault="008B48B2">
      <w:r>
        <w:continuationSeparator/>
      </w:r>
    </w:p>
    <w:p w14:paraId="5AC1EB3A" w14:textId="77777777" w:rsidR="008B48B2" w:rsidRDefault="008B48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FE333F" w:rsidRDefault="00FE333F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FE333F" w:rsidRPr="003D59E6" w14:paraId="2B97DD6D" w14:textId="77777777">
      <w:tc>
        <w:tcPr>
          <w:tcW w:w="4605" w:type="dxa"/>
          <w:vAlign w:val="center"/>
        </w:tcPr>
        <w:p w14:paraId="0297AE86" w14:textId="77777777" w:rsidR="00FE333F" w:rsidRPr="003D59E6" w:rsidRDefault="00FE333F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FE333F" w:rsidRPr="0017543C" w:rsidRDefault="00FE333F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221C7A">
            <w:rPr>
              <w:rStyle w:val="Nmerodepgina"/>
              <w:rFonts w:ascii="Verdana" w:hAnsi="Verdana" w:cs="Arial"/>
              <w:b/>
              <w:noProof/>
            </w:rPr>
            <w:t>7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FE333F" w:rsidRPr="0057652B" w:rsidRDefault="00FE333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AE062D" w14:textId="77777777" w:rsidR="008B48B2" w:rsidRDefault="008B48B2">
      <w:r>
        <w:separator/>
      </w:r>
    </w:p>
    <w:p w14:paraId="7F2FA597" w14:textId="77777777" w:rsidR="008B48B2" w:rsidRDefault="008B48B2"/>
  </w:footnote>
  <w:footnote w:type="continuationSeparator" w:id="0">
    <w:p w14:paraId="63D2AA32" w14:textId="77777777" w:rsidR="008B48B2" w:rsidRDefault="008B48B2">
      <w:r>
        <w:continuationSeparator/>
      </w:r>
    </w:p>
    <w:p w14:paraId="23D83235" w14:textId="77777777" w:rsidR="008B48B2" w:rsidRDefault="008B48B2"/>
  </w:footnote>
  <w:footnote w:id="1">
    <w:p w14:paraId="0F394467" w14:textId="77777777" w:rsidR="00FE333F" w:rsidRDefault="00FE333F" w:rsidP="00A570B2">
      <w:pPr>
        <w:pStyle w:val="Textodenotaderodap"/>
      </w:pPr>
      <w:r>
        <w:rPr>
          <w:rStyle w:val="Refdenotaderodap"/>
        </w:rPr>
        <w:footnoteRef/>
      </w:r>
      <w:r>
        <w:t xml:space="preserve"> Futuramente quando for reformulado a funcionalidade do menu no Portal, o sistema deve executar a premissa </w:t>
      </w:r>
      <w:r w:rsidRPr="000872CF">
        <w:rPr>
          <w:color w:val="31849B" w:themeColor="accent5" w:themeShade="BF"/>
        </w:rPr>
        <w:t>[</w:t>
      </w:r>
      <w:r w:rsidRPr="000872CF">
        <w:rPr>
          <w:color w:val="31849B" w:themeColor="accent5" w:themeShade="BF"/>
        </w:rPr>
        <w:fldChar w:fldCharType="begin"/>
      </w:r>
      <w:r w:rsidRPr="000872CF">
        <w:rPr>
          <w:color w:val="31849B" w:themeColor="accent5" w:themeShade="BF"/>
        </w:rPr>
        <w:instrText xml:space="preserve"> REF _Ref27399646 \r \h </w:instrText>
      </w:r>
      <w:r w:rsidRPr="000872CF">
        <w:rPr>
          <w:color w:val="31849B" w:themeColor="accent5" w:themeShade="BF"/>
        </w:rPr>
      </w:r>
      <w:r w:rsidRPr="000872CF">
        <w:rPr>
          <w:color w:val="31849B" w:themeColor="accent5" w:themeShade="BF"/>
        </w:rPr>
        <w:fldChar w:fldCharType="separate"/>
      </w:r>
      <w:r w:rsidRPr="000872CF">
        <w:rPr>
          <w:color w:val="31849B" w:themeColor="accent5" w:themeShade="BF"/>
        </w:rPr>
        <w:t>1.2</w:t>
      </w:r>
      <w:r w:rsidRPr="000872CF">
        <w:rPr>
          <w:color w:val="31849B" w:themeColor="accent5" w:themeShade="BF"/>
        </w:rPr>
        <w:fldChar w:fldCharType="end"/>
      </w:r>
      <w:r w:rsidRPr="000872CF">
        <w:rPr>
          <w:color w:val="31849B" w:themeColor="accent5" w:themeShade="BF"/>
        </w:rPr>
        <w:t>]</w:t>
      </w:r>
    </w:p>
  </w:footnote>
  <w:footnote w:id="2">
    <w:p w14:paraId="54B6FBD0" w14:textId="4CA5B12D" w:rsidR="0019525C" w:rsidRDefault="0019525C">
      <w:pPr>
        <w:pStyle w:val="Textodenotaderodap"/>
      </w:pPr>
      <w:r>
        <w:rPr>
          <w:rStyle w:val="Refdenotaderodap"/>
        </w:rPr>
        <w:footnoteRef/>
      </w:r>
      <w:r>
        <w:t xml:space="preserve"> Detalhamento da regra está contida na HST21 – alterar plataforma eleitoral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FE333F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FE333F" w:rsidRPr="0017543C" w:rsidRDefault="00FE333F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pt;height:41pt" o:ole="">
                <v:imagedata r:id="rId1" o:title=""/>
              </v:shape>
              <o:OLEObject Type="Embed" ProgID="PBrush" ShapeID="_x0000_i1025" DrawAspect="Content" ObjectID="_1643453606" r:id="rId2"/>
            </w:object>
          </w:r>
        </w:p>
      </w:tc>
      <w:tc>
        <w:tcPr>
          <w:tcW w:w="4111" w:type="dxa"/>
          <w:vAlign w:val="center"/>
        </w:tcPr>
        <w:p w14:paraId="2CC77D67" w14:textId="29ADA93D" w:rsidR="00FE333F" w:rsidRPr="00C6532E" w:rsidRDefault="00FE333F" w:rsidP="003F2058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022 – Monitorar as Pendências dos Membros da Chapa</w:t>
          </w:r>
        </w:p>
      </w:tc>
      <w:tc>
        <w:tcPr>
          <w:tcW w:w="3260" w:type="dxa"/>
          <w:vAlign w:val="center"/>
        </w:tcPr>
        <w:p w14:paraId="7C22B301" w14:textId="6B6D790E" w:rsidR="00FE333F" w:rsidRPr="004A2AAB" w:rsidRDefault="00FE333F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FE333F" w:rsidRPr="004A2AAB" w:rsidRDefault="00FE333F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FE333F" w:rsidRDefault="00FE333F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FE333F" w:rsidRDefault="00FE333F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FE333F" w:rsidRDefault="00FE333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274CB"/>
    <w:multiLevelType w:val="hybridMultilevel"/>
    <w:tmpl w:val="A35C7DF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1D447C98"/>
    <w:multiLevelType w:val="hybridMultilevel"/>
    <w:tmpl w:val="44946E8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A466B64"/>
    <w:multiLevelType w:val="hybridMultilevel"/>
    <w:tmpl w:val="0F94220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606990"/>
    <w:multiLevelType w:val="hybridMultilevel"/>
    <w:tmpl w:val="63CAC2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79513C7"/>
    <w:multiLevelType w:val="hybridMultilevel"/>
    <w:tmpl w:val="E2B26AC2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2">
    <w:nsid w:val="3F671175"/>
    <w:multiLevelType w:val="hybridMultilevel"/>
    <w:tmpl w:val="CEDC630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3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5">
    <w:nsid w:val="49FF0CFB"/>
    <w:multiLevelType w:val="hybridMultilevel"/>
    <w:tmpl w:val="43DE2904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>
    <w:nsid w:val="4DFD244D"/>
    <w:multiLevelType w:val="hybridMultilevel"/>
    <w:tmpl w:val="D884D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8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19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560B2BDF"/>
    <w:multiLevelType w:val="hybridMultilevel"/>
    <w:tmpl w:val="AB9E5738"/>
    <w:lvl w:ilvl="0" w:tplc="5A5298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A971D78"/>
    <w:multiLevelType w:val="hybridMultilevel"/>
    <w:tmpl w:val="CEFADB48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4">
    <w:nsid w:val="65B05D4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6CE13EC0"/>
    <w:multiLevelType w:val="hybridMultilevel"/>
    <w:tmpl w:val="1D8870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>
    <w:nsid w:val="768530F6"/>
    <w:multiLevelType w:val="hybridMultilevel"/>
    <w:tmpl w:val="20F6DE56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0">
    <w:nsid w:val="778E4844"/>
    <w:multiLevelType w:val="hybridMultilevel"/>
    <w:tmpl w:val="205E0C9E"/>
    <w:lvl w:ilvl="0" w:tplc="0416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31">
    <w:nsid w:val="782E5E13"/>
    <w:multiLevelType w:val="hybridMultilevel"/>
    <w:tmpl w:val="234095D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3">
    <w:nsid w:val="7C7B55B4"/>
    <w:multiLevelType w:val="hybridMultilevel"/>
    <w:tmpl w:val="8BB8BB7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19"/>
  </w:num>
  <w:num w:numId="3">
    <w:abstractNumId w:val="7"/>
  </w:num>
  <w:num w:numId="4">
    <w:abstractNumId w:val="35"/>
  </w:num>
  <w:num w:numId="5">
    <w:abstractNumId w:val="3"/>
  </w:num>
  <w:num w:numId="6">
    <w:abstractNumId w:val="34"/>
  </w:num>
  <w:num w:numId="7">
    <w:abstractNumId w:val="16"/>
  </w:num>
  <w:num w:numId="8">
    <w:abstractNumId w:val="33"/>
  </w:num>
  <w:num w:numId="9">
    <w:abstractNumId w:val="8"/>
  </w:num>
  <w:num w:numId="10">
    <w:abstractNumId w:val="25"/>
  </w:num>
  <w:num w:numId="11">
    <w:abstractNumId w:val="32"/>
  </w:num>
  <w:num w:numId="12">
    <w:abstractNumId w:val="13"/>
  </w:num>
  <w:num w:numId="13">
    <w:abstractNumId w:val="24"/>
  </w:num>
  <w:num w:numId="14">
    <w:abstractNumId w:val="21"/>
  </w:num>
  <w:num w:numId="15">
    <w:abstractNumId w:val="30"/>
  </w:num>
  <w:num w:numId="16">
    <w:abstractNumId w:val="5"/>
  </w:num>
  <w:num w:numId="17">
    <w:abstractNumId w:val="28"/>
  </w:num>
  <w:num w:numId="18">
    <w:abstractNumId w:val="20"/>
  </w:num>
  <w:num w:numId="19">
    <w:abstractNumId w:val="31"/>
  </w:num>
  <w:num w:numId="20">
    <w:abstractNumId w:val="22"/>
  </w:num>
  <w:num w:numId="21">
    <w:abstractNumId w:val="10"/>
  </w:num>
  <w:num w:numId="22">
    <w:abstractNumId w:val="27"/>
  </w:num>
  <w:num w:numId="23">
    <w:abstractNumId w:val="12"/>
  </w:num>
  <w:num w:numId="24">
    <w:abstractNumId w:val="9"/>
  </w:num>
  <w:num w:numId="25">
    <w:abstractNumId w:val="15"/>
  </w:num>
  <w:num w:numId="26">
    <w:abstractNumId w:val="4"/>
  </w:num>
  <w:num w:numId="27">
    <w:abstractNumId w:val="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1E55"/>
    <w:rsid w:val="00004575"/>
    <w:rsid w:val="0000662E"/>
    <w:rsid w:val="000066E8"/>
    <w:rsid w:val="00010634"/>
    <w:rsid w:val="0001114E"/>
    <w:rsid w:val="00015AB0"/>
    <w:rsid w:val="0002070D"/>
    <w:rsid w:val="00023D19"/>
    <w:rsid w:val="0002596A"/>
    <w:rsid w:val="00026394"/>
    <w:rsid w:val="000263F7"/>
    <w:rsid w:val="00026E51"/>
    <w:rsid w:val="00042305"/>
    <w:rsid w:val="00042B71"/>
    <w:rsid w:val="00044FE7"/>
    <w:rsid w:val="000514D4"/>
    <w:rsid w:val="00052B79"/>
    <w:rsid w:val="00055635"/>
    <w:rsid w:val="00055BD3"/>
    <w:rsid w:val="0006016B"/>
    <w:rsid w:val="000610FE"/>
    <w:rsid w:val="00061E5E"/>
    <w:rsid w:val="000628DE"/>
    <w:rsid w:val="0006486D"/>
    <w:rsid w:val="00065678"/>
    <w:rsid w:val="000656C5"/>
    <w:rsid w:val="00065C98"/>
    <w:rsid w:val="000675EB"/>
    <w:rsid w:val="00070083"/>
    <w:rsid w:val="0007313D"/>
    <w:rsid w:val="00076318"/>
    <w:rsid w:val="00080AD9"/>
    <w:rsid w:val="000825ED"/>
    <w:rsid w:val="00085B8A"/>
    <w:rsid w:val="00095D4D"/>
    <w:rsid w:val="0009796C"/>
    <w:rsid w:val="000A01B5"/>
    <w:rsid w:val="000A054B"/>
    <w:rsid w:val="000A0B1F"/>
    <w:rsid w:val="000A1227"/>
    <w:rsid w:val="000A2707"/>
    <w:rsid w:val="000A3B11"/>
    <w:rsid w:val="000A562E"/>
    <w:rsid w:val="000A57C0"/>
    <w:rsid w:val="000B038B"/>
    <w:rsid w:val="000B0AF5"/>
    <w:rsid w:val="000B3DD5"/>
    <w:rsid w:val="000B45D7"/>
    <w:rsid w:val="000B57EC"/>
    <w:rsid w:val="000B5E75"/>
    <w:rsid w:val="000B624B"/>
    <w:rsid w:val="000C03AE"/>
    <w:rsid w:val="000C0B01"/>
    <w:rsid w:val="000C1A69"/>
    <w:rsid w:val="000C2EA4"/>
    <w:rsid w:val="000C3F89"/>
    <w:rsid w:val="000C5000"/>
    <w:rsid w:val="000C5969"/>
    <w:rsid w:val="000D6620"/>
    <w:rsid w:val="000E10A0"/>
    <w:rsid w:val="000E4445"/>
    <w:rsid w:val="000E4DAF"/>
    <w:rsid w:val="000E5674"/>
    <w:rsid w:val="000E5F1F"/>
    <w:rsid w:val="000E78B5"/>
    <w:rsid w:val="000F12E9"/>
    <w:rsid w:val="000F2CA4"/>
    <w:rsid w:val="000F3059"/>
    <w:rsid w:val="000F372D"/>
    <w:rsid w:val="000F5CDB"/>
    <w:rsid w:val="000F6540"/>
    <w:rsid w:val="000F6B78"/>
    <w:rsid w:val="000F7E2D"/>
    <w:rsid w:val="0010280B"/>
    <w:rsid w:val="00102F91"/>
    <w:rsid w:val="00103E9E"/>
    <w:rsid w:val="0010717B"/>
    <w:rsid w:val="00107A47"/>
    <w:rsid w:val="00110BB0"/>
    <w:rsid w:val="00111420"/>
    <w:rsid w:val="00112035"/>
    <w:rsid w:val="00115EA2"/>
    <w:rsid w:val="00116C9C"/>
    <w:rsid w:val="00117F07"/>
    <w:rsid w:val="00120020"/>
    <w:rsid w:val="00120056"/>
    <w:rsid w:val="00121D77"/>
    <w:rsid w:val="00125048"/>
    <w:rsid w:val="001338A7"/>
    <w:rsid w:val="00133FA7"/>
    <w:rsid w:val="00134450"/>
    <w:rsid w:val="001346CA"/>
    <w:rsid w:val="00135D31"/>
    <w:rsid w:val="001418E1"/>
    <w:rsid w:val="00142655"/>
    <w:rsid w:val="00143AE0"/>
    <w:rsid w:val="0014605A"/>
    <w:rsid w:val="00157B7B"/>
    <w:rsid w:val="00157E00"/>
    <w:rsid w:val="00157E66"/>
    <w:rsid w:val="00163CDA"/>
    <w:rsid w:val="00165A72"/>
    <w:rsid w:val="00165B69"/>
    <w:rsid w:val="00166EAE"/>
    <w:rsid w:val="001701BE"/>
    <w:rsid w:val="0017027F"/>
    <w:rsid w:val="001719AE"/>
    <w:rsid w:val="001728E7"/>
    <w:rsid w:val="001738CF"/>
    <w:rsid w:val="0017392B"/>
    <w:rsid w:val="00174A74"/>
    <w:rsid w:val="00174CBA"/>
    <w:rsid w:val="0017696D"/>
    <w:rsid w:val="00176DFB"/>
    <w:rsid w:val="001807BD"/>
    <w:rsid w:val="0018257F"/>
    <w:rsid w:val="00182ECD"/>
    <w:rsid w:val="001834C8"/>
    <w:rsid w:val="00184407"/>
    <w:rsid w:val="00185426"/>
    <w:rsid w:val="0018628B"/>
    <w:rsid w:val="001863DC"/>
    <w:rsid w:val="001876DB"/>
    <w:rsid w:val="001916A1"/>
    <w:rsid w:val="001927B2"/>
    <w:rsid w:val="00192FDC"/>
    <w:rsid w:val="0019459B"/>
    <w:rsid w:val="00195169"/>
    <w:rsid w:val="0019525C"/>
    <w:rsid w:val="001969A8"/>
    <w:rsid w:val="00197314"/>
    <w:rsid w:val="001A0366"/>
    <w:rsid w:val="001A2288"/>
    <w:rsid w:val="001A55B5"/>
    <w:rsid w:val="001A69FC"/>
    <w:rsid w:val="001B3A05"/>
    <w:rsid w:val="001B3A10"/>
    <w:rsid w:val="001B4B41"/>
    <w:rsid w:val="001B6D47"/>
    <w:rsid w:val="001B727F"/>
    <w:rsid w:val="001B7692"/>
    <w:rsid w:val="001B78FE"/>
    <w:rsid w:val="001C15FC"/>
    <w:rsid w:val="001C2642"/>
    <w:rsid w:val="001C2717"/>
    <w:rsid w:val="001C604A"/>
    <w:rsid w:val="001D0F14"/>
    <w:rsid w:val="001D202C"/>
    <w:rsid w:val="001D3EF8"/>
    <w:rsid w:val="001D466A"/>
    <w:rsid w:val="001D510C"/>
    <w:rsid w:val="001D536E"/>
    <w:rsid w:val="001D6958"/>
    <w:rsid w:val="001D7362"/>
    <w:rsid w:val="001D7A51"/>
    <w:rsid w:val="001D7C44"/>
    <w:rsid w:val="001E0DDA"/>
    <w:rsid w:val="001E16D7"/>
    <w:rsid w:val="001E220A"/>
    <w:rsid w:val="001E2AD6"/>
    <w:rsid w:val="001E3BA2"/>
    <w:rsid w:val="001E5A61"/>
    <w:rsid w:val="001E5FCB"/>
    <w:rsid w:val="001E78E8"/>
    <w:rsid w:val="001E7A5F"/>
    <w:rsid w:val="001E7F22"/>
    <w:rsid w:val="001F1269"/>
    <w:rsid w:val="001F1623"/>
    <w:rsid w:val="001F1A4C"/>
    <w:rsid w:val="001F1A67"/>
    <w:rsid w:val="001F1EB0"/>
    <w:rsid w:val="001F3CA7"/>
    <w:rsid w:val="001F6C31"/>
    <w:rsid w:val="0020050B"/>
    <w:rsid w:val="00200FA5"/>
    <w:rsid w:val="002028D7"/>
    <w:rsid w:val="00205203"/>
    <w:rsid w:val="0020629F"/>
    <w:rsid w:val="00207061"/>
    <w:rsid w:val="00210B53"/>
    <w:rsid w:val="00212708"/>
    <w:rsid w:val="00213558"/>
    <w:rsid w:val="002163CF"/>
    <w:rsid w:val="00217E36"/>
    <w:rsid w:val="00221561"/>
    <w:rsid w:val="00221C7A"/>
    <w:rsid w:val="00225ED7"/>
    <w:rsid w:val="002264A6"/>
    <w:rsid w:val="00230451"/>
    <w:rsid w:val="00233009"/>
    <w:rsid w:val="0023318E"/>
    <w:rsid w:val="002343E1"/>
    <w:rsid w:val="002359C8"/>
    <w:rsid w:val="00236344"/>
    <w:rsid w:val="00240E70"/>
    <w:rsid w:val="00241807"/>
    <w:rsid w:val="0024203F"/>
    <w:rsid w:val="00243213"/>
    <w:rsid w:val="00243BD4"/>
    <w:rsid w:val="002446C3"/>
    <w:rsid w:val="002451EF"/>
    <w:rsid w:val="00252664"/>
    <w:rsid w:val="00255AD9"/>
    <w:rsid w:val="00257FC4"/>
    <w:rsid w:val="0026001A"/>
    <w:rsid w:val="002602AD"/>
    <w:rsid w:val="00262E85"/>
    <w:rsid w:val="00265E0D"/>
    <w:rsid w:val="00266BFA"/>
    <w:rsid w:val="0026704F"/>
    <w:rsid w:val="00267A02"/>
    <w:rsid w:val="00267DC7"/>
    <w:rsid w:val="002712B3"/>
    <w:rsid w:val="00272EF6"/>
    <w:rsid w:val="00273A27"/>
    <w:rsid w:val="002750DF"/>
    <w:rsid w:val="0027558D"/>
    <w:rsid w:val="002763DC"/>
    <w:rsid w:val="00280089"/>
    <w:rsid w:val="00280149"/>
    <w:rsid w:val="0028155A"/>
    <w:rsid w:val="00282745"/>
    <w:rsid w:val="00282B8E"/>
    <w:rsid w:val="00283FC8"/>
    <w:rsid w:val="00286F5A"/>
    <w:rsid w:val="00290564"/>
    <w:rsid w:val="00290B40"/>
    <w:rsid w:val="00294C89"/>
    <w:rsid w:val="002960E6"/>
    <w:rsid w:val="00297A97"/>
    <w:rsid w:val="002A0B69"/>
    <w:rsid w:val="002A4A24"/>
    <w:rsid w:val="002A6238"/>
    <w:rsid w:val="002B0FF6"/>
    <w:rsid w:val="002B110B"/>
    <w:rsid w:val="002B1554"/>
    <w:rsid w:val="002B3B6D"/>
    <w:rsid w:val="002B4DE5"/>
    <w:rsid w:val="002B51C2"/>
    <w:rsid w:val="002B7762"/>
    <w:rsid w:val="002B7EDE"/>
    <w:rsid w:val="002C1542"/>
    <w:rsid w:val="002C1B25"/>
    <w:rsid w:val="002C2898"/>
    <w:rsid w:val="002C56B6"/>
    <w:rsid w:val="002C57EA"/>
    <w:rsid w:val="002C7FAC"/>
    <w:rsid w:val="002D1CAA"/>
    <w:rsid w:val="002D1E07"/>
    <w:rsid w:val="002D26CC"/>
    <w:rsid w:val="002D2CBB"/>
    <w:rsid w:val="002D55A4"/>
    <w:rsid w:val="002D79DB"/>
    <w:rsid w:val="002D7C81"/>
    <w:rsid w:val="002E192A"/>
    <w:rsid w:val="002E2C2B"/>
    <w:rsid w:val="002E3726"/>
    <w:rsid w:val="002E58C3"/>
    <w:rsid w:val="002E6707"/>
    <w:rsid w:val="002E7527"/>
    <w:rsid w:val="002F0D4C"/>
    <w:rsid w:val="002F3E6F"/>
    <w:rsid w:val="002F3E94"/>
    <w:rsid w:val="002F51B4"/>
    <w:rsid w:val="002F53A9"/>
    <w:rsid w:val="002F5EEE"/>
    <w:rsid w:val="002F6C9A"/>
    <w:rsid w:val="002F6FBA"/>
    <w:rsid w:val="002F7992"/>
    <w:rsid w:val="003004EA"/>
    <w:rsid w:val="00300AB1"/>
    <w:rsid w:val="00301505"/>
    <w:rsid w:val="003017D5"/>
    <w:rsid w:val="00301EB2"/>
    <w:rsid w:val="0030370F"/>
    <w:rsid w:val="003053E1"/>
    <w:rsid w:val="00306309"/>
    <w:rsid w:val="00310732"/>
    <w:rsid w:val="00312012"/>
    <w:rsid w:val="00316A30"/>
    <w:rsid w:val="00317072"/>
    <w:rsid w:val="003204A7"/>
    <w:rsid w:val="00321386"/>
    <w:rsid w:val="00321B8E"/>
    <w:rsid w:val="00322EBD"/>
    <w:rsid w:val="00324B89"/>
    <w:rsid w:val="00332B3F"/>
    <w:rsid w:val="00333F4A"/>
    <w:rsid w:val="00334B02"/>
    <w:rsid w:val="0033587E"/>
    <w:rsid w:val="00335886"/>
    <w:rsid w:val="003364C3"/>
    <w:rsid w:val="003419D8"/>
    <w:rsid w:val="00342AFD"/>
    <w:rsid w:val="00343C3C"/>
    <w:rsid w:val="00344F6E"/>
    <w:rsid w:val="00346AF0"/>
    <w:rsid w:val="00347052"/>
    <w:rsid w:val="00347A2F"/>
    <w:rsid w:val="0035123B"/>
    <w:rsid w:val="00353CEF"/>
    <w:rsid w:val="00354E8F"/>
    <w:rsid w:val="003562D2"/>
    <w:rsid w:val="0035649F"/>
    <w:rsid w:val="00362959"/>
    <w:rsid w:val="00363092"/>
    <w:rsid w:val="00363544"/>
    <w:rsid w:val="00365D1B"/>
    <w:rsid w:val="00365E29"/>
    <w:rsid w:val="003670C7"/>
    <w:rsid w:val="00370426"/>
    <w:rsid w:val="00370DEA"/>
    <w:rsid w:val="003716C2"/>
    <w:rsid w:val="003722A4"/>
    <w:rsid w:val="003733A1"/>
    <w:rsid w:val="00373BFA"/>
    <w:rsid w:val="00375A22"/>
    <w:rsid w:val="003801D9"/>
    <w:rsid w:val="00382B08"/>
    <w:rsid w:val="00382D03"/>
    <w:rsid w:val="00383088"/>
    <w:rsid w:val="003833F0"/>
    <w:rsid w:val="00390791"/>
    <w:rsid w:val="00392F03"/>
    <w:rsid w:val="00393391"/>
    <w:rsid w:val="003934FC"/>
    <w:rsid w:val="003949CE"/>
    <w:rsid w:val="003953EC"/>
    <w:rsid w:val="00397E0F"/>
    <w:rsid w:val="003A0777"/>
    <w:rsid w:val="003A1F15"/>
    <w:rsid w:val="003A242C"/>
    <w:rsid w:val="003A2C2A"/>
    <w:rsid w:val="003A53C2"/>
    <w:rsid w:val="003A6D6E"/>
    <w:rsid w:val="003B0E06"/>
    <w:rsid w:val="003B2312"/>
    <w:rsid w:val="003B2858"/>
    <w:rsid w:val="003C0C12"/>
    <w:rsid w:val="003C3273"/>
    <w:rsid w:val="003C638A"/>
    <w:rsid w:val="003C6605"/>
    <w:rsid w:val="003D0225"/>
    <w:rsid w:val="003D0E61"/>
    <w:rsid w:val="003D2796"/>
    <w:rsid w:val="003D2970"/>
    <w:rsid w:val="003D2B42"/>
    <w:rsid w:val="003D541A"/>
    <w:rsid w:val="003D5767"/>
    <w:rsid w:val="003D5A0D"/>
    <w:rsid w:val="003D711C"/>
    <w:rsid w:val="003D7575"/>
    <w:rsid w:val="003D7951"/>
    <w:rsid w:val="003D7A15"/>
    <w:rsid w:val="003D7CBA"/>
    <w:rsid w:val="003E16B7"/>
    <w:rsid w:val="003E284B"/>
    <w:rsid w:val="003E2E58"/>
    <w:rsid w:val="003E2EC9"/>
    <w:rsid w:val="003E353E"/>
    <w:rsid w:val="003E35AD"/>
    <w:rsid w:val="003E36FC"/>
    <w:rsid w:val="003E421C"/>
    <w:rsid w:val="003E4921"/>
    <w:rsid w:val="003E4AD0"/>
    <w:rsid w:val="003E5072"/>
    <w:rsid w:val="003E75D7"/>
    <w:rsid w:val="003F01E8"/>
    <w:rsid w:val="003F1BE1"/>
    <w:rsid w:val="003F1BE8"/>
    <w:rsid w:val="003F2058"/>
    <w:rsid w:val="003F2380"/>
    <w:rsid w:val="003F629D"/>
    <w:rsid w:val="003F67E6"/>
    <w:rsid w:val="003F78ED"/>
    <w:rsid w:val="00401BD3"/>
    <w:rsid w:val="00402755"/>
    <w:rsid w:val="00402D3A"/>
    <w:rsid w:val="00402FB3"/>
    <w:rsid w:val="00404478"/>
    <w:rsid w:val="00404B26"/>
    <w:rsid w:val="004128A5"/>
    <w:rsid w:val="00412ABB"/>
    <w:rsid w:val="00413205"/>
    <w:rsid w:val="004166D4"/>
    <w:rsid w:val="00416C99"/>
    <w:rsid w:val="0042242A"/>
    <w:rsid w:val="00423475"/>
    <w:rsid w:val="0042369A"/>
    <w:rsid w:val="00425563"/>
    <w:rsid w:val="00425BC6"/>
    <w:rsid w:val="00426CCE"/>
    <w:rsid w:val="00427294"/>
    <w:rsid w:val="0043136A"/>
    <w:rsid w:val="004313E9"/>
    <w:rsid w:val="00432AEB"/>
    <w:rsid w:val="00432E08"/>
    <w:rsid w:val="00433C93"/>
    <w:rsid w:val="00435B72"/>
    <w:rsid w:val="00436671"/>
    <w:rsid w:val="004409CD"/>
    <w:rsid w:val="00441F6B"/>
    <w:rsid w:val="004442B4"/>
    <w:rsid w:val="00444D28"/>
    <w:rsid w:val="004526BD"/>
    <w:rsid w:val="0045291B"/>
    <w:rsid w:val="00453467"/>
    <w:rsid w:val="004539C5"/>
    <w:rsid w:val="00454C4E"/>
    <w:rsid w:val="00454E8C"/>
    <w:rsid w:val="004553F1"/>
    <w:rsid w:val="004561F1"/>
    <w:rsid w:val="00460C03"/>
    <w:rsid w:val="0046482F"/>
    <w:rsid w:val="00466696"/>
    <w:rsid w:val="00467605"/>
    <w:rsid w:val="004703E4"/>
    <w:rsid w:val="00471FDC"/>
    <w:rsid w:val="0047293F"/>
    <w:rsid w:val="00476557"/>
    <w:rsid w:val="00480B53"/>
    <w:rsid w:val="00481322"/>
    <w:rsid w:val="00481F33"/>
    <w:rsid w:val="0048296C"/>
    <w:rsid w:val="00483032"/>
    <w:rsid w:val="004858D2"/>
    <w:rsid w:val="00491E8C"/>
    <w:rsid w:val="00493929"/>
    <w:rsid w:val="004947EE"/>
    <w:rsid w:val="0049643A"/>
    <w:rsid w:val="004976BF"/>
    <w:rsid w:val="004A1DAD"/>
    <w:rsid w:val="004A221C"/>
    <w:rsid w:val="004A3F80"/>
    <w:rsid w:val="004A3FE6"/>
    <w:rsid w:val="004A4D97"/>
    <w:rsid w:val="004A6B65"/>
    <w:rsid w:val="004A7436"/>
    <w:rsid w:val="004B21A3"/>
    <w:rsid w:val="004B758B"/>
    <w:rsid w:val="004C00BD"/>
    <w:rsid w:val="004C3E38"/>
    <w:rsid w:val="004C76D1"/>
    <w:rsid w:val="004D1601"/>
    <w:rsid w:val="004D2322"/>
    <w:rsid w:val="004D2D70"/>
    <w:rsid w:val="004D42B4"/>
    <w:rsid w:val="004D5AB3"/>
    <w:rsid w:val="004D7401"/>
    <w:rsid w:val="004E004A"/>
    <w:rsid w:val="004E00E7"/>
    <w:rsid w:val="004E22F7"/>
    <w:rsid w:val="004E4033"/>
    <w:rsid w:val="004E488B"/>
    <w:rsid w:val="004E5E91"/>
    <w:rsid w:val="004E6355"/>
    <w:rsid w:val="004F3A8B"/>
    <w:rsid w:val="004F5A09"/>
    <w:rsid w:val="004F5F85"/>
    <w:rsid w:val="004F63AC"/>
    <w:rsid w:val="005008EC"/>
    <w:rsid w:val="00500ED2"/>
    <w:rsid w:val="005012F9"/>
    <w:rsid w:val="00505392"/>
    <w:rsid w:val="00506FCD"/>
    <w:rsid w:val="0051057B"/>
    <w:rsid w:val="005113E8"/>
    <w:rsid w:val="0051210F"/>
    <w:rsid w:val="00512D2A"/>
    <w:rsid w:val="00514660"/>
    <w:rsid w:val="00514C38"/>
    <w:rsid w:val="00515FBB"/>
    <w:rsid w:val="00516A3D"/>
    <w:rsid w:val="00521F00"/>
    <w:rsid w:val="00522268"/>
    <w:rsid w:val="00530A37"/>
    <w:rsid w:val="005316DA"/>
    <w:rsid w:val="005347DF"/>
    <w:rsid w:val="00537C4B"/>
    <w:rsid w:val="00542559"/>
    <w:rsid w:val="00543DFA"/>
    <w:rsid w:val="0054422A"/>
    <w:rsid w:val="005445E7"/>
    <w:rsid w:val="00544A38"/>
    <w:rsid w:val="00547487"/>
    <w:rsid w:val="0055074C"/>
    <w:rsid w:val="00551A74"/>
    <w:rsid w:val="00554E1D"/>
    <w:rsid w:val="00555DC1"/>
    <w:rsid w:val="0056045C"/>
    <w:rsid w:val="00560E83"/>
    <w:rsid w:val="00561421"/>
    <w:rsid w:val="005638E8"/>
    <w:rsid w:val="00564768"/>
    <w:rsid w:val="00564B68"/>
    <w:rsid w:val="00565B0E"/>
    <w:rsid w:val="00566743"/>
    <w:rsid w:val="00567041"/>
    <w:rsid w:val="00567714"/>
    <w:rsid w:val="00567770"/>
    <w:rsid w:val="005711B6"/>
    <w:rsid w:val="00571C6C"/>
    <w:rsid w:val="00572518"/>
    <w:rsid w:val="005729A1"/>
    <w:rsid w:val="00575AC6"/>
    <w:rsid w:val="00577BDE"/>
    <w:rsid w:val="005807E4"/>
    <w:rsid w:val="005835CE"/>
    <w:rsid w:val="00583C95"/>
    <w:rsid w:val="00585004"/>
    <w:rsid w:val="00586C0A"/>
    <w:rsid w:val="0058726C"/>
    <w:rsid w:val="00587462"/>
    <w:rsid w:val="00587EB5"/>
    <w:rsid w:val="0059222C"/>
    <w:rsid w:val="00593B8B"/>
    <w:rsid w:val="00595C79"/>
    <w:rsid w:val="00596253"/>
    <w:rsid w:val="00596C92"/>
    <w:rsid w:val="00597530"/>
    <w:rsid w:val="005A1A0E"/>
    <w:rsid w:val="005A29B1"/>
    <w:rsid w:val="005A4527"/>
    <w:rsid w:val="005A5620"/>
    <w:rsid w:val="005A593B"/>
    <w:rsid w:val="005A6824"/>
    <w:rsid w:val="005B0D57"/>
    <w:rsid w:val="005B3A58"/>
    <w:rsid w:val="005B5A62"/>
    <w:rsid w:val="005B660B"/>
    <w:rsid w:val="005B77D4"/>
    <w:rsid w:val="005C3F1B"/>
    <w:rsid w:val="005C4C6E"/>
    <w:rsid w:val="005D16D9"/>
    <w:rsid w:val="005D1DA6"/>
    <w:rsid w:val="005D3091"/>
    <w:rsid w:val="005D3B6E"/>
    <w:rsid w:val="005D4539"/>
    <w:rsid w:val="005D55E0"/>
    <w:rsid w:val="005D5609"/>
    <w:rsid w:val="005E1A98"/>
    <w:rsid w:val="005E2E49"/>
    <w:rsid w:val="005E5D56"/>
    <w:rsid w:val="005E69E7"/>
    <w:rsid w:val="005E6DDF"/>
    <w:rsid w:val="005E77FA"/>
    <w:rsid w:val="005F633D"/>
    <w:rsid w:val="005F6896"/>
    <w:rsid w:val="005F7CDF"/>
    <w:rsid w:val="0060176A"/>
    <w:rsid w:val="0060299B"/>
    <w:rsid w:val="00603B7B"/>
    <w:rsid w:val="00604DDE"/>
    <w:rsid w:val="0060560F"/>
    <w:rsid w:val="00607DD9"/>
    <w:rsid w:val="00610343"/>
    <w:rsid w:val="00610B2E"/>
    <w:rsid w:val="0061386B"/>
    <w:rsid w:val="00613F8F"/>
    <w:rsid w:val="00621798"/>
    <w:rsid w:val="00621F72"/>
    <w:rsid w:val="00625490"/>
    <w:rsid w:val="00625F8F"/>
    <w:rsid w:val="006268C3"/>
    <w:rsid w:val="006271D7"/>
    <w:rsid w:val="00632D45"/>
    <w:rsid w:val="00634E77"/>
    <w:rsid w:val="00640619"/>
    <w:rsid w:val="00640EF0"/>
    <w:rsid w:val="00641E9F"/>
    <w:rsid w:val="00643197"/>
    <w:rsid w:val="0064628B"/>
    <w:rsid w:val="00647AFE"/>
    <w:rsid w:val="00647C03"/>
    <w:rsid w:val="00647F1E"/>
    <w:rsid w:val="006507A2"/>
    <w:rsid w:val="00650F2A"/>
    <w:rsid w:val="00654E1A"/>
    <w:rsid w:val="00655914"/>
    <w:rsid w:val="00655E52"/>
    <w:rsid w:val="00657E5F"/>
    <w:rsid w:val="00662561"/>
    <w:rsid w:val="006661A7"/>
    <w:rsid w:val="00666CF8"/>
    <w:rsid w:val="00667FC7"/>
    <w:rsid w:val="00671AF8"/>
    <w:rsid w:val="006735DC"/>
    <w:rsid w:val="00675004"/>
    <w:rsid w:val="0067604E"/>
    <w:rsid w:val="00677763"/>
    <w:rsid w:val="00677A54"/>
    <w:rsid w:val="00682DC6"/>
    <w:rsid w:val="0068337B"/>
    <w:rsid w:val="00683BBD"/>
    <w:rsid w:val="0068490C"/>
    <w:rsid w:val="0068769A"/>
    <w:rsid w:val="00687DDC"/>
    <w:rsid w:val="00691260"/>
    <w:rsid w:val="00691541"/>
    <w:rsid w:val="00691C43"/>
    <w:rsid w:val="006935BD"/>
    <w:rsid w:val="006959CB"/>
    <w:rsid w:val="006964C7"/>
    <w:rsid w:val="006A5571"/>
    <w:rsid w:val="006A5C19"/>
    <w:rsid w:val="006A663E"/>
    <w:rsid w:val="006A74F5"/>
    <w:rsid w:val="006B067D"/>
    <w:rsid w:val="006B1FB8"/>
    <w:rsid w:val="006B3090"/>
    <w:rsid w:val="006B4AC3"/>
    <w:rsid w:val="006B6098"/>
    <w:rsid w:val="006C35D8"/>
    <w:rsid w:val="006C4FB8"/>
    <w:rsid w:val="006C5AA1"/>
    <w:rsid w:val="006C6B04"/>
    <w:rsid w:val="006D0426"/>
    <w:rsid w:val="006D1B24"/>
    <w:rsid w:val="006D302F"/>
    <w:rsid w:val="006D3247"/>
    <w:rsid w:val="006D5D05"/>
    <w:rsid w:val="006D7627"/>
    <w:rsid w:val="006E29B0"/>
    <w:rsid w:val="006E2BA6"/>
    <w:rsid w:val="006E3414"/>
    <w:rsid w:val="006E4712"/>
    <w:rsid w:val="006E5562"/>
    <w:rsid w:val="006E6380"/>
    <w:rsid w:val="006E6A29"/>
    <w:rsid w:val="006E721D"/>
    <w:rsid w:val="006E7BD3"/>
    <w:rsid w:val="006F216D"/>
    <w:rsid w:val="006F2A9C"/>
    <w:rsid w:val="006F5196"/>
    <w:rsid w:val="007011EB"/>
    <w:rsid w:val="0070497E"/>
    <w:rsid w:val="007059DC"/>
    <w:rsid w:val="00705FC6"/>
    <w:rsid w:val="0071116C"/>
    <w:rsid w:val="00712D5B"/>
    <w:rsid w:val="00713D01"/>
    <w:rsid w:val="00714C52"/>
    <w:rsid w:val="00714E49"/>
    <w:rsid w:val="00715079"/>
    <w:rsid w:val="00715741"/>
    <w:rsid w:val="00716230"/>
    <w:rsid w:val="00716CF6"/>
    <w:rsid w:val="00717074"/>
    <w:rsid w:val="00720FD8"/>
    <w:rsid w:val="0072167D"/>
    <w:rsid w:val="007223D9"/>
    <w:rsid w:val="00723F04"/>
    <w:rsid w:val="00725038"/>
    <w:rsid w:val="007262FA"/>
    <w:rsid w:val="00727873"/>
    <w:rsid w:val="00727B7E"/>
    <w:rsid w:val="00732865"/>
    <w:rsid w:val="007332CC"/>
    <w:rsid w:val="00734A38"/>
    <w:rsid w:val="00736D99"/>
    <w:rsid w:val="00737F56"/>
    <w:rsid w:val="00740135"/>
    <w:rsid w:val="0074070B"/>
    <w:rsid w:val="00740947"/>
    <w:rsid w:val="0074756C"/>
    <w:rsid w:val="0075008C"/>
    <w:rsid w:val="007511A4"/>
    <w:rsid w:val="007511C0"/>
    <w:rsid w:val="0075366A"/>
    <w:rsid w:val="00755612"/>
    <w:rsid w:val="007565DE"/>
    <w:rsid w:val="007569F0"/>
    <w:rsid w:val="00757A62"/>
    <w:rsid w:val="007613DE"/>
    <w:rsid w:val="00761BE9"/>
    <w:rsid w:val="00764486"/>
    <w:rsid w:val="00771810"/>
    <w:rsid w:val="00773231"/>
    <w:rsid w:val="007742F8"/>
    <w:rsid w:val="007749F3"/>
    <w:rsid w:val="00777D50"/>
    <w:rsid w:val="00780B4C"/>
    <w:rsid w:val="007811DE"/>
    <w:rsid w:val="00782404"/>
    <w:rsid w:val="0078411D"/>
    <w:rsid w:val="00785945"/>
    <w:rsid w:val="00786174"/>
    <w:rsid w:val="007867B5"/>
    <w:rsid w:val="00787D4A"/>
    <w:rsid w:val="00790DB3"/>
    <w:rsid w:val="00790F8E"/>
    <w:rsid w:val="0079149E"/>
    <w:rsid w:val="007914FD"/>
    <w:rsid w:val="0079396E"/>
    <w:rsid w:val="0079412A"/>
    <w:rsid w:val="0079779F"/>
    <w:rsid w:val="007A1EDD"/>
    <w:rsid w:val="007A27C8"/>
    <w:rsid w:val="007A2A80"/>
    <w:rsid w:val="007A6ECE"/>
    <w:rsid w:val="007B018F"/>
    <w:rsid w:val="007B21F8"/>
    <w:rsid w:val="007B3029"/>
    <w:rsid w:val="007B6E95"/>
    <w:rsid w:val="007C3BFF"/>
    <w:rsid w:val="007C49AB"/>
    <w:rsid w:val="007C54BF"/>
    <w:rsid w:val="007C6838"/>
    <w:rsid w:val="007D0C25"/>
    <w:rsid w:val="007D1733"/>
    <w:rsid w:val="007D30CC"/>
    <w:rsid w:val="007D781B"/>
    <w:rsid w:val="007E1B20"/>
    <w:rsid w:val="007E2E62"/>
    <w:rsid w:val="007E34C3"/>
    <w:rsid w:val="007E3F83"/>
    <w:rsid w:val="007E507D"/>
    <w:rsid w:val="007E54F9"/>
    <w:rsid w:val="007F07BA"/>
    <w:rsid w:val="007F1C5D"/>
    <w:rsid w:val="007F211A"/>
    <w:rsid w:val="007F5456"/>
    <w:rsid w:val="007F645D"/>
    <w:rsid w:val="007F7CB9"/>
    <w:rsid w:val="00800EB1"/>
    <w:rsid w:val="00801896"/>
    <w:rsid w:val="0080215C"/>
    <w:rsid w:val="00802D45"/>
    <w:rsid w:val="00803860"/>
    <w:rsid w:val="008038A7"/>
    <w:rsid w:val="00803B44"/>
    <w:rsid w:val="00806C52"/>
    <w:rsid w:val="00811F5E"/>
    <w:rsid w:val="00814761"/>
    <w:rsid w:val="00815905"/>
    <w:rsid w:val="00816A88"/>
    <w:rsid w:val="008177B7"/>
    <w:rsid w:val="0082141D"/>
    <w:rsid w:val="00823050"/>
    <w:rsid w:val="008239EF"/>
    <w:rsid w:val="00825F00"/>
    <w:rsid w:val="0082606B"/>
    <w:rsid w:val="00826635"/>
    <w:rsid w:val="00827794"/>
    <w:rsid w:val="00827AE2"/>
    <w:rsid w:val="00830A59"/>
    <w:rsid w:val="00833861"/>
    <w:rsid w:val="0084143D"/>
    <w:rsid w:val="00841AC4"/>
    <w:rsid w:val="00847353"/>
    <w:rsid w:val="0084762E"/>
    <w:rsid w:val="0084794D"/>
    <w:rsid w:val="0085409E"/>
    <w:rsid w:val="008545DB"/>
    <w:rsid w:val="00860582"/>
    <w:rsid w:val="0086171E"/>
    <w:rsid w:val="00861798"/>
    <w:rsid w:val="00862167"/>
    <w:rsid w:val="00862F0A"/>
    <w:rsid w:val="008632F4"/>
    <w:rsid w:val="00863636"/>
    <w:rsid w:val="00863AC2"/>
    <w:rsid w:val="008642C5"/>
    <w:rsid w:val="00866850"/>
    <w:rsid w:val="008744F2"/>
    <w:rsid w:val="00874558"/>
    <w:rsid w:val="00874C5C"/>
    <w:rsid w:val="008755F7"/>
    <w:rsid w:val="008767B4"/>
    <w:rsid w:val="00877364"/>
    <w:rsid w:val="008800A5"/>
    <w:rsid w:val="008819DB"/>
    <w:rsid w:val="00883FD1"/>
    <w:rsid w:val="0088554D"/>
    <w:rsid w:val="00886972"/>
    <w:rsid w:val="008910DB"/>
    <w:rsid w:val="00891BA4"/>
    <w:rsid w:val="008937A5"/>
    <w:rsid w:val="008956DB"/>
    <w:rsid w:val="00895A16"/>
    <w:rsid w:val="00897594"/>
    <w:rsid w:val="00897790"/>
    <w:rsid w:val="008A1F0E"/>
    <w:rsid w:val="008A35D2"/>
    <w:rsid w:val="008A4581"/>
    <w:rsid w:val="008A5457"/>
    <w:rsid w:val="008A5942"/>
    <w:rsid w:val="008A6986"/>
    <w:rsid w:val="008A6E14"/>
    <w:rsid w:val="008A76B1"/>
    <w:rsid w:val="008A77EA"/>
    <w:rsid w:val="008A7AC9"/>
    <w:rsid w:val="008B14D7"/>
    <w:rsid w:val="008B2AE3"/>
    <w:rsid w:val="008B39A3"/>
    <w:rsid w:val="008B48B2"/>
    <w:rsid w:val="008B529A"/>
    <w:rsid w:val="008B6D74"/>
    <w:rsid w:val="008C2C55"/>
    <w:rsid w:val="008C39FF"/>
    <w:rsid w:val="008C3CCF"/>
    <w:rsid w:val="008C6EFC"/>
    <w:rsid w:val="008C7AD7"/>
    <w:rsid w:val="008C7E84"/>
    <w:rsid w:val="008D1ADC"/>
    <w:rsid w:val="008D2309"/>
    <w:rsid w:val="008D2386"/>
    <w:rsid w:val="008D27D6"/>
    <w:rsid w:val="008D4ACA"/>
    <w:rsid w:val="008D6202"/>
    <w:rsid w:val="008E139D"/>
    <w:rsid w:val="008E23C2"/>
    <w:rsid w:val="008E269E"/>
    <w:rsid w:val="008E3881"/>
    <w:rsid w:val="008E58E3"/>
    <w:rsid w:val="008F0514"/>
    <w:rsid w:val="008F06BD"/>
    <w:rsid w:val="008F2240"/>
    <w:rsid w:val="008F373E"/>
    <w:rsid w:val="008F3793"/>
    <w:rsid w:val="008F3C6F"/>
    <w:rsid w:val="008F5FF1"/>
    <w:rsid w:val="008F72B1"/>
    <w:rsid w:val="009024A0"/>
    <w:rsid w:val="0090293C"/>
    <w:rsid w:val="00902FCA"/>
    <w:rsid w:val="00905944"/>
    <w:rsid w:val="00906D6B"/>
    <w:rsid w:val="00906E44"/>
    <w:rsid w:val="00914680"/>
    <w:rsid w:val="009208C2"/>
    <w:rsid w:val="00923734"/>
    <w:rsid w:val="009239D4"/>
    <w:rsid w:val="009239DD"/>
    <w:rsid w:val="00926035"/>
    <w:rsid w:val="0093416A"/>
    <w:rsid w:val="00934BB9"/>
    <w:rsid w:val="00935EA8"/>
    <w:rsid w:val="00936A83"/>
    <w:rsid w:val="00940F9F"/>
    <w:rsid w:val="00942CFE"/>
    <w:rsid w:val="00942F9A"/>
    <w:rsid w:val="0094301C"/>
    <w:rsid w:val="00944D0D"/>
    <w:rsid w:val="00950A03"/>
    <w:rsid w:val="00950B29"/>
    <w:rsid w:val="00952289"/>
    <w:rsid w:val="0095379F"/>
    <w:rsid w:val="009538E4"/>
    <w:rsid w:val="00954477"/>
    <w:rsid w:val="009546D0"/>
    <w:rsid w:val="00955E00"/>
    <w:rsid w:val="00957415"/>
    <w:rsid w:val="00957A91"/>
    <w:rsid w:val="00960564"/>
    <w:rsid w:val="00960E5F"/>
    <w:rsid w:val="00962FE0"/>
    <w:rsid w:val="0096413D"/>
    <w:rsid w:val="009641DD"/>
    <w:rsid w:val="009642C3"/>
    <w:rsid w:val="00964E33"/>
    <w:rsid w:val="0096571F"/>
    <w:rsid w:val="009659B8"/>
    <w:rsid w:val="00965F6F"/>
    <w:rsid w:val="0096643D"/>
    <w:rsid w:val="009670D3"/>
    <w:rsid w:val="00967E86"/>
    <w:rsid w:val="009708E1"/>
    <w:rsid w:val="0097212B"/>
    <w:rsid w:val="00972460"/>
    <w:rsid w:val="009734B1"/>
    <w:rsid w:val="009735A0"/>
    <w:rsid w:val="00973B98"/>
    <w:rsid w:val="0097472B"/>
    <w:rsid w:val="00980870"/>
    <w:rsid w:val="009811D4"/>
    <w:rsid w:val="009919E0"/>
    <w:rsid w:val="0099498B"/>
    <w:rsid w:val="009A3099"/>
    <w:rsid w:val="009A3DE7"/>
    <w:rsid w:val="009A4530"/>
    <w:rsid w:val="009A5C2D"/>
    <w:rsid w:val="009A6DF7"/>
    <w:rsid w:val="009A7284"/>
    <w:rsid w:val="009A75D7"/>
    <w:rsid w:val="009A7A9F"/>
    <w:rsid w:val="009B2303"/>
    <w:rsid w:val="009B42E9"/>
    <w:rsid w:val="009B5314"/>
    <w:rsid w:val="009B6C18"/>
    <w:rsid w:val="009C1FA4"/>
    <w:rsid w:val="009C3A07"/>
    <w:rsid w:val="009D02F5"/>
    <w:rsid w:val="009D17B9"/>
    <w:rsid w:val="009D37F3"/>
    <w:rsid w:val="009D5CAB"/>
    <w:rsid w:val="009D68F9"/>
    <w:rsid w:val="009D6E5F"/>
    <w:rsid w:val="009E50FB"/>
    <w:rsid w:val="009F0D48"/>
    <w:rsid w:val="009F1056"/>
    <w:rsid w:val="009F12EA"/>
    <w:rsid w:val="009F213B"/>
    <w:rsid w:val="009F2B98"/>
    <w:rsid w:val="009F3E3A"/>
    <w:rsid w:val="009F4BAD"/>
    <w:rsid w:val="009F616F"/>
    <w:rsid w:val="009F704D"/>
    <w:rsid w:val="00A018D0"/>
    <w:rsid w:val="00A024EA"/>
    <w:rsid w:val="00A029CC"/>
    <w:rsid w:val="00A03772"/>
    <w:rsid w:val="00A0503D"/>
    <w:rsid w:val="00A05379"/>
    <w:rsid w:val="00A05E78"/>
    <w:rsid w:val="00A06C65"/>
    <w:rsid w:val="00A078ED"/>
    <w:rsid w:val="00A13AD0"/>
    <w:rsid w:val="00A13B01"/>
    <w:rsid w:val="00A1455D"/>
    <w:rsid w:val="00A159C6"/>
    <w:rsid w:val="00A17159"/>
    <w:rsid w:val="00A17527"/>
    <w:rsid w:val="00A20D98"/>
    <w:rsid w:val="00A234ED"/>
    <w:rsid w:val="00A24A5D"/>
    <w:rsid w:val="00A268A3"/>
    <w:rsid w:val="00A268A9"/>
    <w:rsid w:val="00A31336"/>
    <w:rsid w:val="00A35A6B"/>
    <w:rsid w:val="00A40635"/>
    <w:rsid w:val="00A41701"/>
    <w:rsid w:val="00A418C5"/>
    <w:rsid w:val="00A4247F"/>
    <w:rsid w:val="00A4428E"/>
    <w:rsid w:val="00A45596"/>
    <w:rsid w:val="00A455EC"/>
    <w:rsid w:val="00A461F6"/>
    <w:rsid w:val="00A4775D"/>
    <w:rsid w:val="00A4783F"/>
    <w:rsid w:val="00A500D4"/>
    <w:rsid w:val="00A51047"/>
    <w:rsid w:val="00A5109F"/>
    <w:rsid w:val="00A512DA"/>
    <w:rsid w:val="00A51521"/>
    <w:rsid w:val="00A5430B"/>
    <w:rsid w:val="00A570B2"/>
    <w:rsid w:val="00A60C1F"/>
    <w:rsid w:val="00A62879"/>
    <w:rsid w:val="00A725F7"/>
    <w:rsid w:val="00A735A5"/>
    <w:rsid w:val="00A73DFE"/>
    <w:rsid w:val="00A75648"/>
    <w:rsid w:val="00A75E40"/>
    <w:rsid w:val="00A7720C"/>
    <w:rsid w:val="00A77C61"/>
    <w:rsid w:val="00A844CA"/>
    <w:rsid w:val="00A8519D"/>
    <w:rsid w:val="00A86088"/>
    <w:rsid w:val="00A865C7"/>
    <w:rsid w:val="00A87722"/>
    <w:rsid w:val="00A87D3B"/>
    <w:rsid w:val="00A9241D"/>
    <w:rsid w:val="00A94D1D"/>
    <w:rsid w:val="00A95A7B"/>
    <w:rsid w:val="00A97A60"/>
    <w:rsid w:val="00AA041E"/>
    <w:rsid w:val="00AA0825"/>
    <w:rsid w:val="00AA083F"/>
    <w:rsid w:val="00AA3B1E"/>
    <w:rsid w:val="00AA4BBB"/>
    <w:rsid w:val="00AA5D0E"/>
    <w:rsid w:val="00AB0025"/>
    <w:rsid w:val="00AB057B"/>
    <w:rsid w:val="00AB0FF3"/>
    <w:rsid w:val="00AB1061"/>
    <w:rsid w:val="00AB1445"/>
    <w:rsid w:val="00AB7E09"/>
    <w:rsid w:val="00AC4C3E"/>
    <w:rsid w:val="00AC5403"/>
    <w:rsid w:val="00AC7A4D"/>
    <w:rsid w:val="00AC7F9F"/>
    <w:rsid w:val="00AD0884"/>
    <w:rsid w:val="00AD25B0"/>
    <w:rsid w:val="00AD3A80"/>
    <w:rsid w:val="00AD3EE8"/>
    <w:rsid w:val="00AD7498"/>
    <w:rsid w:val="00AD7B88"/>
    <w:rsid w:val="00AE0577"/>
    <w:rsid w:val="00AE2C48"/>
    <w:rsid w:val="00AE34EB"/>
    <w:rsid w:val="00AE4740"/>
    <w:rsid w:val="00AE6446"/>
    <w:rsid w:val="00AE7AA6"/>
    <w:rsid w:val="00AF0C7B"/>
    <w:rsid w:val="00AF1C79"/>
    <w:rsid w:val="00AF1F45"/>
    <w:rsid w:val="00AF2B52"/>
    <w:rsid w:val="00AF2CEB"/>
    <w:rsid w:val="00AF384D"/>
    <w:rsid w:val="00AF4EC7"/>
    <w:rsid w:val="00B00175"/>
    <w:rsid w:val="00B00B8B"/>
    <w:rsid w:val="00B00D14"/>
    <w:rsid w:val="00B01AC2"/>
    <w:rsid w:val="00B0260C"/>
    <w:rsid w:val="00B0313A"/>
    <w:rsid w:val="00B041AA"/>
    <w:rsid w:val="00B05B0E"/>
    <w:rsid w:val="00B12C15"/>
    <w:rsid w:val="00B13656"/>
    <w:rsid w:val="00B167D4"/>
    <w:rsid w:val="00B16CCB"/>
    <w:rsid w:val="00B20794"/>
    <w:rsid w:val="00B20A22"/>
    <w:rsid w:val="00B219F6"/>
    <w:rsid w:val="00B2303F"/>
    <w:rsid w:val="00B25DFF"/>
    <w:rsid w:val="00B270DB"/>
    <w:rsid w:val="00B327E0"/>
    <w:rsid w:val="00B378D2"/>
    <w:rsid w:val="00B402D6"/>
    <w:rsid w:val="00B4099C"/>
    <w:rsid w:val="00B410F5"/>
    <w:rsid w:val="00B42391"/>
    <w:rsid w:val="00B42E10"/>
    <w:rsid w:val="00B4353E"/>
    <w:rsid w:val="00B44F16"/>
    <w:rsid w:val="00B45754"/>
    <w:rsid w:val="00B462B0"/>
    <w:rsid w:val="00B46DA1"/>
    <w:rsid w:val="00B47D9B"/>
    <w:rsid w:val="00B51C36"/>
    <w:rsid w:val="00B53918"/>
    <w:rsid w:val="00B56950"/>
    <w:rsid w:val="00B5768B"/>
    <w:rsid w:val="00B57A2F"/>
    <w:rsid w:val="00B60A32"/>
    <w:rsid w:val="00B62E4B"/>
    <w:rsid w:val="00B63ED0"/>
    <w:rsid w:val="00B64E53"/>
    <w:rsid w:val="00B652B6"/>
    <w:rsid w:val="00B77CE4"/>
    <w:rsid w:val="00B80987"/>
    <w:rsid w:val="00B80A3D"/>
    <w:rsid w:val="00B8158C"/>
    <w:rsid w:val="00B83C82"/>
    <w:rsid w:val="00B85F60"/>
    <w:rsid w:val="00B875F6"/>
    <w:rsid w:val="00B90034"/>
    <w:rsid w:val="00B900C0"/>
    <w:rsid w:val="00B90D57"/>
    <w:rsid w:val="00B9228A"/>
    <w:rsid w:val="00B941F5"/>
    <w:rsid w:val="00B94DBD"/>
    <w:rsid w:val="00B957AB"/>
    <w:rsid w:val="00B96CDC"/>
    <w:rsid w:val="00B96DE1"/>
    <w:rsid w:val="00BA1F8B"/>
    <w:rsid w:val="00BA39E5"/>
    <w:rsid w:val="00BA49DA"/>
    <w:rsid w:val="00BA4D5D"/>
    <w:rsid w:val="00BA6345"/>
    <w:rsid w:val="00BB4449"/>
    <w:rsid w:val="00BB4BD5"/>
    <w:rsid w:val="00BC0795"/>
    <w:rsid w:val="00BC1154"/>
    <w:rsid w:val="00BC1700"/>
    <w:rsid w:val="00BC1D49"/>
    <w:rsid w:val="00BC221B"/>
    <w:rsid w:val="00BC2C94"/>
    <w:rsid w:val="00BC3674"/>
    <w:rsid w:val="00BC3D5C"/>
    <w:rsid w:val="00BC5056"/>
    <w:rsid w:val="00BC64FB"/>
    <w:rsid w:val="00BC6B3A"/>
    <w:rsid w:val="00BC778D"/>
    <w:rsid w:val="00BC77BD"/>
    <w:rsid w:val="00BC7E1D"/>
    <w:rsid w:val="00BD1161"/>
    <w:rsid w:val="00BD2380"/>
    <w:rsid w:val="00BD23BB"/>
    <w:rsid w:val="00BD5829"/>
    <w:rsid w:val="00BD5E65"/>
    <w:rsid w:val="00BD7E01"/>
    <w:rsid w:val="00BE110B"/>
    <w:rsid w:val="00BE183D"/>
    <w:rsid w:val="00BE1E92"/>
    <w:rsid w:val="00BE45DD"/>
    <w:rsid w:val="00BE71C0"/>
    <w:rsid w:val="00BF013A"/>
    <w:rsid w:val="00BF0F39"/>
    <w:rsid w:val="00BF5BE2"/>
    <w:rsid w:val="00C0073D"/>
    <w:rsid w:val="00C00D87"/>
    <w:rsid w:val="00C01F7A"/>
    <w:rsid w:val="00C01F7E"/>
    <w:rsid w:val="00C023F8"/>
    <w:rsid w:val="00C02E69"/>
    <w:rsid w:val="00C03F98"/>
    <w:rsid w:val="00C0600C"/>
    <w:rsid w:val="00C06A35"/>
    <w:rsid w:val="00C11A1A"/>
    <w:rsid w:val="00C120A3"/>
    <w:rsid w:val="00C14917"/>
    <w:rsid w:val="00C1528E"/>
    <w:rsid w:val="00C16BC7"/>
    <w:rsid w:val="00C17004"/>
    <w:rsid w:val="00C17F68"/>
    <w:rsid w:val="00C21340"/>
    <w:rsid w:val="00C2168D"/>
    <w:rsid w:val="00C21931"/>
    <w:rsid w:val="00C21BFF"/>
    <w:rsid w:val="00C26D86"/>
    <w:rsid w:val="00C304F3"/>
    <w:rsid w:val="00C32560"/>
    <w:rsid w:val="00C329EB"/>
    <w:rsid w:val="00C33D6A"/>
    <w:rsid w:val="00C33EA1"/>
    <w:rsid w:val="00C34282"/>
    <w:rsid w:val="00C35D76"/>
    <w:rsid w:val="00C36201"/>
    <w:rsid w:val="00C42292"/>
    <w:rsid w:val="00C42947"/>
    <w:rsid w:val="00C42D39"/>
    <w:rsid w:val="00C43BE2"/>
    <w:rsid w:val="00C44ACA"/>
    <w:rsid w:val="00C44D90"/>
    <w:rsid w:val="00C45F31"/>
    <w:rsid w:val="00C47014"/>
    <w:rsid w:val="00C47648"/>
    <w:rsid w:val="00C5166B"/>
    <w:rsid w:val="00C52CCC"/>
    <w:rsid w:val="00C53226"/>
    <w:rsid w:val="00C53972"/>
    <w:rsid w:val="00C56715"/>
    <w:rsid w:val="00C56B52"/>
    <w:rsid w:val="00C5729F"/>
    <w:rsid w:val="00C57FD9"/>
    <w:rsid w:val="00C61179"/>
    <w:rsid w:val="00C62512"/>
    <w:rsid w:val="00C6311D"/>
    <w:rsid w:val="00C63FE3"/>
    <w:rsid w:val="00C64394"/>
    <w:rsid w:val="00C64B05"/>
    <w:rsid w:val="00C6532E"/>
    <w:rsid w:val="00C6572B"/>
    <w:rsid w:val="00C67CD8"/>
    <w:rsid w:val="00C7173E"/>
    <w:rsid w:val="00C7345D"/>
    <w:rsid w:val="00C74206"/>
    <w:rsid w:val="00C75B67"/>
    <w:rsid w:val="00C8124B"/>
    <w:rsid w:val="00C81575"/>
    <w:rsid w:val="00C86F55"/>
    <w:rsid w:val="00C87FBF"/>
    <w:rsid w:val="00C901B0"/>
    <w:rsid w:val="00C9045A"/>
    <w:rsid w:val="00C908E6"/>
    <w:rsid w:val="00C92AC3"/>
    <w:rsid w:val="00C954DB"/>
    <w:rsid w:val="00CA1071"/>
    <w:rsid w:val="00CA1BE6"/>
    <w:rsid w:val="00CA2712"/>
    <w:rsid w:val="00CA2BEF"/>
    <w:rsid w:val="00CA4008"/>
    <w:rsid w:val="00CA4805"/>
    <w:rsid w:val="00CA56B5"/>
    <w:rsid w:val="00CA6487"/>
    <w:rsid w:val="00CA76E1"/>
    <w:rsid w:val="00CB0679"/>
    <w:rsid w:val="00CB1725"/>
    <w:rsid w:val="00CB29A1"/>
    <w:rsid w:val="00CB2A8B"/>
    <w:rsid w:val="00CB2D9C"/>
    <w:rsid w:val="00CB45A5"/>
    <w:rsid w:val="00CB4705"/>
    <w:rsid w:val="00CB641C"/>
    <w:rsid w:val="00CB71FD"/>
    <w:rsid w:val="00CB77E1"/>
    <w:rsid w:val="00CB7E2A"/>
    <w:rsid w:val="00CC0859"/>
    <w:rsid w:val="00CC1629"/>
    <w:rsid w:val="00CC1A00"/>
    <w:rsid w:val="00CC1F09"/>
    <w:rsid w:val="00CC5A51"/>
    <w:rsid w:val="00CC7748"/>
    <w:rsid w:val="00CD05B4"/>
    <w:rsid w:val="00CD6811"/>
    <w:rsid w:val="00CE176F"/>
    <w:rsid w:val="00CE1887"/>
    <w:rsid w:val="00CE5FEF"/>
    <w:rsid w:val="00CE7EF0"/>
    <w:rsid w:val="00CF0247"/>
    <w:rsid w:val="00CF0718"/>
    <w:rsid w:val="00CF07BD"/>
    <w:rsid w:val="00CF1043"/>
    <w:rsid w:val="00CF1BE8"/>
    <w:rsid w:val="00CF2771"/>
    <w:rsid w:val="00CF4BAF"/>
    <w:rsid w:val="00D00F47"/>
    <w:rsid w:val="00D03D92"/>
    <w:rsid w:val="00D04567"/>
    <w:rsid w:val="00D04F1D"/>
    <w:rsid w:val="00D075C0"/>
    <w:rsid w:val="00D10622"/>
    <w:rsid w:val="00D1318B"/>
    <w:rsid w:val="00D15404"/>
    <w:rsid w:val="00D158EE"/>
    <w:rsid w:val="00D17D93"/>
    <w:rsid w:val="00D21F1F"/>
    <w:rsid w:val="00D221E6"/>
    <w:rsid w:val="00D245A1"/>
    <w:rsid w:val="00D2566F"/>
    <w:rsid w:val="00D311C6"/>
    <w:rsid w:val="00D33257"/>
    <w:rsid w:val="00D35C2C"/>
    <w:rsid w:val="00D36EB3"/>
    <w:rsid w:val="00D41AAE"/>
    <w:rsid w:val="00D420D5"/>
    <w:rsid w:val="00D43605"/>
    <w:rsid w:val="00D436FF"/>
    <w:rsid w:val="00D44DFB"/>
    <w:rsid w:val="00D45825"/>
    <w:rsid w:val="00D471A9"/>
    <w:rsid w:val="00D50372"/>
    <w:rsid w:val="00D50450"/>
    <w:rsid w:val="00D51740"/>
    <w:rsid w:val="00D52B20"/>
    <w:rsid w:val="00D52E62"/>
    <w:rsid w:val="00D5310B"/>
    <w:rsid w:val="00D5430F"/>
    <w:rsid w:val="00D554DA"/>
    <w:rsid w:val="00D55909"/>
    <w:rsid w:val="00D57019"/>
    <w:rsid w:val="00D6117F"/>
    <w:rsid w:val="00D63274"/>
    <w:rsid w:val="00D63E7F"/>
    <w:rsid w:val="00D64AC4"/>
    <w:rsid w:val="00D65E81"/>
    <w:rsid w:val="00D65EC8"/>
    <w:rsid w:val="00D70D4A"/>
    <w:rsid w:val="00D70FB2"/>
    <w:rsid w:val="00D72924"/>
    <w:rsid w:val="00D75106"/>
    <w:rsid w:val="00D76191"/>
    <w:rsid w:val="00D773EC"/>
    <w:rsid w:val="00D84D60"/>
    <w:rsid w:val="00D852F2"/>
    <w:rsid w:val="00D86514"/>
    <w:rsid w:val="00D87684"/>
    <w:rsid w:val="00D90031"/>
    <w:rsid w:val="00D908D1"/>
    <w:rsid w:val="00D919F8"/>
    <w:rsid w:val="00D921F8"/>
    <w:rsid w:val="00D9255C"/>
    <w:rsid w:val="00D92D8B"/>
    <w:rsid w:val="00D9364D"/>
    <w:rsid w:val="00D93934"/>
    <w:rsid w:val="00D94487"/>
    <w:rsid w:val="00D94820"/>
    <w:rsid w:val="00D9490D"/>
    <w:rsid w:val="00D9519F"/>
    <w:rsid w:val="00D95F22"/>
    <w:rsid w:val="00D97A0A"/>
    <w:rsid w:val="00DA0453"/>
    <w:rsid w:val="00DA0AB4"/>
    <w:rsid w:val="00DA4348"/>
    <w:rsid w:val="00DA4E64"/>
    <w:rsid w:val="00DA5A50"/>
    <w:rsid w:val="00DA75AC"/>
    <w:rsid w:val="00DB17B1"/>
    <w:rsid w:val="00DB36DE"/>
    <w:rsid w:val="00DB4261"/>
    <w:rsid w:val="00DB4711"/>
    <w:rsid w:val="00DB6844"/>
    <w:rsid w:val="00DB69A2"/>
    <w:rsid w:val="00DB79A8"/>
    <w:rsid w:val="00DC0F93"/>
    <w:rsid w:val="00DC26DF"/>
    <w:rsid w:val="00DC4A00"/>
    <w:rsid w:val="00DD1145"/>
    <w:rsid w:val="00DD3752"/>
    <w:rsid w:val="00DD5AD3"/>
    <w:rsid w:val="00DD6A88"/>
    <w:rsid w:val="00DD79E9"/>
    <w:rsid w:val="00DE0C01"/>
    <w:rsid w:val="00DE2AB3"/>
    <w:rsid w:val="00DE31BF"/>
    <w:rsid w:val="00DE40C2"/>
    <w:rsid w:val="00DE7BA6"/>
    <w:rsid w:val="00DF0504"/>
    <w:rsid w:val="00DF3810"/>
    <w:rsid w:val="00DF3B9A"/>
    <w:rsid w:val="00DF43B9"/>
    <w:rsid w:val="00E01A2A"/>
    <w:rsid w:val="00E03C07"/>
    <w:rsid w:val="00E05C32"/>
    <w:rsid w:val="00E10375"/>
    <w:rsid w:val="00E10729"/>
    <w:rsid w:val="00E125F8"/>
    <w:rsid w:val="00E13A8D"/>
    <w:rsid w:val="00E14352"/>
    <w:rsid w:val="00E14C2C"/>
    <w:rsid w:val="00E178B6"/>
    <w:rsid w:val="00E17CF9"/>
    <w:rsid w:val="00E20144"/>
    <w:rsid w:val="00E20B5A"/>
    <w:rsid w:val="00E214F0"/>
    <w:rsid w:val="00E21E52"/>
    <w:rsid w:val="00E2202D"/>
    <w:rsid w:val="00E2327D"/>
    <w:rsid w:val="00E25943"/>
    <w:rsid w:val="00E25CD3"/>
    <w:rsid w:val="00E27CEE"/>
    <w:rsid w:val="00E3057F"/>
    <w:rsid w:val="00E309E0"/>
    <w:rsid w:val="00E35688"/>
    <w:rsid w:val="00E37982"/>
    <w:rsid w:val="00E40DBD"/>
    <w:rsid w:val="00E411F6"/>
    <w:rsid w:val="00E42F36"/>
    <w:rsid w:val="00E466B7"/>
    <w:rsid w:val="00E51B89"/>
    <w:rsid w:val="00E5325B"/>
    <w:rsid w:val="00E53987"/>
    <w:rsid w:val="00E54D1A"/>
    <w:rsid w:val="00E559EC"/>
    <w:rsid w:val="00E56C14"/>
    <w:rsid w:val="00E6133B"/>
    <w:rsid w:val="00E63F80"/>
    <w:rsid w:val="00E64210"/>
    <w:rsid w:val="00E664D2"/>
    <w:rsid w:val="00E66D5C"/>
    <w:rsid w:val="00E67BB7"/>
    <w:rsid w:val="00E7219B"/>
    <w:rsid w:val="00E73B24"/>
    <w:rsid w:val="00E76CD8"/>
    <w:rsid w:val="00E807A3"/>
    <w:rsid w:val="00E81FC8"/>
    <w:rsid w:val="00E83EBE"/>
    <w:rsid w:val="00E844B6"/>
    <w:rsid w:val="00E847C4"/>
    <w:rsid w:val="00E869AB"/>
    <w:rsid w:val="00E8714E"/>
    <w:rsid w:val="00E9219F"/>
    <w:rsid w:val="00E92CC7"/>
    <w:rsid w:val="00E9359A"/>
    <w:rsid w:val="00E93C4A"/>
    <w:rsid w:val="00E952D7"/>
    <w:rsid w:val="00E9563E"/>
    <w:rsid w:val="00E971B0"/>
    <w:rsid w:val="00E976B5"/>
    <w:rsid w:val="00E97B5E"/>
    <w:rsid w:val="00EA107E"/>
    <w:rsid w:val="00EB0905"/>
    <w:rsid w:val="00EB0926"/>
    <w:rsid w:val="00EB17A1"/>
    <w:rsid w:val="00EB297D"/>
    <w:rsid w:val="00EB3086"/>
    <w:rsid w:val="00EB33A4"/>
    <w:rsid w:val="00EB3C1A"/>
    <w:rsid w:val="00EB7882"/>
    <w:rsid w:val="00EC1E63"/>
    <w:rsid w:val="00EC2FEC"/>
    <w:rsid w:val="00EC54CB"/>
    <w:rsid w:val="00EC5603"/>
    <w:rsid w:val="00EC5FAC"/>
    <w:rsid w:val="00EC6B89"/>
    <w:rsid w:val="00EC6FD1"/>
    <w:rsid w:val="00ED0567"/>
    <w:rsid w:val="00ED0569"/>
    <w:rsid w:val="00ED05CE"/>
    <w:rsid w:val="00ED0ECA"/>
    <w:rsid w:val="00ED2BA0"/>
    <w:rsid w:val="00ED35AF"/>
    <w:rsid w:val="00ED454F"/>
    <w:rsid w:val="00ED4739"/>
    <w:rsid w:val="00ED5347"/>
    <w:rsid w:val="00ED77CE"/>
    <w:rsid w:val="00EE049B"/>
    <w:rsid w:val="00EE0773"/>
    <w:rsid w:val="00EE276F"/>
    <w:rsid w:val="00EE4907"/>
    <w:rsid w:val="00EE7C40"/>
    <w:rsid w:val="00EF11E3"/>
    <w:rsid w:val="00EF30AB"/>
    <w:rsid w:val="00EF3A34"/>
    <w:rsid w:val="00EF4113"/>
    <w:rsid w:val="00EF6935"/>
    <w:rsid w:val="00EF6B22"/>
    <w:rsid w:val="00F001B3"/>
    <w:rsid w:val="00F00402"/>
    <w:rsid w:val="00F00E55"/>
    <w:rsid w:val="00F018DB"/>
    <w:rsid w:val="00F03872"/>
    <w:rsid w:val="00F06185"/>
    <w:rsid w:val="00F06637"/>
    <w:rsid w:val="00F1121E"/>
    <w:rsid w:val="00F11788"/>
    <w:rsid w:val="00F117D5"/>
    <w:rsid w:val="00F1354F"/>
    <w:rsid w:val="00F13C9A"/>
    <w:rsid w:val="00F1683E"/>
    <w:rsid w:val="00F16B0A"/>
    <w:rsid w:val="00F16C2A"/>
    <w:rsid w:val="00F17431"/>
    <w:rsid w:val="00F21F7D"/>
    <w:rsid w:val="00F22F84"/>
    <w:rsid w:val="00F310A3"/>
    <w:rsid w:val="00F31ACB"/>
    <w:rsid w:val="00F32929"/>
    <w:rsid w:val="00F32A73"/>
    <w:rsid w:val="00F331F9"/>
    <w:rsid w:val="00F33C3F"/>
    <w:rsid w:val="00F41C76"/>
    <w:rsid w:val="00F42ED7"/>
    <w:rsid w:val="00F42F5E"/>
    <w:rsid w:val="00F444FE"/>
    <w:rsid w:val="00F446C9"/>
    <w:rsid w:val="00F466B9"/>
    <w:rsid w:val="00F46D1D"/>
    <w:rsid w:val="00F50392"/>
    <w:rsid w:val="00F56D8C"/>
    <w:rsid w:val="00F62374"/>
    <w:rsid w:val="00F6333F"/>
    <w:rsid w:val="00F6565F"/>
    <w:rsid w:val="00F66E71"/>
    <w:rsid w:val="00F71AB0"/>
    <w:rsid w:val="00F72340"/>
    <w:rsid w:val="00F729C6"/>
    <w:rsid w:val="00F72E90"/>
    <w:rsid w:val="00F75852"/>
    <w:rsid w:val="00F771A2"/>
    <w:rsid w:val="00F77858"/>
    <w:rsid w:val="00F81208"/>
    <w:rsid w:val="00F8342F"/>
    <w:rsid w:val="00F83DEC"/>
    <w:rsid w:val="00F86A6F"/>
    <w:rsid w:val="00F912B0"/>
    <w:rsid w:val="00F93DF2"/>
    <w:rsid w:val="00F955F0"/>
    <w:rsid w:val="00F96048"/>
    <w:rsid w:val="00F97A73"/>
    <w:rsid w:val="00FA012E"/>
    <w:rsid w:val="00FA13D3"/>
    <w:rsid w:val="00FA40DE"/>
    <w:rsid w:val="00FA5BDD"/>
    <w:rsid w:val="00FA60DB"/>
    <w:rsid w:val="00FA62A8"/>
    <w:rsid w:val="00FA7EDF"/>
    <w:rsid w:val="00FB1817"/>
    <w:rsid w:val="00FB3C8F"/>
    <w:rsid w:val="00FB45BE"/>
    <w:rsid w:val="00FB4E0E"/>
    <w:rsid w:val="00FB4FC1"/>
    <w:rsid w:val="00FB5814"/>
    <w:rsid w:val="00FB7D81"/>
    <w:rsid w:val="00FC32C1"/>
    <w:rsid w:val="00FC53B2"/>
    <w:rsid w:val="00FC6626"/>
    <w:rsid w:val="00FD02F3"/>
    <w:rsid w:val="00FD25BD"/>
    <w:rsid w:val="00FD57C9"/>
    <w:rsid w:val="00FD717E"/>
    <w:rsid w:val="00FD76D3"/>
    <w:rsid w:val="00FE046D"/>
    <w:rsid w:val="00FE0F60"/>
    <w:rsid w:val="00FE25A4"/>
    <w:rsid w:val="00FE26C4"/>
    <w:rsid w:val="00FE31D4"/>
    <w:rsid w:val="00FE333F"/>
    <w:rsid w:val="00FE39C7"/>
    <w:rsid w:val="00FE4648"/>
    <w:rsid w:val="00FE5FAE"/>
    <w:rsid w:val="00FE6CD1"/>
    <w:rsid w:val="00FE7EEA"/>
    <w:rsid w:val="00FF0053"/>
    <w:rsid w:val="00FF088A"/>
    <w:rsid w:val="00FF46A3"/>
    <w:rsid w:val="00FF5F13"/>
    <w:rsid w:val="00FF6434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  <w:style w:type="character" w:customStyle="1" w:styleId="lt-line-clampline">
    <w:name w:val="lt-line-clamp__line"/>
    <w:basedOn w:val="Fontepargpadro"/>
    <w:rsid w:val="004313E9"/>
  </w:style>
  <w:style w:type="paragraph" w:styleId="Textodenotaderodap">
    <w:name w:val="footnote text"/>
    <w:basedOn w:val="Normal"/>
    <w:link w:val="TextodenotaderodapChar"/>
    <w:semiHidden/>
    <w:unhideWhenUsed/>
    <w:rsid w:val="00A570B2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A570B2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A570B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3B8F0-A13D-445D-8423-2B1E688F2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93</TotalTime>
  <Pages>52</Pages>
  <Words>8249</Words>
  <Characters>44549</Characters>
  <Application>Microsoft Office Word</Application>
  <DocSecurity>0</DocSecurity>
  <Lines>371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52693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19</cp:revision>
  <cp:lastPrinted>2006-08-08T20:14:00Z</cp:lastPrinted>
  <dcterms:created xsi:type="dcterms:W3CDTF">2019-12-17T14:40:00Z</dcterms:created>
  <dcterms:modified xsi:type="dcterms:W3CDTF">2020-02-17T17:07:00Z</dcterms:modified>
</cp:coreProperties>
</file>