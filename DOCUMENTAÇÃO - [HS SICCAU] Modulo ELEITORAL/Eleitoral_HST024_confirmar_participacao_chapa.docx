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4F55704C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614688">
        <w:rPr>
          <w:sz w:val="52"/>
          <w:szCs w:val="52"/>
        </w:rPr>
        <w:t>HST024</w:t>
      </w:r>
      <w:r w:rsidR="00C3388A">
        <w:rPr>
          <w:sz w:val="52"/>
          <w:szCs w:val="52"/>
        </w:rPr>
        <w:t>-</w:t>
      </w:r>
      <w:r w:rsidR="00AD6FB6">
        <w:rPr>
          <w:sz w:val="52"/>
          <w:szCs w:val="52"/>
        </w:rPr>
        <w:t xml:space="preserve"> </w:t>
      </w:r>
      <w:r w:rsidR="00614688">
        <w:rPr>
          <w:sz w:val="52"/>
          <w:szCs w:val="52"/>
        </w:rPr>
        <w:t>Confirmar Participação na Chapa Eleitoral</w:t>
      </w:r>
      <w:r w:rsidR="005E1A06">
        <w:rPr>
          <w:sz w:val="52"/>
          <w:szCs w:val="52"/>
        </w:rPr>
        <w:t xml:space="preserve"> 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2E3A785C" w:rsidR="00A735A5" w:rsidRPr="00BA5059" w:rsidRDefault="009F0298" w:rsidP="00BF5FC3">
            <w:pPr>
              <w:jc w:val="center"/>
            </w:pPr>
            <w:r>
              <w:t>29/10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7C7D3C21" w:rsidR="00A735A5" w:rsidRPr="00BA5059" w:rsidRDefault="00480368" w:rsidP="00BF5FC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008C7B69" w14:textId="26E76464" w:rsidR="00C66EC7" w:rsidRDefault="00C66EC7">
            <w:pPr>
              <w:ind w:left="174"/>
              <w:jc w:val="left"/>
            </w:pPr>
            <w:r>
              <w:t>E</w:t>
            </w:r>
            <w:r w:rsidR="009F0298">
              <w:t>m atendimento à OS 251 - sprint 09</w:t>
            </w:r>
            <w:r>
              <w:t xml:space="preserve">: </w:t>
            </w:r>
          </w:p>
          <w:p w14:paraId="10E3D2AF" w14:textId="152E8109" w:rsidR="00A735A5" w:rsidRPr="00BA5059" w:rsidRDefault="00C66EC7">
            <w:pPr>
              <w:ind w:left="174"/>
              <w:jc w:val="left"/>
            </w:pPr>
            <w:r>
              <w:t xml:space="preserve">- </w:t>
            </w:r>
            <w:r w:rsidR="00076318">
              <w:t>Criação da história.</w:t>
            </w:r>
          </w:p>
        </w:tc>
      </w:tr>
      <w:tr w:rsidR="00C372C2" w14:paraId="5DFBDED7" w14:textId="77777777" w:rsidTr="00C03F98">
        <w:trPr>
          <w:cantSplit/>
          <w:jc w:val="center"/>
        </w:trPr>
        <w:tc>
          <w:tcPr>
            <w:tcW w:w="1589" w:type="dxa"/>
          </w:tcPr>
          <w:p w14:paraId="1C1A4222" w14:textId="4B92F42E" w:rsidR="00C372C2" w:rsidRDefault="00C372C2" w:rsidP="00C372C2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3667CDFF" w14:textId="5FAE6000" w:rsidR="00C372C2" w:rsidRDefault="00C372C2" w:rsidP="00C372C2">
            <w:pPr>
              <w:jc w:val="center"/>
            </w:pPr>
            <w:r>
              <w:t>22/11/2019</w:t>
            </w:r>
          </w:p>
        </w:tc>
        <w:tc>
          <w:tcPr>
            <w:tcW w:w="2405" w:type="dxa"/>
            <w:vAlign w:val="center"/>
          </w:tcPr>
          <w:p w14:paraId="47567997" w14:textId="3FA5D14B" w:rsidR="00C372C2" w:rsidRDefault="00C372C2" w:rsidP="00C372C2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575AF64C" w14:textId="77777777" w:rsidR="00C372C2" w:rsidRDefault="00C372C2" w:rsidP="00C372C2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Atualização do componente de upload nas interfaces </w:t>
            </w:r>
            <w:r w:rsidRPr="00843025">
              <w:rPr>
                <w:color w:val="31849B" w:themeColor="accent5" w:themeShade="BF"/>
              </w:rPr>
              <w:t>[</w:t>
            </w:r>
            <w:r w:rsidRPr="00843025">
              <w:rPr>
                <w:color w:val="31849B" w:themeColor="accent5" w:themeShade="BF"/>
              </w:rPr>
              <w:fldChar w:fldCharType="begin"/>
            </w:r>
            <w:r w:rsidRPr="00843025">
              <w:rPr>
                <w:color w:val="31849B" w:themeColor="accent5" w:themeShade="BF"/>
              </w:rPr>
              <w:instrText xml:space="preserve"> REF _Ref23241788 \r \h </w:instrText>
            </w:r>
            <w:r w:rsidRPr="00843025">
              <w:rPr>
                <w:color w:val="31849B" w:themeColor="accent5" w:themeShade="BF"/>
              </w:rPr>
            </w:r>
            <w:r w:rsidRPr="00843025">
              <w:rPr>
                <w:color w:val="31849B" w:themeColor="accent5" w:themeShade="BF"/>
              </w:rPr>
              <w:fldChar w:fldCharType="separate"/>
            </w:r>
            <w:r w:rsidRPr="00843025">
              <w:rPr>
                <w:color w:val="31849B" w:themeColor="accent5" w:themeShade="BF"/>
              </w:rPr>
              <w:t>P04</w:t>
            </w:r>
            <w:r w:rsidRPr="00843025">
              <w:rPr>
                <w:color w:val="31849B" w:themeColor="accent5" w:themeShade="BF"/>
              </w:rPr>
              <w:fldChar w:fldCharType="end"/>
            </w:r>
            <w:r w:rsidRPr="00843025">
              <w:rPr>
                <w:color w:val="31849B" w:themeColor="accent5" w:themeShade="BF"/>
              </w:rPr>
              <w:t>]</w:t>
            </w:r>
            <w:r>
              <w:t xml:space="preserve"> </w:t>
            </w:r>
            <w:r w:rsidRPr="00843025">
              <w:rPr>
                <w:color w:val="31849B" w:themeColor="accent5" w:themeShade="BF"/>
              </w:rPr>
              <w:t>[</w:t>
            </w:r>
            <w:r w:rsidRPr="00843025">
              <w:rPr>
                <w:color w:val="31849B" w:themeColor="accent5" w:themeShade="BF"/>
              </w:rPr>
              <w:fldChar w:fldCharType="begin"/>
            </w:r>
            <w:r w:rsidRPr="00843025">
              <w:rPr>
                <w:color w:val="31849B" w:themeColor="accent5" w:themeShade="BF"/>
              </w:rPr>
              <w:instrText xml:space="preserve"> REF _Ref23251329 \r \h </w:instrText>
            </w:r>
            <w:r w:rsidRPr="00843025">
              <w:rPr>
                <w:color w:val="31849B" w:themeColor="accent5" w:themeShade="BF"/>
              </w:rPr>
            </w:r>
            <w:r w:rsidRPr="00843025">
              <w:rPr>
                <w:color w:val="31849B" w:themeColor="accent5" w:themeShade="BF"/>
              </w:rPr>
              <w:fldChar w:fldCharType="separate"/>
            </w:r>
            <w:r w:rsidRPr="00843025">
              <w:rPr>
                <w:color w:val="31849B" w:themeColor="accent5" w:themeShade="BF"/>
              </w:rPr>
              <w:t>P05</w:t>
            </w:r>
            <w:r w:rsidRPr="00843025">
              <w:rPr>
                <w:color w:val="31849B" w:themeColor="accent5" w:themeShade="BF"/>
              </w:rPr>
              <w:fldChar w:fldCharType="end"/>
            </w:r>
            <w:r w:rsidRPr="00843025">
              <w:rPr>
                <w:color w:val="31849B" w:themeColor="accent5" w:themeShade="BF"/>
              </w:rPr>
              <w:t>]</w:t>
            </w:r>
            <w:r>
              <w:rPr>
                <w:color w:val="31849B" w:themeColor="accent5" w:themeShade="BF"/>
              </w:rPr>
              <w:t>.</w:t>
            </w:r>
          </w:p>
          <w:p w14:paraId="5B837A68" w14:textId="57A7A975" w:rsidR="00C372C2" w:rsidRDefault="00C372C2" w:rsidP="00C372C2">
            <w:pPr>
              <w:ind w:left="174"/>
              <w:jc w:val="left"/>
            </w:pPr>
            <w:r>
              <w:t xml:space="preserve">Inserção de regra para redimensionamento e corte de foto. </w:t>
            </w:r>
            <w:r w:rsidRPr="00843025">
              <w:rPr>
                <w:color w:val="31849B" w:themeColor="accent5" w:themeShade="BF"/>
              </w:rPr>
              <w:t>[</w:t>
            </w:r>
            <w:r w:rsidRPr="00843025">
              <w:rPr>
                <w:color w:val="31849B" w:themeColor="accent5" w:themeShade="BF"/>
              </w:rPr>
              <w:fldChar w:fldCharType="begin"/>
            </w:r>
            <w:r w:rsidRPr="00843025">
              <w:rPr>
                <w:color w:val="31849B" w:themeColor="accent5" w:themeShade="BF"/>
              </w:rPr>
              <w:instrText xml:space="preserve"> REF _Ref23425089 \r \h </w:instrText>
            </w:r>
            <w:r w:rsidRPr="00843025">
              <w:rPr>
                <w:color w:val="31849B" w:themeColor="accent5" w:themeShade="BF"/>
              </w:rPr>
            </w:r>
            <w:r w:rsidRPr="00843025">
              <w:rPr>
                <w:color w:val="31849B" w:themeColor="accent5" w:themeShade="BF"/>
              </w:rPr>
              <w:fldChar w:fldCharType="separate"/>
            </w:r>
            <w:r w:rsidRPr="00843025">
              <w:rPr>
                <w:color w:val="31849B" w:themeColor="accent5" w:themeShade="BF"/>
              </w:rPr>
              <w:t>2.2.1</w:t>
            </w:r>
            <w:r w:rsidRPr="00843025">
              <w:rPr>
                <w:color w:val="31849B" w:themeColor="accent5" w:themeShade="BF"/>
              </w:rPr>
              <w:fldChar w:fldCharType="end"/>
            </w:r>
            <w:r w:rsidRPr="00843025">
              <w:rPr>
                <w:color w:val="31849B" w:themeColor="accent5" w:themeShade="BF"/>
              </w:rPr>
              <w:t>]</w:t>
            </w:r>
            <w:r>
              <w:rPr>
                <w:color w:val="31849B" w:themeColor="accent5" w:themeShade="BF"/>
              </w:rPr>
              <w:t xml:space="preserve"> </w:t>
            </w:r>
            <w:r>
              <w:t>item “</w:t>
            </w:r>
            <w:r w:rsidRPr="003B5B4E">
              <w:rPr>
                <w:b/>
              </w:rPr>
              <w:t>Foto</w:t>
            </w:r>
            <w:r>
              <w:t>”.</w:t>
            </w:r>
          </w:p>
        </w:tc>
      </w:tr>
      <w:tr w:rsidR="006E3FF3" w14:paraId="52AB31A4" w14:textId="77777777" w:rsidTr="00C03F98">
        <w:trPr>
          <w:cantSplit/>
          <w:jc w:val="center"/>
        </w:trPr>
        <w:tc>
          <w:tcPr>
            <w:tcW w:w="1589" w:type="dxa"/>
          </w:tcPr>
          <w:p w14:paraId="6BB75CFC" w14:textId="31B3F7D1" w:rsidR="006E3FF3" w:rsidRDefault="006E3FF3" w:rsidP="006E3FF3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74772302" w14:textId="039FD885" w:rsidR="006E3FF3" w:rsidRDefault="006E3FF3" w:rsidP="006E3FF3">
            <w:pPr>
              <w:jc w:val="center"/>
            </w:pPr>
            <w:r>
              <w:t>04/12/2019</w:t>
            </w:r>
          </w:p>
        </w:tc>
        <w:tc>
          <w:tcPr>
            <w:tcW w:w="2405" w:type="dxa"/>
            <w:vAlign w:val="center"/>
          </w:tcPr>
          <w:p w14:paraId="1987007C" w14:textId="31FB1521" w:rsidR="006E3FF3" w:rsidRDefault="006E3FF3" w:rsidP="006E3FF3">
            <w:pPr>
              <w:ind w:left="169"/>
              <w:jc w:val="center"/>
            </w:pPr>
            <w:r>
              <w:t>Cláudia Ávila</w:t>
            </w:r>
          </w:p>
        </w:tc>
        <w:tc>
          <w:tcPr>
            <w:tcW w:w="4203" w:type="dxa"/>
          </w:tcPr>
          <w:p w14:paraId="0D478662" w14:textId="7D8FC631" w:rsidR="006E3FF3" w:rsidRDefault="006E3FF3" w:rsidP="006E3FF3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Atualização da regra referente ao tamanho da foto </w:t>
            </w:r>
            <w:r w:rsidRPr="006E3FF3">
              <w:rPr>
                <w:color w:val="31849B" w:themeColor="accent5" w:themeShade="BF"/>
              </w:rPr>
              <w:t>[</w:t>
            </w:r>
            <w:r w:rsidRPr="006E3FF3">
              <w:rPr>
                <w:color w:val="31849B" w:themeColor="accent5" w:themeShade="BF"/>
              </w:rPr>
              <w:fldChar w:fldCharType="begin"/>
            </w:r>
            <w:r w:rsidRPr="006E3FF3">
              <w:rPr>
                <w:color w:val="31849B" w:themeColor="accent5" w:themeShade="BF"/>
              </w:rPr>
              <w:instrText xml:space="preserve"> REF _Ref23425089 \r \h </w:instrText>
            </w:r>
            <w:r w:rsidRPr="006E3FF3">
              <w:rPr>
                <w:color w:val="31849B" w:themeColor="accent5" w:themeShade="BF"/>
              </w:rPr>
            </w:r>
            <w:r w:rsidRPr="006E3FF3">
              <w:rPr>
                <w:color w:val="31849B" w:themeColor="accent5" w:themeShade="BF"/>
              </w:rPr>
              <w:fldChar w:fldCharType="separate"/>
            </w:r>
            <w:r w:rsidRPr="006E3FF3">
              <w:rPr>
                <w:color w:val="31849B" w:themeColor="accent5" w:themeShade="BF"/>
              </w:rPr>
              <w:t>2.2.1</w:t>
            </w:r>
            <w:r w:rsidRPr="006E3FF3">
              <w:rPr>
                <w:color w:val="31849B" w:themeColor="accent5" w:themeShade="BF"/>
              </w:rPr>
              <w:fldChar w:fldCharType="end"/>
            </w:r>
            <w:r w:rsidRPr="006E3FF3">
              <w:rPr>
                <w:color w:val="31849B" w:themeColor="accent5" w:themeShade="BF"/>
              </w:rPr>
              <w:t>]</w:t>
            </w:r>
            <w:r>
              <w:rPr>
                <w:color w:val="31849B" w:themeColor="accent5" w:themeShade="BF"/>
              </w:rPr>
              <w:t xml:space="preserve">; </w:t>
            </w:r>
            <w:r w:rsidRPr="006E3FF3">
              <w:t>e</w:t>
            </w:r>
          </w:p>
          <w:p w14:paraId="3A7D8F40" w14:textId="77777777" w:rsidR="006E3FF3" w:rsidRDefault="006E3FF3" w:rsidP="006E3FF3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Inclusão das mensagens </w:t>
            </w:r>
            <w:r w:rsidRPr="006E3FF3">
              <w:rPr>
                <w:color w:val="31849B" w:themeColor="accent5" w:themeShade="BF"/>
              </w:rPr>
              <w:t>[</w:t>
            </w:r>
            <w:r w:rsidRPr="006E3FF3">
              <w:rPr>
                <w:color w:val="31849B" w:themeColor="accent5" w:themeShade="BF"/>
              </w:rPr>
              <w:fldChar w:fldCharType="begin"/>
            </w:r>
            <w:r w:rsidRPr="006E3FF3">
              <w:rPr>
                <w:color w:val="31849B" w:themeColor="accent5" w:themeShade="BF"/>
              </w:rPr>
              <w:instrText xml:space="preserve"> REF _Ref26365956 \r \h </w:instrText>
            </w:r>
            <w:r w:rsidRPr="006E3FF3">
              <w:rPr>
                <w:color w:val="31849B" w:themeColor="accent5" w:themeShade="BF"/>
              </w:rPr>
            </w:r>
            <w:r w:rsidRPr="006E3FF3">
              <w:rPr>
                <w:color w:val="31849B" w:themeColor="accent5" w:themeShade="BF"/>
              </w:rPr>
              <w:fldChar w:fldCharType="separate"/>
            </w:r>
            <w:r w:rsidRPr="006E3FF3">
              <w:rPr>
                <w:color w:val="31849B" w:themeColor="accent5" w:themeShade="BF"/>
              </w:rPr>
              <w:t>ME015</w:t>
            </w:r>
            <w:r w:rsidRPr="006E3FF3">
              <w:rPr>
                <w:color w:val="31849B" w:themeColor="accent5" w:themeShade="BF"/>
              </w:rPr>
              <w:fldChar w:fldCharType="end"/>
            </w:r>
            <w:r w:rsidRPr="006E3FF3">
              <w:rPr>
                <w:color w:val="31849B" w:themeColor="accent5" w:themeShade="BF"/>
              </w:rPr>
              <w:t>] [</w:t>
            </w:r>
            <w:r w:rsidRPr="006E3FF3">
              <w:rPr>
                <w:color w:val="31849B" w:themeColor="accent5" w:themeShade="BF"/>
              </w:rPr>
              <w:fldChar w:fldCharType="begin"/>
            </w:r>
            <w:r w:rsidRPr="006E3FF3">
              <w:rPr>
                <w:color w:val="31849B" w:themeColor="accent5" w:themeShade="BF"/>
              </w:rPr>
              <w:instrText xml:space="preserve"> REF _Ref26366803 \r \h </w:instrText>
            </w:r>
            <w:r w:rsidRPr="006E3FF3">
              <w:rPr>
                <w:color w:val="31849B" w:themeColor="accent5" w:themeShade="BF"/>
              </w:rPr>
            </w:r>
            <w:r w:rsidRPr="006E3FF3">
              <w:rPr>
                <w:color w:val="31849B" w:themeColor="accent5" w:themeShade="BF"/>
              </w:rPr>
              <w:fldChar w:fldCharType="separate"/>
            </w:r>
            <w:r w:rsidRPr="006E3FF3">
              <w:rPr>
                <w:color w:val="31849B" w:themeColor="accent5" w:themeShade="BF"/>
              </w:rPr>
              <w:t>ME016</w:t>
            </w:r>
            <w:r w:rsidRPr="006E3FF3">
              <w:rPr>
                <w:color w:val="31849B" w:themeColor="accent5" w:themeShade="BF"/>
              </w:rPr>
              <w:fldChar w:fldCharType="end"/>
            </w:r>
            <w:r w:rsidRPr="006E3FF3">
              <w:rPr>
                <w:color w:val="31849B" w:themeColor="accent5" w:themeShade="BF"/>
              </w:rPr>
              <w:t>]</w:t>
            </w:r>
          </w:p>
          <w:p w14:paraId="40671603" w14:textId="48168D70" w:rsidR="001E4C20" w:rsidRDefault="001E4C20" w:rsidP="006E3FF3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Inclusão do campo informações importante </w:t>
            </w:r>
            <w:r w:rsidRPr="001E4C20">
              <w:rPr>
                <w:color w:val="31849B" w:themeColor="accent5" w:themeShade="BF"/>
              </w:rPr>
              <w:t>[</w:t>
            </w:r>
            <w:r w:rsidRPr="001E4C20">
              <w:rPr>
                <w:color w:val="31849B" w:themeColor="accent5" w:themeShade="BF"/>
              </w:rPr>
              <w:fldChar w:fldCharType="begin"/>
            </w:r>
            <w:r w:rsidRPr="001E4C20">
              <w:rPr>
                <w:color w:val="31849B" w:themeColor="accent5" w:themeShade="BF"/>
              </w:rPr>
              <w:instrText xml:space="preserve"> REF _Ref13579930 \r \h </w:instrText>
            </w:r>
            <w:r w:rsidRPr="001E4C20">
              <w:rPr>
                <w:color w:val="31849B" w:themeColor="accent5" w:themeShade="BF"/>
              </w:rPr>
            </w:r>
            <w:r w:rsidRPr="001E4C20">
              <w:rPr>
                <w:color w:val="31849B" w:themeColor="accent5" w:themeShade="BF"/>
              </w:rPr>
              <w:fldChar w:fldCharType="separate"/>
            </w:r>
            <w:r w:rsidRPr="001E4C20">
              <w:rPr>
                <w:color w:val="31849B" w:themeColor="accent5" w:themeShade="BF"/>
              </w:rPr>
              <w:t>P01</w:t>
            </w:r>
            <w:r w:rsidRPr="001E4C20">
              <w:rPr>
                <w:color w:val="31849B" w:themeColor="accent5" w:themeShade="BF"/>
              </w:rPr>
              <w:fldChar w:fldCharType="end"/>
            </w:r>
            <w:r w:rsidRPr="001E4C20">
              <w:rPr>
                <w:color w:val="31849B" w:themeColor="accent5" w:themeShade="BF"/>
              </w:rPr>
              <w:t>] [</w:t>
            </w:r>
            <w:r w:rsidRPr="001E4C20">
              <w:rPr>
                <w:color w:val="31849B" w:themeColor="accent5" w:themeShade="BF"/>
              </w:rPr>
              <w:fldChar w:fldCharType="begin"/>
            </w:r>
            <w:r w:rsidRPr="001E4C20">
              <w:rPr>
                <w:color w:val="31849B" w:themeColor="accent5" w:themeShade="BF"/>
              </w:rPr>
              <w:instrText xml:space="preserve"> REF _Ref23242156 \r \h </w:instrText>
            </w:r>
            <w:r w:rsidRPr="001E4C20">
              <w:rPr>
                <w:color w:val="31849B" w:themeColor="accent5" w:themeShade="BF"/>
              </w:rPr>
            </w:r>
            <w:r w:rsidRPr="001E4C20">
              <w:rPr>
                <w:color w:val="31849B" w:themeColor="accent5" w:themeShade="BF"/>
              </w:rPr>
              <w:fldChar w:fldCharType="separate"/>
            </w:r>
            <w:r w:rsidRPr="001E4C20">
              <w:rPr>
                <w:color w:val="31849B" w:themeColor="accent5" w:themeShade="BF"/>
              </w:rPr>
              <w:t>P02</w:t>
            </w:r>
            <w:r w:rsidRPr="001E4C20">
              <w:rPr>
                <w:color w:val="31849B" w:themeColor="accent5" w:themeShade="BF"/>
              </w:rPr>
              <w:fldChar w:fldCharType="end"/>
            </w:r>
            <w:r w:rsidRPr="001E4C20">
              <w:rPr>
                <w:color w:val="31849B" w:themeColor="accent5" w:themeShade="BF"/>
              </w:rPr>
              <w:t>]</w:t>
            </w:r>
          </w:p>
          <w:p w14:paraId="6B2A5928" w14:textId="25D390CF" w:rsidR="001E4C20" w:rsidRDefault="001E4C20" w:rsidP="006E3FF3">
            <w:pPr>
              <w:ind w:left="174"/>
              <w:jc w:val="left"/>
            </w:pPr>
            <w:r>
              <w:t xml:space="preserve">Inclusão da regra </w:t>
            </w:r>
            <w:r w:rsidRPr="001E4C20">
              <w:rPr>
                <w:color w:val="31849B" w:themeColor="accent5" w:themeShade="BF"/>
              </w:rPr>
              <w:t>[</w:t>
            </w:r>
            <w:r w:rsidRPr="001E4C20">
              <w:rPr>
                <w:color w:val="31849B" w:themeColor="accent5" w:themeShade="BF"/>
              </w:rPr>
              <w:fldChar w:fldCharType="begin"/>
            </w:r>
            <w:r w:rsidRPr="001E4C20">
              <w:rPr>
                <w:color w:val="31849B" w:themeColor="accent5" w:themeShade="BF"/>
              </w:rPr>
              <w:instrText xml:space="preserve"> REF _Ref26374273 \r \h </w:instrText>
            </w:r>
            <w:r w:rsidRPr="001E4C20">
              <w:rPr>
                <w:color w:val="31849B" w:themeColor="accent5" w:themeShade="BF"/>
              </w:rPr>
            </w:r>
            <w:r w:rsidRPr="001E4C20">
              <w:rPr>
                <w:color w:val="31849B" w:themeColor="accent5" w:themeShade="BF"/>
              </w:rPr>
              <w:fldChar w:fldCharType="separate"/>
            </w:r>
            <w:r w:rsidRPr="001E4C20">
              <w:rPr>
                <w:color w:val="31849B" w:themeColor="accent5" w:themeShade="BF"/>
              </w:rPr>
              <w:t>2.6</w:t>
            </w:r>
            <w:r w:rsidRPr="001E4C20">
              <w:rPr>
                <w:color w:val="31849B" w:themeColor="accent5" w:themeShade="BF"/>
              </w:rPr>
              <w:fldChar w:fldCharType="end"/>
            </w:r>
            <w:r w:rsidRPr="001E4C20">
              <w:rPr>
                <w:color w:val="31849B" w:themeColor="accent5" w:themeShade="BF"/>
              </w:rPr>
              <w:t>]</w:t>
            </w:r>
          </w:p>
        </w:tc>
      </w:tr>
      <w:tr w:rsidR="00CD4D97" w14:paraId="091C7AA7" w14:textId="77777777" w:rsidTr="00C03F98">
        <w:trPr>
          <w:cantSplit/>
          <w:jc w:val="center"/>
        </w:trPr>
        <w:tc>
          <w:tcPr>
            <w:tcW w:w="1589" w:type="dxa"/>
          </w:tcPr>
          <w:p w14:paraId="0ADAE0A1" w14:textId="58A9BDC8" w:rsidR="00CD4D97" w:rsidRDefault="00CD4D97" w:rsidP="006E3FF3">
            <w:pPr>
              <w:jc w:val="center"/>
            </w:pPr>
            <w:r>
              <w:t>1.3</w:t>
            </w:r>
          </w:p>
        </w:tc>
        <w:tc>
          <w:tcPr>
            <w:tcW w:w="1425" w:type="dxa"/>
            <w:vAlign w:val="bottom"/>
          </w:tcPr>
          <w:p w14:paraId="09E82F3F" w14:textId="51A25CB2" w:rsidR="00CD4D97" w:rsidRDefault="00CD4D97" w:rsidP="006E3FF3">
            <w:pPr>
              <w:jc w:val="center"/>
            </w:pPr>
            <w:r>
              <w:t>19/12/2019</w:t>
            </w:r>
          </w:p>
        </w:tc>
        <w:tc>
          <w:tcPr>
            <w:tcW w:w="2405" w:type="dxa"/>
            <w:vAlign w:val="center"/>
          </w:tcPr>
          <w:p w14:paraId="2B69448D" w14:textId="07866600" w:rsidR="00CD4D97" w:rsidRDefault="00CD4D97" w:rsidP="006E3FF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0077A5B3" w14:textId="691455C1" w:rsidR="00CD4D97" w:rsidRDefault="00CD4D97" w:rsidP="006E3FF3">
            <w:pPr>
              <w:ind w:left="174"/>
              <w:jc w:val="left"/>
            </w:pPr>
            <w:r>
              <w:t xml:space="preserve">Inclusão das Regras </w:t>
            </w:r>
            <w:r w:rsidRPr="00CD4D97">
              <w:rPr>
                <w:color w:val="31849B" w:themeColor="accent5" w:themeShade="BF"/>
              </w:rPr>
              <w:t>[</w:t>
            </w:r>
            <w:r w:rsidRPr="00CD4D97">
              <w:rPr>
                <w:color w:val="31849B" w:themeColor="accent5" w:themeShade="BF"/>
              </w:rPr>
              <w:fldChar w:fldCharType="begin"/>
            </w:r>
            <w:r w:rsidRPr="00CD4D97">
              <w:rPr>
                <w:color w:val="31849B" w:themeColor="accent5" w:themeShade="BF"/>
              </w:rPr>
              <w:instrText xml:space="preserve"> REF _Ref27652263 \r \h </w:instrText>
            </w:r>
            <w:r w:rsidRPr="00CD4D97">
              <w:rPr>
                <w:color w:val="31849B" w:themeColor="accent5" w:themeShade="BF"/>
              </w:rPr>
            </w:r>
            <w:r w:rsidRPr="00CD4D97">
              <w:rPr>
                <w:color w:val="31849B" w:themeColor="accent5" w:themeShade="BF"/>
              </w:rPr>
              <w:fldChar w:fldCharType="separate"/>
            </w:r>
            <w:r w:rsidRPr="00CD4D97">
              <w:rPr>
                <w:color w:val="31849B" w:themeColor="accent5" w:themeShade="BF"/>
              </w:rPr>
              <w:t>1.6</w:t>
            </w:r>
            <w:r w:rsidRPr="00CD4D97">
              <w:rPr>
                <w:color w:val="31849B" w:themeColor="accent5" w:themeShade="BF"/>
              </w:rPr>
              <w:fldChar w:fldCharType="end"/>
            </w:r>
            <w:r w:rsidRPr="00CD4D97">
              <w:rPr>
                <w:color w:val="31849B" w:themeColor="accent5" w:themeShade="BF"/>
              </w:rPr>
              <w:t>] [</w:t>
            </w:r>
            <w:r w:rsidRPr="00CD4D97">
              <w:rPr>
                <w:color w:val="31849B" w:themeColor="accent5" w:themeShade="BF"/>
              </w:rPr>
              <w:fldChar w:fldCharType="begin"/>
            </w:r>
            <w:r w:rsidRPr="00CD4D97">
              <w:rPr>
                <w:color w:val="31849B" w:themeColor="accent5" w:themeShade="BF"/>
              </w:rPr>
              <w:instrText xml:space="preserve"> REF _Ref27652265 \r \h </w:instrText>
            </w:r>
            <w:r w:rsidRPr="00CD4D97">
              <w:rPr>
                <w:color w:val="31849B" w:themeColor="accent5" w:themeShade="BF"/>
              </w:rPr>
            </w:r>
            <w:r w:rsidRPr="00CD4D97">
              <w:rPr>
                <w:color w:val="31849B" w:themeColor="accent5" w:themeShade="BF"/>
              </w:rPr>
              <w:fldChar w:fldCharType="separate"/>
            </w:r>
            <w:r w:rsidRPr="00CD4D97">
              <w:rPr>
                <w:color w:val="31849B" w:themeColor="accent5" w:themeShade="BF"/>
              </w:rPr>
              <w:t>1.7</w:t>
            </w:r>
            <w:r w:rsidRPr="00CD4D97">
              <w:rPr>
                <w:color w:val="31849B" w:themeColor="accent5" w:themeShade="BF"/>
              </w:rPr>
              <w:fldChar w:fldCharType="end"/>
            </w:r>
            <w:r w:rsidRPr="00CD4D97">
              <w:rPr>
                <w:color w:val="31849B" w:themeColor="accent5" w:themeShade="BF"/>
              </w:rPr>
              <w:t>]</w:t>
            </w:r>
          </w:p>
        </w:tc>
      </w:tr>
      <w:tr w:rsidR="0092131D" w14:paraId="313350EC" w14:textId="77777777" w:rsidTr="00C03F98">
        <w:trPr>
          <w:cantSplit/>
          <w:jc w:val="center"/>
        </w:trPr>
        <w:tc>
          <w:tcPr>
            <w:tcW w:w="1589" w:type="dxa"/>
          </w:tcPr>
          <w:p w14:paraId="405E0FF7" w14:textId="6ACA8779" w:rsidR="0092131D" w:rsidRDefault="0092131D" w:rsidP="006E3FF3">
            <w:pPr>
              <w:jc w:val="center"/>
            </w:pPr>
            <w:r>
              <w:t>1.4</w:t>
            </w:r>
          </w:p>
        </w:tc>
        <w:tc>
          <w:tcPr>
            <w:tcW w:w="1425" w:type="dxa"/>
            <w:vAlign w:val="bottom"/>
          </w:tcPr>
          <w:p w14:paraId="739745B4" w14:textId="1EB4D3AF" w:rsidR="0092131D" w:rsidRDefault="0092131D" w:rsidP="006E3FF3">
            <w:pPr>
              <w:jc w:val="center"/>
            </w:pPr>
            <w:r>
              <w:t>23/01/2020</w:t>
            </w:r>
          </w:p>
        </w:tc>
        <w:tc>
          <w:tcPr>
            <w:tcW w:w="2405" w:type="dxa"/>
            <w:vAlign w:val="center"/>
          </w:tcPr>
          <w:p w14:paraId="0D59F577" w14:textId="63A9A2A0" w:rsidR="0092131D" w:rsidRDefault="0092131D" w:rsidP="006E3FF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4F2A9F6F" w14:textId="0BC433AC" w:rsidR="0092131D" w:rsidRDefault="0092131D" w:rsidP="006E3FF3">
            <w:pPr>
              <w:ind w:left="174"/>
              <w:jc w:val="left"/>
            </w:pPr>
            <w:r>
              <w:t>Inclusão de regra no item [</w:t>
            </w:r>
            <w:r>
              <w:fldChar w:fldCharType="begin"/>
            </w:r>
            <w:r>
              <w:instrText xml:space="preserve"> REF _Ref23425178 \r \h </w:instrText>
            </w:r>
            <w:r>
              <w:fldChar w:fldCharType="separate"/>
            </w:r>
            <w:r>
              <w:t>2.3</w:t>
            </w:r>
            <w:r>
              <w:fldChar w:fldCharType="end"/>
            </w:r>
            <w:r>
              <w:t xml:space="preserve">] para não apresentar componente de uploads. </w:t>
            </w:r>
          </w:p>
        </w:tc>
      </w:tr>
      <w:tr w:rsidR="007C3C97" w14:paraId="0815CE2C" w14:textId="77777777" w:rsidTr="00C03F98">
        <w:trPr>
          <w:cantSplit/>
          <w:jc w:val="center"/>
        </w:trPr>
        <w:tc>
          <w:tcPr>
            <w:tcW w:w="1589" w:type="dxa"/>
          </w:tcPr>
          <w:p w14:paraId="0BC65DF9" w14:textId="3C356AC0" w:rsidR="007C3C97" w:rsidRDefault="007C3C97" w:rsidP="006E3FF3">
            <w:pPr>
              <w:jc w:val="center"/>
            </w:pPr>
            <w:r>
              <w:t>1.5</w:t>
            </w:r>
          </w:p>
        </w:tc>
        <w:tc>
          <w:tcPr>
            <w:tcW w:w="1425" w:type="dxa"/>
            <w:vAlign w:val="bottom"/>
          </w:tcPr>
          <w:p w14:paraId="540FC4C4" w14:textId="0AE76560" w:rsidR="007C3C97" w:rsidRDefault="007C3C97" w:rsidP="006E3FF3">
            <w:pPr>
              <w:jc w:val="center"/>
            </w:pPr>
            <w:r>
              <w:t>28/01/2020</w:t>
            </w:r>
          </w:p>
        </w:tc>
        <w:tc>
          <w:tcPr>
            <w:tcW w:w="2405" w:type="dxa"/>
            <w:vAlign w:val="center"/>
          </w:tcPr>
          <w:p w14:paraId="7BFC6C97" w14:textId="67AB164E" w:rsidR="007C3C97" w:rsidRDefault="007C3C97" w:rsidP="006E3FF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1DDED172" w14:textId="11CC4C5A" w:rsidR="007C3C97" w:rsidRDefault="007C3C97" w:rsidP="006E3FF3">
            <w:pPr>
              <w:ind w:left="174"/>
              <w:jc w:val="left"/>
            </w:pPr>
            <w:r>
              <w:t xml:space="preserve">Adição das mensagens [ME019], [ME020]. </w:t>
            </w:r>
          </w:p>
        </w:tc>
      </w:tr>
      <w:tr w:rsidR="00477910" w14:paraId="68520AE1" w14:textId="77777777" w:rsidTr="00C03F98">
        <w:trPr>
          <w:cantSplit/>
          <w:jc w:val="center"/>
        </w:trPr>
        <w:tc>
          <w:tcPr>
            <w:tcW w:w="1589" w:type="dxa"/>
          </w:tcPr>
          <w:p w14:paraId="105A04E1" w14:textId="1454B1B9" w:rsidR="00477910" w:rsidRDefault="00477910" w:rsidP="006E3FF3">
            <w:pPr>
              <w:jc w:val="center"/>
            </w:pPr>
            <w:r>
              <w:t>1.6</w:t>
            </w:r>
          </w:p>
        </w:tc>
        <w:tc>
          <w:tcPr>
            <w:tcW w:w="1425" w:type="dxa"/>
            <w:vAlign w:val="bottom"/>
          </w:tcPr>
          <w:p w14:paraId="6879F517" w14:textId="0B8B43C4" w:rsidR="00477910" w:rsidRDefault="00477910" w:rsidP="006E3FF3">
            <w:pPr>
              <w:jc w:val="center"/>
            </w:pPr>
            <w:r>
              <w:t>08/04/2020</w:t>
            </w:r>
          </w:p>
        </w:tc>
        <w:tc>
          <w:tcPr>
            <w:tcW w:w="2405" w:type="dxa"/>
            <w:vAlign w:val="center"/>
          </w:tcPr>
          <w:p w14:paraId="29BC6CE4" w14:textId="202575C3" w:rsidR="00477910" w:rsidRDefault="00477910" w:rsidP="006E3FF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3CAA3222" w14:textId="23B9572C" w:rsidR="00477910" w:rsidRDefault="00477910" w:rsidP="006E3FF3">
            <w:pPr>
              <w:ind w:left="174"/>
              <w:jc w:val="left"/>
            </w:pPr>
            <w:r>
              <w:t xml:space="preserve">Refinamento das regras contidas no item </w:t>
            </w:r>
            <w:r>
              <w:fldChar w:fldCharType="begin"/>
            </w:r>
            <w:r>
              <w:instrText xml:space="preserve"> REF _Ref20317324 \r \h </w:instrText>
            </w:r>
            <w:r>
              <w:fldChar w:fldCharType="separate"/>
            </w:r>
            <w:r>
              <w:t>2.1</w:t>
            </w:r>
            <w:r>
              <w:fldChar w:fldCharType="end"/>
            </w:r>
            <w:r>
              <w:t xml:space="preserve">, para envio de e-mails. </w:t>
            </w:r>
          </w:p>
        </w:tc>
      </w:tr>
    </w:tbl>
    <w:p w14:paraId="7FCD6DB3" w14:textId="0BFB233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819D611" w14:textId="77777777" w:rsidR="004A2837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3432525" w:history="1">
        <w:r w:rsidR="004A2837" w:rsidRPr="00E31428">
          <w:rPr>
            <w:rStyle w:val="Hyperlink"/>
            <w:noProof/>
          </w:rPr>
          <w:t>HST-024 – Consultar Convites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_Toc23432525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4</w:t>
        </w:r>
        <w:r w:rsidR="004A2837">
          <w:rPr>
            <w:noProof/>
            <w:webHidden/>
          </w:rPr>
          <w:fldChar w:fldCharType="end"/>
        </w:r>
      </w:hyperlink>
    </w:p>
    <w:p w14:paraId="22362D15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26" w:history="1">
        <w:r w:rsidR="004A2837" w:rsidRPr="00E31428">
          <w:rPr>
            <w:rStyle w:val="Hyperlink"/>
            <w:noProof/>
          </w:rPr>
          <w:t>COMO Profissional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_Toc23432526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4</w:t>
        </w:r>
        <w:r w:rsidR="004A2837">
          <w:rPr>
            <w:noProof/>
            <w:webHidden/>
          </w:rPr>
          <w:fldChar w:fldCharType="end"/>
        </w:r>
      </w:hyperlink>
    </w:p>
    <w:p w14:paraId="136C4F7B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27" w:history="1">
        <w:r w:rsidR="004A2837" w:rsidRPr="00E31428">
          <w:rPr>
            <w:rStyle w:val="Hyperlink"/>
            <w:noProof/>
          </w:rPr>
          <w:t>QUERO acessar a tela de consultar convites para membro da chapa eleitoral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_Toc23432527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4</w:t>
        </w:r>
        <w:r w:rsidR="004A2837">
          <w:rPr>
            <w:noProof/>
            <w:webHidden/>
          </w:rPr>
          <w:fldChar w:fldCharType="end"/>
        </w:r>
      </w:hyperlink>
    </w:p>
    <w:p w14:paraId="3D31D4C9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28" w:history="1">
        <w:r w:rsidR="004A2837" w:rsidRPr="00E31428">
          <w:rPr>
            <w:rStyle w:val="Hyperlink"/>
            <w:noProof/>
          </w:rPr>
          <w:t>PARA Consultar, aceitar e recusar convite para participar da chapa eleitoral do Sistema Eleitoral.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_Toc23432528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4</w:t>
        </w:r>
        <w:r w:rsidR="004A2837">
          <w:rPr>
            <w:noProof/>
            <w:webHidden/>
          </w:rPr>
          <w:fldChar w:fldCharType="end"/>
        </w:r>
      </w:hyperlink>
    </w:p>
    <w:p w14:paraId="3BBCF837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29" w:history="1">
        <w:r w:rsidR="004A2837" w:rsidRPr="00E31428">
          <w:rPr>
            <w:rStyle w:val="Hyperlink"/>
            <w:noProof/>
          </w:rPr>
          <w:t>PROTÓTIPO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_Toc23432529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4</w:t>
        </w:r>
        <w:r w:rsidR="004A2837">
          <w:rPr>
            <w:noProof/>
            <w:webHidden/>
          </w:rPr>
          <w:fldChar w:fldCharType="end"/>
        </w:r>
      </w:hyperlink>
    </w:p>
    <w:p w14:paraId="5B8B1D9C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30" w:history="1">
        <w:r w:rsidR="004A2837" w:rsidRPr="00E31428">
          <w:rPr>
            <w:rStyle w:val="Hyperlink"/>
            <w:noProof/>
          </w:rPr>
          <w:t>CRITÉRIOS DE ACEITE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_Toc23432530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18</w:t>
        </w:r>
        <w:r w:rsidR="004A2837">
          <w:rPr>
            <w:noProof/>
            <w:webHidden/>
          </w:rPr>
          <w:fldChar w:fldCharType="end"/>
        </w:r>
      </w:hyperlink>
    </w:p>
    <w:p w14:paraId="02FBDC64" w14:textId="77777777" w:rsidR="004A2837" w:rsidRDefault="00E975F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432531" w:history="1">
        <w:r w:rsidR="004A2837" w:rsidRPr="00E31428">
          <w:rPr>
            <w:rStyle w:val="Hyperlink"/>
            <w:noProof/>
          </w:rPr>
          <w:t>INFORMAÇÕES COMPLEMENTARES</w:t>
        </w:r>
        <w:r w:rsidR="004A2837">
          <w:rPr>
            <w:noProof/>
            <w:webHidden/>
          </w:rPr>
          <w:tab/>
        </w:r>
        <w:r w:rsidR="004A2837">
          <w:rPr>
            <w:noProof/>
            <w:webHidden/>
          </w:rPr>
          <w:fldChar w:fldCharType="begin"/>
        </w:r>
        <w:r w:rsidR="004A2837">
          <w:rPr>
            <w:noProof/>
            <w:webHidden/>
          </w:rPr>
          <w:instrText xml:space="preserve"> PAGEREF _Toc23432531 \h </w:instrText>
        </w:r>
        <w:r w:rsidR="004A2837">
          <w:rPr>
            <w:noProof/>
            <w:webHidden/>
          </w:rPr>
        </w:r>
        <w:r w:rsidR="004A2837">
          <w:rPr>
            <w:noProof/>
            <w:webHidden/>
          </w:rPr>
          <w:fldChar w:fldCharType="separate"/>
        </w:r>
        <w:r w:rsidR="004A2837">
          <w:rPr>
            <w:noProof/>
            <w:webHidden/>
          </w:rPr>
          <w:t>29</w:t>
        </w:r>
        <w:r w:rsidR="004A2837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6F0EA7AC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3432525"/>
      <w:r w:rsidR="00CE176F">
        <w:lastRenderedPageBreak/>
        <w:t>HST</w:t>
      </w:r>
      <w:r w:rsidR="00C03F98">
        <w:t>-</w:t>
      </w:r>
      <w:r w:rsidR="00AF2B52">
        <w:t>0</w:t>
      </w:r>
      <w:r w:rsidR="00FC1932">
        <w:t>24</w:t>
      </w:r>
      <w:r w:rsidR="0035649F">
        <w:t xml:space="preserve"> –</w:t>
      </w:r>
      <w:r w:rsidR="003678DF">
        <w:t xml:space="preserve"> Consultar</w:t>
      </w:r>
      <w:r w:rsidR="00FC1932">
        <w:t xml:space="preserve"> Convites</w:t>
      </w:r>
      <w:bookmarkEnd w:id="4"/>
      <w:r w:rsidR="00C408B3">
        <w:t xml:space="preserve">  </w:t>
      </w:r>
      <w:r w:rsidR="005E1A06">
        <w:t xml:space="preserve"> </w:t>
      </w:r>
    </w:p>
    <w:p w14:paraId="37D34CD1" w14:textId="5F374DC4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3432526"/>
      <w:r w:rsidRPr="000628DE">
        <w:t>COMO</w:t>
      </w:r>
      <w:r w:rsidR="00C64B05" w:rsidRPr="000628DE">
        <w:t xml:space="preserve"> </w:t>
      </w:r>
      <w:r w:rsidR="00C408B3">
        <w:rPr>
          <w:b w:val="0"/>
        </w:rPr>
        <w:t>Profissional</w:t>
      </w:r>
      <w:bookmarkEnd w:id="5"/>
    </w:p>
    <w:p w14:paraId="3D5FB393" w14:textId="3939C268" w:rsidR="002863AB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3432527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EB5A96">
        <w:rPr>
          <w:b w:val="0"/>
        </w:rPr>
        <w:t>tela</w:t>
      </w:r>
      <w:r w:rsidR="003F78ED">
        <w:rPr>
          <w:b w:val="0"/>
        </w:rPr>
        <w:t xml:space="preserve"> d</w:t>
      </w:r>
      <w:r w:rsidR="002863AB">
        <w:rPr>
          <w:b w:val="0"/>
        </w:rPr>
        <w:t xml:space="preserve">e </w:t>
      </w:r>
      <w:r w:rsidR="003C11BA">
        <w:rPr>
          <w:b w:val="0"/>
        </w:rPr>
        <w:t>consultar</w:t>
      </w:r>
      <w:r w:rsidR="00C408B3">
        <w:rPr>
          <w:b w:val="0"/>
        </w:rPr>
        <w:t xml:space="preserve"> convite</w:t>
      </w:r>
      <w:r w:rsidR="003C11BA">
        <w:rPr>
          <w:b w:val="0"/>
        </w:rPr>
        <w:t>s para membro da chapa</w:t>
      </w:r>
      <w:r w:rsidR="00C408B3">
        <w:rPr>
          <w:b w:val="0"/>
        </w:rPr>
        <w:t xml:space="preserve"> eleitoral</w:t>
      </w:r>
      <w:bookmarkEnd w:id="6"/>
    </w:p>
    <w:p w14:paraId="38E7497A" w14:textId="41396904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3432528"/>
      <w:r>
        <w:t>PAR</w:t>
      </w:r>
      <w:r w:rsidR="00CE176F" w:rsidRPr="000628DE">
        <w:t>A</w:t>
      </w:r>
      <w:r w:rsidR="005A4527" w:rsidRPr="000628DE">
        <w:t xml:space="preserve"> </w:t>
      </w:r>
      <w:r w:rsidR="003C11BA">
        <w:rPr>
          <w:b w:val="0"/>
        </w:rPr>
        <w:t>Consultar, aceitar e</w:t>
      </w:r>
      <w:r w:rsidR="00C408B3">
        <w:rPr>
          <w:b w:val="0"/>
        </w:rPr>
        <w:t xml:space="preserve"> recusar</w:t>
      </w:r>
      <w:r>
        <w:rPr>
          <w:b w:val="0"/>
        </w:rPr>
        <w:t xml:space="preserve"> </w:t>
      </w:r>
      <w:r w:rsidR="003C11BA">
        <w:rPr>
          <w:b w:val="0"/>
        </w:rPr>
        <w:t>convite para participar da</w:t>
      </w:r>
      <w:r w:rsidR="00C408B3">
        <w:rPr>
          <w:b w:val="0"/>
        </w:rPr>
        <w:t xml:space="preserve"> c</w:t>
      </w:r>
      <w:r w:rsidR="003C11BA">
        <w:rPr>
          <w:b w:val="0"/>
        </w:rPr>
        <w:t>hapa</w:t>
      </w:r>
      <w:r w:rsidR="00C408B3">
        <w:rPr>
          <w:b w:val="0"/>
        </w:rPr>
        <w:t xml:space="preserve"> eleitoral</w:t>
      </w:r>
      <w:r>
        <w:rPr>
          <w:b w:val="0"/>
        </w:rPr>
        <w:t xml:space="preserve"> do Sistema Eleitoral</w:t>
      </w:r>
      <w:r w:rsidR="001D510C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3432529"/>
      <w:r>
        <w:t>PROTÓTIPO</w:t>
      </w:r>
      <w:bookmarkEnd w:id="8"/>
      <w:bookmarkEnd w:id="9"/>
    </w:p>
    <w:p w14:paraId="4AD30F2F" w14:textId="6A5608E3" w:rsidR="00D471A9" w:rsidRDefault="00BE3254" w:rsidP="007112FF">
      <w:pPr>
        <w:pStyle w:val="EstiloPrototipo3"/>
        <w:numPr>
          <w:ilvl w:val="0"/>
          <w:numId w:val="5"/>
        </w:numPr>
      </w:pPr>
      <w:bookmarkStart w:id="10" w:name="_Ref13579930"/>
      <w:r>
        <w:t>Convite</w:t>
      </w:r>
      <w:r w:rsidR="00FF50A1">
        <w:t>s</w:t>
      </w:r>
      <w:r w:rsidR="00B57EAB">
        <w:t xml:space="preserve"> Para Membro</w:t>
      </w:r>
      <w:r w:rsidR="00FF50A1">
        <w:t>s</w:t>
      </w:r>
      <w:r w:rsidR="00B57EAB">
        <w:t xml:space="preserve"> da C</w:t>
      </w:r>
      <w:r w:rsidR="00FF50A1">
        <w:t>hapa</w:t>
      </w:r>
      <w:r w:rsidR="00B57EAB">
        <w:t xml:space="preserve"> Eleitoral</w:t>
      </w:r>
      <w:r w:rsidR="001D510C" w:rsidRPr="00552B0C">
        <w:t>:</w:t>
      </w:r>
      <w:bookmarkEnd w:id="10"/>
    </w:p>
    <w:p w14:paraId="7D7D9C44" w14:textId="6C1D519C" w:rsidR="00123666" w:rsidRDefault="00123666" w:rsidP="00123666">
      <w:pPr>
        <w:pStyle w:val="EstiloPrototipo3"/>
      </w:pPr>
      <w:r>
        <w:rPr>
          <w:noProof/>
        </w:rPr>
        <w:drawing>
          <wp:inline distT="0" distB="0" distL="0" distR="0" wp14:anchorId="3BD0C914" wp14:editId="7FB7FB28">
            <wp:extent cx="5760085" cy="49256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clui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ABD" w14:textId="3E570D27" w:rsidR="001B762F" w:rsidRPr="00552B0C" w:rsidRDefault="00123666" w:rsidP="001B762F">
      <w:pPr>
        <w:pStyle w:val="EstiloPrototipo3"/>
      </w:pPr>
      <w:r>
        <w:rPr>
          <w:noProof/>
        </w:rPr>
        <w:lastRenderedPageBreak/>
        <w:drawing>
          <wp:inline distT="0" distB="0" distL="0" distR="0" wp14:anchorId="2CA05DAC" wp14:editId="0FC3B9A8">
            <wp:extent cx="5760085" cy="49256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lui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57B" w14:textId="62B60F80" w:rsidR="00DE0C01" w:rsidRDefault="00DE0C01" w:rsidP="007C051C">
      <w:pPr>
        <w:pStyle w:val="EstiloPrototipo3"/>
      </w:pPr>
    </w:p>
    <w:p w14:paraId="67CFB31E" w14:textId="005A520F" w:rsidR="00DE0C01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72CCE856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FDE87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4B7BBC1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FA1EC8" w14:textId="2F047A4E" w:rsidR="001F430F" w:rsidRDefault="00AA298A" w:rsidP="00793382">
            <w:pPr>
              <w:pStyle w:val="PargrafodaLista"/>
              <w:spacing w:before="60" w:after="60"/>
              <w:ind w:left="720"/>
              <w:jc w:val="center"/>
              <w:rPr>
                <w:sz w:val="24"/>
                <w:szCs w:val="24"/>
              </w:rPr>
            </w:pPr>
            <w:r w:rsidRPr="00793382"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>Exibir Convite</w:t>
            </w:r>
            <w:r w:rsidR="00B91447"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>s Para Chapa</w:t>
            </w:r>
            <w:r w:rsidRPr="00793382"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 xml:space="preserve"> Eleitoral</w:t>
            </w:r>
          </w:p>
        </w:tc>
      </w:tr>
      <w:tr w:rsidR="001F430F" w:rsidRPr="00FD775E" w14:paraId="7DCCE2F5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B717D1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196917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2E1921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2AE443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7BACD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DA3DE5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296C9E9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9F19D5" w:rsidRPr="00EC175D" w14:paraId="74C5AB8C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40BBC5" w14:textId="04EDF044" w:rsidR="009F19D5" w:rsidRPr="00EC175D" w:rsidRDefault="009F19D5" w:rsidP="009F19D5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707512" w14:textId="23CE3274" w:rsidR="009F19D5" w:rsidRPr="00EC175D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descritivo</w:t>
            </w:r>
          </w:p>
        </w:tc>
        <w:tc>
          <w:tcPr>
            <w:tcW w:w="1306" w:type="dxa"/>
            <w:gridSpan w:val="2"/>
          </w:tcPr>
          <w:p w14:paraId="3A47FACC" w14:textId="621721B8" w:rsidR="009F19D5" w:rsidRPr="00EC175D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texto informativo sobre os convites</w:t>
            </w:r>
          </w:p>
        </w:tc>
        <w:tc>
          <w:tcPr>
            <w:tcW w:w="1246" w:type="dxa"/>
          </w:tcPr>
          <w:p w14:paraId="766D33FB" w14:textId="2A57E877" w:rsidR="009F19D5" w:rsidRPr="00EC175D" w:rsidRDefault="003071D7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B5B7E40" w14:textId="731216A0" w:rsidR="009F19D5" w:rsidRPr="00EC175D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0072CE6" w14:textId="77777777" w:rsidR="009F19D5" w:rsidRPr="00EC175D" w:rsidRDefault="009F19D5" w:rsidP="009F19D5">
            <w:pPr>
              <w:pStyle w:val="PargrafodaLista"/>
              <w:widowControl/>
              <w:autoSpaceDE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1690436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79F1D07D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66EB87CD" w14:textId="54318895" w:rsidR="00DF4B71" w:rsidRPr="00DF4B71" w:rsidRDefault="00DF4B71" w:rsidP="00DF4B71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B44A9" w:rsidRPr="00EC175D" w14:paraId="107C13AF" w14:textId="77777777" w:rsidTr="00884D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49C0517" w14:textId="3DB59724" w:rsidR="009B44A9" w:rsidRPr="00EC175D" w:rsidRDefault="00B0760F" w:rsidP="009B44A9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>Informações da Chapa</w:t>
            </w:r>
          </w:p>
        </w:tc>
      </w:tr>
      <w:tr w:rsidR="009F19D5" w:rsidRPr="00EC175D" w14:paraId="4CE1DA6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E996D4" w14:textId="77777777" w:rsidR="009F19D5" w:rsidRPr="00EC175D" w:rsidRDefault="009F19D5" w:rsidP="009F19D5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4C11FE" w14:textId="68941CA0" w:rsidR="009F19D5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do Responsável</w:t>
            </w:r>
          </w:p>
        </w:tc>
        <w:tc>
          <w:tcPr>
            <w:tcW w:w="1306" w:type="dxa"/>
            <w:gridSpan w:val="2"/>
          </w:tcPr>
          <w:p w14:paraId="2A5B01FC" w14:textId="0C06E197" w:rsidR="009F19D5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 xml:space="preserve">Retorna o nome do responsável pela chapa </w:t>
            </w:r>
            <w:r>
              <w:rPr>
                <w:sz w:val="20"/>
              </w:rPr>
              <w:lastRenderedPageBreak/>
              <w:t>de acordo com a base do SICCAU.</w:t>
            </w:r>
          </w:p>
        </w:tc>
        <w:tc>
          <w:tcPr>
            <w:tcW w:w="1246" w:type="dxa"/>
          </w:tcPr>
          <w:p w14:paraId="0067E9AE" w14:textId="20F7C102" w:rsidR="009F19D5" w:rsidRPr="00EC175D" w:rsidRDefault="003071D7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D7C767A" w14:textId="6B4E6E56" w:rsidR="009F19D5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AD9FDFE" w14:textId="3AEBC5F7" w:rsidR="009F19D5" w:rsidRPr="00EC175D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D2389B8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539AC6FA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37F1A8B4" w14:textId="52927170" w:rsidR="00DF4B71" w:rsidRPr="00DF4B71" w:rsidRDefault="00DF4B71" w:rsidP="00DF4B71">
            <w:pPr>
              <w:spacing w:before="60" w:after="60"/>
              <w:contextualSpacing/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F19D5" w:rsidRPr="00EC175D" w14:paraId="7A3AF0CE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7964E19" w14:textId="77777777" w:rsidR="009F19D5" w:rsidRPr="00EC175D" w:rsidRDefault="009F19D5" w:rsidP="009F19D5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C3EE8ED" w14:textId="7ADB6DF6" w:rsidR="009F19D5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Plataforma Eleitoral</w:t>
            </w:r>
          </w:p>
        </w:tc>
        <w:tc>
          <w:tcPr>
            <w:tcW w:w="1306" w:type="dxa"/>
            <w:gridSpan w:val="2"/>
          </w:tcPr>
          <w:p w14:paraId="247AAFC1" w14:textId="48090E1C" w:rsidR="009F19D5" w:rsidRDefault="009F19D5" w:rsidP="009F19D5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Habilita um link na palavra “Visualizar”, onde será apresentado um pop-up com a plataforma eleitoral da chapa</w:t>
            </w:r>
          </w:p>
        </w:tc>
        <w:tc>
          <w:tcPr>
            <w:tcW w:w="1246" w:type="dxa"/>
          </w:tcPr>
          <w:p w14:paraId="11B548EC" w14:textId="1DD20B1B" w:rsidR="009F19D5" w:rsidRPr="00EC175D" w:rsidRDefault="003071D7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2BB35FC" w14:textId="7A6F3FAB" w:rsidR="009F19D5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31303DA" w14:textId="18EA7A09" w:rsidR="009F19D5" w:rsidRPr="00EC175D" w:rsidRDefault="009F19D5" w:rsidP="009F19D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DBE8EC1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5716BB37" w14:textId="77777777" w:rsidR="009F19D5" w:rsidRDefault="009F19D5" w:rsidP="009F19D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Somente Leitura: </w:t>
            </w:r>
            <w:r w:rsidR="0005386F">
              <w:rPr>
                <w:sz w:val="18"/>
                <w:szCs w:val="18"/>
              </w:rPr>
              <w:t>Não</w:t>
            </w:r>
          </w:p>
          <w:p w14:paraId="5B878D0C" w14:textId="616FF486" w:rsidR="00DF4B71" w:rsidRPr="00DF4B71" w:rsidRDefault="00DF4B71" w:rsidP="00DF4B71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106DE" w:rsidRPr="00EC175D" w14:paraId="4D254AEB" w14:textId="77777777" w:rsidTr="00295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DEE5DE" w14:textId="56F00324" w:rsidR="00F106DE" w:rsidRPr="00F106DE" w:rsidRDefault="00F106DE" w:rsidP="00F106DE">
            <w:pPr>
              <w:pStyle w:val="PargrafodaLista"/>
              <w:widowControl/>
              <w:autoSpaceDE/>
              <w:adjustRightInd/>
              <w:spacing w:before="60" w:after="60"/>
              <w:ind w:left="232"/>
              <w:contextualSpacing/>
              <w:jc w:val="center"/>
              <w:rPr>
                <w:b/>
                <w:bCs/>
                <w:sz w:val="18"/>
                <w:szCs w:val="18"/>
              </w:rPr>
            </w:pPr>
            <w:r w:rsidRPr="00F106DE">
              <w:rPr>
                <w:b/>
                <w:bCs/>
                <w:sz w:val="18"/>
                <w:szCs w:val="18"/>
              </w:rPr>
              <w:t>Informações para participação da chapa</w:t>
            </w:r>
          </w:p>
        </w:tc>
      </w:tr>
      <w:tr w:rsidR="003071D7" w:rsidRPr="00EC175D" w14:paraId="1E50C35F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132385" w14:textId="77777777" w:rsidR="003071D7" w:rsidRPr="00EC175D" w:rsidRDefault="003071D7" w:rsidP="003071D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468706" w14:textId="1C74689F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Participação</w:t>
            </w:r>
          </w:p>
        </w:tc>
        <w:tc>
          <w:tcPr>
            <w:tcW w:w="1306" w:type="dxa"/>
            <w:gridSpan w:val="2"/>
          </w:tcPr>
          <w:p w14:paraId="29B6C5A0" w14:textId="11BC4108" w:rsidR="003071D7" w:rsidRDefault="003071D7" w:rsidP="003071D7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Apresenta o tipo de participação que o convidado irá exercer na chapa</w:t>
            </w:r>
          </w:p>
        </w:tc>
        <w:tc>
          <w:tcPr>
            <w:tcW w:w="1246" w:type="dxa"/>
          </w:tcPr>
          <w:p w14:paraId="63C859CC" w14:textId="6BE08E41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C3AA72A" w14:textId="77777777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Titular </w:t>
            </w:r>
          </w:p>
          <w:p w14:paraId="6596A663" w14:textId="77777777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1829DCAD" w14:textId="679E14A1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  <w:gridSpan w:val="2"/>
          </w:tcPr>
          <w:p w14:paraId="19038C1A" w14:textId="453FDC8C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6926C9C" w14:textId="77777777" w:rsidR="003071D7" w:rsidRDefault="003071D7" w:rsidP="003071D7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1F049C7D" w14:textId="77777777" w:rsidR="003071D7" w:rsidRDefault="003071D7" w:rsidP="003071D7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38227E37" w14:textId="77323BC6" w:rsidR="00DF4B71" w:rsidRPr="00DF4B71" w:rsidRDefault="00DF4B71" w:rsidP="00DF4B71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071D7" w:rsidRPr="00EC175D" w14:paraId="23B6E494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F896DD" w14:textId="77777777" w:rsidR="003071D7" w:rsidRPr="00EC175D" w:rsidRDefault="003071D7" w:rsidP="003071D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C06065" w14:textId="6267CD93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Posição   na Chapa</w:t>
            </w:r>
          </w:p>
        </w:tc>
        <w:tc>
          <w:tcPr>
            <w:tcW w:w="1306" w:type="dxa"/>
            <w:gridSpan w:val="2"/>
          </w:tcPr>
          <w:p w14:paraId="533EE0CD" w14:textId="4E306BF8" w:rsidR="003071D7" w:rsidRDefault="003071D7" w:rsidP="003071D7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Apresenta a posição que o membro irá estar na ch</w:t>
            </w:r>
            <w:r w:rsidR="00733C96">
              <w:rPr>
                <w:sz w:val="20"/>
              </w:rPr>
              <w:t>apa, conforme cadastro na HST021 ou HST022</w:t>
            </w:r>
            <w:r>
              <w:rPr>
                <w:sz w:val="20"/>
              </w:rPr>
              <w:t>.</w:t>
            </w:r>
          </w:p>
        </w:tc>
        <w:tc>
          <w:tcPr>
            <w:tcW w:w="1246" w:type="dxa"/>
          </w:tcPr>
          <w:p w14:paraId="2E42F7B5" w14:textId="3C662040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A25AF6C" w14:textId="77777777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72C7A5D0" w14:textId="77777777" w:rsidR="003071D7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51105CB1" w14:textId="77777777" w:rsidR="003071D7" w:rsidRDefault="003071D7" w:rsidP="003071D7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5D2C1416" w14:textId="77777777" w:rsidR="003071D7" w:rsidRDefault="003071D7" w:rsidP="003071D7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703105C2" w14:textId="50E56CD8" w:rsidR="00DF4B71" w:rsidRPr="00DF4B71" w:rsidRDefault="00DF4B71" w:rsidP="00DF4B71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071D7" w:rsidRPr="00EC175D" w14:paraId="0430C86A" w14:textId="77777777" w:rsidTr="001F4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7D175BFC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3071D7" w:rsidRPr="00EC175D" w14:paraId="2CD00A54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E853358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70F9095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6B2A8742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993D4BA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754D730" w14:textId="77777777" w:rsidR="003071D7" w:rsidRPr="00EC175D" w:rsidRDefault="003071D7" w:rsidP="003071D7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3071D7" w:rsidRPr="00EC175D" w14:paraId="3B2DE575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42913B4" w14:textId="77777777" w:rsidR="003071D7" w:rsidRPr="00EC175D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E5BC66" w14:textId="4227A0A1" w:rsidR="003071D7" w:rsidRPr="00EC175D" w:rsidRDefault="003071D7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Aceitar</w:t>
            </w:r>
          </w:p>
        </w:tc>
        <w:tc>
          <w:tcPr>
            <w:tcW w:w="2417" w:type="dxa"/>
            <w:gridSpan w:val="3"/>
          </w:tcPr>
          <w:p w14:paraId="6679975A" w14:textId="388DCBA1" w:rsidR="003071D7" w:rsidRPr="00EC175D" w:rsidRDefault="008E5527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aceitar um convite, o sistema redireciona o usuário para a interface 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8E5527">
              <w:rPr>
                <w:color w:val="31849B" w:themeColor="accent5" w:themeShade="BF"/>
                <w:sz w:val="18"/>
                <w:szCs w:val="18"/>
              </w:rPr>
              <w:instrText xml:space="preserve"> REF _Ref23241788 \r \h </w:instrText>
            </w:r>
            <w:r w:rsidRPr="008E5527">
              <w:rPr>
                <w:color w:val="31849B" w:themeColor="accent5" w:themeShade="BF"/>
                <w:sz w:val="18"/>
                <w:szCs w:val="18"/>
              </w:rPr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8E5527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8E5527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sz w:val="18"/>
                <w:szCs w:val="18"/>
              </w:rPr>
              <w:t xml:space="preserve"> ou 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8E5527">
              <w:rPr>
                <w:color w:val="31849B" w:themeColor="accent5" w:themeShade="BF"/>
                <w:sz w:val="18"/>
                <w:szCs w:val="18"/>
              </w:rPr>
              <w:instrText xml:space="preserve"> REF _Ref23251329 \r \h </w:instrText>
            </w:r>
            <w:r w:rsidRPr="008E5527">
              <w:rPr>
                <w:color w:val="31849B" w:themeColor="accent5" w:themeShade="BF"/>
                <w:sz w:val="18"/>
                <w:szCs w:val="18"/>
              </w:rPr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8E5527">
              <w:rPr>
                <w:color w:val="31849B" w:themeColor="accent5" w:themeShade="BF"/>
                <w:sz w:val="18"/>
                <w:szCs w:val="18"/>
              </w:rPr>
              <w:t>P05</w:t>
            </w:r>
            <w:r w:rsidRPr="008E552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8E552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61B0531A" w14:textId="77777777" w:rsidR="003071D7" w:rsidRPr="00EC175D" w:rsidRDefault="003071D7" w:rsidP="003071D7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70EC81" w14:textId="28C3948B" w:rsidR="003071D7" w:rsidRPr="009122E8" w:rsidRDefault="00EA64A1" w:rsidP="00984D55">
            <w:pPr>
              <w:spacing w:before="60" w:after="60"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="00984D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84D55">
              <w:rPr>
                <w:color w:val="31849B" w:themeColor="accent5" w:themeShade="BF"/>
                <w:sz w:val="18"/>
                <w:szCs w:val="18"/>
              </w:rPr>
              <w:instrText xml:space="preserve"> REF _Ref20317498 \r \h </w:instrText>
            </w:r>
            <w:r w:rsidR="00984D55">
              <w:rPr>
                <w:color w:val="31849B" w:themeColor="accent5" w:themeShade="BF"/>
                <w:sz w:val="18"/>
                <w:szCs w:val="18"/>
              </w:rPr>
            </w:r>
            <w:r w:rsidR="00984D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84D55">
              <w:rPr>
                <w:color w:val="31849B" w:themeColor="accent5" w:themeShade="BF"/>
                <w:sz w:val="18"/>
                <w:szCs w:val="18"/>
              </w:rPr>
              <w:t>2.1.1</w:t>
            </w:r>
            <w:r w:rsidR="00984D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071D7" w:rsidRPr="00EC175D" w14:paraId="7D24F936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AC8961D" w14:textId="77777777" w:rsidR="003071D7" w:rsidRPr="00EC175D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C33C3DB" w14:textId="526E862F" w:rsidR="003071D7" w:rsidRPr="00EC175D" w:rsidRDefault="003071D7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</w:t>
            </w:r>
            <w:r w:rsidR="008B76FF">
              <w:rPr>
                <w:sz w:val="18"/>
                <w:szCs w:val="18"/>
              </w:rPr>
              <w:t>jeitar</w:t>
            </w:r>
          </w:p>
        </w:tc>
        <w:tc>
          <w:tcPr>
            <w:tcW w:w="2417" w:type="dxa"/>
            <w:gridSpan w:val="3"/>
          </w:tcPr>
          <w:p w14:paraId="58ED82FF" w14:textId="7AB81C42" w:rsidR="003071D7" w:rsidRPr="00EC175D" w:rsidRDefault="003071D7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Acessa o pop-up para confirmação da recusa.</w:t>
            </w:r>
            <w:r w:rsidR="00F06BC4">
              <w:rPr>
                <w:sz w:val="18"/>
                <w:szCs w:val="18"/>
              </w:rPr>
              <w:t xml:space="preserve"> </w:t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t>[</w:t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instrText xml:space="preserve"> REF _Ref23242156 \r \h </w:instrText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t>P02</w:t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F06BC4" w:rsidRPr="00F06BC4">
              <w:rPr>
                <w:color w:val="31849B" w:themeColor="accent5" w:themeShade="BF"/>
                <w:sz w:val="18"/>
                <w:szCs w:val="18"/>
              </w:rPr>
              <w:t>]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4" w:type="dxa"/>
            <w:gridSpan w:val="2"/>
          </w:tcPr>
          <w:p w14:paraId="2AC753B2" w14:textId="77777777" w:rsidR="003071D7" w:rsidRPr="00EC175D" w:rsidRDefault="003071D7" w:rsidP="003071D7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E28C16" w14:textId="579F4AD0" w:rsidR="003071D7" w:rsidRPr="009122E8" w:rsidRDefault="00EA64A1" w:rsidP="003071D7">
            <w:pPr>
              <w:spacing w:before="60" w:after="60"/>
              <w:rPr>
                <w:sz w:val="18"/>
                <w:szCs w:val="18"/>
              </w:rPr>
            </w:pPr>
            <w:r w:rsidRPr="00DF4B7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F4B71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DF4B71">
              <w:rPr>
                <w:color w:val="31849B" w:themeColor="accent5" w:themeShade="BF"/>
                <w:sz w:val="18"/>
                <w:szCs w:val="18"/>
              </w:rPr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DF4B7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F4B7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071D7" w:rsidRPr="00EC175D" w14:paraId="329A1F1A" w14:textId="77777777" w:rsidTr="00884D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883C7F0" w14:textId="5AE897E6" w:rsidR="003071D7" w:rsidRPr="009122E8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3382">
              <w:rPr>
                <w:b/>
                <w:sz w:val="24"/>
                <w:szCs w:val="24"/>
              </w:rPr>
              <w:t>Comandos – Pop-up</w:t>
            </w:r>
            <w:r w:rsidR="00546F0D">
              <w:rPr>
                <w:b/>
                <w:sz w:val="24"/>
                <w:szCs w:val="24"/>
              </w:rPr>
              <w:t xml:space="preserve"> Rejeitar Convite</w:t>
            </w:r>
          </w:p>
        </w:tc>
      </w:tr>
      <w:tr w:rsidR="003071D7" w:rsidRPr="00EC175D" w14:paraId="446F3B5F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D9B3B43" w14:textId="77777777" w:rsidR="003071D7" w:rsidRPr="00EC175D" w:rsidRDefault="003071D7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73D54D4" w14:textId="2D3B5D84" w:rsidR="003071D7" w:rsidRDefault="00546F0D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417" w:type="dxa"/>
            <w:gridSpan w:val="3"/>
          </w:tcPr>
          <w:p w14:paraId="46EC1A8A" w14:textId="1261A343" w:rsidR="003071D7" w:rsidRDefault="003071D7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Confirma </w:t>
            </w:r>
            <w:r w:rsidR="00546F0D">
              <w:rPr>
                <w:sz w:val="18"/>
                <w:szCs w:val="18"/>
              </w:rPr>
              <w:t xml:space="preserve">a rejeição do convite e redireciona o usuário para a interface 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[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instrText xml:space="preserve"> REF _Ref13579930 \r \h </w:instrTex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P01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]</w:t>
            </w:r>
            <w:r w:rsidR="00546F0D">
              <w:rPr>
                <w:sz w:val="18"/>
                <w:szCs w:val="18"/>
              </w:rPr>
              <w:t xml:space="preserve"> ou 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[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instrText xml:space="preserve"> REF _Ref23242516 \r \h </w:instrTex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P03</w:t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46F0D" w:rsidRPr="00546F0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6AC2EB95" w14:textId="75E24640" w:rsidR="003071D7" w:rsidRPr="00EC175D" w:rsidRDefault="00426844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52D4AFF5" w14:textId="4882141D" w:rsidR="003071D7" w:rsidRPr="009122E8" w:rsidRDefault="003F1463" w:rsidP="003071D7">
            <w:pPr>
              <w:spacing w:before="60" w:after="60"/>
              <w:rPr>
                <w:sz w:val="18"/>
                <w:szCs w:val="18"/>
              </w:rPr>
            </w:pPr>
            <w:r w:rsidRPr="003F1463">
              <w:rPr>
                <w:color w:val="31849B" w:themeColor="accent5" w:themeShade="BF"/>
                <w:sz w:val="18"/>
                <w:szCs w:val="18"/>
              </w:rPr>
              <w:t>[</w:t>
            </w:r>
            <w:r w:rsidRPr="003F1463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3F1463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3F1463">
              <w:rPr>
                <w:color w:val="31849B" w:themeColor="accent5" w:themeShade="BF"/>
                <w:sz w:val="18"/>
                <w:szCs w:val="18"/>
              </w:rPr>
            </w:r>
            <w:r w:rsidRPr="003F1463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3F1463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3F1463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F1463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46F0D" w:rsidRPr="00EC175D" w14:paraId="27603201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3716796" w14:textId="77777777" w:rsidR="00546F0D" w:rsidRPr="00EC175D" w:rsidRDefault="00546F0D" w:rsidP="003071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509F97EB" w14:textId="5060CCD3" w:rsidR="00546F0D" w:rsidRDefault="00546F0D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2417" w:type="dxa"/>
            <w:gridSpan w:val="3"/>
          </w:tcPr>
          <w:p w14:paraId="1593F594" w14:textId="628EED2A" w:rsidR="00546F0D" w:rsidRDefault="003677C2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 “Não”, o sistema fecha o pop-up e continua na interface </w:t>
            </w:r>
            <w:r w:rsidRPr="003677C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3677C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3677C2">
              <w:rPr>
                <w:color w:val="31849B" w:themeColor="accent5" w:themeShade="BF"/>
                <w:sz w:val="18"/>
                <w:szCs w:val="18"/>
              </w:rPr>
              <w:instrText xml:space="preserve"> REF _Ref13579930 \r \h </w:instrText>
            </w:r>
            <w:r w:rsidRPr="003677C2">
              <w:rPr>
                <w:color w:val="31849B" w:themeColor="accent5" w:themeShade="BF"/>
                <w:sz w:val="18"/>
                <w:szCs w:val="18"/>
              </w:rPr>
            </w:r>
            <w:r w:rsidRPr="003677C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3677C2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3677C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677C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6840F51F" w14:textId="04ADFFFD" w:rsidR="00546F0D" w:rsidRDefault="00426844" w:rsidP="003071D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F08959C" w14:textId="27EFA914" w:rsidR="00546F0D" w:rsidRPr="00F55387" w:rsidRDefault="003F1463" w:rsidP="003071D7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4EAFF5D" w14:textId="42FB513D" w:rsidR="002E3334" w:rsidRDefault="006077A6" w:rsidP="002E3334">
      <w:pPr>
        <w:pStyle w:val="EstiloPrototipo3"/>
        <w:numPr>
          <w:ilvl w:val="0"/>
          <w:numId w:val="5"/>
        </w:numPr>
      </w:pPr>
      <w:bookmarkStart w:id="11" w:name="_Ref23242156"/>
      <w:r>
        <w:lastRenderedPageBreak/>
        <w:t>Confirmar a Rejeição</w:t>
      </w:r>
      <w:r w:rsidR="006E3FCA">
        <w:t xml:space="preserve"> convite para membro da chapa eleitoral</w:t>
      </w:r>
      <w:bookmarkEnd w:id="11"/>
    </w:p>
    <w:p w14:paraId="5269BABF" w14:textId="73E719D3" w:rsidR="00472742" w:rsidRDefault="00123666" w:rsidP="00472742">
      <w:pPr>
        <w:pStyle w:val="EstiloPrototipo3"/>
      </w:pPr>
      <w:r>
        <w:rPr>
          <w:noProof/>
        </w:rPr>
        <w:drawing>
          <wp:inline distT="0" distB="0" distL="0" distR="0" wp14:anchorId="03D698F6" wp14:editId="4A4C3C05">
            <wp:extent cx="5760085" cy="4925695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nclui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707BCA" w:rsidRPr="005D2A67" w14:paraId="3FBAEFE2" w14:textId="77777777" w:rsidTr="00E05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F3D5A39" w14:textId="77777777" w:rsidR="00707BCA" w:rsidRPr="00E976B5" w:rsidRDefault="00707BCA" w:rsidP="00E05C8E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707BCA" w:rsidRPr="005D2A67" w14:paraId="47E52D37" w14:textId="77777777" w:rsidTr="00E05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1918D44" w14:textId="069F2013" w:rsidR="00707BCA" w:rsidRDefault="00707BCA" w:rsidP="00E05C8E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Pop-up Rejeitar Convite</w:t>
            </w:r>
          </w:p>
        </w:tc>
      </w:tr>
      <w:tr w:rsidR="00707BCA" w:rsidRPr="00FD775E" w14:paraId="1BF5C5E5" w14:textId="77777777" w:rsidTr="00E05C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E0463B5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971FC0F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4DF951B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067F57E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2F419D98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03479A41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6CF55CCB" w14:textId="77777777" w:rsidR="00707BCA" w:rsidRPr="005D2A67" w:rsidRDefault="00707BCA" w:rsidP="00E05C8E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40298" w:rsidRPr="00EC175D" w14:paraId="33EB097D" w14:textId="77777777" w:rsidTr="00E05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B5AD32" w14:textId="77777777" w:rsidR="00F40298" w:rsidRPr="009B42E9" w:rsidRDefault="00F40298" w:rsidP="00F40298">
            <w:pPr>
              <w:pStyle w:val="PargrafodaLista"/>
              <w:numPr>
                <w:ilvl w:val="0"/>
                <w:numId w:val="1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C22A2F" w14:textId="77777777" w:rsidR="00F40298" w:rsidRPr="00EC175D" w:rsidRDefault="00F40298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Pop-up informativo</w:t>
            </w:r>
          </w:p>
        </w:tc>
        <w:tc>
          <w:tcPr>
            <w:tcW w:w="1306" w:type="dxa"/>
            <w:gridSpan w:val="2"/>
          </w:tcPr>
          <w:p w14:paraId="65D930CD" w14:textId="5AFB3895" w:rsidR="00F40298" w:rsidRPr="00EC175D" w:rsidRDefault="00F40298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texto informativo solicitando a confirmação da recusa para participar como membro da chapa eleitoral</w:t>
            </w:r>
          </w:p>
        </w:tc>
        <w:tc>
          <w:tcPr>
            <w:tcW w:w="1246" w:type="dxa"/>
          </w:tcPr>
          <w:p w14:paraId="58321F9C" w14:textId="5094FF9E" w:rsidR="00F40298" w:rsidRPr="00EC175D" w:rsidRDefault="00000E0F" w:rsidP="00F40298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2A0CD14" w14:textId="77777777" w:rsidR="00F40298" w:rsidRDefault="00E76B45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67A504D2" w14:textId="77777777" w:rsidR="00E76B45" w:rsidRDefault="00E76B45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15F3762C" w14:textId="2FBA2CBC" w:rsidR="00E76B45" w:rsidRPr="00EC175D" w:rsidRDefault="00E76B45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</w:t>
            </w:r>
            <w:r w:rsidR="00292923">
              <w:rPr>
                <w:sz w:val="18"/>
                <w:szCs w:val="18"/>
              </w:rPr>
              <w:t>O</w:t>
            </w:r>
          </w:p>
        </w:tc>
        <w:tc>
          <w:tcPr>
            <w:tcW w:w="926" w:type="dxa"/>
            <w:gridSpan w:val="2"/>
          </w:tcPr>
          <w:p w14:paraId="380928F0" w14:textId="77777777" w:rsidR="00F40298" w:rsidRPr="00EC175D" w:rsidRDefault="00F40298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2B807BE" w14:textId="77777777" w:rsidR="00F40298" w:rsidRDefault="00F40298" w:rsidP="00F40298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1E4D23B2" w14:textId="77777777" w:rsidR="00F40298" w:rsidRDefault="00F40298" w:rsidP="00F40298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51BF5349" w14:textId="4764AA30" w:rsidR="00CF277D" w:rsidRPr="00CF277D" w:rsidRDefault="00CF277D" w:rsidP="00CF277D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CF277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CF277D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CF277D">
              <w:rPr>
                <w:color w:val="31849B" w:themeColor="accent5" w:themeShade="BF"/>
                <w:sz w:val="18"/>
                <w:szCs w:val="18"/>
              </w:rPr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0298" w:rsidRPr="00EC175D" w14:paraId="07239C7C" w14:textId="77777777" w:rsidTr="00E05C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55208AD" w14:textId="77777777" w:rsidR="00F40298" w:rsidRPr="00EC175D" w:rsidRDefault="00F40298" w:rsidP="00F40298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  <w:r>
              <w:rPr>
                <w:b/>
                <w:sz w:val="24"/>
                <w:szCs w:val="24"/>
              </w:rPr>
              <w:t xml:space="preserve"> – Pop-up Recusar Convite</w:t>
            </w:r>
          </w:p>
        </w:tc>
      </w:tr>
      <w:tr w:rsidR="00F40298" w:rsidRPr="00EC175D" w14:paraId="0F9A120D" w14:textId="77777777" w:rsidTr="00E05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C36E708" w14:textId="77777777" w:rsidR="00F40298" w:rsidRPr="00EC175D" w:rsidRDefault="00F40298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14A21A1" w14:textId="74267A3F" w:rsidR="00F40298" w:rsidRPr="00EC175D" w:rsidRDefault="004138EE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417" w:type="dxa"/>
            <w:gridSpan w:val="3"/>
          </w:tcPr>
          <w:p w14:paraId="73F903EA" w14:textId="5888CDD6" w:rsidR="00F40298" w:rsidRPr="00EC175D" w:rsidRDefault="004138EE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 “SIM” o sistema deve redirecionar para </w:t>
            </w:r>
            <w:r w:rsidRPr="004138E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138E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138EE">
              <w:rPr>
                <w:color w:val="31849B" w:themeColor="accent5" w:themeShade="BF"/>
                <w:sz w:val="18"/>
                <w:szCs w:val="18"/>
              </w:rPr>
              <w:instrText xml:space="preserve"> REF _Ref13579930 \r \h </w:instrText>
            </w:r>
            <w:r w:rsidRPr="004138EE">
              <w:rPr>
                <w:color w:val="31849B" w:themeColor="accent5" w:themeShade="BF"/>
                <w:sz w:val="18"/>
                <w:szCs w:val="18"/>
              </w:rPr>
            </w:r>
            <w:r w:rsidRPr="004138E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138EE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4138E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138E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sz w:val="18"/>
                <w:szCs w:val="18"/>
              </w:rPr>
              <w:t xml:space="preserve"> ou </w:t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t>[</w:t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fldChar w:fldCharType="begin"/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instrText xml:space="preserve"> REF _Ref23242516 \r \h </w:instrText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t>P03</w:t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fldChar w:fldCharType="end"/>
            </w:r>
            <w:r w:rsidRPr="004138EE">
              <w:rPr>
                <w:b/>
                <w:bCs/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33180D76" w14:textId="77777777" w:rsidR="00F40298" w:rsidRPr="00EC175D" w:rsidRDefault="00F40298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CC93F9C" w14:textId="4C0D1957" w:rsidR="00F40298" w:rsidRPr="00C7580B" w:rsidRDefault="00436D8C" w:rsidP="00F40298">
            <w:pPr>
              <w:spacing w:before="60" w:after="60"/>
              <w:rPr>
                <w:sz w:val="18"/>
                <w:szCs w:val="18"/>
              </w:rPr>
            </w:pPr>
            <w:r w:rsidRPr="00CF277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CF277D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CF277D">
              <w:rPr>
                <w:color w:val="31849B" w:themeColor="accent5" w:themeShade="BF"/>
                <w:sz w:val="18"/>
                <w:szCs w:val="18"/>
              </w:rPr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0298" w:rsidRPr="00EC175D" w14:paraId="13828269" w14:textId="77777777" w:rsidTr="00E05C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4B3300D" w14:textId="77777777" w:rsidR="00F40298" w:rsidRPr="00EC175D" w:rsidRDefault="00F40298" w:rsidP="00F4029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9472676" w14:textId="3DD04CDD" w:rsidR="00F40298" w:rsidRDefault="004138EE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2417" w:type="dxa"/>
            <w:gridSpan w:val="3"/>
          </w:tcPr>
          <w:p w14:paraId="099B3824" w14:textId="68A17BC0" w:rsidR="00F40298" w:rsidRDefault="003943FB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 “NÃO” o sistema deve redirecionar para </w:t>
            </w:r>
            <w:r w:rsidRPr="003943FB">
              <w:rPr>
                <w:color w:val="31849B" w:themeColor="accent5" w:themeShade="BF"/>
                <w:sz w:val="18"/>
                <w:szCs w:val="18"/>
              </w:rPr>
              <w:t>[</w:t>
            </w:r>
            <w:r w:rsidRPr="003943F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3943FB">
              <w:rPr>
                <w:color w:val="31849B" w:themeColor="accent5" w:themeShade="BF"/>
                <w:sz w:val="18"/>
                <w:szCs w:val="18"/>
              </w:rPr>
              <w:instrText xml:space="preserve"> REF _Ref13579930 \r \h </w:instrText>
            </w:r>
            <w:r w:rsidRPr="003943FB">
              <w:rPr>
                <w:color w:val="31849B" w:themeColor="accent5" w:themeShade="BF"/>
                <w:sz w:val="18"/>
                <w:szCs w:val="18"/>
              </w:rPr>
            </w:r>
            <w:r w:rsidRPr="003943F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3943FB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3943F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943FB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22C56431" w14:textId="77777777" w:rsidR="00F40298" w:rsidRDefault="00F40298" w:rsidP="00F4029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9A17E9A" w14:textId="2D91F72C" w:rsidR="00F40298" w:rsidRPr="00C7580B" w:rsidRDefault="00436D8C" w:rsidP="00F40298">
            <w:pPr>
              <w:spacing w:before="60" w:after="60"/>
              <w:rPr>
                <w:sz w:val="18"/>
                <w:szCs w:val="18"/>
              </w:rPr>
            </w:pPr>
            <w:r w:rsidRPr="00CF277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CF277D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CF277D">
              <w:rPr>
                <w:color w:val="31849B" w:themeColor="accent5" w:themeShade="BF"/>
                <w:sz w:val="18"/>
                <w:szCs w:val="18"/>
              </w:rPr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CF277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CF277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77278203" w14:textId="5F38CBE3" w:rsidR="006077A6" w:rsidRDefault="006077A6" w:rsidP="006077A6">
      <w:pPr>
        <w:pStyle w:val="EstiloPrototipo3"/>
        <w:numPr>
          <w:ilvl w:val="0"/>
          <w:numId w:val="5"/>
        </w:numPr>
      </w:pPr>
      <w:bookmarkStart w:id="12" w:name="_Ref23242516"/>
      <w:r>
        <w:t>Convite rejeitado</w:t>
      </w:r>
      <w:bookmarkEnd w:id="12"/>
    </w:p>
    <w:p w14:paraId="2617B26C" w14:textId="74C8175D" w:rsidR="00580D19" w:rsidRDefault="00580D19" w:rsidP="00472742">
      <w:pPr>
        <w:pStyle w:val="EstiloPrototipo3"/>
      </w:pPr>
      <w:r>
        <w:rPr>
          <w:noProof/>
        </w:rPr>
        <w:drawing>
          <wp:inline distT="0" distB="0" distL="0" distR="0" wp14:anchorId="3B35454B" wp14:editId="09AEB269">
            <wp:extent cx="5760085" cy="50812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0A1" w14:textId="77777777" w:rsidR="00D166DC" w:rsidRDefault="00D166DC" w:rsidP="00472742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1F430F" w:rsidRPr="005D2A67" w14:paraId="03EB99F5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8CAB76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7BBF0EDD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07DF8D1" w14:textId="483F1E78" w:rsidR="001F430F" w:rsidRDefault="008E30B7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Convite Rejeitado</w:t>
            </w:r>
          </w:p>
        </w:tc>
      </w:tr>
      <w:tr w:rsidR="001F430F" w:rsidRPr="00FD775E" w14:paraId="5980A609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1AC2B70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650B1E4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7696A67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C7E424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2C0BC0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6F9975C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03056DA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B87DAE" w:rsidRPr="00EC175D" w14:paraId="7487AF7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6E93FE" w14:textId="77777777" w:rsidR="00B87DAE" w:rsidRPr="009B42E9" w:rsidRDefault="00B87DAE" w:rsidP="00655480">
            <w:pPr>
              <w:pStyle w:val="PargrafodaLista"/>
              <w:numPr>
                <w:ilvl w:val="0"/>
                <w:numId w:val="1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13" w:name="_Ref20298057"/>
          </w:p>
        </w:tc>
        <w:bookmarkEnd w:id="13"/>
        <w:tc>
          <w:tcPr>
            <w:tcW w:w="1303" w:type="dxa"/>
          </w:tcPr>
          <w:p w14:paraId="28304EA4" w14:textId="2E6EE3B3" w:rsidR="00B87DAE" w:rsidRPr="00EC175D" w:rsidRDefault="00645A25" w:rsidP="00806674">
            <w:pPr>
              <w:pStyle w:val="EstiloPrototipo3"/>
            </w:pPr>
            <w:r w:rsidRPr="00665F8D">
              <w:rPr>
                <w:rFonts w:ascii="Arial" w:hAnsi="Arial" w:cs="Times New Roman"/>
                <w:b w:val="0"/>
                <w:bCs w:val="0"/>
                <w:sz w:val="18"/>
                <w:szCs w:val="18"/>
              </w:rPr>
              <w:t>Aviso de rejeição</w:t>
            </w:r>
          </w:p>
        </w:tc>
        <w:tc>
          <w:tcPr>
            <w:tcW w:w="1306" w:type="dxa"/>
          </w:tcPr>
          <w:p w14:paraId="6045BB79" w14:textId="104D5127" w:rsidR="00B87DAE" w:rsidRPr="00EC175D" w:rsidRDefault="00B87DAE" w:rsidP="00D23BE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D23BEC">
              <w:rPr>
                <w:sz w:val="18"/>
                <w:szCs w:val="18"/>
              </w:rPr>
              <w:t xml:space="preserve">um texto informativo sobre </w:t>
            </w:r>
            <w:r w:rsidR="00FA40CB">
              <w:rPr>
                <w:sz w:val="18"/>
                <w:szCs w:val="18"/>
              </w:rPr>
              <w:t>a rejeição do convite</w:t>
            </w:r>
            <w:r w:rsidR="00884DAA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88E227A" w14:textId="6BF73D0F" w:rsidR="00B87DAE" w:rsidRPr="00EC175D" w:rsidRDefault="00000E0F" w:rsidP="00B87DAE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73298D0" w14:textId="58A844C1" w:rsidR="00B87DAE" w:rsidRPr="00EC175D" w:rsidRDefault="00D23BEC" w:rsidP="00B87DA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B1D2906" w14:textId="65EAC261" w:rsidR="00B87DAE" w:rsidRPr="00EC175D" w:rsidRDefault="00B87DAE" w:rsidP="00B87DA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45E0793" w14:textId="77777777" w:rsidR="00645A25" w:rsidRDefault="00645A25" w:rsidP="00645A2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6B20D920" w14:textId="16556F3E" w:rsidR="00645A25" w:rsidRDefault="00645A25" w:rsidP="00645A2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6946164F" w14:textId="543D8CFE" w:rsidR="00665F8D" w:rsidRPr="00665F8D" w:rsidRDefault="00665F8D" w:rsidP="00665F8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65F8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65F8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65F8D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665F8D">
              <w:rPr>
                <w:color w:val="31849B" w:themeColor="accent5" w:themeShade="BF"/>
                <w:sz w:val="18"/>
                <w:szCs w:val="18"/>
              </w:rPr>
            </w:r>
            <w:r w:rsidRPr="00665F8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65F8D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665F8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65F8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E274B7B" w14:textId="50ED380E" w:rsidR="00013154" w:rsidRPr="00D23BEC" w:rsidRDefault="00013154" w:rsidP="00D23BEC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14:paraId="5FC29F2A" w14:textId="477EF2C5" w:rsidR="00025925" w:rsidRDefault="007002BB" w:rsidP="004A464E">
      <w:pPr>
        <w:pStyle w:val="EstiloPrototipo3"/>
        <w:numPr>
          <w:ilvl w:val="0"/>
          <w:numId w:val="5"/>
        </w:numPr>
      </w:pPr>
      <w:bookmarkStart w:id="14" w:name="_Ref23241788"/>
      <w:bookmarkStart w:id="15" w:name="_Ref13579649"/>
      <w:r>
        <w:t>Cadastrar síntese currículo e foto</w:t>
      </w:r>
      <w:r w:rsidR="009333F2">
        <w:t xml:space="preserve"> - UF</w:t>
      </w:r>
      <w:bookmarkEnd w:id="14"/>
    </w:p>
    <w:p w14:paraId="4CEB9587" w14:textId="6F9FC4FE" w:rsidR="0091058F" w:rsidRDefault="00C372C2" w:rsidP="006A5081">
      <w:pPr>
        <w:pStyle w:val="EstiloPrototipo3"/>
      </w:pPr>
      <w:r w:rsidRPr="0018681B">
        <w:rPr>
          <w:noProof/>
        </w:rPr>
        <w:drawing>
          <wp:inline distT="0" distB="0" distL="0" distR="0" wp14:anchorId="5F554107" wp14:editId="2383CF72">
            <wp:extent cx="5613621" cy="5715118"/>
            <wp:effectExtent l="0" t="0" r="6350" b="0"/>
            <wp:docPr id="25" name="Imagem 25" descr="C:\Users\Squadra\Desktop\cadastrar_sintese_curriculo_com_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quadra\Desktop\cadastrar_sintese_curriculo_com_fo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24" cy="57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5D2A67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976B5" w:rsidRDefault="00AF6497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AF6497" w:rsidRPr="005D2A67" w14:paraId="524380E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6F9A534" w14:textId="055809D9" w:rsidR="00AF6497" w:rsidRPr="00213462" w:rsidRDefault="00661F4B" w:rsidP="0032720B">
            <w:pPr>
              <w:pStyle w:val="EstiloPrototipo3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Inserir Síntese do Currículo - UF</w:t>
            </w:r>
          </w:p>
        </w:tc>
      </w:tr>
      <w:tr w:rsidR="00AF6497" w:rsidRPr="00FD775E" w14:paraId="5E3A333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2720B" w:rsidRPr="00EC175D" w14:paraId="0604ED4E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9B42E9" w:rsidRDefault="0032720B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774187A" w:rsidR="0032720B" w:rsidRDefault="00D92B6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DBEC24" wp14:editId="4EFF0987">
                  <wp:extent cx="200000" cy="20000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730BAD31" w:rsidR="0032720B" w:rsidRDefault="0032720B" w:rsidP="00266CD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  <w:r w:rsidR="001052E6">
              <w:rPr>
                <w:sz w:val="18"/>
                <w:szCs w:val="18"/>
              </w:rPr>
              <w:t xml:space="preserve"> </w:t>
            </w:r>
            <w:proofErr w:type="gramStart"/>
            <w:r w:rsidR="001052E6">
              <w:rPr>
                <w:sz w:val="18"/>
                <w:szCs w:val="18"/>
              </w:rPr>
              <w:t xml:space="preserve">para </w:t>
            </w:r>
            <w:r w:rsidR="00266CD3">
              <w:rPr>
                <w:sz w:val="18"/>
                <w:szCs w:val="18"/>
              </w:rPr>
              <w:t xml:space="preserve"> interface</w:t>
            </w:r>
            <w:proofErr w:type="gramEnd"/>
            <w:r w:rsidR="00266CD3">
              <w:rPr>
                <w:sz w:val="18"/>
                <w:szCs w:val="18"/>
              </w:rPr>
              <w:t xml:space="preserve"> [</w:t>
            </w:r>
            <w:r w:rsidR="00266CD3">
              <w:rPr>
                <w:sz w:val="18"/>
                <w:szCs w:val="18"/>
              </w:rPr>
              <w:fldChar w:fldCharType="begin"/>
            </w:r>
            <w:r w:rsidR="00266CD3">
              <w:rPr>
                <w:sz w:val="18"/>
                <w:szCs w:val="18"/>
              </w:rPr>
              <w:instrText xml:space="preserve"> REF _Ref13579930 \r \h </w:instrText>
            </w:r>
            <w:r w:rsidR="00266CD3">
              <w:rPr>
                <w:sz w:val="18"/>
                <w:szCs w:val="18"/>
              </w:rPr>
            </w:r>
            <w:r w:rsidR="00266CD3">
              <w:rPr>
                <w:sz w:val="18"/>
                <w:szCs w:val="18"/>
              </w:rPr>
              <w:fldChar w:fldCharType="separate"/>
            </w:r>
            <w:r w:rsidR="00266CD3">
              <w:rPr>
                <w:sz w:val="18"/>
                <w:szCs w:val="18"/>
              </w:rPr>
              <w:t>P01</w:t>
            </w:r>
            <w:r w:rsidR="00266CD3">
              <w:rPr>
                <w:sz w:val="18"/>
                <w:szCs w:val="18"/>
              </w:rPr>
              <w:fldChar w:fldCharType="end"/>
            </w:r>
            <w:r w:rsidR="00266CD3">
              <w:rPr>
                <w:sz w:val="18"/>
                <w:szCs w:val="18"/>
              </w:rPr>
              <w:t>].</w:t>
            </w:r>
          </w:p>
        </w:tc>
        <w:tc>
          <w:tcPr>
            <w:tcW w:w="1246" w:type="dxa"/>
          </w:tcPr>
          <w:p w14:paraId="7055DBEC" w14:textId="4A8D63B0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6D19AED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2231472C" w14:textId="2886A391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175DD6C4" w14:textId="3D84344F" w:rsidR="0032720B" w:rsidRPr="001D519B" w:rsidRDefault="001D0328" w:rsidP="001D519B">
            <w:pPr>
              <w:tabs>
                <w:tab w:val="right" w:pos="2639"/>
              </w:tabs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31849B" w:themeColor="accent5" w:themeShade="BF"/>
                <w:sz w:val="18"/>
                <w:szCs w:val="18"/>
              </w:rPr>
              <w:tab/>
            </w:r>
          </w:p>
        </w:tc>
      </w:tr>
      <w:tr w:rsidR="009064A2" w:rsidRPr="00EC175D" w14:paraId="14C9138C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0FA1375" w14:textId="6FF1FCC6" w:rsidR="009064A2" w:rsidRPr="009064A2" w:rsidRDefault="009064A2" w:rsidP="009064A2">
            <w:pPr>
              <w:tabs>
                <w:tab w:val="right" w:pos="2639"/>
              </w:tabs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9064A2">
              <w:rPr>
                <w:b/>
                <w:sz w:val="18"/>
                <w:szCs w:val="18"/>
              </w:rPr>
              <w:t>Fotos</w:t>
            </w:r>
          </w:p>
        </w:tc>
      </w:tr>
      <w:tr w:rsidR="001D0328" w:rsidRPr="00EC175D" w14:paraId="229AB2F9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175F2DD" w14:textId="77777777" w:rsidR="001D0328" w:rsidRPr="009B42E9" w:rsidRDefault="001D0328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4F2CD84" w14:textId="59845C9D" w:rsidR="001D0328" w:rsidRDefault="00212D2B" w:rsidP="0032720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Foto do profissional</w:t>
            </w:r>
          </w:p>
        </w:tc>
        <w:tc>
          <w:tcPr>
            <w:tcW w:w="1306" w:type="dxa"/>
            <w:gridSpan w:val="2"/>
          </w:tcPr>
          <w:p w14:paraId="51C33ADC" w14:textId="2681985D" w:rsidR="001D0328" w:rsidRDefault="00212D2B" w:rsidP="00733C9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foto do profissional da base do carteiras caso possua foto cadastrada.</w:t>
            </w:r>
          </w:p>
        </w:tc>
        <w:tc>
          <w:tcPr>
            <w:tcW w:w="1246" w:type="dxa"/>
          </w:tcPr>
          <w:p w14:paraId="15671A02" w14:textId="4B537C9B" w:rsidR="001D0328" w:rsidRPr="00EC175D" w:rsidRDefault="00212D2B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  <w:p w14:paraId="49B5F811" w14:textId="77777777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0041A47" w14:textId="4E570449" w:rsidR="001D0328" w:rsidRDefault="007A3560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64FA7E76" w14:textId="77777777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78D27059" w14:textId="2870E751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3DB376" w14:textId="17846965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6A1AA223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42224DC1" w14:textId="44224188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2CED5C" w14:textId="33786AB6" w:rsidR="001D519B" w:rsidRPr="001D519B" w:rsidRDefault="001D519B" w:rsidP="001D519B">
            <w:pPr>
              <w:tabs>
                <w:tab w:val="right" w:pos="2639"/>
              </w:tabs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AF6497" w:rsidRPr="00EC175D" w14:paraId="62298E1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9B42E9" w:rsidRDefault="00AF6497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44014A" w14:textId="77777777" w:rsidR="00E05C8E" w:rsidRDefault="00E05C8E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Hint </w:t>
            </w:r>
          </w:p>
          <w:p w14:paraId="7A60926C" w14:textId="2BF57AFC" w:rsidR="00AF6497" w:rsidRPr="00EC175D" w:rsidRDefault="00E05C8E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7BD7A3" wp14:editId="410C43A2">
                  <wp:extent cx="209550" cy="219075"/>
                  <wp:effectExtent l="0" t="0" r="0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78A6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  <w:gridSpan w:val="2"/>
          </w:tcPr>
          <w:p w14:paraId="65DE4353" w14:textId="4C8E6E51" w:rsidR="00AF6497" w:rsidRPr="00EC175D" w:rsidRDefault="00F464FA" w:rsidP="00E05C8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Texto informativo sobre </w:t>
            </w:r>
            <w:r w:rsidR="00E05C8E">
              <w:rPr>
                <w:sz w:val="18"/>
                <w:szCs w:val="18"/>
              </w:rPr>
              <w:t>a inserção de nova foto caso seja necessário.</w:t>
            </w:r>
          </w:p>
        </w:tc>
        <w:tc>
          <w:tcPr>
            <w:tcW w:w="1246" w:type="dxa"/>
          </w:tcPr>
          <w:p w14:paraId="4898CF40" w14:textId="01C770B7" w:rsidR="00AF6497" w:rsidRPr="00EC175D" w:rsidRDefault="00000E0F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034" w:type="dxa"/>
            <w:gridSpan w:val="2"/>
          </w:tcPr>
          <w:p w14:paraId="0B27C270" w14:textId="7131C3FF" w:rsidR="00AF6497" w:rsidRDefault="001D032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0818A00D" w14:textId="0F2AE7F4" w:rsidR="008A78A6" w:rsidRPr="00EC175D" w:rsidRDefault="008A78A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33C0B8B6" w14:textId="5BB5A017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DCBF64C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24B49AB3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218317F7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00E5D9A" w14:textId="2DA28E07" w:rsidR="001D519B" w:rsidRPr="001D0328" w:rsidRDefault="001D519B" w:rsidP="001D0328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AF6497" w:rsidRPr="00EC175D" w14:paraId="149658C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73F26219" w:rsidR="00AF6497" w:rsidRPr="00EC175D" w:rsidRDefault="00AF6497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7176130C" w:rsidR="00AF6497" w:rsidRPr="00EC175D" w:rsidRDefault="00E05C8E" w:rsidP="00E05C8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de Fotos</w:t>
            </w:r>
          </w:p>
        </w:tc>
        <w:tc>
          <w:tcPr>
            <w:tcW w:w="1306" w:type="dxa"/>
            <w:gridSpan w:val="2"/>
          </w:tcPr>
          <w:p w14:paraId="6C97B792" w14:textId="5675C9AD" w:rsidR="00AF6497" w:rsidRPr="00EC175D" w:rsidRDefault="003C7B1E" w:rsidP="00733C9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realizar uploads de </w:t>
            </w:r>
            <w:r w:rsidR="00E05C8E">
              <w:rPr>
                <w:sz w:val="18"/>
                <w:szCs w:val="18"/>
              </w:rPr>
              <w:t xml:space="preserve">fotos para serem usadas apenas no </w:t>
            </w:r>
            <w:r w:rsidR="00733C96">
              <w:rPr>
                <w:sz w:val="18"/>
                <w:szCs w:val="18"/>
              </w:rPr>
              <w:t>módulo eleitoral</w:t>
            </w:r>
          </w:p>
        </w:tc>
        <w:tc>
          <w:tcPr>
            <w:tcW w:w="1246" w:type="dxa"/>
          </w:tcPr>
          <w:p w14:paraId="136A562D" w14:textId="26BCB9D5" w:rsidR="00AF6497" w:rsidRPr="00EC175D" w:rsidRDefault="00103BA5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3E70FE27" w14:textId="55968873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F9F9DBE" w14:textId="76F0BEBE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(Caso o ator não possua foto cadastrada o campo será obrigatório, caso já possua foto o campo não é obrigatório)</w:t>
            </w:r>
          </w:p>
          <w:p w14:paraId="69735E42" w14:textId="1DE13A8D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3D3B217E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90127D" w14:textId="38078BB5" w:rsidR="00AD739E" w:rsidRPr="00DB20C7" w:rsidRDefault="00AD739E" w:rsidP="0001315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7632C401" w14:textId="03DDC0C1" w:rsidR="000E5750" w:rsidRPr="00013154" w:rsidRDefault="000E5750" w:rsidP="00013154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3D2DF1" w:rsidRPr="00EC175D" w14:paraId="797F729B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50D60E" w14:textId="77777777" w:rsidR="003D2DF1" w:rsidRPr="00EC175D" w:rsidRDefault="003D2DF1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309CB3" w14:textId="6363683D" w:rsidR="003D2DF1" w:rsidRPr="00EC175D" w:rsidRDefault="00000E0F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306" w:type="dxa"/>
            <w:gridSpan w:val="2"/>
          </w:tcPr>
          <w:p w14:paraId="57F828B0" w14:textId="3E025819" w:rsidR="003D2DF1" w:rsidRPr="00EC175D" w:rsidRDefault="005763A1" w:rsidP="00000E0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000E0F">
              <w:rPr>
                <w:sz w:val="18"/>
                <w:szCs w:val="18"/>
              </w:rPr>
              <w:t>um texto informativo sobre os tipos de fotos a serem realizadas o upload</w:t>
            </w:r>
          </w:p>
        </w:tc>
        <w:tc>
          <w:tcPr>
            <w:tcW w:w="1246" w:type="dxa"/>
          </w:tcPr>
          <w:p w14:paraId="6A34417B" w14:textId="1EF3AF35" w:rsidR="003D2DF1" w:rsidRPr="00EC175D" w:rsidRDefault="00000E0F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1C0F58E" w14:textId="5BF5AFBD" w:rsidR="003D2DF1" w:rsidRPr="00EC175D" w:rsidRDefault="00497937" w:rsidP="003D2D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993BAE" w14:textId="7B63C4BE" w:rsidR="003D2DF1" w:rsidRPr="00EC175D" w:rsidRDefault="00497937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48FEE7D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00BD2541" w14:textId="77777777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2080B28C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B9335B0" w14:textId="502F6813" w:rsidR="000E5750" w:rsidRPr="000E5750" w:rsidRDefault="000E5750" w:rsidP="000E5750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9064A2" w:rsidRPr="00EC175D" w14:paraId="58CD33EB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9172AAF" w14:textId="56230EE0" w:rsidR="009064A2" w:rsidRPr="009064A2" w:rsidRDefault="009064A2" w:rsidP="009064A2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9064A2">
              <w:rPr>
                <w:b/>
                <w:sz w:val="18"/>
                <w:szCs w:val="18"/>
              </w:rPr>
              <w:t>Inserir Síntese do Currículo</w:t>
            </w:r>
          </w:p>
        </w:tc>
      </w:tr>
      <w:tr w:rsidR="000E7293" w:rsidRPr="00EC175D" w14:paraId="7319FB01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4D4B5A" w14:textId="77777777" w:rsidR="000E7293" w:rsidRPr="00EC175D" w:rsidRDefault="000E7293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50B5D4" w14:textId="46B6FC31" w:rsidR="000E7293" w:rsidRDefault="00000E0F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Síntese do currículo</w:t>
            </w:r>
          </w:p>
        </w:tc>
        <w:tc>
          <w:tcPr>
            <w:tcW w:w="1306" w:type="dxa"/>
            <w:gridSpan w:val="2"/>
          </w:tcPr>
          <w:p w14:paraId="385C62DA" w14:textId="7D76533A" w:rsidR="000E7293" w:rsidRDefault="00000E0F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preenchimento da síntese do currículo</w:t>
            </w:r>
          </w:p>
        </w:tc>
        <w:tc>
          <w:tcPr>
            <w:tcW w:w="1246" w:type="dxa"/>
          </w:tcPr>
          <w:p w14:paraId="4B49210F" w14:textId="7E81E460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4F860A73" w14:textId="4AE5230B" w:rsidR="000E7293" w:rsidRPr="00EC175D" w:rsidRDefault="005567E0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4BBAFC" w14:textId="2C6C3D05" w:rsidR="000E7293" w:rsidRPr="00EC175D" w:rsidRDefault="005567E0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34ADB0B" w14:textId="3F1AC2F4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19C22A30" w14:textId="1A449F25" w:rsidR="004D1E5D" w:rsidRDefault="004D1E5D" w:rsidP="004D1E5D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044E5B30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8515440" w14:textId="45B89052" w:rsidR="000E5750" w:rsidRPr="000E5750" w:rsidRDefault="000E5750" w:rsidP="000E5750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AF6497" w:rsidRPr="00EC175D" w14:paraId="52E661E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AF6497" w:rsidRPr="00EC175D" w14:paraId="6E493533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D90757" w:rsidRPr="00EC175D" w14:paraId="771CA84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CFDE983" w14:textId="77777777" w:rsidR="00D90757" w:rsidRPr="00EC175D" w:rsidRDefault="00D90757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53F41364" w14:textId="5FD9FD32" w:rsidR="00D90757" w:rsidRDefault="00C953CA" w:rsidP="00000E0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="00000E0F">
              <w:rPr>
                <w:sz w:val="18"/>
                <w:szCs w:val="18"/>
              </w:rPr>
              <w:t>ancelar</w:t>
            </w:r>
          </w:p>
        </w:tc>
        <w:tc>
          <w:tcPr>
            <w:tcW w:w="2417" w:type="dxa"/>
            <w:gridSpan w:val="3"/>
          </w:tcPr>
          <w:p w14:paraId="5598C422" w14:textId="12B27684" w:rsidR="00D90757" w:rsidRDefault="00D90757" w:rsidP="00000E0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000E0F">
              <w:rPr>
                <w:sz w:val="18"/>
                <w:szCs w:val="18"/>
              </w:rPr>
              <w:t>um pop-up solicitando a confirmação do cancelamento.</w:t>
            </w:r>
          </w:p>
        </w:tc>
        <w:tc>
          <w:tcPr>
            <w:tcW w:w="894" w:type="dxa"/>
            <w:gridSpan w:val="2"/>
          </w:tcPr>
          <w:p w14:paraId="60A94044" w14:textId="21A35F55" w:rsidR="00D90757" w:rsidRDefault="00D90757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F199AF8" w14:textId="77777777" w:rsidR="00D50095" w:rsidRDefault="00D50095" w:rsidP="00D5009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145B231E" w14:textId="5F404EAD" w:rsidR="00D50095" w:rsidRDefault="00D50095" w:rsidP="00D5009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4D0CE800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8134A77" w14:textId="5068E811" w:rsidR="00D90757" w:rsidRPr="00436D2F" w:rsidRDefault="00D90757" w:rsidP="00000E0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D7742" w:rsidRPr="00EC175D" w14:paraId="69F3B51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AC142DB" w14:textId="77777777" w:rsidR="004D7742" w:rsidRPr="00EC175D" w:rsidRDefault="004D7742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32EB701" w14:textId="5680654D" w:rsidR="004D7742" w:rsidRDefault="00000E0F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17" w:type="dxa"/>
            <w:gridSpan w:val="3"/>
          </w:tcPr>
          <w:p w14:paraId="122F8D7D" w14:textId="0A337344" w:rsidR="004D7742" w:rsidRDefault="00000E0F" w:rsidP="0048214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Botão para salvar os dados preenchidos, ao salvar o sistema redireciona para a interface 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00E0F">
              <w:rPr>
                <w:color w:val="31849B" w:themeColor="accent5" w:themeShade="BF"/>
                <w:sz w:val="18"/>
                <w:szCs w:val="18"/>
              </w:rPr>
              <w:instrText xml:space="preserve"> REF _Ref23251862 \r \h </w:instrText>
            </w:r>
            <w:r w:rsidRPr="00000E0F">
              <w:rPr>
                <w:color w:val="31849B" w:themeColor="accent5" w:themeShade="BF"/>
                <w:sz w:val="18"/>
                <w:szCs w:val="18"/>
              </w:rPr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00E0F">
              <w:rPr>
                <w:color w:val="31849B" w:themeColor="accent5" w:themeShade="BF"/>
                <w:sz w:val="18"/>
                <w:szCs w:val="18"/>
              </w:rPr>
              <w:t>P06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00E0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4553AC02" w14:textId="18263CFE" w:rsidR="004D7742" w:rsidRDefault="004D7742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75F010E" w14:textId="77777777" w:rsidR="00D50095" w:rsidRDefault="00D50095" w:rsidP="00D5009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62B830AE" w14:textId="761765FA" w:rsidR="00D50095" w:rsidRDefault="00D50095" w:rsidP="00D50095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032D1E3F" w14:textId="77777777" w:rsidR="006A0E9E" w:rsidRPr="006A0E9E" w:rsidRDefault="006A0E9E" w:rsidP="006A0E9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6A0E9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A0E9E">
              <w:rPr>
                <w:color w:val="31849B" w:themeColor="accent5" w:themeShade="BF"/>
                <w:sz w:val="18"/>
                <w:szCs w:val="18"/>
              </w:rPr>
              <w:instrText xml:space="preserve"> REF _Ref23425089 \r \h </w:instrText>
            </w:r>
            <w:r w:rsidRPr="006A0E9E">
              <w:rPr>
                <w:color w:val="31849B" w:themeColor="accent5" w:themeShade="BF"/>
                <w:sz w:val="18"/>
                <w:szCs w:val="18"/>
              </w:rPr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6A0E9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A0E9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5FA9A06" w14:textId="14296D94" w:rsidR="004D7742" w:rsidRDefault="004D7742" w:rsidP="00000E0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0C665FB1" w14:textId="1A6CD154" w:rsidR="00025925" w:rsidRDefault="00955639" w:rsidP="002E3334">
      <w:pPr>
        <w:pStyle w:val="EstiloPrototipo3"/>
        <w:numPr>
          <w:ilvl w:val="0"/>
          <w:numId w:val="5"/>
        </w:numPr>
      </w:pPr>
      <w:bookmarkStart w:id="16" w:name="_Ref23251329"/>
      <w:r>
        <w:lastRenderedPageBreak/>
        <w:t>Cadastrar síntese currículo e foto - IES</w:t>
      </w:r>
      <w:bookmarkEnd w:id="16"/>
    </w:p>
    <w:p w14:paraId="06D31F6B" w14:textId="3851E78F" w:rsidR="00370754" w:rsidRDefault="00370754" w:rsidP="00D93606">
      <w:pPr>
        <w:pStyle w:val="EstiloPrototipo3"/>
      </w:pPr>
    </w:p>
    <w:p w14:paraId="10FC6FFA" w14:textId="699DF8D2" w:rsidR="008A3F6C" w:rsidRDefault="00C372C2" w:rsidP="00D93606">
      <w:pPr>
        <w:pStyle w:val="EstiloPrototipo3"/>
      </w:pPr>
      <w:r w:rsidRPr="0018681B">
        <w:rPr>
          <w:noProof/>
        </w:rPr>
        <w:drawing>
          <wp:inline distT="0" distB="0" distL="0" distR="0" wp14:anchorId="6C5F754A" wp14:editId="3470FE83">
            <wp:extent cx="5760085" cy="6805295"/>
            <wp:effectExtent l="0" t="0" r="0" b="0"/>
            <wp:docPr id="32" name="Imagem 32" descr="C:\Users\Squadra\Desktop\cadastrar_sintese_curriculo_com_foto_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quadra\Desktop\cadastrar_sintese_curriculo_com_foto_i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2481" w14:textId="12C44961" w:rsidR="0002262F" w:rsidRDefault="00C372C2" w:rsidP="00D93606">
      <w:pPr>
        <w:pStyle w:val="EstiloPrototipo3"/>
      </w:pPr>
      <w:r w:rsidRPr="0018681B">
        <w:rPr>
          <w:noProof/>
        </w:rPr>
        <w:lastRenderedPageBreak/>
        <w:drawing>
          <wp:inline distT="0" distB="0" distL="0" distR="0" wp14:anchorId="0F3FC6D0" wp14:editId="376B4B31">
            <wp:extent cx="5760085" cy="6805295"/>
            <wp:effectExtent l="0" t="0" r="0" b="0"/>
            <wp:docPr id="38" name="Imagem 38" descr="C:\Users\Squadra\Desktop\cadastrar_sintese_curriculo_com_foto_ies_com_docu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quadra\Desktop\cadastrar_sintese_curriculo_com_foto_ies_com_documento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661F4B" w:rsidRPr="005D2A67" w14:paraId="16528BA1" w14:textId="77777777" w:rsidTr="00CB7C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7E6E1A" w14:textId="77777777" w:rsidR="00661F4B" w:rsidRPr="00E976B5" w:rsidRDefault="00661F4B" w:rsidP="00CB7CF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661F4B" w:rsidRPr="005D2A67" w14:paraId="1A24CCFC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7C34B18" w14:textId="4D9E24D5" w:rsidR="00661F4B" w:rsidRPr="00213462" w:rsidRDefault="00661F4B" w:rsidP="00CB7CF9">
            <w:pPr>
              <w:pStyle w:val="EstiloPrototipo3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Inserir Síntese do Currículo - IES</w:t>
            </w:r>
          </w:p>
        </w:tc>
      </w:tr>
      <w:tr w:rsidR="00661F4B" w:rsidRPr="00FD775E" w14:paraId="00864E5E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0D89D5E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119CD01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5DA7F7F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A5A06B4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ABFD985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7D088AA5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4BBBD925" w14:textId="77777777" w:rsidR="00661F4B" w:rsidRPr="005D2A67" w:rsidRDefault="00661F4B" w:rsidP="00CB7CF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661F4B" w:rsidRPr="00EC175D" w14:paraId="4508BA36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790B2B" w14:textId="77777777" w:rsidR="00661F4B" w:rsidRPr="009B42E9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AE521B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A5E9152" wp14:editId="48F9DF64">
                  <wp:extent cx="200000" cy="2000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390A0D1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Botão de voltar </w:t>
            </w:r>
            <w:proofErr w:type="gramStart"/>
            <w:r>
              <w:rPr>
                <w:sz w:val="18"/>
                <w:szCs w:val="18"/>
              </w:rPr>
              <w:t>para  interface</w:t>
            </w:r>
            <w:proofErr w:type="gramEnd"/>
            <w:r>
              <w:rPr>
                <w:sz w:val="18"/>
                <w:szCs w:val="18"/>
              </w:rPr>
              <w:t xml:space="preserve"> [</w:t>
            </w:r>
            <w:r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REF _Ref13579930 \r \h </w:instrText>
            </w:r>
            <w:r>
              <w:rPr>
                <w:sz w:val="18"/>
                <w:szCs w:val="18"/>
              </w:rPr>
            </w:r>
            <w:r>
              <w:rPr>
                <w:sz w:val="18"/>
                <w:szCs w:val="18"/>
              </w:rPr>
              <w:fldChar w:fldCharType="separate"/>
            </w:r>
            <w:r>
              <w:rPr>
                <w:sz w:val="18"/>
                <w:szCs w:val="18"/>
              </w:rPr>
              <w:t>P01</w:t>
            </w:r>
            <w:r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].</w:t>
            </w:r>
          </w:p>
        </w:tc>
        <w:tc>
          <w:tcPr>
            <w:tcW w:w="1246" w:type="dxa"/>
          </w:tcPr>
          <w:p w14:paraId="2E761E96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4801DDD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20651B2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DA6F113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187B34CE" w14:textId="2A762CB5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0778EC2A" w14:textId="77777777" w:rsidR="00661F4B" w:rsidRPr="001D519B" w:rsidRDefault="00661F4B" w:rsidP="00CB7CF9">
            <w:pPr>
              <w:tabs>
                <w:tab w:val="right" w:pos="2639"/>
              </w:tabs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31849B" w:themeColor="accent5" w:themeShade="BF"/>
                <w:sz w:val="18"/>
                <w:szCs w:val="18"/>
              </w:rPr>
              <w:tab/>
            </w:r>
          </w:p>
        </w:tc>
      </w:tr>
      <w:tr w:rsidR="009064A2" w:rsidRPr="00EC175D" w14:paraId="1D5FF031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C283402" w14:textId="5F96AA09" w:rsidR="009064A2" w:rsidRPr="009064A2" w:rsidRDefault="009064A2" w:rsidP="009064A2">
            <w:pPr>
              <w:tabs>
                <w:tab w:val="right" w:pos="2639"/>
              </w:tabs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9064A2">
              <w:rPr>
                <w:b/>
                <w:sz w:val="18"/>
                <w:szCs w:val="18"/>
              </w:rPr>
              <w:t>Foto</w:t>
            </w:r>
          </w:p>
        </w:tc>
      </w:tr>
      <w:tr w:rsidR="00661F4B" w:rsidRPr="00EC175D" w14:paraId="38E500E8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DC70DF" w14:textId="77777777" w:rsidR="00661F4B" w:rsidRPr="009B42E9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5E3113F" w14:textId="77777777" w:rsidR="00661F4B" w:rsidRDefault="00661F4B" w:rsidP="00CB7CF9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Foto do profissional</w:t>
            </w:r>
          </w:p>
        </w:tc>
        <w:tc>
          <w:tcPr>
            <w:tcW w:w="1306" w:type="dxa"/>
            <w:gridSpan w:val="2"/>
          </w:tcPr>
          <w:p w14:paraId="23199001" w14:textId="5301E2A6" w:rsidR="00661F4B" w:rsidRDefault="00661F4B" w:rsidP="007E38A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foto do profissional da base do carteiras caso possua foto cadastrada.</w:t>
            </w:r>
          </w:p>
        </w:tc>
        <w:tc>
          <w:tcPr>
            <w:tcW w:w="1246" w:type="dxa"/>
          </w:tcPr>
          <w:p w14:paraId="26B6426B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  <w:p w14:paraId="391EC45C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C5FCDD1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3267C74F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5255E941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29DF718" w14:textId="47412CDA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511D174E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44E24E5C" w14:textId="68B0CDEC" w:rsidR="00661F4B" w:rsidRPr="001D519B" w:rsidRDefault="006A0E9E" w:rsidP="00CB7CF9">
            <w:pPr>
              <w:tabs>
                <w:tab w:val="right" w:pos="2639"/>
              </w:tabs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61F4B" w:rsidRPr="00EC175D" w14:paraId="11B7A6E4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6083D2" w14:textId="77777777" w:rsidR="00661F4B" w:rsidRPr="009B42E9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5ADEA54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Hint </w:t>
            </w:r>
          </w:p>
          <w:p w14:paraId="3C036697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FBC8AF" wp14:editId="3A4EB4BF">
                  <wp:extent cx="209550" cy="219075"/>
                  <wp:effectExtent l="0" t="0" r="0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  <w:gridSpan w:val="2"/>
          </w:tcPr>
          <w:p w14:paraId="69839308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 sobre a inserção de nova foto caso seja necessário.</w:t>
            </w:r>
          </w:p>
        </w:tc>
        <w:tc>
          <w:tcPr>
            <w:tcW w:w="1246" w:type="dxa"/>
          </w:tcPr>
          <w:p w14:paraId="77AC947C" w14:textId="77777777" w:rsidR="00661F4B" w:rsidRPr="00EC175D" w:rsidRDefault="00661F4B" w:rsidP="00CB7CF9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034" w:type="dxa"/>
            <w:gridSpan w:val="2"/>
          </w:tcPr>
          <w:p w14:paraId="32C95F8B" w14:textId="77777777" w:rsidR="00661F4B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72633321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62AD7ECF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A62872E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20E8BD57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34E6B4ED" w14:textId="23E578BE" w:rsidR="00661F4B" w:rsidRPr="001D0328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61F4B" w:rsidRPr="00EC175D" w14:paraId="185B2F3E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8A348C" w14:textId="77777777" w:rsidR="00661F4B" w:rsidRPr="00EC175D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A0EAFC8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de Fotos</w:t>
            </w:r>
          </w:p>
        </w:tc>
        <w:tc>
          <w:tcPr>
            <w:tcW w:w="1306" w:type="dxa"/>
            <w:gridSpan w:val="2"/>
          </w:tcPr>
          <w:p w14:paraId="307A6C17" w14:textId="0CB5E91A" w:rsidR="00661F4B" w:rsidRPr="00EC175D" w:rsidRDefault="00661F4B" w:rsidP="007E38A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realizar uploads de fotos para serem usadas apenas no </w:t>
            </w:r>
            <w:r w:rsidR="007E38A2">
              <w:rPr>
                <w:sz w:val="18"/>
                <w:szCs w:val="18"/>
              </w:rPr>
              <w:t>módulo eleitoral</w:t>
            </w:r>
          </w:p>
        </w:tc>
        <w:tc>
          <w:tcPr>
            <w:tcW w:w="1246" w:type="dxa"/>
          </w:tcPr>
          <w:p w14:paraId="63917F6D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5FD266F7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5C500ED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64C54A0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(Caso o ator não possua foto cadastrada o campo será obrigatório, caso já possua foto o campo não é obrigatório)</w:t>
            </w:r>
          </w:p>
          <w:p w14:paraId="11C14CDB" w14:textId="29575F4F" w:rsidR="00661F4B" w:rsidRP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3FAE2F59" w14:textId="3555C912" w:rsidR="00661F4B" w:rsidRPr="00013154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61F4B" w:rsidRPr="00EC175D" w14:paraId="5491E98A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30230E" w14:textId="77777777" w:rsidR="00661F4B" w:rsidRPr="00EC175D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DBF81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306" w:type="dxa"/>
            <w:gridSpan w:val="2"/>
          </w:tcPr>
          <w:p w14:paraId="1C68959A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texto informativo sobre os tipos de fotos a serem realizadas o upload</w:t>
            </w:r>
          </w:p>
        </w:tc>
        <w:tc>
          <w:tcPr>
            <w:tcW w:w="1246" w:type="dxa"/>
          </w:tcPr>
          <w:p w14:paraId="733FF156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71A5983" w14:textId="77777777" w:rsidR="00661F4B" w:rsidRPr="00EC175D" w:rsidRDefault="00661F4B" w:rsidP="00CB7CF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8E8FEBC" w14:textId="77777777" w:rsidR="00661F4B" w:rsidRPr="00EC175D" w:rsidRDefault="00661F4B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E5058E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33132693" w14:textId="77777777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2D814DC9" w14:textId="370F8C49" w:rsidR="00661F4B" w:rsidRPr="000E5750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064A2" w:rsidRPr="00EC175D" w14:paraId="67745F7F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0E97684" w14:textId="0C80A73D" w:rsidR="009064A2" w:rsidRPr="000E5750" w:rsidRDefault="00405088" w:rsidP="009064A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064A2">
              <w:rPr>
                <w:b/>
                <w:sz w:val="18"/>
                <w:szCs w:val="18"/>
              </w:rPr>
              <w:t>Documentos Comprobatórios</w:t>
            </w:r>
          </w:p>
        </w:tc>
      </w:tr>
      <w:tr w:rsidR="009064A2" w:rsidRPr="00EC175D" w14:paraId="7BE66209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B944F2" w14:textId="77777777" w:rsidR="00661F4B" w:rsidRPr="00EC175D" w:rsidRDefault="00661F4B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96F4BE" w14:textId="2F676A27" w:rsidR="00661F4B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de arquivos</w:t>
            </w:r>
          </w:p>
        </w:tc>
        <w:tc>
          <w:tcPr>
            <w:tcW w:w="1306" w:type="dxa"/>
            <w:gridSpan w:val="2"/>
          </w:tcPr>
          <w:p w14:paraId="3C380E8A" w14:textId="63D098AF" w:rsidR="00661F4B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o comprovante de vinculo docente com a IES</w:t>
            </w:r>
          </w:p>
        </w:tc>
        <w:tc>
          <w:tcPr>
            <w:tcW w:w="1246" w:type="dxa"/>
          </w:tcPr>
          <w:p w14:paraId="4D92A517" w14:textId="5B4328CC" w:rsidR="00661F4B" w:rsidRPr="00EC175D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  <w:gridSpan w:val="2"/>
          </w:tcPr>
          <w:p w14:paraId="0DD43ED9" w14:textId="72EFAE59" w:rsidR="00661F4B" w:rsidRPr="00EC175D" w:rsidRDefault="00451435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 PDF</w:t>
            </w:r>
          </w:p>
        </w:tc>
        <w:tc>
          <w:tcPr>
            <w:tcW w:w="926" w:type="dxa"/>
            <w:gridSpan w:val="2"/>
          </w:tcPr>
          <w:p w14:paraId="227BB5FE" w14:textId="5FE877D8" w:rsidR="00661F4B" w:rsidRPr="00EC175D" w:rsidRDefault="00451435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0BBB756" w14:textId="2D2F1C71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3C75213B" w14:textId="416E10A3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7F019CB9" w14:textId="6A8590B4" w:rsidR="00661F4B" w:rsidRPr="000E5750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5088" w:rsidRPr="00EC175D" w14:paraId="64173563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0B74359" w14:textId="77777777" w:rsidR="00405088" w:rsidRPr="00EC175D" w:rsidRDefault="00405088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9F642F" w14:textId="63621B95" w:rsidR="00405088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  <w:gridSpan w:val="2"/>
          </w:tcPr>
          <w:p w14:paraId="2AD3110E" w14:textId="1D9A4C47" w:rsidR="00405088" w:rsidRDefault="00062908" w:rsidP="0006290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Apresenta o nome do arquivo que foi realizado o upload. O sistema habilita um link nome do arquivo para realização do download. </w:t>
            </w:r>
          </w:p>
        </w:tc>
        <w:tc>
          <w:tcPr>
            <w:tcW w:w="1246" w:type="dxa"/>
          </w:tcPr>
          <w:p w14:paraId="7E420AFB" w14:textId="6F90E0BE" w:rsidR="00405088" w:rsidRPr="00EC175D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46AC2CEA" w14:textId="70008B2F" w:rsidR="00405088" w:rsidRPr="00EC175D" w:rsidRDefault="00451435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 PDF</w:t>
            </w:r>
          </w:p>
        </w:tc>
        <w:tc>
          <w:tcPr>
            <w:tcW w:w="926" w:type="dxa"/>
            <w:gridSpan w:val="2"/>
          </w:tcPr>
          <w:p w14:paraId="5643FAA0" w14:textId="744A775A" w:rsidR="00405088" w:rsidRPr="00EC175D" w:rsidRDefault="00451435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68113D5" w14:textId="2BBA9643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10E2AB52" w14:textId="520257DC" w:rsidR="007D3E32" w:rsidRDefault="007D3E32" w:rsidP="007D3E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08F2C25E" w14:textId="210D2E79" w:rsidR="00405088" w:rsidRPr="000E5750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5088" w:rsidRPr="00EC175D" w14:paraId="06FD88E1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6B9E55" w14:textId="77777777" w:rsidR="00405088" w:rsidRPr="00EC175D" w:rsidRDefault="00405088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A60183" w14:textId="11108C59" w:rsidR="00405088" w:rsidRDefault="0006290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de arquivos</w:t>
            </w:r>
          </w:p>
        </w:tc>
        <w:tc>
          <w:tcPr>
            <w:tcW w:w="1306" w:type="dxa"/>
            <w:gridSpan w:val="2"/>
          </w:tcPr>
          <w:p w14:paraId="7194E83C" w14:textId="409E40DA" w:rsidR="00405088" w:rsidRDefault="00F32D02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a carta de indicação da instituição</w:t>
            </w:r>
          </w:p>
        </w:tc>
        <w:tc>
          <w:tcPr>
            <w:tcW w:w="1246" w:type="dxa"/>
          </w:tcPr>
          <w:p w14:paraId="789E4A7E" w14:textId="11C2748D" w:rsidR="00405088" w:rsidRPr="00EC175D" w:rsidRDefault="00F32D02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  <w:gridSpan w:val="2"/>
          </w:tcPr>
          <w:p w14:paraId="6B9CB7FC" w14:textId="014EC627" w:rsidR="00405088" w:rsidRPr="00EC175D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 PDF</w:t>
            </w:r>
          </w:p>
        </w:tc>
        <w:tc>
          <w:tcPr>
            <w:tcW w:w="926" w:type="dxa"/>
            <w:gridSpan w:val="2"/>
          </w:tcPr>
          <w:p w14:paraId="764B3442" w14:textId="77777777" w:rsidR="00405088" w:rsidRPr="00EC175D" w:rsidRDefault="00405088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0D2D2608" w14:textId="11C6CFCF" w:rsidR="002F017F" w:rsidRDefault="002F017F" w:rsidP="002F017F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1818CC10" w14:textId="3EA494C3" w:rsidR="002F017F" w:rsidRDefault="002F017F" w:rsidP="002F017F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3E20AF9A" w14:textId="11BC8CB6" w:rsidR="00405088" w:rsidRPr="000E5750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B031C4" w:rsidRPr="00EC175D" w14:paraId="2B11CF7E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5DD217" w14:textId="77777777" w:rsidR="00B031C4" w:rsidRPr="00EC175D" w:rsidRDefault="00B031C4" w:rsidP="00CB7CF9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951A3C1" w14:textId="612DA899" w:rsidR="00B031C4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  <w:gridSpan w:val="2"/>
          </w:tcPr>
          <w:p w14:paraId="7C04166D" w14:textId="65251E5A" w:rsidR="00B031C4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Apresenta o nome do arquivo que foi realizado o upload. O sistema habilita um link nome do arquivo para realização do download.</w:t>
            </w:r>
          </w:p>
        </w:tc>
        <w:tc>
          <w:tcPr>
            <w:tcW w:w="1246" w:type="dxa"/>
          </w:tcPr>
          <w:p w14:paraId="43DD4257" w14:textId="0B6DCC0A" w:rsidR="00B031C4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1A46EF6E" w14:textId="57C315CA" w:rsidR="00B031C4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 PDF</w:t>
            </w:r>
          </w:p>
        </w:tc>
        <w:tc>
          <w:tcPr>
            <w:tcW w:w="926" w:type="dxa"/>
            <w:gridSpan w:val="2"/>
          </w:tcPr>
          <w:p w14:paraId="2E5C110D" w14:textId="77777777" w:rsidR="00B031C4" w:rsidRPr="00EC175D" w:rsidRDefault="00B031C4" w:rsidP="00CB7C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4AEBE2DB" w14:textId="1E71221E" w:rsidR="002F017F" w:rsidRDefault="002F017F" w:rsidP="002F017F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566ABDD4" w14:textId="23715FAF" w:rsidR="002F017F" w:rsidRDefault="002F017F" w:rsidP="002F017F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1D06DB25" w14:textId="096ED0CD" w:rsidR="00B031C4" w:rsidRPr="000E5750" w:rsidRDefault="006A0E9E" w:rsidP="00CB7CF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064A2" w:rsidRPr="00EC175D" w14:paraId="1B9DBDC4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7A6F8A6" w14:textId="3E9C966B" w:rsidR="009064A2" w:rsidRPr="000E5750" w:rsidRDefault="00405088" w:rsidP="009064A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064A2">
              <w:rPr>
                <w:b/>
                <w:sz w:val="18"/>
                <w:szCs w:val="18"/>
              </w:rPr>
              <w:t>Inserir Síntese do Currículo</w:t>
            </w:r>
          </w:p>
        </w:tc>
      </w:tr>
      <w:tr w:rsidR="00405088" w:rsidRPr="00EC175D" w14:paraId="5E41E2E1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50D09D" w14:textId="77777777" w:rsidR="00405088" w:rsidRPr="00EC175D" w:rsidRDefault="00405088" w:rsidP="00405088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C600794" w14:textId="452813BB" w:rsidR="00405088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Síntese do currículo</w:t>
            </w:r>
          </w:p>
        </w:tc>
        <w:tc>
          <w:tcPr>
            <w:tcW w:w="1306" w:type="dxa"/>
            <w:gridSpan w:val="2"/>
          </w:tcPr>
          <w:p w14:paraId="7B0F8C02" w14:textId="2D89C247" w:rsidR="00405088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preenchimento da síntese do currículo</w:t>
            </w:r>
          </w:p>
        </w:tc>
        <w:tc>
          <w:tcPr>
            <w:tcW w:w="1246" w:type="dxa"/>
          </w:tcPr>
          <w:p w14:paraId="1E7B215D" w14:textId="5FCB4783" w:rsidR="00405088" w:rsidRPr="00EC175D" w:rsidRDefault="00A963F3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4BBB157" w14:textId="18EEF35D" w:rsidR="00405088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F8F5E86" w14:textId="21FAFAE6" w:rsidR="00405088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722AD3C" w14:textId="65AF2BFB" w:rsidR="00B70EB9" w:rsidRDefault="00B70EB9" w:rsidP="00B70EB9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585C833A" w14:textId="6D412AC3" w:rsidR="00B70EB9" w:rsidRDefault="00B70EB9" w:rsidP="00B70EB9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1A2A27B4" w14:textId="7B4D022A" w:rsidR="00405088" w:rsidRPr="000E5750" w:rsidRDefault="006A0E9E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05088" w:rsidRPr="00EC175D" w14:paraId="0A94D40E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504BE4C9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405088" w:rsidRPr="00EC175D" w14:paraId="00E1D890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A97D92F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7E73871C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31132F5D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480CD5BB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2F7043B2" w14:textId="77777777" w:rsidR="00405088" w:rsidRPr="00EC175D" w:rsidRDefault="00405088" w:rsidP="0040508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031C4" w:rsidRPr="00EC175D" w14:paraId="69BA7F13" w14:textId="77777777" w:rsidTr="00CB7C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33DB811" w14:textId="77777777" w:rsidR="00405088" w:rsidRPr="00EC175D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1CB6761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Cancelar</w:t>
            </w:r>
          </w:p>
        </w:tc>
        <w:tc>
          <w:tcPr>
            <w:tcW w:w="2417" w:type="dxa"/>
            <w:gridSpan w:val="3"/>
          </w:tcPr>
          <w:p w14:paraId="1349B55B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pop-up solicitando a confirmação do cancelamento.</w:t>
            </w:r>
          </w:p>
        </w:tc>
        <w:tc>
          <w:tcPr>
            <w:tcW w:w="894" w:type="dxa"/>
            <w:gridSpan w:val="2"/>
          </w:tcPr>
          <w:p w14:paraId="0DBF119E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25627C4" w14:textId="77777777" w:rsidR="00403232" w:rsidRDefault="00403232" w:rsidP="004032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1E407714" w14:textId="7A605B50" w:rsidR="00403232" w:rsidRDefault="00403232" w:rsidP="004032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76139EA8" w14:textId="3AA74E2B" w:rsidR="00405088" w:rsidRPr="00436D2F" w:rsidRDefault="006A0E9E" w:rsidP="0040508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B031C4" w:rsidRPr="00EC175D" w14:paraId="20D6C55F" w14:textId="77777777" w:rsidTr="00CB7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2A9F969" w14:textId="77777777" w:rsidR="00405088" w:rsidRPr="00EC175D" w:rsidRDefault="00405088" w:rsidP="0040508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DD1EE23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17" w:type="dxa"/>
            <w:gridSpan w:val="3"/>
          </w:tcPr>
          <w:p w14:paraId="39A98903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Botão para salvar os dados preenchidos, ao salvar o sistema redireciona para a interface 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00E0F">
              <w:rPr>
                <w:color w:val="31849B" w:themeColor="accent5" w:themeShade="BF"/>
                <w:sz w:val="18"/>
                <w:szCs w:val="18"/>
              </w:rPr>
              <w:instrText xml:space="preserve"> REF _Ref23251862 \r \h </w:instrText>
            </w:r>
            <w:r w:rsidRPr="00000E0F">
              <w:rPr>
                <w:color w:val="31849B" w:themeColor="accent5" w:themeShade="BF"/>
                <w:sz w:val="18"/>
                <w:szCs w:val="18"/>
              </w:rPr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00E0F">
              <w:rPr>
                <w:color w:val="31849B" w:themeColor="accent5" w:themeShade="BF"/>
                <w:sz w:val="18"/>
                <w:szCs w:val="18"/>
              </w:rPr>
              <w:t>P06</w:t>
            </w:r>
            <w:r w:rsidRPr="00000E0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00E0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37F9F8D4" w14:textId="77777777" w:rsidR="00405088" w:rsidRDefault="00405088" w:rsidP="0040508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5D9C1867" w14:textId="77777777" w:rsidR="00403232" w:rsidRDefault="00403232" w:rsidP="004032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48610980" w14:textId="153E4832" w:rsidR="00403232" w:rsidRDefault="00403232" w:rsidP="00403232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0BCBB476" w14:textId="3F6EA129" w:rsidR="00405088" w:rsidRDefault="006A0E9E" w:rsidP="0040508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_Ref23425133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69E37654" w14:textId="463C30C6" w:rsidR="00977771" w:rsidRDefault="002A068F" w:rsidP="002E3334">
      <w:pPr>
        <w:pStyle w:val="EstiloPrototipo3"/>
        <w:numPr>
          <w:ilvl w:val="0"/>
          <w:numId w:val="5"/>
        </w:numPr>
      </w:pPr>
      <w:bookmarkStart w:id="17" w:name="_Ref23251862"/>
      <w:r>
        <w:lastRenderedPageBreak/>
        <w:t>Visualizar declaração</w:t>
      </w:r>
      <w:bookmarkEnd w:id="17"/>
    </w:p>
    <w:p w14:paraId="58096F92" w14:textId="62286334" w:rsidR="00977771" w:rsidRDefault="002A068F" w:rsidP="00F434F3">
      <w:pPr>
        <w:pStyle w:val="EstiloPrototipo3"/>
      </w:pPr>
      <w:r>
        <w:rPr>
          <w:noProof/>
        </w:rPr>
        <w:drawing>
          <wp:inline distT="0" distB="0" distL="0" distR="0" wp14:anchorId="4272AAF1" wp14:editId="1AF87746">
            <wp:extent cx="5760085" cy="4717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77777777" w:rsidR="00977771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F434F3" w:rsidRPr="005D2A67" w14:paraId="7716071C" w14:textId="77777777" w:rsidTr="00B76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6E0DD8" w14:textId="77777777" w:rsidR="00F434F3" w:rsidRPr="00E976B5" w:rsidRDefault="00F434F3" w:rsidP="00B76B1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F434F3" w:rsidRPr="005D2A67" w14:paraId="783774E6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1BAFE4" w14:textId="719B6A18" w:rsidR="00F434F3" w:rsidRDefault="00917746" w:rsidP="00103C5C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Exibir </w:t>
            </w:r>
            <w:r w:rsidR="00103C5C">
              <w:rPr>
                <w:sz w:val="24"/>
                <w:szCs w:val="24"/>
              </w:rPr>
              <w:t>Declaração</w:t>
            </w:r>
          </w:p>
        </w:tc>
      </w:tr>
      <w:tr w:rsidR="00F434F3" w:rsidRPr="00FD775E" w14:paraId="2117B35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28C88CE" w14:textId="40C5FD51" w:rsidR="00F434F3" w:rsidRPr="005D2A67" w:rsidRDefault="005A1585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468F404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9662B9A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FA37DDF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E20C66D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A692B72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FB4AB2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435EF" w:rsidRPr="00EC175D" w14:paraId="35D88B25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3D93E" w14:textId="77777777" w:rsidR="00F435EF" w:rsidRPr="009B42E9" w:rsidRDefault="00F435EF" w:rsidP="00F435E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51CEA8" w14:textId="0F9AB6FB" w:rsidR="00F435EF" w:rsidRPr="00EC175D" w:rsidRDefault="00F435EF" w:rsidP="00F435E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6A6405" wp14:editId="358BED6E">
                  <wp:extent cx="200000" cy="20000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171C02D" w14:textId="4502055A" w:rsidR="00F435EF" w:rsidRPr="00EC175D" w:rsidRDefault="00F435EF" w:rsidP="00F435E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Botão de voltar para a interface </w:t>
            </w:r>
            <w:r w:rsidRPr="00F435E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435E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435EF">
              <w:rPr>
                <w:color w:val="31849B" w:themeColor="accent5" w:themeShade="BF"/>
                <w:sz w:val="18"/>
                <w:szCs w:val="18"/>
              </w:rPr>
              <w:instrText xml:space="preserve"> REF _Ref23241788 \r \h </w:instrText>
            </w:r>
            <w:r w:rsidRPr="00F435EF">
              <w:rPr>
                <w:color w:val="31849B" w:themeColor="accent5" w:themeShade="BF"/>
                <w:sz w:val="18"/>
                <w:szCs w:val="18"/>
              </w:rPr>
            </w:r>
            <w:r w:rsidRPr="00F435E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435EF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F435E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435E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1246" w:type="dxa"/>
          </w:tcPr>
          <w:p w14:paraId="75C6A722" w14:textId="6B272F45" w:rsidR="00F435EF" w:rsidRPr="00EC175D" w:rsidRDefault="00F435EF" w:rsidP="00F435EF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106C2BA" w14:textId="096E70C4" w:rsidR="00F435EF" w:rsidRPr="00EC175D" w:rsidRDefault="00F435EF" w:rsidP="00F435E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B6951AE" w14:textId="39253783" w:rsidR="00F435EF" w:rsidRPr="00EC175D" w:rsidRDefault="00F435EF" w:rsidP="00F435E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23C3408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4AA4EC40" w14:textId="3F87397E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726F6091" w14:textId="5CDD02D2" w:rsidR="00F435EF" w:rsidRPr="00110FD0" w:rsidRDefault="004726E2" w:rsidP="00F435EF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21E71" w:rsidRPr="00EC175D" w14:paraId="7AD4F11C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74DF06" w14:textId="77777777" w:rsidR="00E21E71" w:rsidRPr="009B42E9" w:rsidRDefault="00E21E71" w:rsidP="00E21E71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9CA784" w14:textId="1E99401D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 da declaração</w:t>
            </w:r>
          </w:p>
        </w:tc>
        <w:tc>
          <w:tcPr>
            <w:tcW w:w="1306" w:type="dxa"/>
            <w:gridSpan w:val="2"/>
          </w:tcPr>
          <w:p w14:paraId="43D377F4" w14:textId="783D590C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Exibi o título da declaração.</w:t>
            </w:r>
          </w:p>
        </w:tc>
        <w:tc>
          <w:tcPr>
            <w:tcW w:w="1246" w:type="dxa"/>
          </w:tcPr>
          <w:p w14:paraId="648E0A42" w14:textId="77777777" w:rsidR="00E21E71" w:rsidRPr="00EC175D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22AD9A8B" w14:textId="77777777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82C6B35" w14:textId="77777777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790E843C" w14:textId="77777777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3CF3E569" w14:textId="1B1992F1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1B56B71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67E7B1A1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73B4D178" w14:textId="4B440AB9" w:rsidR="00E21E71" w:rsidRPr="00110FD0" w:rsidRDefault="004726E2" w:rsidP="00E21E71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21E71" w:rsidRPr="00EC175D" w14:paraId="597B7A64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0998F7" w14:textId="77777777" w:rsidR="00E21E71" w:rsidRPr="009B42E9" w:rsidRDefault="00E21E71" w:rsidP="00E21E71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3E1127" w14:textId="1534E8EC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Texto inicial da declaração </w:t>
            </w:r>
          </w:p>
        </w:tc>
        <w:tc>
          <w:tcPr>
            <w:tcW w:w="1306" w:type="dxa"/>
            <w:gridSpan w:val="2"/>
          </w:tcPr>
          <w:p w14:paraId="2B24BB58" w14:textId="29D86B1F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 sobre a declaração</w:t>
            </w:r>
          </w:p>
        </w:tc>
        <w:tc>
          <w:tcPr>
            <w:tcW w:w="1246" w:type="dxa"/>
          </w:tcPr>
          <w:p w14:paraId="6E923F61" w14:textId="77777777" w:rsidR="00E21E71" w:rsidRPr="00EC175D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3B33DEF5" w14:textId="77777777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4FFD3B7D" w14:textId="16E4B2C9" w:rsidR="00E21E71" w:rsidRDefault="00CC7E2B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0E0061F" w14:textId="6C598A81" w:rsidR="00E21E71" w:rsidRDefault="00E21E71" w:rsidP="00E21E7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E9656B0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288878AD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6D57B9B0" w14:textId="0C5C45D5" w:rsidR="00E21E71" w:rsidRPr="00110FD0" w:rsidRDefault="004726E2" w:rsidP="00E21E71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1166B" w:rsidRPr="00EC175D" w14:paraId="799BB7C7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6DAF4C" w14:textId="77777777" w:rsidR="0041166B" w:rsidRPr="009B42E9" w:rsidRDefault="0041166B" w:rsidP="00655480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CEAF81F" w14:textId="5EAB8B08" w:rsidR="0041166B" w:rsidRDefault="00CC7E2B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Declarações</w:t>
            </w:r>
          </w:p>
        </w:tc>
        <w:tc>
          <w:tcPr>
            <w:tcW w:w="1306" w:type="dxa"/>
            <w:gridSpan w:val="2"/>
          </w:tcPr>
          <w:p w14:paraId="3D3DA916" w14:textId="21EEB71C" w:rsidR="0041166B" w:rsidRDefault="00CC7E2B" w:rsidP="005A158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Campos para</w:t>
            </w:r>
            <w:r w:rsidR="005418E7">
              <w:rPr>
                <w:sz w:val="18"/>
                <w:szCs w:val="18"/>
              </w:rPr>
              <w:t xml:space="preserve"> seleção das declarações</w:t>
            </w:r>
          </w:p>
        </w:tc>
        <w:tc>
          <w:tcPr>
            <w:tcW w:w="1246" w:type="dxa"/>
          </w:tcPr>
          <w:p w14:paraId="457F6F61" w14:textId="31D9B008" w:rsidR="0041166B" w:rsidRDefault="005418E7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Radiobutton </w:t>
            </w:r>
          </w:p>
          <w:p w14:paraId="516C7FEC" w14:textId="77777777" w:rsidR="005418E7" w:rsidRDefault="005418E7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Ou </w:t>
            </w:r>
          </w:p>
          <w:p w14:paraId="018C7315" w14:textId="6C4AD081" w:rsidR="005418E7" w:rsidRDefault="005418E7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Checkbutton</w:t>
            </w:r>
          </w:p>
        </w:tc>
        <w:tc>
          <w:tcPr>
            <w:tcW w:w="1034" w:type="dxa"/>
            <w:gridSpan w:val="2"/>
          </w:tcPr>
          <w:p w14:paraId="0427A80D" w14:textId="0742F016" w:rsidR="0041166B" w:rsidRDefault="005418E7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066AFC7" w14:textId="2E0132EB" w:rsidR="0041166B" w:rsidRDefault="005418E7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68A5D6A" w14:textId="70B61F2F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Sim</w:t>
            </w:r>
          </w:p>
          <w:p w14:paraId="552E79CF" w14:textId="640D601D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7E7214FA" w14:textId="4AEFC210" w:rsidR="0041166B" w:rsidRPr="00110FD0" w:rsidRDefault="004726E2" w:rsidP="00D51A6C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34F3" w:rsidRPr="00EC175D" w14:paraId="59A316CE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0FCA2967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F434F3" w:rsidRPr="00EC175D" w14:paraId="26433C6C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0AEB420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94120EB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4298A36C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C24E15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D3A7264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4047DB" w:rsidRPr="00EC175D" w14:paraId="201D04ED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C71C9C2" w14:textId="77777777" w:rsidR="004047DB" w:rsidRPr="00EC175D" w:rsidRDefault="004047DB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455FF1A" w14:textId="4A936A97" w:rsidR="004047DB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Cancelar</w:t>
            </w:r>
          </w:p>
        </w:tc>
        <w:tc>
          <w:tcPr>
            <w:tcW w:w="2417" w:type="dxa"/>
            <w:gridSpan w:val="3"/>
          </w:tcPr>
          <w:p w14:paraId="62286A60" w14:textId="313AE2EA" w:rsidR="004047DB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um pop-up solicitando a confirmação do cancelamento. </w:t>
            </w:r>
          </w:p>
        </w:tc>
        <w:tc>
          <w:tcPr>
            <w:tcW w:w="894" w:type="dxa"/>
            <w:gridSpan w:val="2"/>
          </w:tcPr>
          <w:p w14:paraId="4385CE39" w14:textId="191F2DD7" w:rsidR="004047DB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02D2029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0E37A6C1" w14:textId="73AC8EBF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7F454961" w14:textId="6AF4B6CD" w:rsidR="004047DB" w:rsidRPr="004726E2" w:rsidRDefault="004726E2" w:rsidP="004726E2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418E7" w:rsidRPr="00EC175D" w14:paraId="1FE9DBF6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087F9936" w14:textId="1D0FE1EB" w:rsidR="005418E7" w:rsidRPr="00EC175D" w:rsidRDefault="005418E7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2255DFF" w14:textId="059AA0FB" w:rsidR="005418E7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Confirmar</w:t>
            </w:r>
          </w:p>
        </w:tc>
        <w:tc>
          <w:tcPr>
            <w:tcW w:w="2417" w:type="dxa"/>
            <w:gridSpan w:val="3"/>
          </w:tcPr>
          <w:p w14:paraId="0E93CE04" w14:textId="74281351" w:rsidR="005418E7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pop-up informando que a declaração foi preenchida com sucesso.</w:t>
            </w:r>
          </w:p>
        </w:tc>
        <w:tc>
          <w:tcPr>
            <w:tcW w:w="894" w:type="dxa"/>
            <w:gridSpan w:val="2"/>
          </w:tcPr>
          <w:p w14:paraId="575322C7" w14:textId="2FD50926" w:rsidR="005418E7" w:rsidRPr="00EC175D" w:rsidRDefault="0069038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DED2F12" w14:textId="77777777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Obrigatório: Não se aplica</w:t>
            </w:r>
          </w:p>
          <w:p w14:paraId="4F339EC7" w14:textId="05439EE0" w:rsidR="00CC7444" w:rsidRDefault="00CC7444" w:rsidP="00CC7444">
            <w:pPr>
              <w:pStyle w:val="PargrafodaLista"/>
              <w:widowControl/>
              <w:numPr>
                <w:ilvl w:val="0"/>
                <w:numId w:val="27"/>
              </w:numPr>
              <w:autoSpaceDE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Não</w:t>
            </w:r>
          </w:p>
          <w:p w14:paraId="2B6A1665" w14:textId="28C843E2" w:rsidR="005418E7" w:rsidRPr="004726E2" w:rsidRDefault="004726E2" w:rsidP="004726E2">
            <w:pPr>
              <w:spacing w:before="60" w:after="60"/>
              <w:rPr>
                <w:sz w:val="18"/>
                <w:szCs w:val="18"/>
              </w:rPr>
            </w:pPr>
            <w:r w:rsidRPr="004726E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726E2">
              <w:rPr>
                <w:color w:val="31849B" w:themeColor="accent5" w:themeShade="BF"/>
                <w:sz w:val="18"/>
                <w:szCs w:val="18"/>
              </w:rPr>
              <w:instrText xml:space="preserve"> REF _Ref23425178 \r \h </w:instrText>
            </w:r>
            <w:r w:rsidRPr="004726E2">
              <w:rPr>
                <w:color w:val="31849B" w:themeColor="accent5" w:themeShade="BF"/>
                <w:sz w:val="18"/>
                <w:szCs w:val="18"/>
              </w:rPr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4726E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726E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5B68DA04" w14:textId="77777777" w:rsidR="00CE221D" w:rsidRDefault="00CE221D" w:rsidP="00CE221D">
      <w:pPr>
        <w:pStyle w:val="EstiloPrototipo3"/>
        <w:rPr>
          <w:rFonts w:ascii="Arial" w:hAnsi="Arial"/>
          <w:sz w:val="24"/>
          <w:szCs w:val="24"/>
        </w:rPr>
      </w:pPr>
      <w:bookmarkStart w:id="18" w:name="_Ref17572350"/>
    </w:p>
    <w:p w14:paraId="42170D0F" w14:textId="3BE67841" w:rsidR="0056045C" w:rsidRPr="00BA7EAE" w:rsidRDefault="0056045C" w:rsidP="002E3334">
      <w:pPr>
        <w:pStyle w:val="EstiloPrototipo3"/>
        <w:numPr>
          <w:ilvl w:val="0"/>
          <w:numId w:val="5"/>
        </w:numPr>
        <w:rPr>
          <w:rFonts w:ascii="Arial" w:hAnsi="Arial"/>
          <w:sz w:val="24"/>
          <w:szCs w:val="24"/>
        </w:rPr>
      </w:pPr>
      <w:r w:rsidRPr="00BA7EAE">
        <w:rPr>
          <w:rFonts w:ascii="Arial" w:hAnsi="Arial"/>
          <w:sz w:val="24"/>
          <w:szCs w:val="24"/>
        </w:rPr>
        <w:t>Tela Inicial:</w:t>
      </w:r>
      <w:bookmarkEnd w:id="15"/>
      <w:bookmarkEnd w:id="18"/>
    </w:p>
    <w:p w14:paraId="044B8C8D" w14:textId="575081D7" w:rsidR="00B00B8B" w:rsidRPr="00BA7EAE" w:rsidRDefault="00BD389E" w:rsidP="00655480">
      <w:pPr>
        <w:pStyle w:val="EstiloPrototipo3"/>
        <w:numPr>
          <w:ilvl w:val="2"/>
          <w:numId w:val="7"/>
        </w:numPr>
        <w:rPr>
          <w:rFonts w:ascii="Arial" w:hAnsi="Arial"/>
          <w:sz w:val="24"/>
          <w:szCs w:val="24"/>
        </w:rPr>
      </w:pPr>
      <w:bookmarkStart w:id="19" w:name="_Ref13749926"/>
      <w:bookmarkStart w:id="20" w:name="_Ref13657061"/>
      <w:r w:rsidRPr="00BA7EAE">
        <w:rPr>
          <w:rFonts w:ascii="Arial" w:hAnsi="Arial"/>
          <w:sz w:val="24"/>
          <w:szCs w:val="24"/>
        </w:rPr>
        <w:t>Tela Inicial</w:t>
      </w:r>
      <w:bookmarkEnd w:id="19"/>
    </w:p>
    <w:bookmarkEnd w:id="20"/>
    <w:p w14:paraId="55C7A27C" w14:textId="5B5BCA6D" w:rsidR="00B00B8B" w:rsidRDefault="004152CF" w:rsidP="00CE3143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B71AB6F" wp14:editId="40C82905">
            <wp:extent cx="5760085" cy="437007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ublicar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E47" w14:textId="77777777" w:rsidR="00132D20" w:rsidRDefault="00132D20" w:rsidP="00CE3143">
      <w:pPr>
        <w:pStyle w:val="EstiloPrototipo3"/>
        <w:rPr>
          <w:noProof/>
        </w:rPr>
      </w:pPr>
    </w:p>
    <w:p w14:paraId="53F68FA4" w14:textId="77777777" w:rsidR="000514D4" w:rsidRPr="00AD52E7" w:rsidRDefault="00CE176F" w:rsidP="0030370F">
      <w:pPr>
        <w:pStyle w:val="Ttulo2"/>
        <w:numPr>
          <w:ilvl w:val="0"/>
          <w:numId w:val="0"/>
        </w:numPr>
        <w:spacing w:before="240"/>
        <w:rPr>
          <w:rFonts w:ascii="Arial" w:hAnsi="Arial"/>
          <w:sz w:val="24"/>
          <w:szCs w:val="24"/>
        </w:rPr>
      </w:pPr>
      <w:bookmarkStart w:id="21" w:name="_Toc23432530"/>
      <w:r w:rsidRPr="00AD52E7">
        <w:rPr>
          <w:rFonts w:ascii="Arial" w:hAnsi="Arial"/>
          <w:sz w:val="24"/>
          <w:szCs w:val="24"/>
        </w:rPr>
        <w:t>CRITÉRIOS DE ACEITE</w:t>
      </w:r>
      <w:bookmarkEnd w:id="21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6826A608" w14:textId="20A8DB44" w:rsidR="00EB5268" w:rsidRDefault="00EB5268" w:rsidP="00AF361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participar como membro da chapa eleitoral, o ator deverá ser convidado pelo responsável que o cadastrou no sistema conforme </w:t>
      </w:r>
      <w:r w:rsidRPr="00CB7CF9">
        <w:rPr>
          <w:b/>
        </w:rPr>
        <w:t>HST021</w:t>
      </w:r>
      <w:r w:rsidR="006F37BC">
        <w:rPr>
          <w:b/>
        </w:rPr>
        <w:t xml:space="preserve"> ou HST022</w:t>
      </w:r>
      <w:r>
        <w:t xml:space="preserve">. </w:t>
      </w:r>
    </w:p>
    <w:p w14:paraId="08F09640" w14:textId="77777777" w:rsidR="00CE2B3E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BAFDF24" w14:textId="7D382433" w:rsidR="00EB5268" w:rsidRPr="00E975F6" w:rsidRDefault="00EB5268" w:rsidP="00AF361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E975F6">
        <w:rPr>
          <w:highlight w:val="darkCyan"/>
        </w:rPr>
        <w:t xml:space="preserve">Ao cadastrar os usuários pelo responsável pela chapa, o sistema deve enviar um e-mail para todos os convidados conforme </w:t>
      </w:r>
      <w:r w:rsidR="00EA5A18" w:rsidRPr="00E975F6">
        <w:rPr>
          <w:highlight w:val="darkCyan"/>
        </w:rPr>
        <w:t xml:space="preserve">e-mails selecionados </w:t>
      </w:r>
      <w:r w:rsidRPr="00E975F6">
        <w:rPr>
          <w:highlight w:val="darkCyan"/>
        </w:rPr>
        <w:t xml:space="preserve">na </w:t>
      </w:r>
      <w:r w:rsidRPr="00E975F6">
        <w:rPr>
          <w:b/>
          <w:highlight w:val="darkCyan"/>
        </w:rPr>
        <w:t>HST020</w:t>
      </w:r>
      <w:r w:rsidRPr="00E975F6">
        <w:rPr>
          <w:highlight w:val="darkCyan"/>
        </w:rPr>
        <w:t xml:space="preserve">. </w:t>
      </w:r>
    </w:p>
    <w:p w14:paraId="6DD1B20F" w14:textId="77777777" w:rsidR="00CE2B3E" w:rsidRPr="00E975F6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highlight w:val="darkCyan"/>
        </w:rPr>
      </w:pPr>
    </w:p>
    <w:p w14:paraId="2BA75331" w14:textId="61C66F2F" w:rsidR="00790F8E" w:rsidRPr="00E975F6" w:rsidRDefault="006208FC" w:rsidP="00AF361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E975F6">
        <w:rPr>
          <w:highlight w:val="darkCyan"/>
        </w:rPr>
        <w:t xml:space="preserve">Ao acessar o </w:t>
      </w:r>
      <w:r w:rsidR="00833861" w:rsidRPr="00E975F6">
        <w:rPr>
          <w:highlight w:val="darkCyan"/>
        </w:rPr>
        <w:t>“</w:t>
      </w:r>
      <w:r w:rsidR="00B00B8B" w:rsidRPr="00E975F6">
        <w:rPr>
          <w:highlight w:val="darkCyan"/>
        </w:rPr>
        <w:t>Menu&gt;&gt;</w:t>
      </w:r>
      <w:r w:rsidR="00D60DA6" w:rsidRPr="00E975F6">
        <w:rPr>
          <w:b/>
          <w:highlight w:val="darkCyan"/>
        </w:rPr>
        <w:t>Chapas</w:t>
      </w:r>
      <w:r w:rsidR="0056045C" w:rsidRPr="00E975F6">
        <w:rPr>
          <w:highlight w:val="darkCyan"/>
        </w:rPr>
        <w:t xml:space="preserve">&gt;&gt; </w:t>
      </w:r>
      <w:r w:rsidR="00AD52E7" w:rsidRPr="00E975F6">
        <w:rPr>
          <w:highlight w:val="darkCyan"/>
        </w:rPr>
        <w:t>“</w:t>
      </w:r>
      <w:r w:rsidR="00D60DA6" w:rsidRPr="00E975F6">
        <w:rPr>
          <w:b/>
          <w:highlight w:val="darkCyan"/>
        </w:rPr>
        <w:t>Confirmar Participação</w:t>
      </w:r>
      <w:r w:rsidRPr="00E975F6">
        <w:rPr>
          <w:highlight w:val="darkCyan"/>
        </w:rPr>
        <w:t>” pelos convidados, o sistema deve apresentar a interface</w:t>
      </w:r>
      <w:r w:rsidR="00AD52E7" w:rsidRPr="00E975F6">
        <w:rPr>
          <w:highlight w:val="darkCyan"/>
        </w:rPr>
        <w:t xml:space="preserve"> </w:t>
      </w:r>
      <w:r w:rsidR="00AD52E7" w:rsidRPr="00E975F6">
        <w:rPr>
          <w:color w:val="31849B" w:themeColor="accent5" w:themeShade="BF"/>
          <w:highlight w:val="darkCyan"/>
        </w:rPr>
        <w:t>[</w:t>
      </w:r>
      <w:r w:rsidR="006E618E" w:rsidRPr="00E975F6">
        <w:rPr>
          <w:color w:val="31849B" w:themeColor="accent5" w:themeShade="BF"/>
          <w:highlight w:val="darkCyan"/>
        </w:rPr>
        <w:fldChar w:fldCharType="begin"/>
      </w:r>
      <w:r w:rsidR="006E618E" w:rsidRPr="00E975F6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E975F6">
        <w:rPr>
          <w:color w:val="31849B" w:themeColor="accent5" w:themeShade="BF"/>
          <w:highlight w:val="darkCyan"/>
        </w:rPr>
        <w:instrText xml:space="preserve"> \* MERGEFORMAT </w:instrText>
      </w:r>
      <w:r w:rsidR="006E618E" w:rsidRPr="00E975F6">
        <w:rPr>
          <w:color w:val="31849B" w:themeColor="accent5" w:themeShade="BF"/>
          <w:highlight w:val="darkCyan"/>
        </w:rPr>
      </w:r>
      <w:r w:rsidR="006E618E" w:rsidRPr="00E975F6">
        <w:rPr>
          <w:color w:val="31849B" w:themeColor="accent5" w:themeShade="BF"/>
          <w:highlight w:val="darkCyan"/>
        </w:rPr>
        <w:fldChar w:fldCharType="separate"/>
      </w:r>
      <w:r w:rsidR="006E618E" w:rsidRPr="00E975F6">
        <w:rPr>
          <w:color w:val="31849B" w:themeColor="accent5" w:themeShade="BF"/>
          <w:highlight w:val="darkCyan"/>
        </w:rPr>
        <w:t>P01</w:t>
      </w:r>
      <w:r w:rsidR="006E618E" w:rsidRPr="00E975F6">
        <w:rPr>
          <w:color w:val="31849B" w:themeColor="accent5" w:themeShade="BF"/>
          <w:highlight w:val="darkCyan"/>
        </w:rPr>
        <w:fldChar w:fldCharType="end"/>
      </w:r>
      <w:r w:rsidR="00AD52E7" w:rsidRPr="00E975F6">
        <w:rPr>
          <w:color w:val="31849B" w:themeColor="accent5" w:themeShade="BF"/>
          <w:highlight w:val="darkCyan"/>
        </w:rPr>
        <w:t>]</w:t>
      </w:r>
      <w:r w:rsidRPr="00E975F6">
        <w:rPr>
          <w:color w:val="31849B" w:themeColor="accent5" w:themeShade="BF"/>
          <w:highlight w:val="darkCyan"/>
        </w:rPr>
        <w:t>.</w:t>
      </w:r>
    </w:p>
    <w:p w14:paraId="14A446AD" w14:textId="77777777" w:rsidR="00CE2B3E" w:rsidRPr="00EC175D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D8C0B39" w14:textId="7B4CAB90" w:rsidR="004A6CD5" w:rsidRDefault="004A6CD5" w:rsidP="00AF361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C175D">
        <w:t xml:space="preserve">Para os </w:t>
      </w:r>
      <w:r w:rsidR="00456FD9">
        <w:t xml:space="preserve">usuários que não </w:t>
      </w:r>
      <w:r w:rsidR="006208FC">
        <w:t xml:space="preserve">foram convidados, o sistema </w:t>
      </w:r>
      <w:r w:rsidR="00A342B5">
        <w:t>apresentar o menu “</w:t>
      </w:r>
      <w:r w:rsidR="006F37BC">
        <w:t xml:space="preserve">Confirmar </w:t>
      </w:r>
      <w:r w:rsidR="005C6C4D">
        <w:t>Participação</w:t>
      </w:r>
      <w:r w:rsidR="00A342B5">
        <w:t>”</w:t>
      </w:r>
      <w:r w:rsidR="00966A01">
        <w:t>, porém apresenta a mensagem</w:t>
      </w:r>
      <w:r w:rsidR="00966A01" w:rsidRPr="00966A01">
        <w:rPr>
          <w:color w:val="FF0000"/>
        </w:rPr>
        <w:t xml:space="preserve"> </w:t>
      </w:r>
      <w:r w:rsidR="00966A01" w:rsidRPr="0053258A">
        <w:rPr>
          <w:color w:val="31849B" w:themeColor="accent5" w:themeShade="BF"/>
        </w:rPr>
        <w:t>[</w:t>
      </w:r>
      <w:r w:rsidR="0053258A" w:rsidRPr="0053258A">
        <w:rPr>
          <w:color w:val="31849B" w:themeColor="accent5" w:themeShade="BF"/>
        </w:rPr>
        <w:fldChar w:fldCharType="begin"/>
      </w:r>
      <w:r w:rsidR="0053258A" w:rsidRPr="0053258A">
        <w:rPr>
          <w:color w:val="31849B" w:themeColor="accent5" w:themeShade="BF"/>
        </w:rPr>
        <w:instrText xml:space="preserve"> REF _Ref25305935 \r \h </w:instrText>
      </w:r>
      <w:r w:rsidR="0053258A" w:rsidRPr="0053258A">
        <w:rPr>
          <w:color w:val="31849B" w:themeColor="accent5" w:themeShade="BF"/>
        </w:rPr>
      </w:r>
      <w:r w:rsidR="0053258A" w:rsidRPr="0053258A">
        <w:rPr>
          <w:color w:val="31849B" w:themeColor="accent5" w:themeShade="BF"/>
        </w:rPr>
        <w:fldChar w:fldCharType="separate"/>
      </w:r>
      <w:r w:rsidR="0053258A" w:rsidRPr="0053258A">
        <w:rPr>
          <w:color w:val="31849B" w:themeColor="accent5" w:themeShade="BF"/>
        </w:rPr>
        <w:t>ME014</w:t>
      </w:r>
      <w:r w:rsidR="0053258A" w:rsidRPr="0053258A">
        <w:rPr>
          <w:color w:val="31849B" w:themeColor="accent5" w:themeShade="BF"/>
        </w:rPr>
        <w:fldChar w:fldCharType="end"/>
      </w:r>
      <w:r w:rsidR="00966A01" w:rsidRPr="0053258A">
        <w:rPr>
          <w:color w:val="31849B" w:themeColor="accent5" w:themeShade="BF"/>
        </w:rPr>
        <w:t>]</w:t>
      </w:r>
      <w:r w:rsidR="00966A01" w:rsidRPr="00966A01">
        <w:rPr>
          <w:color w:val="FF0000"/>
        </w:rPr>
        <w:t xml:space="preserve"> </w:t>
      </w:r>
      <w:r w:rsidR="00966A01">
        <w:t>informando que ele não possui acesso a essa funcionalidade</w:t>
      </w:r>
      <w:r w:rsidR="00A342B5">
        <w:t>. Sempre que houver itens que out</w:t>
      </w:r>
      <w:r w:rsidR="00966A01">
        <w:t xml:space="preserve">ros usuários não possuem acesso, o sistema deve apresentar a mensagem </w:t>
      </w:r>
      <w:r w:rsidR="00966A01" w:rsidRPr="0053258A">
        <w:rPr>
          <w:color w:val="31849B" w:themeColor="accent5" w:themeShade="BF"/>
        </w:rPr>
        <w:t>[</w:t>
      </w:r>
      <w:r w:rsidR="0053258A" w:rsidRPr="0053258A">
        <w:rPr>
          <w:color w:val="31849B" w:themeColor="accent5" w:themeShade="BF"/>
        </w:rPr>
        <w:fldChar w:fldCharType="begin"/>
      </w:r>
      <w:r w:rsidR="0053258A" w:rsidRPr="0053258A">
        <w:rPr>
          <w:color w:val="31849B" w:themeColor="accent5" w:themeShade="BF"/>
        </w:rPr>
        <w:instrText xml:space="preserve"> REF _Ref25305935 \r \h </w:instrText>
      </w:r>
      <w:r w:rsidR="0053258A" w:rsidRPr="0053258A">
        <w:rPr>
          <w:color w:val="31849B" w:themeColor="accent5" w:themeShade="BF"/>
        </w:rPr>
      </w:r>
      <w:r w:rsidR="0053258A" w:rsidRPr="0053258A">
        <w:rPr>
          <w:color w:val="31849B" w:themeColor="accent5" w:themeShade="BF"/>
        </w:rPr>
        <w:fldChar w:fldCharType="separate"/>
      </w:r>
      <w:r w:rsidR="0053258A" w:rsidRPr="0053258A">
        <w:rPr>
          <w:color w:val="31849B" w:themeColor="accent5" w:themeShade="BF"/>
        </w:rPr>
        <w:t>ME014</w:t>
      </w:r>
      <w:r w:rsidR="0053258A" w:rsidRPr="0053258A">
        <w:rPr>
          <w:color w:val="31849B" w:themeColor="accent5" w:themeShade="BF"/>
        </w:rPr>
        <w:fldChar w:fldCharType="end"/>
      </w:r>
      <w:r w:rsidR="00966A01" w:rsidRPr="0053258A">
        <w:rPr>
          <w:color w:val="31849B" w:themeColor="accent5" w:themeShade="BF"/>
        </w:rPr>
        <w:t>]</w:t>
      </w:r>
      <w:r w:rsidR="00A342B5" w:rsidRPr="0053258A">
        <w:rPr>
          <w:color w:val="31849B" w:themeColor="accent5" w:themeShade="BF"/>
        </w:rPr>
        <w:t>.</w:t>
      </w:r>
    </w:p>
    <w:p w14:paraId="3802E2E0" w14:textId="77777777" w:rsidR="00CE2B3E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CBE3758" w14:textId="425D9D08" w:rsidR="00AD4421" w:rsidRDefault="00A45A21" w:rsidP="0080773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menu </w:t>
      </w:r>
      <w:r w:rsidRPr="00A45A21">
        <w:rPr>
          <w:b/>
        </w:rPr>
        <w:t>“</w:t>
      </w:r>
      <w:r w:rsidR="006208FC">
        <w:rPr>
          <w:b/>
        </w:rPr>
        <w:t>Chapas</w:t>
      </w:r>
      <w:r w:rsidRPr="00A45A21">
        <w:rPr>
          <w:b/>
        </w:rPr>
        <w:t>”</w:t>
      </w:r>
      <w:r>
        <w:t xml:space="preserve">, deve </w:t>
      </w:r>
      <w:r w:rsidR="0081702E">
        <w:t>permanecer</w:t>
      </w:r>
      <w:r>
        <w:t xml:space="preserve"> habilitado para acesso do usuário </w:t>
      </w:r>
      <w:r w:rsidR="00132D0F">
        <w:t>durante todo o período da eleição</w:t>
      </w:r>
      <w:r w:rsidR="00AD16A5">
        <w:t xml:space="preserve">, </w:t>
      </w:r>
      <w:r w:rsidR="00A47516">
        <w:t xml:space="preserve">ao acabar esse período, o sistema deve apresentar a mensagem </w:t>
      </w:r>
      <w:r w:rsidR="00A47516" w:rsidRPr="00682F84">
        <w:rPr>
          <w:b/>
          <w:bCs/>
          <w:color w:val="000000" w:themeColor="text1"/>
        </w:rPr>
        <w:t>[</w:t>
      </w:r>
      <w:r w:rsidR="00682F84" w:rsidRPr="00682F84">
        <w:rPr>
          <w:b/>
          <w:bCs/>
          <w:color w:val="000000" w:themeColor="text1"/>
        </w:rPr>
        <w:fldChar w:fldCharType="begin"/>
      </w:r>
      <w:r w:rsidR="00682F84" w:rsidRPr="00682F84">
        <w:rPr>
          <w:b/>
          <w:bCs/>
          <w:color w:val="000000" w:themeColor="text1"/>
        </w:rPr>
        <w:instrText xml:space="preserve"> REF _Ref27652148 \r \h </w:instrText>
      </w:r>
      <w:r w:rsidR="00682F84">
        <w:rPr>
          <w:b/>
          <w:bCs/>
          <w:color w:val="000000" w:themeColor="text1"/>
        </w:rPr>
        <w:instrText xml:space="preserve"> \* MERGEFORMAT </w:instrText>
      </w:r>
      <w:r w:rsidR="00682F84" w:rsidRPr="00682F84">
        <w:rPr>
          <w:b/>
          <w:bCs/>
          <w:color w:val="000000" w:themeColor="text1"/>
        </w:rPr>
      </w:r>
      <w:r w:rsidR="00682F84" w:rsidRPr="00682F84">
        <w:rPr>
          <w:b/>
          <w:bCs/>
          <w:color w:val="000000" w:themeColor="text1"/>
        </w:rPr>
        <w:fldChar w:fldCharType="separate"/>
      </w:r>
      <w:r w:rsidR="00682F84" w:rsidRPr="00682F84">
        <w:rPr>
          <w:b/>
          <w:bCs/>
          <w:color w:val="000000" w:themeColor="text1"/>
        </w:rPr>
        <w:t>ME018</w:t>
      </w:r>
      <w:r w:rsidR="00682F84" w:rsidRPr="00682F84">
        <w:rPr>
          <w:b/>
          <w:bCs/>
          <w:color w:val="000000" w:themeColor="text1"/>
        </w:rPr>
        <w:fldChar w:fldCharType="end"/>
      </w:r>
      <w:r w:rsidR="00A47516" w:rsidRPr="00682F84">
        <w:rPr>
          <w:b/>
          <w:bCs/>
          <w:color w:val="000000" w:themeColor="text1"/>
        </w:rPr>
        <w:t>]</w:t>
      </w:r>
      <w:r w:rsidR="00A47516">
        <w:t xml:space="preserve">, informando que </w:t>
      </w:r>
      <w:r w:rsidR="006E6209">
        <w:t>as atividades relacionadas a esse item de menu estão</w:t>
      </w:r>
      <w:r w:rsidR="00A47516">
        <w:t xml:space="preserve"> fora do prazo estipulado conforme atividade </w:t>
      </w:r>
      <w:r w:rsidR="00A47516" w:rsidRPr="002859A5">
        <w:rPr>
          <w:b/>
          <w:bCs/>
        </w:rPr>
        <w:t>2.1 Atividade Secundária</w:t>
      </w:r>
      <w:r w:rsidR="00AD4421">
        <w:t>.</w:t>
      </w:r>
    </w:p>
    <w:p w14:paraId="4DB386D2" w14:textId="77777777" w:rsidR="00CE2B3E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26B1A8B1" w14:textId="6710D992" w:rsidR="00AD4421" w:rsidRPr="00712A13" w:rsidRDefault="00AD4421" w:rsidP="0080773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2" w:name="_Ref27652263"/>
      <w:bookmarkStart w:id="23" w:name="_Ref27652389"/>
      <w:r w:rsidRPr="00712A13">
        <w:t>Quando um dos responsáveis pela chapa tentar acessar o link de submenu “</w:t>
      </w:r>
      <w:r w:rsidRPr="00712A13">
        <w:rPr>
          <w:b/>
          <w:bCs/>
        </w:rPr>
        <w:t>Cadastrar Chapa</w:t>
      </w:r>
      <w:r w:rsidRPr="00712A13">
        <w:t>”</w:t>
      </w:r>
      <w:r w:rsidR="006C20D4" w:rsidRPr="00712A13">
        <w:t xml:space="preserve">, o sistema deve validar se </w:t>
      </w:r>
      <w:r w:rsidR="00907115" w:rsidRPr="00712A13">
        <w:t xml:space="preserve">está dentro do período estipulado da atividade </w:t>
      </w:r>
      <w:r w:rsidR="00907115" w:rsidRPr="00712A13">
        <w:rPr>
          <w:b/>
          <w:bCs/>
        </w:rPr>
        <w:t>2.1 Atividade Secundária</w:t>
      </w:r>
      <w:r w:rsidR="00907115" w:rsidRPr="00712A13">
        <w:t>, caso não esteja dentro desse período, o sistema deve apresentar a mensagem</w:t>
      </w:r>
      <w:r w:rsidR="00907115" w:rsidRPr="00712A13">
        <w:rPr>
          <w:color w:val="31849B" w:themeColor="accent5" w:themeShade="BF"/>
        </w:rPr>
        <w:t xml:space="preserve"> [</w:t>
      </w:r>
      <w:r w:rsidR="00981073" w:rsidRPr="00712A13">
        <w:rPr>
          <w:color w:val="31849B" w:themeColor="accent5" w:themeShade="BF"/>
        </w:rPr>
        <w:fldChar w:fldCharType="begin"/>
      </w:r>
      <w:r w:rsidR="00981073" w:rsidRPr="00712A13">
        <w:rPr>
          <w:color w:val="31849B" w:themeColor="accent5" w:themeShade="BF"/>
        </w:rPr>
        <w:instrText xml:space="preserve"> REF _Ref27652148 \r \h </w:instrText>
      </w:r>
      <w:r w:rsidR="00206A45" w:rsidRPr="00712A13">
        <w:rPr>
          <w:color w:val="31849B" w:themeColor="accent5" w:themeShade="BF"/>
        </w:rPr>
        <w:instrText xml:space="preserve"> \* MERGEFORMAT </w:instrText>
      </w:r>
      <w:r w:rsidR="00981073" w:rsidRPr="00712A13">
        <w:rPr>
          <w:color w:val="31849B" w:themeColor="accent5" w:themeShade="BF"/>
        </w:rPr>
      </w:r>
      <w:r w:rsidR="00981073" w:rsidRPr="00712A13">
        <w:rPr>
          <w:color w:val="31849B" w:themeColor="accent5" w:themeShade="BF"/>
        </w:rPr>
        <w:fldChar w:fldCharType="separate"/>
      </w:r>
      <w:r w:rsidR="00981073" w:rsidRPr="00712A13">
        <w:rPr>
          <w:color w:val="31849B" w:themeColor="accent5" w:themeShade="BF"/>
        </w:rPr>
        <w:t>ME0</w:t>
      </w:r>
      <w:r w:rsidR="00981073" w:rsidRPr="00712A13">
        <w:rPr>
          <w:color w:val="31849B" w:themeColor="accent5" w:themeShade="BF"/>
        </w:rPr>
        <w:t>1</w:t>
      </w:r>
      <w:r w:rsidR="00981073" w:rsidRPr="00712A13">
        <w:rPr>
          <w:color w:val="31849B" w:themeColor="accent5" w:themeShade="BF"/>
        </w:rPr>
        <w:t>8</w:t>
      </w:r>
      <w:r w:rsidR="00981073" w:rsidRPr="00712A13">
        <w:rPr>
          <w:color w:val="31849B" w:themeColor="accent5" w:themeShade="BF"/>
        </w:rPr>
        <w:fldChar w:fldCharType="end"/>
      </w:r>
      <w:r w:rsidR="00907115" w:rsidRPr="00712A13">
        <w:rPr>
          <w:color w:val="31849B" w:themeColor="accent5" w:themeShade="BF"/>
        </w:rPr>
        <w:t>]</w:t>
      </w:r>
      <w:r w:rsidR="00907115" w:rsidRPr="00712A13">
        <w:rPr>
          <w:color w:val="000000" w:themeColor="text1"/>
        </w:rPr>
        <w:t>.</w:t>
      </w:r>
      <w:r w:rsidR="00CE2B3E" w:rsidRPr="00712A13">
        <w:rPr>
          <w:color w:val="000000" w:themeColor="text1"/>
        </w:rPr>
        <w:t xml:space="preserve"> </w:t>
      </w:r>
      <w:r w:rsidR="002859A5" w:rsidRPr="00712A13">
        <w:rPr>
          <w:color w:val="000000" w:themeColor="text1"/>
        </w:rPr>
        <w:t xml:space="preserve">Caso um usuário que não possua acesso a essa funcionalidade, o sistema deve apresentar a mensagem </w:t>
      </w:r>
      <w:r w:rsidR="002859A5" w:rsidRPr="00712A13">
        <w:rPr>
          <w:color w:val="31849B" w:themeColor="accent5" w:themeShade="BF"/>
        </w:rPr>
        <w:t>[</w:t>
      </w:r>
      <w:r w:rsidR="00981073" w:rsidRPr="00712A13">
        <w:rPr>
          <w:color w:val="31849B" w:themeColor="accent5" w:themeShade="BF"/>
        </w:rPr>
        <w:fldChar w:fldCharType="begin"/>
      </w:r>
      <w:r w:rsidR="00981073" w:rsidRPr="00712A13">
        <w:rPr>
          <w:color w:val="31849B" w:themeColor="accent5" w:themeShade="BF"/>
        </w:rPr>
        <w:instrText xml:space="preserve"> REF _Ref27652158 \r \h </w:instrText>
      </w:r>
      <w:r w:rsidR="00206A45" w:rsidRPr="00712A13">
        <w:rPr>
          <w:color w:val="31849B" w:themeColor="accent5" w:themeShade="BF"/>
        </w:rPr>
        <w:instrText xml:space="preserve"> \* MERGEFORMAT </w:instrText>
      </w:r>
      <w:r w:rsidR="00981073" w:rsidRPr="00712A13">
        <w:rPr>
          <w:color w:val="31849B" w:themeColor="accent5" w:themeShade="BF"/>
        </w:rPr>
      </w:r>
      <w:r w:rsidR="00981073" w:rsidRPr="00712A13">
        <w:rPr>
          <w:color w:val="31849B" w:themeColor="accent5" w:themeShade="BF"/>
        </w:rPr>
        <w:fldChar w:fldCharType="separate"/>
      </w:r>
      <w:r w:rsidR="00981073" w:rsidRPr="00712A13">
        <w:rPr>
          <w:color w:val="31849B" w:themeColor="accent5" w:themeShade="BF"/>
        </w:rPr>
        <w:t>ME017</w:t>
      </w:r>
      <w:r w:rsidR="00981073" w:rsidRPr="00712A13">
        <w:rPr>
          <w:color w:val="31849B" w:themeColor="accent5" w:themeShade="BF"/>
        </w:rPr>
        <w:fldChar w:fldCharType="end"/>
      </w:r>
      <w:r w:rsidR="002859A5" w:rsidRPr="00712A13">
        <w:rPr>
          <w:color w:val="31849B" w:themeColor="accent5" w:themeShade="BF"/>
        </w:rPr>
        <w:t>]</w:t>
      </w:r>
      <w:r w:rsidR="002859A5" w:rsidRPr="00712A13">
        <w:rPr>
          <w:color w:val="auto"/>
        </w:rPr>
        <w:t>.</w:t>
      </w:r>
      <w:bookmarkEnd w:id="22"/>
      <w:r w:rsidR="00AC45FC" w:rsidRPr="00712A13">
        <w:rPr>
          <w:color w:val="auto"/>
        </w:rPr>
        <w:t xml:space="preserve"> </w:t>
      </w:r>
      <w:r w:rsidR="00AC45FC" w:rsidRPr="00712A13">
        <w:rPr>
          <w:rStyle w:val="Refdenotaderodap"/>
          <w:color w:val="31849B" w:themeColor="accent5" w:themeShade="BF"/>
        </w:rPr>
        <w:footnoteReference w:id="1"/>
      </w:r>
      <w:bookmarkEnd w:id="23"/>
    </w:p>
    <w:p w14:paraId="6C8092CC" w14:textId="77777777" w:rsidR="00CE2B3E" w:rsidRPr="00712A13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A1ADDA0" w14:textId="635E6AD2" w:rsidR="00CE2B3E" w:rsidRPr="00712A13" w:rsidRDefault="00CE2B3E" w:rsidP="00CE2B3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4" w:name="_Ref27652265"/>
      <w:r w:rsidRPr="00712A13">
        <w:t>Quando um dos membros convidados para participar da chapa eleitoral tentar acessar o link de submenu “</w:t>
      </w:r>
      <w:r w:rsidRPr="00712A13">
        <w:rPr>
          <w:b/>
          <w:bCs/>
        </w:rPr>
        <w:t>Confirmar Chapa</w:t>
      </w:r>
      <w:r w:rsidRPr="00712A13">
        <w:t xml:space="preserve">”, o sistema deve validar se está dentro do período estipulado da atividade </w:t>
      </w:r>
      <w:r w:rsidRPr="00712A13">
        <w:rPr>
          <w:b/>
          <w:bCs/>
        </w:rPr>
        <w:t>2.2 Atividade Secundária</w:t>
      </w:r>
      <w:r w:rsidRPr="00712A13">
        <w:t xml:space="preserve">, caso não esteja dentro desse período, o sistema deve apresentar a mensagem </w:t>
      </w:r>
      <w:r w:rsidRPr="00712A13">
        <w:rPr>
          <w:color w:val="31849B" w:themeColor="accent5" w:themeShade="BF"/>
        </w:rPr>
        <w:t>[</w:t>
      </w:r>
      <w:r w:rsidR="00981073" w:rsidRPr="00712A13">
        <w:rPr>
          <w:color w:val="31849B" w:themeColor="accent5" w:themeShade="BF"/>
        </w:rPr>
        <w:fldChar w:fldCharType="begin"/>
      </w:r>
      <w:r w:rsidR="00981073" w:rsidRPr="00712A13">
        <w:rPr>
          <w:color w:val="31849B" w:themeColor="accent5" w:themeShade="BF"/>
        </w:rPr>
        <w:instrText xml:space="preserve"> REF _Ref27652148 \r \h </w:instrText>
      </w:r>
      <w:r w:rsidR="00206A45" w:rsidRPr="00712A13">
        <w:rPr>
          <w:color w:val="31849B" w:themeColor="accent5" w:themeShade="BF"/>
        </w:rPr>
        <w:instrText xml:space="preserve"> \* MERGEFORMAT </w:instrText>
      </w:r>
      <w:r w:rsidR="00981073" w:rsidRPr="00712A13">
        <w:rPr>
          <w:color w:val="31849B" w:themeColor="accent5" w:themeShade="BF"/>
        </w:rPr>
      </w:r>
      <w:r w:rsidR="00981073" w:rsidRPr="00712A13">
        <w:rPr>
          <w:color w:val="31849B" w:themeColor="accent5" w:themeShade="BF"/>
        </w:rPr>
        <w:fldChar w:fldCharType="separate"/>
      </w:r>
      <w:r w:rsidR="00981073" w:rsidRPr="00712A13">
        <w:rPr>
          <w:color w:val="31849B" w:themeColor="accent5" w:themeShade="BF"/>
        </w:rPr>
        <w:t>ME018</w:t>
      </w:r>
      <w:r w:rsidR="00981073" w:rsidRPr="00712A13">
        <w:rPr>
          <w:color w:val="31849B" w:themeColor="accent5" w:themeShade="BF"/>
        </w:rPr>
        <w:fldChar w:fldCharType="end"/>
      </w:r>
      <w:proofErr w:type="gramStart"/>
      <w:r w:rsidRPr="00712A13">
        <w:rPr>
          <w:color w:val="31849B" w:themeColor="accent5" w:themeShade="BF"/>
        </w:rPr>
        <w:t>]</w:t>
      </w:r>
      <w:r w:rsidRPr="00712A13">
        <w:rPr>
          <w:color w:val="000000" w:themeColor="text1"/>
        </w:rPr>
        <w:t>.Caso</w:t>
      </w:r>
      <w:proofErr w:type="gramEnd"/>
      <w:r w:rsidRPr="00712A13">
        <w:rPr>
          <w:color w:val="000000" w:themeColor="text1"/>
        </w:rPr>
        <w:t xml:space="preserve"> um usuário que não possua acesso a essa funcionalidade, o sistema deve apresentar a mensagem </w:t>
      </w:r>
      <w:r w:rsidRPr="00712A13">
        <w:rPr>
          <w:color w:val="31849B" w:themeColor="accent5" w:themeShade="BF"/>
        </w:rPr>
        <w:t>[</w:t>
      </w:r>
      <w:r w:rsidR="00981073" w:rsidRPr="00712A13">
        <w:rPr>
          <w:color w:val="31849B" w:themeColor="accent5" w:themeShade="BF"/>
        </w:rPr>
        <w:fldChar w:fldCharType="begin"/>
      </w:r>
      <w:r w:rsidR="00981073" w:rsidRPr="00712A13">
        <w:rPr>
          <w:color w:val="31849B" w:themeColor="accent5" w:themeShade="BF"/>
        </w:rPr>
        <w:instrText xml:space="preserve"> REF _Ref27652158 \r \h </w:instrText>
      </w:r>
      <w:r w:rsidR="00206A45" w:rsidRPr="00712A13">
        <w:rPr>
          <w:color w:val="31849B" w:themeColor="accent5" w:themeShade="BF"/>
        </w:rPr>
        <w:instrText xml:space="preserve"> \* MERGEFORMAT </w:instrText>
      </w:r>
      <w:r w:rsidR="00981073" w:rsidRPr="00712A13">
        <w:rPr>
          <w:color w:val="31849B" w:themeColor="accent5" w:themeShade="BF"/>
        </w:rPr>
      </w:r>
      <w:r w:rsidR="00981073" w:rsidRPr="00712A13">
        <w:rPr>
          <w:color w:val="31849B" w:themeColor="accent5" w:themeShade="BF"/>
        </w:rPr>
        <w:fldChar w:fldCharType="separate"/>
      </w:r>
      <w:r w:rsidR="00981073" w:rsidRPr="00712A13">
        <w:rPr>
          <w:color w:val="31849B" w:themeColor="accent5" w:themeShade="BF"/>
        </w:rPr>
        <w:t>ME017</w:t>
      </w:r>
      <w:r w:rsidR="00981073" w:rsidRPr="00712A13">
        <w:rPr>
          <w:color w:val="31849B" w:themeColor="accent5" w:themeShade="BF"/>
        </w:rPr>
        <w:fldChar w:fldCharType="end"/>
      </w:r>
      <w:r w:rsidRPr="00712A13">
        <w:rPr>
          <w:color w:val="31849B" w:themeColor="accent5" w:themeShade="BF"/>
        </w:rPr>
        <w:t>]</w:t>
      </w:r>
      <w:r w:rsidRPr="00712A13">
        <w:rPr>
          <w:color w:val="auto"/>
        </w:rPr>
        <w:t>.</w:t>
      </w:r>
      <w:bookmarkEnd w:id="24"/>
      <w:r w:rsidR="00AC45FC" w:rsidRPr="00712A13">
        <w:rPr>
          <w:rStyle w:val="Refdenotaderodap"/>
          <w:color w:val="31849B" w:themeColor="accent5" w:themeShade="BF"/>
        </w:rPr>
        <w:t xml:space="preserve"> </w:t>
      </w:r>
    </w:p>
    <w:p w14:paraId="2DC927B4" w14:textId="77777777" w:rsidR="00CE2B3E" w:rsidRPr="00712A13" w:rsidRDefault="00CE2B3E" w:rsidP="00CE2B3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65F158B" w14:textId="77890064" w:rsidR="00B00B8B" w:rsidRPr="00712A13" w:rsidRDefault="00A0568F" w:rsidP="00870C0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712A13">
        <w:t>O sistema deve env</w:t>
      </w:r>
      <w:r w:rsidR="00870C00" w:rsidRPr="00712A13">
        <w:t xml:space="preserve">iar e-mails para os membros de acordo com as situações existentes conforme definido na </w:t>
      </w:r>
      <w:r w:rsidR="00870C00" w:rsidRPr="00712A13">
        <w:rPr>
          <w:b/>
        </w:rPr>
        <w:t>HST020.</w:t>
      </w:r>
    </w:p>
    <w:p w14:paraId="19D1EFEA" w14:textId="77777777" w:rsidR="00665D9F" w:rsidRDefault="00665D9F" w:rsidP="00665D9F">
      <w:pPr>
        <w:pStyle w:val="PargrafodaLista"/>
      </w:pPr>
    </w:p>
    <w:p w14:paraId="5DE0F2DD" w14:textId="77777777" w:rsidR="00665D9F" w:rsidRPr="00EC175D" w:rsidRDefault="00665D9F" w:rsidP="00665D9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64DF3E2" w14:textId="77777777" w:rsidR="000514D4" w:rsidRPr="00A24EFF" w:rsidRDefault="000514D4" w:rsidP="00AF361B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5" w:name="_Ref12024542"/>
      <w:r w:rsidRPr="00EC175D">
        <w:rPr>
          <w:b/>
        </w:rPr>
        <w:t>Regras Gerais:</w:t>
      </w:r>
      <w:bookmarkEnd w:id="25"/>
    </w:p>
    <w:p w14:paraId="473993FE" w14:textId="77777777" w:rsidR="00A24EFF" w:rsidRPr="00EC175D" w:rsidRDefault="00A24EFF" w:rsidP="00AF361B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4B738B2C" w:rsidR="00A67B79" w:rsidRPr="00EC175D" w:rsidRDefault="00A01A03" w:rsidP="00AF361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6" w:name="_Ref20317324"/>
      <w:r>
        <w:rPr>
          <w:b/>
          <w:u w:val="single"/>
        </w:rPr>
        <w:t>Exibir Convite</w:t>
      </w:r>
      <w:r w:rsidR="00D9570D">
        <w:rPr>
          <w:b/>
          <w:u w:val="single"/>
        </w:rPr>
        <w:t>s</w:t>
      </w:r>
      <w:r w:rsidR="00280149" w:rsidRPr="00EC175D">
        <w:rPr>
          <w:b/>
          <w:u w:val="single"/>
        </w:rPr>
        <w:t>:</w:t>
      </w:r>
      <w:bookmarkEnd w:id="26"/>
      <w:r w:rsidR="00280149" w:rsidRPr="00EC175D">
        <w:t xml:space="preserve"> </w:t>
      </w:r>
    </w:p>
    <w:p w14:paraId="41680FE3" w14:textId="5797FA21" w:rsidR="0021105C" w:rsidRPr="00E975F6" w:rsidRDefault="0021105C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  <w:highlight w:val="darkCyan"/>
        </w:rPr>
      </w:pPr>
      <w:r w:rsidRPr="00E975F6">
        <w:rPr>
          <w:color w:val="000000" w:themeColor="text1"/>
          <w:highlight w:val="darkCyan"/>
        </w:rPr>
        <w:t>Caso o ator tente acessar o item de menu “Visualizar Convite”, sem ter aceitado nenhum convite para participar de uma chapa eleitoral, o sistema deve apresentar a mensagem [</w:t>
      </w:r>
      <w:r w:rsidR="00B30AF9" w:rsidRPr="00E975F6">
        <w:rPr>
          <w:color w:val="000000" w:themeColor="text1"/>
          <w:highlight w:val="darkCyan"/>
        </w:rPr>
        <w:fldChar w:fldCharType="begin"/>
      </w:r>
      <w:r w:rsidR="00B30AF9" w:rsidRPr="00E975F6">
        <w:rPr>
          <w:color w:val="000000" w:themeColor="text1"/>
          <w:highlight w:val="darkCyan"/>
        </w:rPr>
        <w:instrText xml:space="preserve"> REF _Ref31119080 \r \h </w:instrText>
      </w:r>
      <w:r w:rsidR="00B30AF9" w:rsidRPr="00E975F6">
        <w:rPr>
          <w:color w:val="000000" w:themeColor="text1"/>
          <w:highlight w:val="darkCyan"/>
        </w:rPr>
      </w:r>
      <w:r w:rsidR="00E975F6">
        <w:rPr>
          <w:color w:val="000000" w:themeColor="text1"/>
          <w:highlight w:val="darkCyan"/>
        </w:rPr>
        <w:instrText xml:space="preserve"> \* MERGEFORMAT </w:instrText>
      </w:r>
      <w:r w:rsidR="00B30AF9" w:rsidRPr="00E975F6">
        <w:rPr>
          <w:color w:val="000000" w:themeColor="text1"/>
          <w:highlight w:val="darkCyan"/>
        </w:rPr>
        <w:fldChar w:fldCharType="separate"/>
      </w:r>
      <w:r w:rsidR="00B30AF9" w:rsidRPr="00E975F6">
        <w:rPr>
          <w:color w:val="000000" w:themeColor="text1"/>
          <w:highlight w:val="darkCyan"/>
        </w:rPr>
        <w:t>ME0</w:t>
      </w:r>
      <w:r w:rsidR="00B30AF9" w:rsidRPr="00E975F6">
        <w:rPr>
          <w:color w:val="000000" w:themeColor="text1"/>
          <w:highlight w:val="darkCyan"/>
        </w:rPr>
        <w:t>2</w:t>
      </w:r>
      <w:r w:rsidR="00B30AF9" w:rsidRPr="00E975F6">
        <w:rPr>
          <w:color w:val="000000" w:themeColor="text1"/>
          <w:highlight w:val="darkCyan"/>
        </w:rPr>
        <w:t>0</w:t>
      </w:r>
      <w:r w:rsidR="00B30AF9" w:rsidRPr="00E975F6">
        <w:rPr>
          <w:color w:val="000000" w:themeColor="text1"/>
          <w:highlight w:val="darkCyan"/>
        </w:rPr>
        <w:fldChar w:fldCharType="end"/>
      </w:r>
      <w:r w:rsidRPr="00E975F6">
        <w:rPr>
          <w:color w:val="000000" w:themeColor="text1"/>
          <w:highlight w:val="darkCyan"/>
        </w:rPr>
        <w:t>];</w:t>
      </w:r>
    </w:p>
    <w:p w14:paraId="553A8CC5" w14:textId="3D2AE36E" w:rsidR="00B30AF9" w:rsidRDefault="00B30AF9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Para os usuários que não possuem acesso a esse item de menu, o sistema de apresentar a mensagem </w:t>
      </w:r>
      <w:r w:rsidRPr="007360A7">
        <w:rPr>
          <w:color w:val="000000" w:themeColor="text1"/>
        </w:rPr>
        <w:t>[</w:t>
      </w:r>
      <w:r w:rsidRPr="007360A7">
        <w:rPr>
          <w:color w:val="000000" w:themeColor="text1"/>
        </w:rPr>
        <w:fldChar w:fldCharType="begin"/>
      </w:r>
      <w:r w:rsidRPr="007360A7">
        <w:rPr>
          <w:color w:val="000000" w:themeColor="text1"/>
        </w:rPr>
        <w:instrText xml:space="preserve"> REF _Ref27652158 \r \h </w:instrText>
      </w:r>
      <w:r w:rsidRPr="007360A7">
        <w:rPr>
          <w:color w:val="000000" w:themeColor="text1"/>
        </w:rPr>
      </w:r>
      <w:r w:rsidRPr="007360A7">
        <w:rPr>
          <w:color w:val="000000" w:themeColor="text1"/>
        </w:rPr>
        <w:fldChar w:fldCharType="separate"/>
      </w:r>
      <w:r w:rsidRPr="007360A7">
        <w:rPr>
          <w:color w:val="000000" w:themeColor="text1"/>
        </w:rPr>
        <w:t>ME017</w:t>
      </w:r>
      <w:r w:rsidRPr="007360A7">
        <w:rPr>
          <w:color w:val="000000" w:themeColor="text1"/>
        </w:rPr>
        <w:fldChar w:fldCharType="end"/>
      </w:r>
      <w:r w:rsidRPr="007360A7">
        <w:rPr>
          <w:color w:val="000000" w:themeColor="text1"/>
        </w:rPr>
        <w:t>]</w:t>
      </w:r>
    </w:p>
    <w:p w14:paraId="20DB350C" w14:textId="3CEBE975" w:rsidR="00A01A03" w:rsidRPr="00E975F6" w:rsidRDefault="008E3881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  <w:highlight w:val="darkCyan"/>
        </w:rPr>
      </w:pPr>
      <w:r w:rsidRPr="00E975F6">
        <w:rPr>
          <w:color w:val="000000" w:themeColor="text1"/>
          <w:highlight w:val="darkCyan"/>
        </w:rPr>
        <w:t xml:space="preserve">Após </w:t>
      </w:r>
      <w:r w:rsidR="000A054B" w:rsidRPr="00E975F6">
        <w:rPr>
          <w:color w:val="000000" w:themeColor="text1"/>
          <w:highlight w:val="darkCyan"/>
        </w:rPr>
        <w:t>ac</w:t>
      </w:r>
      <w:r w:rsidR="00926C1B" w:rsidRPr="00E975F6">
        <w:rPr>
          <w:color w:val="000000" w:themeColor="text1"/>
          <w:highlight w:val="darkCyan"/>
        </w:rPr>
        <w:t>ionar</w:t>
      </w:r>
      <w:r w:rsidR="000A054B" w:rsidRPr="00E975F6">
        <w:rPr>
          <w:color w:val="000000" w:themeColor="text1"/>
          <w:highlight w:val="darkCyan"/>
        </w:rPr>
        <w:t xml:space="preserve"> </w:t>
      </w:r>
      <w:r w:rsidR="00A67B79" w:rsidRPr="00E975F6">
        <w:rPr>
          <w:color w:val="000000" w:themeColor="text1"/>
          <w:highlight w:val="darkCyan"/>
        </w:rPr>
        <w:t xml:space="preserve">o </w:t>
      </w:r>
      <w:r w:rsidR="00926C1B" w:rsidRPr="00E975F6">
        <w:rPr>
          <w:color w:val="000000" w:themeColor="text1"/>
          <w:highlight w:val="darkCyan"/>
        </w:rPr>
        <w:t>sub</w:t>
      </w:r>
      <w:r w:rsidR="00A67B79" w:rsidRPr="00E975F6">
        <w:rPr>
          <w:color w:val="000000" w:themeColor="text1"/>
          <w:highlight w:val="darkCyan"/>
        </w:rPr>
        <w:t xml:space="preserve">menu </w:t>
      </w:r>
      <w:r w:rsidR="000A054B" w:rsidRPr="00E975F6">
        <w:rPr>
          <w:color w:val="000000" w:themeColor="text1"/>
          <w:highlight w:val="darkCyan"/>
        </w:rPr>
        <w:t>“</w:t>
      </w:r>
      <w:r w:rsidR="00E13AA1" w:rsidRPr="00E975F6">
        <w:rPr>
          <w:b/>
          <w:color w:val="000000" w:themeColor="text1"/>
          <w:highlight w:val="darkCyan"/>
        </w:rPr>
        <w:t>Confirmar Participação</w:t>
      </w:r>
      <w:r w:rsidR="000A054B" w:rsidRPr="00E975F6">
        <w:rPr>
          <w:color w:val="000000" w:themeColor="text1"/>
          <w:highlight w:val="darkCyan"/>
        </w:rPr>
        <w:t>”</w:t>
      </w:r>
      <w:r w:rsidRPr="00E975F6">
        <w:rPr>
          <w:color w:val="000000" w:themeColor="text1"/>
          <w:highlight w:val="darkCyan"/>
        </w:rPr>
        <w:t xml:space="preserve">, </w:t>
      </w:r>
      <w:r w:rsidR="00004D6F" w:rsidRPr="00E975F6">
        <w:rPr>
          <w:color w:val="000000" w:themeColor="text1"/>
          <w:highlight w:val="darkCyan"/>
        </w:rPr>
        <w:t>o sistema realiza</w:t>
      </w:r>
      <w:r w:rsidR="00A01A03" w:rsidRPr="00E975F6">
        <w:rPr>
          <w:color w:val="000000" w:themeColor="text1"/>
          <w:highlight w:val="darkCyan"/>
        </w:rPr>
        <w:t xml:space="preserve"> a pesquisa e rec</w:t>
      </w:r>
      <w:r w:rsidR="007C6093" w:rsidRPr="00E975F6">
        <w:rPr>
          <w:color w:val="000000" w:themeColor="text1"/>
          <w:highlight w:val="darkCyan"/>
        </w:rPr>
        <w:t>upera as informações do</w:t>
      </w:r>
      <w:r w:rsidR="00E13AA1" w:rsidRPr="00E975F6">
        <w:rPr>
          <w:color w:val="000000" w:themeColor="text1"/>
          <w:highlight w:val="darkCyan"/>
        </w:rPr>
        <w:t>s</w:t>
      </w:r>
      <w:r w:rsidR="007C6093" w:rsidRPr="00E975F6">
        <w:rPr>
          <w:color w:val="000000" w:themeColor="text1"/>
          <w:highlight w:val="darkCyan"/>
        </w:rPr>
        <w:t xml:space="preserve"> convite</w:t>
      </w:r>
      <w:r w:rsidR="00E13AA1" w:rsidRPr="00E975F6">
        <w:rPr>
          <w:color w:val="000000" w:themeColor="text1"/>
          <w:highlight w:val="darkCyan"/>
        </w:rPr>
        <w:t>s</w:t>
      </w:r>
      <w:r w:rsidR="006105F4" w:rsidRPr="00E975F6">
        <w:rPr>
          <w:color w:val="000000" w:themeColor="text1"/>
          <w:highlight w:val="darkCyan"/>
        </w:rPr>
        <w:t xml:space="preserve"> recebidos por aquele membro de chapa</w:t>
      </w:r>
      <w:r w:rsidR="007C6093" w:rsidRPr="00E975F6">
        <w:rPr>
          <w:color w:val="000000" w:themeColor="text1"/>
          <w:highlight w:val="darkCyan"/>
        </w:rPr>
        <w:t>.</w:t>
      </w:r>
      <w:r w:rsidR="00A01A03" w:rsidRPr="00E975F6">
        <w:rPr>
          <w:color w:val="000000" w:themeColor="text1"/>
          <w:highlight w:val="darkCyan"/>
        </w:rPr>
        <w:t xml:space="preserve"> </w:t>
      </w:r>
      <w:r w:rsidR="00A01A03" w:rsidRPr="00E975F6">
        <w:rPr>
          <w:color w:val="31849B" w:themeColor="accent5" w:themeShade="BF"/>
          <w:highlight w:val="darkCyan"/>
        </w:rPr>
        <w:t>[</w:t>
      </w:r>
      <w:r w:rsidR="0072152C" w:rsidRPr="00E975F6">
        <w:rPr>
          <w:color w:val="31849B" w:themeColor="accent5" w:themeShade="BF"/>
          <w:highlight w:val="darkCyan"/>
        </w:rPr>
        <w:fldChar w:fldCharType="begin"/>
      </w:r>
      <w:r w:rsidR="0072152C" w:rsidRPr="00E975F6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E975F6">
        <w:rPr>
          <w:color w:val="31849B" w:themeColor="accent5" w:themeShade="BF"/>
          <w:highlight w:val="darkCyan"/>
        </w:rPr>
        <w:instrText xml:space="preserve"> \* MERGEFORMAT </w:instrText>
      </w:r>
      <w:r w:rsidR="0072152C" w:rsidRPr="00E975F6">
        <w:rPr>
          <w:color w:val="31849B" w:themeColor="accent5" w:themeShade="BF"/>
          <w:highlight w:val="darkCyan"/>
        </w:rPr>
      </w:r>
      <w:r w:rsidR="0072152C" w:rsidRPr="00E975F6">
        <w:rPr>
          <w:color w:val="31849B" w:themeColor="accent5" w:themeShade="BF"/>
          <w:highlight w:val="darkCyan"/>
        </w:rPr>
        <w:fldChar w:fldCharType="separate"/>
      </w:r>
      <w:r w:rsidR="0072152C" w:rsidRPr="00E975F6">
        <w:rPr>
          <w:color w:val="31849B" w:themeColor="accent5" w:themeShade="BF"/>
          <w:highlight w:val="darkCyan"/>
        </w:rPr>
        <w:t>P0</w:t>
      </w:r>
      <w:r w:rsidR="0072152C" w:rsidRPr="00E975F6">
        <w:rPr>
          <w:color w:val="31849B" w:themeColor="accent5" w:themeShade="BF"/>
          <w:highlight w:val="darkCyan"/>
        </w:rPr>
        <w:t>1</w:t>
      </w:r>
      <w:r w:rsidR="0072152C" w:rsidRPr="00E975F6">
        <w:rPr>
          <w:color w:val="31849B" w:themeColor="accent5" w:themeShade="BF"/>
          <w:highlight w:val="darkCyan"/>
        </w:rPr>
        <w:fldChar w:fldCharType="end"/>
      </w:r>
      <w:r w:rsidR="00A01A03" w:rsidRPr="00E975F6">
        <w:rPr>
          <w:color w:val="31849B" w:themeColor="accent5" w:themeShade="BF"/>
          <w:highlight w:val="darkCyan"/>
        </w:rPr>
        <w:t>]</w:t>
      </w:r>
    </w:p>
    <w:p w14:paraId="0DCC911F" w14:textId="77777777" w:rsidR="00CD5E14" w:rsidRPr="00D45245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1D14DDA" w14:textId="60993385" w:rsidR="009E60EB" w:rsidRDefault="009E60EB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Os convites para participação da chapa eleitoral ficarão disponíveis apenas até o prazo estipulado conforme </w:t>
      </w:r>
      <w:r>
        <w:t xml:space="preserve">definido na </w:t>
      </w:r>
      <w:r w:rsidRPr="005C19FE">
        <w:rPr>
          <w:b/>
        </w:rPr>
        <w:t>HST02 Manter Calendário Eleitoral</w:t>
      </w:r>
      <w:r w:rsidR="006C20D4">
        <w:rPr>
          <w:b/>
        </w:rPr>
        <w:t xml:space="preserve"> </w:t>
      </w:r>
      <w:r w:rsidR="006C20D4">
        <w:rPr>
          <w:bCs/>
        </w:rPr>
        <w:t xml:space="preserve">da </w:t>
      </w:r>
      <w:r w:rsidR="006C20D4" w:rsidRPr="006C20D4">
        <w:rPr>
          <w:b/>
        </w:rPr>
        <w:t xml:space="preserve">2.1 </w:t>
      </w:r>
      <w:proofErr w:type="gramStart"/>
      <w:r w:rsidR="006C20D4" w:rsidRPr="006C20D4">
        <w:rPr>
          <w:b/>
        </w:rPr>
        <w:t>Atividade  Secundária</w:t>
      </w:r>
      <w:proofErr w:type="gramEnd"/>
      <w:r>
        <w:rPr>
          <w:b/>
        </w:rPr>
        <w:t xml:space="preserve">. </w:t>
      </w:r>
      <w:r>
        <w:t>Ao fim do prazo, o sistema deve rejeitar automaticamente todos os convi</w:t>
      </w:r>
      <w:r w:rsidR="00405D57">
        <w:t>tes recebidos pelo membro</w:t>
      </w:r>
      <w:r w:rsidR="00FD6CE1">
        <w:t xml:space="preserve">. Além disso, o sistema deve enviar um e-mail conforme seleção do e-mail na </w:t>
      </w:r>
      <w:r w:rsidR="00FD6CE1" w:rsidRPr="00671A50">
        <w:rPr>
          <w:b/>
        </w:rPr>
        <w:t>HST020</w:t>
      </w:r>
      <w:r w:rsidR="00FD6CE1">
        <w:rPr>
          <w:b/>
        </w:rPr>
        <w:t xml:space="preserve"> item 03</w:t>
      </w:r>
      <w:r w:rsidR="00FD6CE1">
        <w:t xml:space="preserve"> da atividade 2.2 informando que o convite foi rejeitado pelo membro convidado.</w:t>
      </w:r>
    </w:p>
    <w:p w14:paraId="35A49710" w14:textId="77777777" w:rsidR="009E60EB" w:rsidRPr="009E60EB" w:rsidRDefault="009E60EB" w:rsidP="009E60EB">
      <w:pPr>
        <w:pStyle w:val="PargrafodaLista"/>
        <w:rPr>
          <w:color w:val="000000" w:themeColor="text1"/>
        </w:rPr>
      </w:pPr>
    </w:p>
    <w:p w14:paraId="7877C404" w14:textId="6968E384" w:rsidR="007768F7" w:rsidRDefault="00D45245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Será exibido uma mensagem padronizada e não editável informando que o ator foi convidado a pa</w:t>
      </w:r>
      <w:r w:rsidR="00681030">
        <w:rPr>
          <w:color w:val="000000" w:themeColor="text1"/>
        </w:rPr>
        <w:t xml:space="preserve">rticipar da </w:t>
      </w:r>
      <w:r w:rsidR="001D6D33">
        <w:rPr>
          <w:color w:val="000000" w:themeColor="text1"/>
        </w:rPr>
        <w:t xml:space="preserve">chapa eleitoral. O sistema deve apresentar a UF </w:t>
      </w:r>
      <w:r w:rsidR="006105F4">
        <w:rPr>
          <w:color w:val="000000" w:themeColor="text1"/>
        </w:rPr>
        <w:t xml:space="preserve">ou IES </w:t>
      </w:r>
      <w:r w:rsidR="001D6D33">
        <w:rPr>
          <w:color w:val="000000" w:themeColor="text1"/>
        </w:rPr>
        <w:t>da chapa</w:t>
      </w:r>
      <w:r w:rsidR="0007486F">
        <w:rPr>
          <w:color w:val="000000" w:themeColor="text1"/>
        </w:rPr>
        <w:t xml:space="preserve"> ou os dois</w:t>
      </w:r>
      <w:r w:rsidR="001D6D33">
        <w:rPr>
          <w:color w:val="000000" w:themeColor="text1"/>
        </w:rPr>
        <w:t xml:space="preserve"> que o </w:t>
      </w:r>
      <w:r w:rsidR="001D6D33">
        <w:rPr>
          <w:color w:val="000000" w:themeColor="text1"/>
        </w:rPr>
        <w:lastRenderedPageBreak/>
        <w:t xml:space="preserve">usuário irá participar de acordo com seus dados de login que foram retornados da base do SICCAU. </w:t>
      </w:r>
    </w:p>
    <w:p w14:paraId="02B893BB" w14:textId="77777777" w:rsidR="00946F58" w:rsidRPr="00946F58" w:rsidRDefault="00946F58" w:rsidP="00AF361B">
      <w:pPr>
        <w:pStyle w:val="PargrafodaLista"/>
        <w:jc w:val="both"/>
        <w:rPr>
          <w:color w:val="000000" w:themeColor="text1"/>
        </w:rPr>
      </w:pPr>
    </w:p>
    <w:p w14:paraId="2CB603B0" w14:textId="6FDA3FB1" w:rsidR="00946F58" w:rsidRDefault="00946F58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FE1FAF">
        <w:rPr>
          <w:b/>
          <w:color w:val="000000" w:themeColor="text1"/>
        </w:rPr>
        <w:t>Ex:</w:t>
      </w:r>
      <w:r>
        <w:rPr>
          <w:color w:val="000000" w:themeColor="text1"/>
        </w:rPr>
        <w:t xml:space="preserve"> “</w:t>
      </w:r>
      <w:r w:rsidRPr="00946F58">
        <w:rPr>
          <w:bCs/>
          <w:color w:val="auto"/>
        </w:rPr>
        <w:t>Parabéns, você foi convidado a participar das eleições como membro da chapa ele</w:t>
      </w:r>
      <w:r>
        <w:rPr>
          <w:bCs/>
          <w:color w:val="auto"/>
        </w:rPr>
        <w:t>i</w:t>
      </w:r>
      <w:r w:rsidRPr="00946F58">
        <w:rPr>
          <w:bCs/>
          <w:color w:val="auto"/>
        </w:rPr>
        <w:t xml:space="preserve">toral </w:t>
      </w:r>
      <w:r w:rsidRPr="00946F58">
        <w:rPr>
          <w:bCs/>
          <w:color w:val="FF0000"/>
        </w:rPr>
        <w:t>(CAU/</w:t>
      </w:r>
      <w:r w:rsidR="009A683C" w:rsidRPr="00946F58">
        <w:rPr>
          <w:bCs/>
          <w:color w:val="FF0000"/>
        </w:rPr>
        <w:t>SP</w:t>
      </w:r>
      <w:proofErr w:type="gramStart"/>
      <w:r w:rsidR="009A683C" w:rsidRPr="00946F58">
        <w:rPr>
          <w:bCs/>
          <w:color w:val="FF0000"/>
        </w:rPr>
        <w:t>)</w:t>
      </w:r>
      <w:r w:rsidR="009A683C" w:rsidRPr="00946F58">
        <w:rPr>
          <w:color w:val="auto"/>
        </w:rPr>
        <w:t xml:space="preserve"> ”</w:t>
      </w:r>
      <w:proofErr w:type="gramEnd"/>
      <w:r>
        <w:rPr>
          <w:color w:val="auto"/>
        </w:rPr>
        <w:t>.</w:t>
      </w:r>
    </w:p>
    <w:p w14:paraId="2722AE67" w14:textId="77777777" w:rsidR="0007486F" w:rsidRDefault="0007486F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A2F4353" w14:textId="08B321D1" w:rsidR="0007486F" w:rsidRDefault="0007486F" w:rsidP="0007486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FE1FAF">
        <w:rPr>
          <w:b/>
          <w:color w:val="000000" w:themeColor="text1"/>
        </w:rPr>
        <w:t>Ex:</w:t>
      </w:r>
      <w:r>
        <w:rPr>
          <w:color w:val="000000" w:themeColor="text1"/>
        </w:rPr>
        <w:t xml:space="preserve"> “</w:t>
      </w:r>
      <w:r w:rsidRPr="00946F58">
        <w:rPr>
          <w:bCs/>
          <w:color w:val="auto"/>
        </w:rPr>
        <w:t>Parabéns, você foi convidado a participar das eleições como membro da chapa ele</w:t>
      </w:r>
      <w:r>
        <w:rPr>
          <w:bCs/>
          <w:color w:val="auto"/>
        </w:rPr>
        <w:t>i</w:t>
      </w:r>
      <w:r w:rsidRPr="00946F58">
        <w:rPr>
          <w:bCs/>
          <w:color w:val="auto"/>
        </w:rPr>
        <w:t xml:space="preserve">toral </w:t>
      </w:r>
      <w:r>
        <w:rPr>
          <w:bCs/>
          <w:color w:val="auto"/>
        </w:rPr>
        <w:t xml:space="preserve">para representante </w:t>
      </w:r>
      <w:proofErr w:type="gramStart"/>
      <w:r>
        <w:rPr>
          <w:bCs/>
          <w:color w:val="FF0000"/>
        </w:rPr>
        <w:t>IES</w:t>
      </w:r>
      <w:r w:rsidRPr="00946F58">
        <w:rPr>
          <w:color w:val="auto"/>
        </w:rPr>
        <w:t xml:space="preserve"> ”</w:t>
      </w:r>
      <w:proofErr w:type="gramEnd"/>
      <w:r>
        <w:rPr>
          <w:color w:val="auto"/>
        </w:rPr>
        <w:t>.</w:t>
      </w:r>
    </w:p>
    <w:p w14:paraId="05D366E2" w14:textId="77777777" w:rsidR="0007486F" w:rsidRDefault="0007486F" w:rsidP="0007486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ED11305" w14:textId="656B88B8" w:rsidR="0007486F" w:rsidRDefault="0007486F" w:rsidP="0007486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FE1FAF">
        <w:rPr>
          <w:b/>
          <w:color w:val="000000" w:themeColor="text1"/>
        </w:rPr>
        <w:t>Ex:</w:t>
      </w:r>
      <w:r>
        <w:rPr>
          <w:color w:val="000000" w:themeColor="text1"/>
        </w:rPr>
        <w:t xml:space="preserve"> “</w:t>
      </w:r>
      <w:r w:rsidRPr="00946F58">
        <w:rPr>
          <w:bCs/>
          <w:color w:val="auto"/>
        </w:rPr>
        <w:t>Parabéns, você foi convidado a participar das eleições como membro da chapa ele</w:t>
      </w:r>
      <w:r>
        <w:rPr>
          <w:bCs/>
          <w:color w:val="auto"/>
        </w:rPr>
        <w:t>i</w:t>
      </w:r>
      <w:r w:rsidRPr="00946F58">
        <w:rPr>
          <w:bCs/>
          <w:color w:val="auto"/>
        </w:rPr>
        <w:t xml:space="preserve">toral </w:t>
      </w:r>
      <w:r w:rsidRPr="00946F58">
        <w:rPr>
          <w:bCs/>
          <w:color w:val="FF0000"/>
        </w:rPr>
        <w:t>(CAU/SP)</w:t>
      </w:r>
      <w:r w:rsidRPr="00946F58">
        <w:rPr>
          <w:color w:val="auto"/>
        </w:rPr>
        <w:t xml:space="preserve"> </w:t>
      </w:r>
      <w:r>
        <w:rPr>
          <w:color w:val="auto"/>
        </w:rPr>
        <w:t>e Representante IES</w:t>
      </w:r>
      <w:r w:rsidRPr="00946F58">
        <w:rPr>
          <w:color w:val="auto"/>
        </w:rPr>
        <w:t>”</w:t>
      </w:r>
      <w:r>
        <w:rPr>
          <w:color w:val="auto"/>
        </w:rPr>
        <w:t>.</w:t>
      </w:r>
    </w:p>
    <w:p w14:paraId="78896687" w14:textId="1C481333" w:rsidR="0007486F" w:rsidRPr="00946F58" w:rsidRDefault="0007486F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04435AE" w14:textId="77777777" w:rsidR="001D6D33" w:rsidRPr="001D6D33" w:rsidRDefault="001D6D33" w:rsidP="00AF361B">
      <w:pPr>
        <w:pStyle w:val="PargrafodaLista"/>
        <w:jc w:val="both"/>
        <w:rPr>
          <w:color w:val="000000" w:themeColor="text1"/>
        </w:rPr>
      </w:pPr>
    </w:p>
    <w:p w14:paraId="75C43C8A" w14:textId="0DAAF0F0" w:rsidR="001D6D33" w:rsidRDefault="007A3C89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listar todos os convites recebidos pelo usuário, para </w:t>
      </w:r>
      <w:r w:rsidR="005C3942">
        <w:rPr>
          <w:color w:val="000000" w:themeColor="text1"/>
        </w:rPr>
        <w:t>que ele possa aceitar ou rejeitar</w:t>
      </w:r>
      <w:r>
        <w:rPr>
          <w:color w:val="000000" w:themeColor="text1"/>
        </w:rPr>
        <w:t xml:space="preserve"> o convite.</w:t>
      </w:r>
    </w:p>
    <w:p w14:paraId="73D7CFB1" w14:textId="77777777" w:rsidR="007768F7" w:rsidRPr="007768F7" w:rsidRDefault="007768F7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14B000C" w14:textId="1A23E86E" w:rsidR="007768F7" w:rsidRPr="007768F7" w:rsidRDefault="007768F7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7768F7">
        <w:rPr>
          <w:color w:val="000000" w:themeColor="text1"/>
        </w:rPr>
        <w:t xml:space="preserve">O convite será exibido apenas durante o período de vigência da data </w:t>
      </w:r>
      <w:r w:rsidR="0008157A" w:rsidRPr="007768F7">
        <w:rPr>
          <w:color w:val="000000" w:themeColor="text1"/>
        </w:rPr>
        <w:t>início e fim definido</w:t>
      </w:r>
      <w:r w:rsidRPr="007768F7">
        <w:rPr>
          <w:color w:val="000000" w:themeColor="text1"/>
        </w:rPr>
        <w:t xml:space="preserve"> no cal</w:t>
      </w:r>
      <w:r w:rsidR="00D231FF">
        <w:rPr>
          <w:color w:val="000000" w:themeColor="text1"/>
        </w:rPr>
        <w:t>endário eleitoral (Atividade 2.1</w:t>
      </w:r>
      <w:r w:rsidRPr="007768F7">
        <w:rPr>
          <w:color w:val="000000" w:themeColor="text1"/>
        </w:rPr>
        <w:t>.)</w:t>
      </w:r>
    </w:p>
    <w:p w14:paraId="054D8755" w14:textId="77777777" w:rsidR="007768F7" w:rsidRPr="007768F7" w:rsidRDefault="007768F7" w:rsidP="00AF361B">
      <w:pPr>
        <w:pStyle w:val="PargrafodaLista"/>
        <w:jc w:val="both"/>
        <w:rPr>
          <w:color w:val="000000" w:themeColor="text1"/>
        </w:rPr>
      </w:pPr>
    </w:p>
    <w:p w14:paraId="25A7C664" w14:textId="02EA75FC" w:rsidR="007768F7" w:rsidRPr="007768F7" w:rsidRDefault="007768F7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7768F7">
        <w:rPr>
          <w:color w:val="000000" w:themeColor="text1"/>
        </w:rPr>
        <w:t xml:space="preserve">Caso o ator, não aceite ou não recuse o convite de participação na </w:t>
      </w:r>
      <w:r w:rsidR="007A3C89">
        <w:rPr>
          <w:color w:val="000000" w:themeColor="text1"/>
        </w:rPr>
        <w:t>chapa</w:t>
      </w:r>
      <w:r w:rsidRPr="007768F7">
        <w:rPr>
          <w:color w:val="000000" w:themeColor="text1"/>
        </w:rPr>
        <w:t xml:space="preserve"> até a data inf</w:t>
      </w:r>
      <w:r w:rsidR="007A3C89">
        <w:rPr>
          <w:color w:val="000000" w:themeColor="text1"/>
        </w:rPr>
        <w:t xml:space="preserve">ormada, </w:t>
      </w:r>
      <w:r w:rsidR="006A0C99">
        <w:rPr>
          <w:color w:val="000000" w:themeColor="text1"/>
        </w:rPr>
        <w:t>o</w:t>
      </w:r>
      <w:r w:rsidR="007A3C89">
        <w:rPr>
          <w:color w:val="000000" w:themeColor="text1"/>
        </w:rPr>
        <w:t xml:space="preserve"> sistema</w:t>
      </w:r>
      <w:r w:rsidR="006A0C99">
        <w:rPr>
          <w:color w:val="000000" w:themeColor="text1"/>
        </w:rPr>
        <w:t xml:space="preserve"> deve</w:t>
      </w:r>
      <w:r w:rsidR="007A3C89">
        <w:rPr>
          <w:color w:val="000000" w:themeColor="text1"/>
        </w:rPr>
        <w:t xml:space="preserve"> </w:t>
      </w:r>
      <w:r w:rsidR="00AE54A1">
        <w:rPr>
          <w:color w:val="000000" w:themeColor="text1"/>
        </w:rPr>
        <w:t>apresenta</w:t>
      </w:r>
      <w:r w:rsidR="00976D4B">
        <w:rPr>
          <w:color w:val="000000" w:themeColor="text1"/>
        </w:rPr>
        <w:t xml:space="preserve">r </w:t>
      </w:r>
      <w:r w:rsidR="00AE54A1">
        <w:rPr>
          <w:color w:val="000000" w:themeColor="text1"/>
        </w:rPr>
        <w:t xml:space="preserve">a mensagem </w:t>
      </w:r>
      <w:r w:rsidR="006537F7" w:rsidRPr="006537F7">
        <w:rPr>
          <w:color w:val="31849B" w:themeColor="accent5" w:themeShade="BF"/>
        </w:rPr>
        <w:t>[</w:t>
      </w:r>
      <w:r w:rsidR="006537F7" w:rsidRPr="006537F7">
        <w:rPr>
          <w:color w:val="31849B" w:themeColor="accent5" w:themeShade="BF"/>
        </w:rPr>
        <w:fldChar w:fldCharType="begin"/>
      </w:r>
      <w:r w:rsidR="006537F7" w:rsidRPr="006537F7">
        <w:rPr>
          <w:color w:val="31849B" w:themeColor="accent5" w:themeShade="BF"/>
        </w:rPr>
        <w:instrText xml:space="preserve"> REF _Ref23426961 \r \h </w:instrText>
      </w:r>
      <w:r w:rsidR="006537F7" w:rsidRPr="006537F7">
        <w:rPr>
          <w:color w:val="31849B" w:themeColor="accent5" w:themeShade="BF"/>
        </w:rPr>
      </w:r>
      <w:r w:rsidR="006537F7" w:rsidRPr="006537F7">
        <w:rPr>
          <w:color w:val="31849B" w:themeColor="accent5" w:themeShade="BF"/>
        </w:rPr>
        <w:fldChar w:fldCharType="separate"/>
      </w:r>
      <w:r w:rsidR="006537F7" w:rsidRPr="006537F7">
        <w:rPr>
          <w:color w:val="31849B" w:themeColor="accent5" w:themeShade="BF"/>
        </w:rPr>
        <w:t>ME09</w:t>
      </w:r>
      <w:r w:rsidR="006537F7" w:rsidRPr="006537F7">
        <w:rPr>
          <w:color w:val="31849B" w:themeColor="accent5" w:themeShade="BF"/>
        </w:rPr>
        <w:fldChar w:fldCharType="end"/>
      </w:r>
      <w:r w:rsidR="00AE54A1" w:rsidRPr="006537F7">
        <w:rPr>
          <w:color w:val="31849B" w:themeColor="accent5" w:themeShade="BF"/>
        </w:rPr>
        <w:t>]</w:t>
      </w:r>
      <w:r w:rsidRPr="006537F7">
        <w:rPr>
          <w:color w:val="31849B" w:themeColor="accent5" w:themeShade="BF"/>
        </w:rPr>
        <w:t xml:space="preserve"> </w:t>
      </w:r>
      <w:r w:rsidR="00B21803">
        <w:rPr>
          <w:color w:val="000000" w:themeColor="text1"/>
        </w:rPr>
        <w:t>após a data fim</w:t>
      </w:r>
      <w:r w:rsidR="006A0C99">
        <w:rPr>
          <w:color w:val="000000" w:themeColor="text1"/>
        </w:rPr>
        <w:t>.</w:t>
      </w:r>
    </w:p>
    <w:p w14:paraId="0A06D5D2" w14:textId="77777777" w:rsidR="007768F7" w:rsidRPr="007768F7" w:rsidRDefault="007768F7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  <w:highlight w:val="yellow"/>
        </w:rPr>
      </w:pPr>
    </w:p>
    <w:p w14:paraId="69A77756" w14:textId="5F5A3487" w:rsidR="00123666" w:rsidRDefault="00123666" w:rsidP="0012366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exibir a Informação Importante: </w:t>
      </w:r>
      <w:r w:rsidRPr="00123666">
        <w:rPr>
          <w:color w:val="000000" w:themeColor="text1"/>
        </w:rPr>
        <w:t>Após aceitar o convite o candidato deverá preencher a síntese das informações curriculares e a declaração eletrônica de conhecimento do regulamento eleitoral.</w:t>
      </w:r>
    </w:p>
    <w:p w14:paraId="319139E4" w14:textId="77777777" w:rsidR="00AD2969" w:rsidRPr="00AD2969" w:rsidRDefault="00AD2969" w:rsidP="00AD2969">
      <w:pPr>
        <w:pStyle w:val="PargrafodaLista"/>
        <w:rPr>
          <w:color w:val="000000" w:themeColor="text1"/>
        </w:rPr>
      </w:pPr>
    </w:p>
    <w:p w14:paraId="58B841C9" w14:textId="1354DB80" w:rsidR="00AD2969" w:rsidRDefault="00AD2969" w:rsidP="00AD296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E92CDB" wp14:editId="3E0650C1">
            <wp:extent cx="5748655" cy="715645"/>
            <wp:effectExtent l="0" t="0" r="444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112E" w14:textId="77777777" w:rsidR="00123666" w:rsidRPr="00123666" w:rsidRDefault="00123666" w:rsidP="00123666">
      <w:pPr>
        <w:pStyle w:val="PargrafodaLista"/>
        <w:rPr>
          <w:color w:val="000000" w:themeColor="text1"/>
        </w:rPr>
      </w:pPr>
    </w:p>
    <w:p w14:paraId="70A29306" w14:textId="0C2187FE" w:rsidR="00584B5A" w:rsidRPr="009D2EB0" w:rsidRDefault="00584B5A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validar qual a UF que o ator é membro e deve alterar a UF do título da tela inicial </w:t>
      </w:r>
      <w:r w:rsidR="009D2EB0">
        <w:rPr>
          <w:color w:val="auto"/>
        </w:rPr>
        <w:t xml:space="preserve">e o texto que está entre parênteses conforme imagem abaixo e interface </w:t>
      </w:r>
      <w:r w:rsidR="009D2EB0" w:rsidRPr="00A01A03">
        <w:rPr>
          <w:color w:val="31849B" w:themeColor="accent5" w:themeShade="BF"/>
        </w:rPr>
        <w:t>[</w:t>
      </w:r>
      <w:r w:rsidR="009F63A5">
        <w:rPr>
          <w:color w:val="31849B" w:themeColor="accent5" w:themeShade="BF"/>
        </w:rPr>
        <w:fldChar w:fldCharType="begin"/>
      </w:r>
      <w:r w:rsidR="009F63A5">
        <w:rPr>
          <w:color w:val="31849B" w:themeColor="accent5" w:themeShade="BF"/>
        </w:rPr>
        <w:instrText xml:space="preserve"> REF _Ref13579930 \r \h </w:instrText>
      </w:r>
      <w:r w:rsidR="00AF361B">
        <w:rPr>
          <w:color w:val="31849B" w:themeColor="accent5" w:themeShade="BF"/>
        </w:rPr>
        <w:instrText xml:space="preserve"> \* MERGEFORMAT </w:instrText>
      </w:r>
      <w:r w:rsidR="009F63A5">
        <w:rPr>
          <w:color w:val="31849B" w:themeColor="accent5" w:themeShade="BF"/>
        </w:rPr>
      </w:r>
      <w:r w:rsidR="009F63A5">
        <w:rPr>
          <w:color w:val="31849B" w:themeColor="accent5" w:themeShade="BF"/>
        </w:rPr>
        <w:fldChar w:fldCharType="separate"/>
      </w:r>
      <w:r w:rsidR="009F63A5">
        <w:rPr>
          <w:color w:val="31849B" w:themeColor="accent5" w:themeShade="BF"/>
        </w:rPr>
        <w:t>P01</w:t>
      </w:r>
      <w:r w:rsidR="009F63A5">
        <w:rPr>
          <w:color w:val="31849B" w:themeColor="accent5" w:themeShade="BF"/>
        </w:rPr>
        <w:fldChar w:fldCharType="end"/>
      </w:r>
      <w:r w:rsidR="009D2EB0" w:rsidRPr="00A01A03">
        <w:rPr>
          <w:color w:val="31849B" w:themeColor="accent5" w:themeShade="BF"/>
        </w:rPr>
        <w:t>]</w:t>
      </w:r>
      <w:r w:rsidR="009D2EB0">
        <w:rPr>
          <w:color w:val="31849B" w:themeColor="accent5" w:themeShade="BF"/>
        </w:rPr>
        <w:t>.</w:t>
      </w:r>
    </w:p>
    <w:p w14:paraId="05A89D2D" w14:textId="201C24FF" w:rsidR="009D2EB0" w:rsidRDefault="00BD2444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F93B8F8" wp14:editId="72C40980">
            <wp:extent cx="4030616" cy="3446752"/>
            <wp:effectExtent l="0" t="0" r="8255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clui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31" cy="34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A330" w14:textId="77777777" w:rsidR="00CD5E14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893B1BA" w14:textId="77777777" w:rsidR="00BA1BDE" w:rsidRPr="00B979F0" w:rsidRDefault="00B62794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  <w:highlight w:val="darkCyan"/>
        </w:rPr>
      </w:pPr>
      <w:r w:rsidRPr="00B979F0">
        <w:rPr>
          <w:color w:val="000000" w:themeColor="text1"/>
          <w:highlight w:val="darkCyan"/>
        </w:rPr>
        <w:t xml:space="preserve">O sistema deve exibir duas opções: </w:t>
      </w:r>
      <w:r w:rsidRPr="00B979F0">
        <w:rPr>
          <w:b/>
          <w:color w:val="000000" w:themeColor="text1"/>
          <w:highlight w:val="darkCyan"/>
        </w:rPr>
        <w:t>Aceitar</w:t>
      </w:r>
      <w:r w:rsidRPr="00B979F0">
        <w:rPr>
          <w:color w:val="000000" w:themeColor="text1"/>
          <w:highlight w:val="darkCyan"/>
        </w:rPr>
        <w:t xml:space="preserve"> e </w:t>
      </w:r>
      <w:r w:rsidR="00E4771E" w:rsidRPr="00B979F0">
        <w:rPr>
          <w:b/>
          <w:color w:val="000000" w:themeColor="text1"/>
          <w:highlight w:val="darkCyan"/>
        </w:rPr>
        <w:t>Rejeitar</w:t>
      </w:r>
    </w:p>
    <w:p w14:paraId="4B4DA072" w14:textId="77777777" w:rsidR="00794715" w:rsidRPr="00BA1BDE" w:rsidRDefault="00794715" w:rsidP="0079471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9380ACA" w14:textId="3598A4DC" w:rsidR="00B62794" w:rsidRDefault="00BA1BDE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B979F0">
        <w:rPr>
          <w:color w:val="000000" w:themeColor="text1"/>
          <w:highlight w:val="darkCyan"/>
        </w:rPr>
        <w:t>O sistema deve habilitar um link no nome “</w:t>
      </w:r>
      <w:r w:rsidRPr="00B979F0">
        <w:rPr>
          <w:b/>
          <w:color w:val="000000" w:themeColor="text1"/>
          <w:highlight w:val="darkCyan"/>
        </w:rPr>
        <w:t>Visualizar</w:t>
      </w:r>
      <w:r w:rsidRPr="00B979F0">
        <w:rPr>
          <w:color w:val="000000" w:themeColor="text1"/>
          <w:highlight w:val="darkCyan"/>
        </w:rPr>
        <w:t>”, da coluna plataforma eleitoral</w:t>
      </w:r>
      <w:r w:rsidR="00B62794" w:rsidRPr="00B979F0">
        <w:rPr>
          <w:color w:val="000000" w:themeColor="text1"/>
          <w:highlight w:val="darkCyan"/>
        </w:rPr>
        <w:t>.</w:t>
      </w:r>
      <w:r w:rsidRPr="00B979F0">
        <w:rPr>
          <w:color w:val="000000" w:themeColor="text1"/>
          <w:highlight w:val="darkCyan"/>
        </w:rPr>
        <w:t xml:space="preserve"> Ao clicar nesse li</w:t>
      </w:r>
      <w:r w:rsidR="005C3942" w:rsidRPr="00B979F0">
        <w:rPr>
          <w:color w:val="000000" w:themeColor="text1"/>
          <w:highlight w:val="darkCyan"/>
        </w:rPr>
        <w:t>nk o sistema deve apresentar um</w:t>
      </w:r>
      <w:r w:rsidRPr="00B979F0">
        <w:rPr>
          <w:color w:val="000000" w:themeColor="text1"/>
          <w:highlight w:val="darkCyan"/>
        </w:rPr>
        <w:t xml:space="preserve"> pop-up com a descrição da plataforma inserida pelos responsáveis conforme </w:t>
      </w:r>
      <w:r w:rsidRPr="00B979F0">
        <w:rPr>
          <w:b/>
          <w:color w:val="000000" w:themeColor="text1"/>
          <w:highlight w:val="darkCyan"/>
        </w:rPr>
        <w:t>HST021</w:t>
      </w:r>
      <w:r>
        <w:rPr>
          <w:color w:val="000000" w:themeColor="text1"/>
        </w:rPr>
        <w:t>.</w:t>
      </w:r>
    </w:p>
    <w:p w14:paraId="7065DC52" w14:textId="77777777" w:rsidR="0008157A" w:rsidRPr="0008157A" w:rsidRDefault="0008157A" w:rsidP="0008157A">
      <w:pPr>
        <w:pStyle w:val="PargrafodaLista"/>
        <w:rPr>
          <w:color w:val="000000" w:themeColor="text1"/>
        </w:rPr>
      </w:pPr>
    </w:p>
    <w:p w14:paraId="343F0314" w14:textId="48C917B1" w:rsidR="0008157A" w:rsidRPr="00B979F0" w:rsidRDefault="0008157A" w:rsidP="00AF361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b/>
          <w:bCs/>
          <w:color w:val="000000" w:themeColor="text1"/>
          <w:highlight w:val="darkCyan"/>
        </w:rPr>
      </w:pPr>
      <w:r w:rsidRPr="00B979F0">
        <w:rPr>
          <w:b/>
          <w:bCs/>
          <w:color w:val="000000" w:themeColor="text1"/>
          <w:highlight w:val="darkCyan"/>
        </w:rPr>
        <w:t xml:space="preserve">Campos do Convite: </w:t>
      </w:r>
    </w:p>
    <w:p w14:paraId="1669DB26" w14:textId="77777777" w:rsidR="0008157A" w:rsidRPr="00B979F0" w:rsidRDefault="0008157A" w:rsidP="0008157A">
      <w:pPr>
        <w:pStyle w:val="PargrafodaLista"/>
        <w:rPr>
          <w:b/>
          <w:bCs/>
          <w:color w:val="000000" w:themeColor="text1"/>
          <w:highlight w:val="darkCyan"/>
        </w:rPr>
      </w:pPr>
    </w:p>
    <w:p w14:paraId="659EC148" w14:textId="3D881F66" w:rsidR="0008157A" w:rsidRPr="00B979F0" w:rsidRDefault="0099498D" w:rsidP="0008157A">
      <w:pPr>
        <w:pStyle w:val="PargrafodaLista"/>
        <w:widowControl/>
        <w:numPr>
          <w:ilvl w:val="0"/>
          <w:numId w:val="28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color w:val="000000" w:themeColor="text1"/>
          <w:highlight w:val="darkCyan"/>
        </w:rPr>
      </w:pPr>
      <w:r w:rsidRPr="00B979F0">
        <w:rPr>
          <w:b/>
          <w:bCs/>
          <w:color w:val="000000" w:themeColor="text1"/>
          <w:highlight w:val="darkCyan"/>
        </w:rPr>
        <w:t xml:space="preserve">Nome do Responsável: </w:t>
      </w:r>
      <w:r w:rsidRPr="00B979F0">
        <w:rPr>
          <w:color w:val="000000" w:themeColor="text1"/>
          <w:highlight w:val="darkCyan"/>
        </w:rPr>
        <w:t xml:space="preserve">O sistema retorna o nome do responsável </w:t>
      </w:r>
      <w:r w:rsidR="00D5742F" w:rsidRPr="00B979F0">
        <w:rPr>
          <w:color w:val="000000" w:themeColor="text1"/>
          <w:highlight w:val="darkCyan"/>
        </w:rPr>
        <w:t xml:space="preserve">que cadastrou a chapa conforme </w:t>
      </w:r>
      <w:r w:rsidRPr="00B979F0">
        <w:rPr>
          <w:color w:val="000000" w:themeColor="text1"/>
          <w:highlight w:val="darkCyan"/>
        </w:rPr>
        <w:t xml:space="preserve">cadastro realizado na </w:t>
      </w:r>
      <w:r w:rsidRPr="00B979F0">
        <w:rPr>
          <w:b/>
          <w:bCs/>
          <w:color w:val="000000" w:themeColor="text1"/>
          <w:highlight w:val="darkCyan"/>
        </w:rPr>
        <w:t>HST02</w:t>
      </w:r>
      <w:r w:rsidR="0098300F" w:rsidRPr="00B979F0">
        <w:rPr>
          <w:b/>
          <w:bCs/>
          <w:color w:val="000000" w:themeColor="text1"/>
          <w:highlight w:val="darkCyan"/>
        </w:rPr>
        <w:t>1</w:t>
      </w:r>
      <w:r w:rsidRPr="00B979F0">
        <w:rPr>
          <w:color w:val="000000" w:themeColor="text1"/>
          <w:highlight w:val="darkCyan"/>
        </w:rPr>
        <w:t>.</w:t>
      </w:r>
    </w:p>
    <w:p w14:paraId="3BC3E958" w14:textId="08995615" w:rsidR="0099498D" w:rsidRPr="00B979F0" w:rsidRDefault="0099498D" w:rsidP="0008157A">
      <w:pPr>
        <w:pStyle w:val="PargrafodaLista"/>
        <w:widowControl/>
        <w:numPr>
          <w:ilvl w:val="0"/>
          <w:numId w:val="28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color w:val="000000" w:themeColor="text1"/>
          <w:highlight w:val="darkCyan"/>
        </w:rPr>
      </w:pPr>
      <w:r w:rsidRPr="00B979F0">
        <w:rPr>
          <w:b/>
          <w:bCs/>
          <w:color w:val="000000" w:themeColor="text1"/>
          <w:highlight w:val="darkCyan"/>
        </w:rPr>
        <w:t xml:space="preserve">Plataforma Eleitoral: </w:t>
      </w:r>
      <w:r w:rsidRPr="00B979F0">
        <w:rPr>
          <w:color w:val="000000" w:themeColor="text1"/>
          <w:highlight w:val="darkCyan"/>
        </w:rPr>
        <w:t>Habilita um link no nome “Visualizar”, onde o sistema deve apresentar um pop-up com o texto da plataforma eleitoral</w:t>
      </w:r>
      <w:r w:rsidR="00214B43" w:rsidRPr="00B979F0">
        <w:rPr>
          <w:color w:val="000000" w:themeColor="text1"/>
          <w:highlight w:val="darkCyan"/>
        </w:rPr>
        <w:t xml:space="preserve"> de acordo com o cadastro realizado na </w:t>
      </w:r>
      <w:r w:rsidR="00214B43" w:rsidRPr="00B979F0">
        <w:rPr>
          <w:b/>
          <w:color w:val="000000" w:themeColor="text1"/>
          <w:highlight w:val="darkCyan"/>
        </w:rPr>
        <w:t>HST021</w:t>
      </w:r>
      <w:r w:rsidRPr="00B979F0">
        <w:rPr>
          <w:color w:val="000000" w:themeColor="text1"/>
          <w:highlight w:val="darkCyan"/>
        </w:rPr>
        <w:t xml:space="preserve"> conforme figura abaixo: </w:t>
      </w:r>
    </w:p>
    <w:p w14:paraId="46953C5F" w14:textId="2E0B89D6" w:rsidR="0099498D" w:rsidRDefault="0099498D" w:rsidP="0099498D">
      <w:pPr>
        <w:pStyle w:val="PargrafodaLista"/>
        <w:widowControl/>
        <w:autoSpaceDE/>
        <w:autoSpaceDN/>
        <w:adjustRightInd/>
        <w:spacing w:after="200" w:line="276" w:lineRule="auto"/>
        <w:ind w:left="1287"/>
        <w:contextualSpacing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8724A9B" wp14:editId="51998502">
            <wp:extent cx="3019425" cy="1939609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393" cy="19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1C82" w14:textId="61D3A58E" w:rsidR="00295888" w:rsidRPr="00B979F0" w:rsidRDefault="0099498D" w:rsidP="0099498D">
      <w:pPr>
        <w:pStyle w:val="PargrafodaLista"/>
        <w:widowControl/>
        <w:numPr>
          <w:ilvl w:val="0"/>
          <w:numId w:val="28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color w:val="000000" w:themeColor="text1"/>
          <w:highlight w:val="darkCyan"/>
        </w:rPr>
      </w:pPr>
      <w:r w:rsidRPr="00B979F0">
        <w:rPr>
          <w:b/>
          <w:bCs/>
          <w:color w:val="000000" w:themeColor="text1"/>
          <w:highlight w:val="darkCyan"/>
        </w:rPr>
        <w:t>Tipo de Participação:</w:t>
      </w:r>
      <w:r w:rsidRPr="00B979F0">
        <w:rPr>
          <w:color w:val="000000" w:themeColor="text1"/>
          <w:highlight w:val="darkCyan"/>
        </w:rPr>
        <w:t xml:space="preserve"> Retorna o tipo de participação que o membro foi cadastrado conforme </w:t>
      </w:r>
      <w:r w:rsidRPr="00B979F0">
        <w:rPr>
          <w:b/>
          <w:bCs/>
          <w:color w:val="000000" w:themeColor="text1"/>
          <w:highlight w:val="darkCyan"/>
        </w:rPr>
        <w:t>HST02</w:t>
      </w:r>
      <w:r w:rsidR="0098300F" w:rsidRPr="00B979F0">
        <w:rPr>
          <w:b/>
          <w:bCs/>
          <w:color w:val="000000" w:themeColor="text1"/>
          <w:highlight w:val="darkCyan"/>
        </w:rPr>
        <w:t>1</w:t>
      </w:r>
      <w:r w:rsidR="00197B02" w:rsidRPr="00B979F0">
        <w:rPr>
          <w:color w:val="000000" w:themeColor="text1"/>
          <w:highlight w:val="darkCyan"/>
        </w:rPr>
        <w:t xml:space="preserve"> ou </w:t>
      </w:r>
      <w:r w:rsidR="00197B02" w:rsidRPr="00B979F0">
        <w:rPr>
          <w:b/>
          <w:color w:val="000000" w:themeColor="text1"/>
          <w:highlight w:val="darkCyan"/>
        </w:rPr>
        <w:t>HST022.</w:t>
      </w:r>
    </w:p>
    <w:p w14:paraId="320B4975" w14:textId="33DC6075" w:rsidR="0099498D" w:rsidRPr="00B37B12" w:rsidRDefault="00295888" w:rsidP="0099498D">
      <w:pPr>
        <w:pStyle w:val="PargrafodaLista"/>
        <w:widowControl/>
        <w:numPr>
          <w:ilvl w:val="0"/>
          <w:numId w:val="28"/>
        </w:numPr>
        <w:autoSpaceDE/>
        <w:autoSpaceDN/>
        <w:adjustRightInd/>
        <w:spacing w:after="200" w:line="276" w:lineRule="auto"/>
        <w:contextualSpacing/>
        <w:jc w:val="both"/>
        <w:rPr>
          <w:b/>
          <w:bCs/>
          <w:color w:val="000000" w:themeColor="text1"/>
          <w:highlight w:val="darkCyan"/>
        </w:rPr>
      </w:pPr>
      <w:r w:rsidRPr="00B37B12">
        <w:rPr>
          <w:b/>
          <w:bCs/>
          <w:color w:val="000000" w:themeColor="text1"/>
          <w:highlight w:val="darkCyan"/>
        </w:rPr>
        <w:lastRenderedPageBreak/>
        <w:t>Posição na Chapa:</w:t>
      </w:r>
      <w:r w:rsidRPr="00B37B12">
        <w:rPr>
          <w:color w:val="000000" w:themeColor="text1"/>
          <w:highlight w:val="darkCyan"/>
        </w:rPr>
        <w:t xml:space="preserve"> </w:t>
      </w:r>
      <w:r w:rsidR="0047282C" w:rsidRPr="00B37B12">
        <w:rPr>
          <w:color w:val="000000" w:themeColor="text1"/>
          <w:highlight w:val="darkCyan"/>
        </w:rPr>
        <w:t xml:space="preserve">Retorna </w:t>
      </w:r>
      <w:r w:rsidR="002C18F8" w:rsidRPr="00B37B12">
        <w:rPr>
          <w:color w:val="000000" w:themeColor="text1"/>
          <w:highlight w:val="darkCyan"/>
        </w:rPr>
        <w:t>à</w:t>
      </w:r>
      <w:r w:rsidR="0047282C" w:rsidRPr="00B37B12">
        <w:rPr>
          <w:color w:val="000000" w:themeColor="text1"/>
          <w:highlight w:val="darkCyan"/>
        </w:rPr>
        <w:t xml:space="preserve"> posição que o membro foi designado no momento do cadastro na </w:t>
      </w:r>
      <w:r w:rsidR="0047282C" w:rsidRPr="00B37B12">
        <w:rPr>
          <w:b/>
          <w:color w:val="000000" w:themeColor="text1"/>
          <w:highlight w:val="darkCyan"/>
        </w:rPr>
        <w:t>HST02</w:t>
      </w:r>
      <w:r w:rsidR="0098300F" w:rsidRPr="00B37B12">
        <w:rPr>
          <w:b/>
          <w:color w:val="000000" w:themeColor="text1"/>
          <w:highlight w:val="darkCyan"/>
        </w:rPr>
        <w:t>1</w:t>
      </w:r>
      <w:r w:rsidR="00197B02" w:rsidRPr="00B37B12">
        <w:rPr>
          <w:b/>
          <w:color w:val="000000" w:themeColor="text1"/>
          <w:highlight w:val="darkCyan"/>
        </w:rPr>
        <w:t xml:space="preserve"> </w:t>
      </w:r>
      <w:r w:rsidR="00197B02" w:rsidRPr="00B37B12">
        <w:rPr>
          <w:color w:val="000000" w:themeColor="text1"/>
          <w:highlight w:val="darkCyan"/>
        </w:rPr>
        <w:t xml:space="preserve">ou </w:t>
      </w:r>
      <w:r w:rsidR="00197B02" w:rsidRPr="00B37B12">
        <w:rPr>
          <w:b/>
          <w:color w:val="000000" w:themeColor="text1"/>
          <w:highlight w:val="darkCyan"/>
        </w:rPr>
        <w:t>HST022</w:t>
      </w:r>
      <w:r w:rsidR="002C18F8" w:rsidRPr="00B37B12">
        <w:rPr>
          <w:color w:val="000000" w:themeColor="text1"/>
          <w:highlight w:val="darkCyan"/>
        </w:rPr>
        <w:t xml:space="preserve">. Caso o membro seja realocado em outra posição e </w:t>
      </w:r>
      <w:r w:rsidR="00300D11" w:rsidRPr="00B37B12">
        <w:rPr>
          <w:color w:val="000000" w:themeColor="text1"/>
          <w:highlight w:val="darkCyan"/>
        </w:rPr>
        <w:t xml:space="preserve">ainda </w:t>
      </w:r>
      <w:r w:rsidR="002C18F8" w:rsidRPr="00B37B12">
        <w:rPr>
          <w:color w:val="000000" w:themeColor="text1"/>
          <w:highlight w:val="darkCyan"/>
        </w:rPr>
        <w:t>não tenha aceitado ou rejeitado o convite, o sistema deve atualizar a posição do mesmo</w:t>
      </w:r>
      <w:r w:rsidR="003F46F4" w:rsidRPr="00B37B12">
        <w:rPr>
          <w:color w:val="000000" w:themeColor="text1"/>
          <w:highlight w:val="darkCyan"/>
        </w:rPr>
        <w:t xml:space="preserve"> na lista de convites recebidos.</w:t>
      </w:r>
    </w:p>
    <w:p w14:paraId="3A9D0C43" w14:textId="77777777" w:rsidR="00484037" w:rsidRPr="00EC175D" w:rsidRDefault="00484037" w:rsidP="00AF361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70CABB27" w:rsidR="00C8013A" w:rsidRPr="00B37B12" w:rsidRDefault="008E3881" w:rsidP="00AF361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  <w:highlight w:val="darkCyan"/>
        </w:rPr>
      </w:pPr>
      <w:r w:rsidRPr="00EC175D">
        <w:t xml:space="preserve"> </w:t>
      </w:r>
      <w:bookmarkStart w:id="27" w:name="_Ref20317498"/>
      <w:bookmarkStart w:id="28" w:name="_Ref15911404"/>
      <w:r w:rsidR="00DF0973" w:rsidRPr="00B37B12">
        <w:rPr>
          <w:b/>
          <w:highlight w:val="darkCyan"/>
        </w:rPr>
        <w:t>Aceitar Convite</w:t>
      </w:r>
      <w:bookmarkEnd w:id="27"/>
    </w:p>
    <w:bookmarkEnd w:id="28"/>
    <w:p w14:paraId="5B2B6239" w14:textId="7D6AE0BB" w:rsidR="00DF0973" w:rsidRPr="00B37B12" w:rsidRDefault="00DF0973" w:rsidP="00AF361B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  <w:highlight w:val="darkCyan"/>
        </w:rPr>
      </w:pPr>
      <w:r w:rsidRPr="00B37B12">
        <w:rPr>
          <w:color w:val="000000" w:themeColor="text1"/>
          <w:highlight w:val="darkCyan"/>
        </w:rPr>
        <w:t>Ao aceitar o convite, o sistema</w:t>
      </w:r>
      <w:r w:rsidR="008A6E5F" w:rsidRPr="00B37B12">
        <w:rPr>
          <w:color w:val="000000" w:themeColor="text1"/>
          <w:highlight w:val="darkCyan"/>
        </w:rPr>
        <w:t xml:space="preserve"> redireciona o usuário para a interface </w:t>
      </w:r>
      <w:r w:rsidR="008A6E5F" w:rsidRPr="00B37B12">
        <w:rPr>
          <w:color w:val="31849B" w:themeColor="accent5" w:themeShade="BF"/>
          <w:highlight w:val="darkCyan"/>
        </w:rPr>
        <w:t>[</w:t>
      </w:r>
      <w:r w:rsidR="008A6E5F" w:rsidRPr="00B37B12">
        <w:rPr>
          <w:color w:val="31849B" w:themeColor="accent5" w:themeShade="BF"/>
          <w:highlight w:val="darkCyan"/>
        </w:rPr>
        <w:fldChar w:fldCharType="begin"/>
      </w:r>
      <w:r w:rsidR="008A6E5F" w:rsidRPr="00B37B12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B37B12">
        <w:rPr>
          <w:color w:val="31849B" w:themeColor="accent5" w:themeShade="BF"/>
          <w:highlight w:val="darkCyan"/>
        </w:rPr>
        <w:instrText xml:space="preserve"> \* MERGEFORMAT </w:instrText>
      </w:r>
      <w:r w:rsidR="008A6E5F" w:rsidRPr="00B37B12">
        <w:rPr>
          <w:color w:val="31849B" w:themeColor="accent5" w:themeShade="BF"/>
          <w:highlight w:val="darkCyan"/>
        </w:rPr>
      </w:r>
      <w:r w:rsidR="008A6E5F" w:rsidRPr="00B37B12">
        <w:rPr>
          <w:color w:val="31849B" w:themeColor="accent5" w:themeShade="BF"/>
          <w:highlight w:val="darkCyan"/>
        </w:rPr>
        <w:fldChar w:fldCharType="separate"/>
      </w:r>
      <w:r w:rsidR="008A6E5F" w:rsidRPr="00B37B12">
        <w:rPr>
          <w:color w:val="31849B" w:themeColor="accent5" w:themeShade="BF"/>
          <w:highlight w:val="darkCyan"/>
        </w:rPr>
        <w:t>P</w:t>
      </w:r>
      <w:r w:rsidR="008A6E5F" w:rsidRPr="00B37B12">
        <w:rPr>
          <w:color w:val="31849B" w:themeColor="accent5" w:themeShade="BF"/>
          <w:highlight w:val="darkCyan"/>
        </w:rPr>
        <w:t>0</w:t>
      </w:r>
      <w:r w:rsidR="008A6E5F" w:rsidRPr="00B37B12">
        <w:rPr>
          <w:color w:val="31849B" w:themeColor="accent5" w:themeShade="BF"/>
          <w:highlight w:val="darkCyan"/>
        </w:rPr>
        <w:t>3</w:t>
      </w:r>
      <w:r w:rsidR="008A6E5F" w:rsidRPr="00B37B12">
        <w:rPr>
          <w:color w:val="31849B" w:themeColor="accent5" w:themeShade="BF"/>
          <w:highlight w:val="darkCyan"/>
        </w:rPr>
        <w:fldChar w:fldCharType="end"/>
      </w:r>
      <w:r w:rsidR="008A6E5F" w:rsidRPr="00B37B12">
        <w:rPr>
          <w:color w:val="31849B" w:themeColor="accent5" w:themeShade="BF"/>
          <w:highlight w:val="darkCyan"/>
        </w:rPr>
        <w:t>]</w:t>
      </w:r>
      <w:r w:rsidR="008A6E5F" w:rsidRPr="00B37B12">
        <w:rPr>
          <w:color w:val="000000" w:themeColor="text1"/>
          <w:highlight w:val="darkCyan"/>
        </w:rPr>
        <w:t xml:space="preserve">, onde ele deverá inserir uma foto caso seja necessário e incluir uma síntese do seu currículo. </w:t>
      </w:r>
    </w:p>
    <w:p w14:paraId="75371B75" w14:textId="77777777" w:rsidR="00CD5E14" w:rsidRPr="00FD7A0A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1080"/>
        <w:contextualSpacing/>
        <w:jc w:val="both"/>
        <w:rPr>
          <w:color w:val="000000" w:themeColor="text1"/>
        </w:rPr>
      </w:pPr>
    </w:p>
    <w:p w14:paraId="652406E8" w14:textId="0D5C2B84" w:rsidR="00F00DF6" w:rsidRPr="00B37B12" w:rsidRDefault="00FD7A0A" w:rsidP="006105F4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  <w:highlight w:val="darkCyan"/>
        </w:rPr>
      </w:pPr>
      <w:r w:rsidRPr="00B37B12">
        <w:rPr>
          <w:color w:val="000000" w:themeColor="text1"/>
          <w:highlight w:val="darkCyan"/>
        </w:rPr>
        <w:t>Ao clicar no botão “</w:t>
      </w:r>
      <w:r w:rsidR="00E16B94" w:rsidRPr="00B37B12">
        <w:rPr>
          <w:color w:val="000000" w:themeColor="text1"/>
          <w:highlight w:val="darkCyan"/>
        </w:rPr>
        <w:t>Aceitar</w:t>
      </w:r>
      <w:r w:rsidRPr="00B37B12">
        <w:rPr>
          <w:color w:val="000000" w:themeColor="text1"/>
          <w:highlight w:val="darkCyan"/>
        </w:rPr>
        <w:t xml:space="preserve">” o sistema deve redirecionar automaticamente o ator para a interface </w:t>
      </w:r>
      <w:r w:rsidRPr="00B37B12">
        <w:rPr>
          <w:color w:val="31849B" w:themeColor="accent5" w:themeShade="BF"/>
          <w:highlight w:val="darkCyan"/>
        </w:rPr>
        <w:t>[</w:t>
      </w:r>
      <w:r w:rsidR="00E16B94" w:rsidRPr="00B37B12">
        <w:rPr>
          <w:color w:val="31849B" w:themeColor="accent5" w:themeShade="BF"/>
          <w:highlight w:val="darkCyan"/>
        </w:rPr>
        <w:fldChar w:fldCharType="begin"/>
      </w:r>
      <w:r w:rsidR="00E16B94" w:rsidRPr="00B37B12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B37B12">
        <w:rPr>
          <w:color w:val="31849B" w:themeColor="accent5" w:themeShade="BF"/>
          <w:highlight w:val="darkCyan"/>
        </w:rPr>
        <w:instrText xml:space="preserve"> \* MERGEFORMAT </w:instrText>
      </w:r>
      <w:r w:rsidR="00E16B94" w:rsidRPr="00B37B12">
        <w:rPr>
          <w:color w:val="31849B" w:themeColor="accent5" w:themeShade="BF"/>
          <w:highlight w:val="darkCyan"/>
        </w:rPr>
      </w:r>
      <w:r w:rsidR="00E16B94" w:rsidRPr="00B37B12">
        <w:rPr>
          <w:color w:val="31849B" w:themeColor="accent5" w:themeShade="BF"/>
          <w:highlight w:val="darkCyan"/>
        </w:rPr>
        <w:fldChar w:fldCharType="separate"/>
      </w:r>
      <w:r w:rsidR="00E16B94" w:rsidRPr="00B37B12">
        <w:rPr>
          <w:color w:val="31849B" w:themeColor="accent5" w:themeShade="BF"/>
          <w:highlight w:val="darkCyan"/>
        </w:rPr>
        <w:t>P</w:t>
      </w:r>
      <w:r w:rsidR="00E16B94" w:rsidRPr="00B37B12">
        <w:rPr>
          <w:color w:val="31849B" w:themeColor="accent5" w:themeShade="BF"/>
          <w:highlight w:val="darkCyan"/>
        </w:rPr>
        <w:t>0</w:t>
      </w:r>
      <w:r w:rsidR="00E16B94" w:rsidRPr="00B37B12">
        <w:rPr>
          <w:color w:val="31849B" w:themeColor="accent5" w:themeShade="BF"/>
          <w:highlight w:val="darkCyan"/>
        </w:rPr>
        <w:t>3</w:t>
      </w:r>
      <w:r w:rsidR="00E16B94" w:rsidRPr="00B37B12">
        <w:rPr>
          <w:color w:val="31849B" w:themeColor="accent5" w:themeShade="BF"/>
          <w:highlight w:val="darkCyan"/>
        </w:rPr>
        <w:fldChar w:fldCharType="end"/>
      </w:r>
      <w:r w:rsidRPr="00B37B12">
        <w:rPr>
          <w:color w:val="31849B" w:themeColor="accent5" w:themeShade="BF"/>
          <w:highlight w:val="darkCyan"/>
        </w:rPr>
        <w:t>]</w:t>
      </w:r>
      <w:r w:rsidR="00681030" w:rsidRPr="00B37B12">
        <w:rPr>
          <w:color w:val="31849B" w:themeColor="accent5" w:themeShade="BF"/>
          <w:highlight w:val="darkCyan"/>
        </w:rPr>
        <w:t>;</w:t>
      </w:r>
    </w:p>
    <w:p w14:paraId="23FE1749" w14:textId="77777777" w:rsidR="006105F4" w:rsidRPr="006105F4" w:rsidRDefault="006105F4" w:rsidP="006105F4">
      <w:pPr>
        <w:pStyle w:val="PargrafodaLista"/>
        <w:widowControl/>
        <w:autoSpaceDE/>
        <w:autoSpaceDN/>
        <w:adjustRightInd/>
        <w:spacing w:after="200" w:line="276" w:lineRule="auto"/>
        <w:ind w:left="1080"/>
        <w:contextualSpacing/>
        <w:jc w:val="both"/>
        <w:rPr>
          <w:color w:val="000000" w:themeColor="text1"/>
        </w:rPr>
      </w:pPr>
    </w:p>
    <w:p w14:paraId="46953521" w14:textId="3A59738A" w:rsidR="00F00DF6" w:rsidRDefault="00F00DF6" w:rsidP="00AF361B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Caso a chapa cadastrada seja de UF diferente da cadastrada para o membro apresenta mensagem impeditiva </w:t>
      </w:r>
      <w:r w:rsidRPr="00DA063B">
        <w:rPr>
          <w:color w:val="31849B" w:themeColor="accent5" w:themeShade="BF"/>
        </w:rPr>
        <w:t>[</w:t>
      </w:r>
      <w:r w:rsidR="00DA063B" w:rsidRPr="00DA063B">
        <w:rPr>
          <w:color w:val="31849B" w:themeColor="accent5" w:themeShade="BF"/>
        </w:rPr>
        <w:fldChar w:fldCharType="begin"/>
      </w:r>
      <w:r w:rsidR="00DA063B" w:rsidRPr="00DA063B">
        <w:rPr>
          <w:color w:val="31849B" w:themeColor="accent5" w:themeShade="BF"/>
        </w:rPr>
        <w:instrText xml:space="preserve"> REF _Ref23511791 \r \h </w:instrText>
      </w:r>
      <w:r w:rsidR="00DA063B" w:rsidRPr="00DA063B">
        <w:rPr>
          <w:color w:val="31849B" w:themeColor="accent5" w:themeShade="BF"/>
        </w:rPr>
      </w:r>
      <w:r w:rsidR="00DA063B" w:rsidRPr="00DA063B">
        <w:rPr>
          <w:color w:val="31849B" w:themeColor="accent5" w:themeShade="BF"/>
        </w:rPr>
        <w:fldChar w:fldCharType="separate"/>
      </w:r>
      <w:r w:rsidR="00DA063B" w:rsidRPr="00DA063B">
        <w:rPr>
          <w:color w:val="31849B" w:themeColor="accent5" w:themeShade="BF"/>
        </w:rPr>
        <w:t>ME</w:t>
      </w:r>
      <w:r w:rsidR="00DA063B" w:rsidRPr="00DA063B">
        <w:rPr>
          <w:color w:val="31849B" w:themeColor="accent5" w:themeShade="BF"/>
        </w:rPr>
        <w:t>0</w:t>
      </w:r>
      <w:r w:rsidR="00DA063B" w:rsidRPr="00DA063B">
        <w:rPr>
          <w:color w:val="31849B" w:themeColor="accent5" w:themeShade="BF"/>
        </w:rPr>
        <w:t>12</w:t>
      </w:r>
      <w:r w:rsidR="00DA063B" w:rsidRPr="00DA063B">
        <w:rPr>
          <w:color w:val="31849B" w:themeColor="accent5" w:themeShade="BF"/>
        </w:rPr>
        <w:fldChar w:fldCharType="end"/>
      </w:r>
      <w:r w:rsidRPr="00DA063B">
        <w:rPr>
          <w:color w:val="31849B" w:themeColor="accent5" w:themeShade="BF"/>
        </w:rPr>
        <w:t>]</w:t>
      </w:r>
      <w:r>
        <w:rPr>
          <w:color w:val="000000" w:themeColor="text1"/>
        </w:rPr>
        <w:t>.</w:t>
      </w:r>
    </w:p>
    <w:p w14:paraId="229465D4" w14:textId="77777777" w:rsidR="005C7275" w:rsidRPr="005C7275" w:rsidRDefault="005C7275" w:rsidP="005C7275">
      <w:pPr>
        <w:pStyle w:val="PargrafodaLista"/>
        <w:rPr>
          <w:color w:val="000000" w:themeColor="text1"/>
        </w:rPr>
      </w:pPr>
    </w:p>
    <w:p w14:paraId="5766ECB9" w14:textId="2482AD0A" w:rsidR="005C7275" w:rsidRPr="00B37B12" w:rsidRDefault="005C7275" w:rsidP="00AF361B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  <w:highlight w:val="darkCyan"/>
        </w:rPr>
      </w:pPr>
      <w:r w:rsidRPr="00B37B12">
        <w:rPr>
          <w:color w:val="000000" w:themeColor="text1"/>
          <w:highlight w:val="darkCyan"/>
        </w:rPr>
        <w:t xml:space="preserve">Caso o usuário possua vários convites, ao aceitar um convite, o sistema deve rejeitar automaticamente todos os outros convites recebidos. </w:t>
      </w:r>
    </w:p>
    <w:p w14:paraId="36BA5961" w14:textId="77777777" w:rsidR="00925CF6" w:rsidRPr="00EC175D" w:rsidRDefault="00925CF6" w:rsidP="00AF361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1CB8EE08" w:rsidR="002B1BFB" w:rsidRPr="00C8013A" w:rsidRDefault="002B1BFB" w:rsidP="00AF361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29" w:name="_Ref20317503"/>
      <w:r w:rsidR="00285DB6">
        <w:rPr>
          <w:b/>
        </w:rPr>
        <w:t>R</w:t>
      </w:r>
      <w:r w:rsidR="003F0204">
        <w:rPr>
          <w:b/>
        </w:rPr>
        <w:t>ejeitar</w:t>
      </w:r>
      <w:r w:rsidR="00285DB6">
        <w:rPr>
          <w:b/>
        </w:rPr>
        <w:t xml:space="preserve"> Convite</w:t>
      </w:r>
      <w:bookmarkEnd w:id="29"/>
    </w:p>
    <w:p w14:paraId="47B720CA" w14:textId="6018BDAA" w:rsidR="00C40B0C" w:rsidRPr="004C5052" w:rsidRDefault="006C3D00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highlight w:val="darkCyan"/>
        </w:rPr>
      </w:pPr>
      <w:r w:rsidRPr="004C5052">
        <w:rPr>
          <w:highlight w:val="darkCyan"/>
        </w:rPr>
        <w:t>Ao rejeitar</w:t>
      </w:r>
      <w:r w:rsidR="00285DB6" w:rsidRPr="004C5052">
        <w:rPr>
          <w:highlight w:val="darkCyan"/>
        </w:rPr>
        <w:t xml:space="preserve"> o convite, o sistema apresenta um pop-up </w:t>
      </w:r>
      <w:r w:rsidR="00FD7A0A" w:rsidRPr="004C5052">
        <w:rPr>
          <w:highlight w:val="darkCyan"/>
        </w:rPr>
        <w:t xml:space="preserve">conforme interface </w:t>
      </w:r>
      <w:r w:rsidR="00FD7A0A" w:rsidRPr="004C5052">
        <w:rPr>
          <w:color w:val="31849B" w:themeColor="accent5" w:themeShade="BF"/>
          <w:highlight w:val="darkCyan"/>
        </w:rPr>
        <w:t>[</w:t>
      </w:r>
      <w:r w:rsidR="00925CF6" w:rsidRPr="004C5052">
        <w:rPr>
          <w:color w:val="31849B" w:themeColor="accent5" w:themeShade="BF"/>
          <w:highlight w:val="darkCyan"/>
        </w:rPr>
        <w:fldChar w:fldCharType="begin"/>
      </w:r>
      <w:r w:rsidR="00925CF6" w:rsidRPr="004C5052">
        <w:rPr>
          <w:color w:val="31849B" w:themeColor="accent5" w:themeShade="BF"/>
          <w:highlight w:val="darkCyan"/>
        </w:rPr>
        <w:instrText xml:space="preserve"> REF _Ref23242156 \r \h </w:instrText>
      </w:r>
      <w:r w:rsidR="00AF361B" w:rsidRPr="004C5052">
        <w:rPr>
          <w:color w:val="31849B" w:themeColor="accent5" w:themeShade="BF"/>
          <w:highlight w:val="darkCyan"/>
        </w:rPr>
        <w:instrText xml:space="preserve"> \* MERGEFORMAT </w:instrText>
      </w:r>
      <w:r w:rsidR="00925CF6" w:rsidRPr="004C5052">
        <w:rPr>
          <w:color w:val="31849B" w:themeColor="accent5" w:themeShade="BF"/>
          <w:highlight w:val="darkCyan"/>
        </w:rPr>
      </w:r>
      <w:r w:rsidR="00925CF6" w:rsidRPr="004C5052">
        <w:rPr>
          <w:color w:val="31849B" w:themeColor="accent5" w:themeShade="BF"/>
          <w:highlight w:val="darkCyan"/>
        </w:rPr>
        <w:fldChar w:fldCharType="separate"/>
      </w:r>
      <w:r w:rsidR="00925CF6" w:rsidRPr="004C5052">
        <w:rPr>
          <w:color w:val="31849B" w:themeColor="accent5" w:themeShade="BF"/>
          <w:highlight w:val="darkCyan"/>
        </w:rPr>
        <w:t>P0</w:t>
      </w:r>
      <w:r w:rsidR="00925CF6" w:rsidRPr="004C5052">
        <w:rPr>
          <w:color w:val="31849B" w:themeColor="accent5" w:themeShade="BF"/>
          <w:highlight w:val="darkCyan"/>
        </w:rPr>
        <w:t>2</w:t>
      </w:r>
      <w:r w:rsidR="00925CF6" w:rsidRPr="004C5052">
        <w:rPr>
          <w:color w:val="31849B" w:themeColor="accent5" w:themeShade="BF"/>
          <w:highlight w:val="darkCyan"/>
        </w:rPr>
        <w:fldChar w:fldCharType="end"/>
      </w:r>
      <w:r w:rsidR="00FD7A0A" w:rsidRPr="004C5052">
        <w:rPr>
          <w:color w:val="31849B" w:themeColor="accent5" w:themeShade="BF"/>
          <w:highlight w:val="darkCyan"/>
        </w:rPr>
        <w:t xml:space="preserve">] </w:t>
      </w:r>
      <w:r w:rsidR="00285DB6" w:rsidRPr="004C5052">
        <w:rPr>
          <w:highlight w:val="darkCyan"/>
        </w:rPr>
        <w:t>para que o convidado confirme</w:t>
      </w:r>
      <w:r w:rsidRPr="004C5052">
        <w:rPr>
          <w:highlight w:val="darkCyan"/>
        </w:rPr>
        <w:t xml:space="preserve"> se ele deseja realmente rejeitar</w:t>
      </w:r>
      <w:r w:rsidR="00285DB6" w:rsidRPr="004C5052">
        <w:rPr>
          <w:highlight w:val="darkCyan"/>
        </w:rPr>
        <w:t xml:space="preserve"> o convite</w:t>
      </w:r>
      <w:r w:rsidR="009715E2" w:rsidRPr="004C5052">
        <w:rPr>
          <w:highlight w:val="darkCyan"/>
        </w:rPr>
        <w:t>.</w:t>
      </w:r>
    </w:p>
    <w:p w14:paraId="6BC645F1" w14:textId="77777777" w:rsidR="00CD5E14" w:rsidRPr="005E4B35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082CCAD9" w14:textId="490D15CA" w:rsidR="00A33A37" w:rsidRPr="004C5052" w:rsidRDefault="005E4B35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highlight w:val="darkCyan"/>
        </w:rPr>
      </w:pPr>
      <w:r w:rsidRPr="004C5052">
        <w:rPr>
          <w:highlight w:val="darkCyan"/>
        </w:rPr>
        <w:t>Ao</w:t>
      </w:r>
      <w:r w:rsidR="006077A6" w:rsidRPr="004C5052">
        <w:rPr>
          <w:highlight w:val="darkCyan"/>
        </w:rPr>
        <w:t xml:space="preserve"> clicar em “Sim</w:t>
      </w:r>
      <w:r w:rsidRPr="004C5052">
        <w:rPr>
          <w:highlight w:val="darkCyan"/>
        </w:rPr>
        <w:t>”, o sistema</w:t>
      </w:r>
      <w:r w:rsidR="0099324E" w:rsidRPr="004C5052">
        <w:rPr>
          <w:highlight w:val="darkCyan"/>
        </w:rPr>
        <w:t xml:space="preserve"> deve validar se ele possui outros convites recebidos, caso ele possua outros convites o sistema deve redirecioná-lo para a interface </w:t>
      </w:r>
      <w:r w:rsidR="0099324E" w:rsidRPr="004C5052">
        <w:rPr>
          <w:color w:val="31849B" w:themeColor="accent5" w:themeShade="BF"/>
          <w:highlight w:val="darkCyan"/>
        </w:rPr>
        <w:t>[</w:t>
      </w:r>
      <w:r w:rsidR="0099324E" w:rsidRPr="004C5052">
        <w:rPr>
          <w:color w:val="31849B" w:themeColor="accent5" w:themeShade="BF"/>
          <w:highlight w:val="darkCyan"/>
        </w:rPr>
        <w:fldChar w:fldCharType="begin"/>
      </w:r>
      <w:r w:rsidR="0099324E" w:rsidRPr="004C5052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4C5052">
        <w:rPr>
          <w:color w:val="31849B" w:themeColor="accent5" w:themeShade="BF"/>
          <w:highlight w:val="darkCyan"/>
        </w:rPr>
        <w:instrText xml:space="preserve"> \* MERGEFORMAT </w:instrText>
      </w:r>
      <w:r w:rsidR="0099324E" w:rsidRPr="004C5052">
        <w:rPr>
          <w:color w:val="31849B" w:themeColor="accent5" w:themeShade="BF"/>
          <w:highlight w:val="darkCyan"/>
        </w:rPr>
      </w:r>
      <w:r w:rsidR="0099324E" w:rsidRPr="004C5052">
        <w:rPr>
          <w:color w:val="31849B" w:themeColor="accent5" w:themeShade="BF"/>
          <w:highlight w:val="darkCyan"/>
        </w:rPr>
        <w:fldChar w:fldCharType="separate"/>
      </w:r>
      <w:r w:rsidR="0099324E" w:rsidRPr="004C5052">
        <w:rPr>
          <w:color w:val="31849B" w:themeColor="accent5" w:themeShade="BF"/>
          <w:highlight w:val="darkCyan"/>
        </w:rPr>
        <w:t>P0</w:t>
      </w:r>
      <w:r w:rsidR="0099324E" w:rsidRPr="004C5052">
        <w:rPr>
          <w:color w:val="31849B" w:themeColor="accent5" w:themeShade="BF"/>
          <w:highlight w:val="darkCyan"/>
        </w:rPr>
        <w:t>1</w:t>
      </w:r>
      <w:r w:rsidR="0099324E" w:rsidRPr="004C5052">
        <w:rPr>
          <w:color w:val="31849B" w:themeColor="accent5" w:themeShade="BF"/>
          <w:highlight w:val="darkCyan"/>
        </w:rPr>
        <w:fldChar w:fldCharType="end"/>
      </w:r>
      <w:r w:rsidR="0099324E" w:rsidRPr="004C5052">
        <w:rPr>
          <w:color w:val="31849B" w:themeColor="accent5" w:themeShade="BF"/>
          <w:highlight w:val="darkCyan"/>
        </w:rPr>
        <w:t>]</w:t>
      </w:r>
      <w:r w:rsidR="0099324E" w:rsidRPr="004C5052">
        <w:rPr>
          <w:highlight w:val="darkCyan"/>
        </w:rPr>
        <w:t>, caso o usuário n</w:t>
      </w:r>
      <w:r w:rsidR="00954296" w:rsidRPr="004C5052">
        <w:rPr>
          <w:highlight w:val="darkCyan"/>
        </w:rPr>
        <w:t xml:space="preserve">ão possua outros convites, o sistema deve redirecioná-lo para interface </w:t>
      </w:r>
      <w:r w:rsidR="00954296" w:rsidRPr="004C5052">
        <w:rPr>
          <w:color w:val="31849B" w:themeColor="accent5" w:themeShade="BF"/>
          <w:highlight w:val="darkCyan"/>
        </w:rPr>
        <w:t>[</w:t>
      </w:r>
      <w:r w:rsidR="00954296" w:rsidRPr="004C5052">
        <w:rPr>
          <w:color w:val="31849B" w:themeColor="accent5" w:themeShade="BF"/>
          <w:highlight w:val="darkCyan"/>
        </w:rPr>
        <w:fldChar w:fldCharType="begin"/>
      </w:r>
      <w:r w:rsidR="00954296" w:rsidRPr="004C5052">
        <w:rPr>
          <w:color w:val="31849B" w:themeColor="accent5" w:themeShade="BF"/>
          <w:highlight w:val="darkCyan"/>
        </w:rPr>
        <w:instrText xml:space="preserve"> REF _Ref23242516 \r \h </w:instrText>
      </w:r>
      <w:r w:rsidR="00AF361B" w:rsidRPr="004C5052">
        <w:rPr>
          <w:color w:val="31849B" w:themeColor="accent5" w:themeShade="BF"/>
          <w:highlight w:val="darkCyan"/>
        </w:rPr>
        <w:instrText xml:space="preserve"> \* MERGEFORMAT </w:instrText>
      </w:r>
      <w:r w:rsidR="00954296" w:rsidRPr="004C5052">
        <w:rPr>
          <w:color w:val="31849B" w:themeColor="accent5" w:themeShade="BF"/>
          <w:highlight w:val="darkCyan"/>
        </w:rPr>
      </w:r>
      <w:r w:rsidR="00954296" w:rsidRPr="004C5052">
        <w:rPr>
          <w:color w:val="31849B" w:themeColor="accent5" w:themeShade="BF"/>
          <w:highlight w:val="darkCyan"/>
        </w:rPr>
        <w:fldChar w:fldCharType="separate"/>
      </w:r>
      <w:r w:rsidR="00954296" w:rsidRPr="004C5052">
        <w:rPr>
          <w:color w:val="31849B" w:themeColor="accent5" w:themeShade="BF"/>
          <w:highlight w:val="darkCyan"/>
        </w:rPr>
        <w:t>P0</w:t>
      </w:r>
      <w:r w:rsidR="00954296" w:rsidRPr="004C5052">
        <w:rPr>
          <w:color w:val="31849B" w:themeColor="accent5" w:themeShade="BF"/>
          <w:highlight w:val="darkCyan"/>
        </w:rPr>
        <w:t>3</w:t>
      </w:r>
      <w:r w:rsidR="00954296" w:rsidRPr="004C5052">
        <w:rPr>
          <w:color w:val="31849B" w:themeColor="accent5" w:themeShade="BF"/>
          <w:highlight w:val="darkCyan"/>
        </w:rPr>
        <w:fldChar w:fldCharType="end"/>
      </w:r>
      <w:r w:rsidR="00954296" w:rsidRPr="004C5052">
        <w:rPr>
          <w:color w:val="31849B" w:themeColor="accent5" w:themeShade="BF"/>
          <w:highlight w:val="darkCyan"/>
        </w:rPr>
        <w:t>]</w:t>
      </w:r>
      <w:r w:rsidR="00954296" w:rsidRPr="004C5052">
        <w:rPr>
          <w:highlight w:val="darkCyan"/>
        </w:rPr>
        <w:t>.</w:t>
      </w:r>
    </w:p>
    <w:p w14:paraId="30761654" w14:textId="77777777" w:rsidR="00CD5E14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0FC61B8F" w14:textId="1609B6B5" w:rsidR="00ED60E9" w:rsidRPr="004C5052" w:rsidRDefault="0031368F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highlight w:val="darkCyan"/>
        </w:rPr>
      </w:pPr>
      <w:r w:rsidRPr="004C5052">
        <w:rPr>
          <w:highlight w:val="darkCyan"/>
        </w:rPr>
        <w:t xml:space="preserve">Ao clicar em “Não”, o sistema deve redirecionar para a interface </w:t>
      </w:r>
      <w:r w:rsidRPr="004C5052">
        <w:rPr>
          <w:color w:val="31849B" w:themeColor="accent5" w:themeShade="BF"/>
          <w:highlight w:val="darkCyan"/>
        </w:rPr>
        <w:t>[</w:t>
      </w:r>
      <w:r w:rsidRPr="004C5052">
        <w:rPr>
          <w:color w:val="31849B" w:themeColor="accent5" w:themeShade="BF"/>
          <w:highlight w:val="darkCyan"/>
        </w:rPr>
        <w:fldChar w:fldCharType="begin"/>
      </w:r>
      <w:r w:rsidRPr="004C5052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4C5052">
        <w:rPr>
          <w:color w:val="31849B" w:themeColor="accent5" w:themeShade="BF"/>
          <w:highlight w:val="darkCyan"/>
        </w:rPr>
        <w:instrText xml:space="preserve"> \* MERGEFORMAT </w:instrText>
      </w:r>
      <w:r w:rsidRPr="004C5052">
        <w:rPr>
          <w:color w:val="31849B" w:themeColor="accent5" w:themeShade="BF"/>
          <w:highlight w:val="darkCyan"/>
        </w:rPr>
      </w:r>
      <w:r w:rsidRPr="004C5052">
        <w:rPr>
          <w:color w:val="31849B" w:themeColor="accent5" w:themeShade="BF"/>
          <w:highlight w:val="darkCyan"/>
        </w:rPr>
        <w:fldChar w:fldCharType="separate"/>
      </w:r>
      <w:r w:rsidRPr="004C5052">
        <w:rPr>
          <w:color w:val="31849B" w:themeColor="accent5" w:themeShade="BF"/>
          <w:highlight w:val="darkCyan"/>
        </w:rPr>
        <w:t>P01</w:t>
      </w:r>
      <w:r w:rsidRPr="004C5052">
        <w:rPr>
          <w:color w:val="31849B" w:themeColor="accent5" w:themeShade="BF"/>
          <w:highlight w:val="darkCyan"/>
        </w:rPr>
        <w:fldChar w:fldCharType="end"/>
      </w:r>
      <w:r w:rsidRPr="004C5052">
        <w:rPr>
          <w:color w:val="31849B" w:themeColor="accent5" w:themeShade="BF"/>
          <w:highlight w:val="darkCyan"/>
        </w:rPr>
        <w:t>]</w:t>
      </w:r>
      <w:r w:rsidR="002A6250" w:rsidRPr="004C5052">
        <w:rPr>
          <w:color w:val="31849B" w:themeColor="accent5" w:themeShade="BF"/>
          <w:highlight w:val="darkCyan"/>
        </w:rPr>
        <w:t>.</w:t>
      </w:r>
    </w:p>
    <w:p w14:paraId="3E1C016F" w14:textId="77777777" w:rsidR="00ED60E9" w:rsidRDefault="00ED60E9" w:rsidP="00AF361B">
      <w:pPr>
        <w:pStyle w:val="PargrafodaLista"/>
        <w:jc w:val="both"/>
      </w:pPr>
    </w:p>
    <w:p w14:paraId="53251205" w14:textId="6E25E3C3" w:rsidR="00ED60E9" w:rsidRDefault="002E4FEC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>
        <w:t>Caso o usuário não selecione nenhuma das opç</w:t>
      </w:r>
      <w:r w:rsidR="00C75894">
        <w:t>ões (</w:t>
      </w:r>
      <w:r w:rsidR="006C3D00">
        <w:t>aceitar, rejeitar</w:t>
      </w:r>
      <w:r w:rsidR="00C75894">
        <w:t xml:space="preserve">), o sistema deve validar que faltando 5 dias antes do período estipulado para a eleição conforme definido na </w:t>
      </w:r>
      <w:r w:rsidR="00C75894" w:rsidRPr="005C19FE">
        <w:rPr>
          <w:b/>
        </w:rPr>
        <w:t>HST02 Manter Calendário Eleitoral</w:t>
      </w:r>
      <w:r w:rsidR="00C75894">
        <w:rPr>
          <w:b/>
        </w:rPr>
        <w:t xml:space="preserve">, </w:t>
      </w:r>
      <w:r w:rsidR="00C75894">
        <w:t xml:space="preserve">o sistema deve enviar um e-mail conforme </w:t>
      </w:r>
      <w:r w:rsidR="00671A50">
        <w:t>seleção do e-mail</w:t>
      </w:r>
      <w:r w:rsidR="00C75894">
        <w:t xml:space="preserve"> na </w:t>
      </w:r>
      <w:r w:rsidR="00C75894" w:rsidRPr="00671A50">
        <w:rPr>
          <w:b/>
        </w:rPr>
        <w:t>HST020</w:t>
      </w:r>
      <w:r w:rsidR="00C75894">
        <w:t>, informando que ele possui convites a serem aceitos.</w:t>
      </w:r>
    </w:p>
    <w:p w14:paraId="4969DF53" w14:textId="562F8429" w:rsidR="003F0204" w:rsidRDefault="003F0204" w:rsidP="003F0204">
      <w:pPr>
        <w:pStyle w:val="PargrafodaLista"/>
      </w:pPr>
    </w:p>
    <w:p w14:paraId="288B3153" w14:textId="4A23A28E" w:rsidR="003F0204" w:rsidRPr="00007448" w:rsidRDefault="003F0204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highlight w:val="darkCyan"/>
        </w:rPr>
      </w:pPr>
      <w:r w:rsidRPr="00007448">
        <w:rPr>
          <w:highlight w:val="darkCyan"/>
          <w14:textFill>
            <w14:solidFill>
              <w14:srgbClr w14:val="000000">
                <w14:lumMod w14:val="75000"/>
              </w14:srgbClr>
            </w14:solidFill>
          </w14:textFill>
        </w:rPr>
        <w:t>O sistema deve apresentar um texto de recusa personalizado de acordo com a UF do membro, onde o sistema deverá identificar a UF</w:t>
      </w:r>
      <w:r w:rsidR="00CF2002" w:rsidRPr="00007448">
        <w:rPr>
          <w:highlight w:val="darkCy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ou IES</w:t>
      </w:r>
      <w:r w:rsidRPr="00007448">
        <w:rPr>
          <w:highlight w:val="darkCy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do membro e alterar o texto para que seja apresentado a UF</w:t>
      </w:r>
      <w:r w:rsidR="00CF2002" w:rsidRPr="00007448">
        <w:rPr>
          <w:highlight w:val="darkCy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ou IES</w:t>
      </w:r>
      <w:r w:rsidRPr="00007448">
        <w:rPr>
          <w:highlight w:val="darkCy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do membro que rejeitou o convite.</w:t>
      </w:r>
    </w:p>
    <w:p w14:paraId="5ED1AC4D" w14:textId="641AF6D0" w:rsidR="005F1A57" w:rsidRDefault="005F1A57" w:rsidP="005F1A57">
      <w:pPr>
        <w:pStyle w:val="PargrafodaLista"/>
      </w:pPr>
    </w:p>
    <w:p w14:paraId="3304EBAA" w14:textId="4A59D055" w:rsidR="005F1A57" w:rsidRDefault="00B24C96" w:rsidP="005F1A57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C33020" wp14:editId="729A3267">
                <wp:simplePos x="0" y="0"/>
                <wp:positionH relativeFrom="column">
                  <wp:posOffset>3006090</wp:posOffset>
                </wp:positionH>
                <wp:positionV relativeFrom="paragraph">
                  <wp:posOffset>464820</wp:posOffset>
                </wp:positionV>
                <wp:extent cx="45720" cy="45720"/>
                <wp:effectExtent l="19050" t="19050" r="11430" b="30480"/>
                <wp:wrapNone/>
                <wp:docPr id="39" name="Seta para a direi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" cy="457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F306FB" id="Seta para a direita 39" o:spid="_x0000_s1026" type="#_x0000_t13" style="position:absolute;margin-left:236.7pt;margin-top:36.6pt;width:3.6pt;height:3.6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" adj="10800" fillcolor="red" strokecolor="red" strokeweight="2pt"/>
            </w:pict>
          </mc:Fallback>
        </mc:AlternateContent>
      </w:r>
      <w:r w:rsidR="005F1A57">
        <w:rPr>
          <w:noProof/>
        </w:rPr>
        <w:drawing>
          <wp:inline distT="0" distB="0" distL="0" distR="0" wp14:anchorId="484333A0" wp14:editId="1D3B3E72">
            <wp:extent cx="3152633" cy="89633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408" cy="9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49F2" w14:textId="77777777" w:rsidR="00CD5E14" w:rsidRPr="00E314C4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4BB69A04" w14:textId="7BFCEF22" w:rsidR="00E314C4" w:rsidRDefault="00E314C4" w:rsidP="00AF361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E314C4">
        <w:t>Caso ele venha a se arrepender da recusa do convite, será necessário que o responsável pela c</w:t>
      </w:r>
      <w:r w:rsidR="005675AD">
        <w:t>hapa</w:t>
      </w:r>
      <w:r w:rsidRPr="00E314C4">
        <w:t>, envie novamente um novo conv</w:t>
      </w:r>
      <w:r w:rsidR="00B1649E">
        <w:t>ite, para que ele possa aceitar</w:t>
      </w:r>
      <w:r w:rsidR="00CF1A1F">
        <w:t xml:space="preserve">. Ao receber um novo convite, o sistema deve deixar de apresentar a interface </w:t>
      </w:r>
      <w:r w:rsidR="00CF1A1F" w:rsidRPr="00CF1A1F">
        <w:rPr>
          <w:color w:val="31849B" w:themeColor="accent5" w:themeShade="BF"/>
        </w:rPr>
        <w:t>[</w:t>
      </w:r>
      <w:r w:rsidR="00CF1A1F" w:rsidRPr="00CF1A1F">
        <w:rPr>
          <w:color w:val="31849B" w:themeColor="accent5" w:themeShade="BF"/>
        </w:rPr>
        <w:fldChar w:fldCharType="begin"/>
      </w:r>
      <w:r w:rsidR="00CF1A1F" w:rsidRPr="00CF1A1F">
        <w:rPr>
          <w:color w:val="31849B" w:themeColor="accent5" w:themeShade="BF"/>
        </w:rPr>
        <w:instrText xml:space="preserve"> REF _Ref23242516 \r \h </w:instrText>
      </w:r>
      <w:r w:rsidR="00AF361B">
        <w:rPr>
          <w:color w:val="31849B" w:themeColor="accent5" w:themeShade="BF"/>
        </w:rPr>
        <w:instrText xml:space="preserve"> \* MERGEFORMAT </w:instrText>
      </w:r>
      <w:r w:rsidR="00CF1A1F" w:rsidRPr="00CF1A1F">
        <w:rPr>
          <w:color w:val="31849B" w:themeColor="accent5" w:themeShade="BF"/>
        </w:rPr>
      </w:r>
      <w:r w:rsidR="00CF1A1F" w:rsidRPr="00CF1A1F">
        <w:rPr>
          <w:color w:val="31849B" w:themeColor="accent5" w:themeShade="BF"/>
        </w:rPr>
        <w:fldChar w:fldCharType="separate"/>
      </w:r>
      <w:r w:rsidR="00CF1A1F" w:rsidRPr="00CF1A1F">
        <w:rPr>
          <w:color w:val="31849B" w:themeColor="accent5" w:themeShade="BF"/>
        </w:rPr>
        <w:t>P03</w:t>
      </w:r>
      <w:r w:rsidR="00CF1A1F" w:rsidRPr="00CF1A1F">
        <w:rPr>
          <w:color w:val="31849B" w:themeColor="accent5" w:themeShade="BF"/>
        </w:rPr>
        <w:fldChar w:fldCharType="end"/>
      </w:r>
      <w:r w:rsidR="00CF1A1F" w:rsidRPr="00CF1A1F">
        <w:rPr>
          <w:color w:val="31849B" w:themeColor="accent5" w:themeShade="BF"/>
        </w:rPr>
        <w:t>]</w:t>
      </w:r>
      <w:r w:rsidR="00930B20">
        <w:rPr>
          <w:color w:val="31849B" w:themeColor="accent5" w:themeShade="BF"/>
        </w:rPr>
        <w:t>.</w:t>
      </w:r>
    </w:p>
    <w:p w14:paraId="0D1086DC" w14:textId="5255BCDA" w:rsidR="00CD5E14" w:rsidRPr="00CF2E1F" w:rsidRDefault="00CD5E14" w:rsidP="00AF361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4B3F7716" w14:textId="39F94990" w:rsidR="007D738D" w:rsidRDefault="007D738D" w:rsidP="00AF361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  <w:rPr>
          <w:b/>
          <w:u w:val="single"/>
        </w:rPr>
      </w:pPr>
      <w:bookmarkStart w:id="30" w:name="_Ref20318022"/>
      <w:bookmarkStart w:id="31" w:name="_Ref14108152"/>
      <w:r>
        <w:rPr>
          <w:b/>
          <w:u w:val="single"/>
        </w:rPr>
        <w:t>I</w:t>
      </w:r>
      <w:r w:rsidR="003B6423">
        <w:rPr>
          <w:b/>
          <w:u w:val="single"/>
        </w:rPr>
        <w:t xml:space="preserve">nserir </w:t>
      </w:r>
      <w:r w:rsidR="002E6F8A">
        <w:rPr>
          <w:b/>
          <w:u w:val="single"/>
        </w:rPr>
        <w:t>Síntese Currículo</w:t>
      </w:r>
    </w:p>
    <w:p w14:paraId="07EB605C" w14:textId="6133E9F5" w:rsidR="003B6423" w:rsidRDefault="003B6423" w:rsidP="00AF361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  <w:u w:val="single"/>
        </w:rPr>
      </w:pPr>
    </w:p>
    <w:p w14:paraId="6BB9DB28" w14:textId="31901903" w:rsidR="003B6423" w:rsidRPr="002E6F8A" w:rsidRDefault="002E6F8A" w:rsidP="00AF361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bookmarkStart w:id="32" w:name="_Ref23425089"/>
      <w:r>
        <w:rPr>
          <w:b/>
        </w:rPr>
        <w:t>Membros da Chapa UF</w:t>
      </w:r>
      <w:bookmarkEnd w:id="32"/>
    </w:p>
    <w:p w14:paraId="6DB8F8C9" w14:textId="60E35826" w:rsidR="007D738D" w:rsidRDefault="007D738D" w:rsidP="00AF361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  <w:u w:val="single"/>
        </w:rPr>
      </w:pPr>
    </w:p>
    <w:p w14:paraId="3D44613D" w14:textId="567F8EDD" w:rsidR="007D738D" w:rsidRPr="002E6F8A" w:rsidRDefault="00EF5EDD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>
        <w:rPr>
          <w:color w:val="auto"/>
        </w:rPr>
        <w:t xml:space="preserve">Ao aceitar o convite para participar da chapa eleitoral, o sistema deve redirecionar o usuário para a interface </w:t>
      </w:r>
      <w:r w:rsidRPr="0055450E">
        <w:rPr>
          <w:color w:val="31849B" w:themeColor="accent5" w:themeShade="BF"/>
        </w:rPr>
        <w:t>[</w:t>
      </w:r>
      <w:r w:rsidRPr="0055450E">
        <w:rPr>
          <w:color w:val="31849B" w:themeColor="accent5" w:themeShade="BF"/>
        </w:rPr>
        <w:fldChar w:fldCharType="begin"/>
      </w:r>
      <w:r w:rsidRPr="0055450E">
        <w:rPr>
          <w:color w:val="31849B" w:themeColor="accent5" w:themeShade="BF"/>
        </w:rPr>
        <w:instrText xml:space="preserve"> REF _Ref23241788 \r \h </w:instrText>
      </w:r>
      <w:r w:rsidR="00AF361B">
        <w:rPr>
          <w:color w:val="31849B" w:themeColor="accent5" w:themeShade="BF"/>
        </w:rPr>
        <w:instrText xml:space="preserve"> \* MERGEFORMAT </w:instrText>
      </w:r>
      <w:r w:rsidRPr="0055450E">
        <w:rPr>
          <w:color w:val="31849B" w:themeColor="accent5" w:themeShade="BF"/>
        </w:rPr>
      </w:r>
      <w:r w:rsidRPr="0055450E">
        <w:rPr>
          <w:color w:val="31849B" w:themeColor="accent5" w:themeShade="BF"/>
        </w:rPr>
        <w:fldChar w:fldCharType="separate"/>
      </w:r>
      <w:r w:rsidRPr="0055450E">
        <w:rPr>
          <w:color w:val="31849B" w:themeColor="accent5" w:themeShade="BF"/>
        </w:rPr>
        <w:t>P</w:t>
      </w:r>
      <w:r w:rsidRPr="0055450E">
        <w:rPr>
          <w:color w:val="31849B" w:themeColor="accent5" w:themeShade="BF"/>
        </w:rPr>
        <w:t>0</w:t>
      </w:r>
      <w:r w:rsidRPr="0055450E">
        <w:rPr>
          <w:color w:val="31849B" w:themeColor="accent5" w:themeShade="BF"/>
        </w:rPr>
        <w:t>4</w:t>
      </w:r>
      <w:r w:rsidRPr="0055450E">
        <w:rPr>
          <w:color w:val="31849B" w:themeColor="accent5" w:themeShade="BF"/>
        </w:rPr>
        <w:fldChar w:fldCharType="end"/>
      </w:r>
      <w:r w:rsidRPr="0055450E">
        <w:rPr>
          <w:color w:val="31849B" w:themeColor="accent5" w:themeShade="BF"/>
        </w:rPr>
        <w:t>]</w:t>
      </w:r>
      <w:r w:rsidR="00171421" w:rsidRPr="0055450E">
        <w:rPr>
          <w:color w:val="31849B" w:themeColor="accent5" w:themeShade="BF"/>
        </w:rPr>
        <w:t>.</w:t>
      </w:r>
    </w:p>
    <w:p w14:paraId="5DCA968A" w14:textId="16D8C125" w:rsidR="002E6F8A" w:rsidRPr="002E6F8A" w:rsidRDefault="002E6F8A" w:rsidP="00AF361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</w:p>
    <w:p w14:paraId="7318A4D6" w14:textId="69192270" w:rsidR="002375A8" w:rsidRPr="002375A8" w:rsidRDefault="002E6F8A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2E6F8A">
        <w:rPr>
          <w:b/>
          <w:color w:val="auto"/>
        </w:rPr>
        <w:t>Foto</w:t>
      </w:r>
      <w:r>
        <w:rPr>
          <w:color w:val="auto"/>
        </w:rPr>
        <w:t xml:space="preserve">: </w:t>
      </w:r>
    </w:p>
    <w:p w14:paraId="176EBC0F" w14:textId="50A97E53" w:rsidR="002375A8" w:rsidRPr="002375A8" w:rsidRDefault="002375A8" w:rsidP="00AF361B">
      <w:pPr>
        <w:pStyle w:val="PargrafodaLista"/>
        <w:jc w:val="both"/>
        <w:rPr>
          <w:color w:val="auto"/>
        </w:rPr>
      </w:pPr>
    </w:p>
    <w:p w14:paraId="496D7DCD" w14:textId="5C1C2D41" w:rsidR="002E6F8A" w:rsidRPr="00150C7B" w:rsidRDefault="002375A8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bookmarkStart w:id="33" w:name="_GoBack"/>
      <w:bookmarkEnd w:id="33"/>
      <w:r w:rsidRPr="00150C7B">
        <w:rPr>
          <w:highlight w:val="darkCyan"/>
        </w:rPr>
        <w:t>O</w:t>
      </w:r>
      <w:r w:rsidR="002E6F8A" w:rsidRPr="00150C7B">
        <w:rPr>
          <w:highlight w:val="darkCyan"/>
        </w:rPr>
        <w:t xml:space="preserve"> sistema deve primeiramente buscar da base de dados do Carteiras. Caso não exista fotografia o sistema</w:t>
      </w:r>
      <w:r w:rsidR="00DC0B1D" w:rsidRPr="00150C7B">
        <w:rPr>
          <w:highlight w:val="darkCyan"/>
        </w:rPr>
        <w:t xml:space="preserve"> deve exibir um avatar, </w:t>
      </w:r>
      <w:r w:rsidR="00A94957" w:rsidRPr="00150C7B">
        <w:rPr>
          <w:highlight w:val="darkCyan"/>
        </w:rPr>
        <w:t>além disso, o sistema deve obrigar o usuário a adicionar uma foto caso não seja retornado nenhuma.</w:t>
      </w:r>
    </w:p>
    <w:p w14:paraId="5B61E833" w14:textId="77777777" w:rsidR="00CF478B" w:rsidRPr="00CF478B" w:rsidRDefault="00CF478B" w:rsidP="00AF361B">
      <w:pPr>
        <w:pStyle w:val="PargrafodaLista"/>
        <w:jc w:val="both"/>
        <w:rPr>
          <w:b/>
          <w:u w:val="single"/>
        </w:rPr>
      </w:pPr>
    </w:p>
    <w:p w14:paraId="1319AF2C" w14:textId="0AE9EDD7" w:rsidR="00CF478B" w:rsidRPr="005D5AB0" w:rsidRDefault="00D54280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</w:rPr>
      </w:pPr>
      <w:r w:rsidRPr="005D5AB0">
        <w:rPr>
          <w:highlight w:val="darkCyan"/>
        </w:rPr>
        <w:t xml:space="preserve">Caso o usuário ache necessário, o sistema deve permitir </w:t>
      </w:r>
      <w:r w:rsidR="00A071DC" w:rsidRPr="005D5AB0">
        <w:rPr>
          <w:highlight w:val="darkCyan"/>
        </w:rPr>
        <w:t>o upload</w:t>
      </w:r>
      <w:r w:rsidRPr="005D5AB0">
        <w:rPr>
          <w:highlight w:val="darkCyan"/>
        </w:rPr>
        <w:t xml:space="preserve"> de outra foto, que será salvo na base do profissional e será visualizado apenas na base do profissional, não sendo exclu</w:t>
      </w:r>
      <w:r w:rsidR="00A071DC" w:rsidRPr="005D5AB0">
        <w:rPr>
          <w:highlight w:val="darkCyan"/>
        </w:rPr>
        <w:t>ído a foto existente</w:t>
      </w:r>
      <w:r w:rsidR="00AC69E1" w:rsidRPr="005D5AB0">
        <w:rPr>
          <w:highlight w:val="darkCyan"/>
        </w:rPr>
        <w:t xml:space="preserve"> no “Carteiras”.</w:t>
      </w:r>
    </w:p>
    <w:p w14:paraId="533E030F" w14:textId="77777777" w:rsidR="00F42AA4" w:rsidRPr="00F42AA4" w:rsidRDefault="00F42AA4" w:rsidP="00F42AA4">
      <w:pPr>
        <w:pStyle w:val="PargrafodaLista"/>
        <w:rPr>
          <w:b/>
        </w:rPr>
      </w:pPr>
    </w:p>
    <w:p w14:paraId="7EF124D4" w14:textId="1FFF4FF6" w:rsidR="00F42AA4" w:rsidRPr="005D5AB0" w:rsidRDefault="00F42AA4" w:rsidP="00F42AA4">
      <w:pPr>
        <w:pStyle w:val="PargrafodaLista"/>
        <w:numPr>
          <w:ilvl w:val="0"/>
          <w:numId w:val="25"/>
        </w:numPr>
        <w:tabs>
          <w:tab w:val="left" w:pos="1854"/>
        </w:tabs>
        <w:spacing w:after="200" w:line="276" w:lineRule="auto"/>
        <w:contextualSpacing/>
        <w:rPr>
          <w:highlight w:val="darkCyan"/>
        </w:rPr>
      </w:pPr>
      <w:r w:rsidRPr="005D5AB0">
        <w:rPr>
          <w:highlight w:val="darkCyan"/>
        </w:rPr>
        <w:t xml:space="preserve">O sistema deve permitir Upload de arquivos com 2mb, caso o ator inclua um arquivo maior que o permitido, o sistema deve exibir </w:t>
      </w:r>
      <w:proofErr w:type="spellStart"/>
      <w:r w:rsidRPr="005D5AB0">
        <w:rPr>
          <w:highlight w:val="darkCyan"/>
        </w:rPr>
        <w:t>mensagem</w:t>
      </w:r>
      <w:proofErr w:type="spellEnd"/>
      <w:r w:rsidRPr="005D5AB0">
        <w:rPr>
          <w:highlight w:val="darkCyan"/>
        </w:rPr>
        <w:t xml:space="preserve"> </w:t>
      </w:r>
      <w:r w:rsidRPr="005D5AB0">
        <w:rPr>
          <w:color w:val="31849B" w:themeColor="accent5" w:themeShade="BF"/>
          <w:highlight w:val="darkCyan"/>
        </w:rPr>
        <w:t>[</w:t>
      </w:r>
      <w:r w:rsidR="00FB3C37" w:rsidRPr="005D5AB0">
        <w:rPr>
          <w:color w:val="31849B" w:themeColor="accent5" w:themeShade="BF"/>
          <w:highlight w:val="darkCyan"/>
        </w:rPr>
        <w:fldChar w:fldCharType="begin"/>
      </w:r>
      <w:r w:rsidR="00FB3C37" w:rsidRPr="005D5AB0">
        <w:rPr>
          <w:color w:val="31849B" w:themeColor="accent5" w:themeShade="BF"/>
          <w:highlight w:val="darkCyan"/>
        </w:rPr>
        <w:instrText xml:space="preserve"> REF _Ref26365956 \r \h </w:instrText>
      </w:r>
      <w:r w:rsidR="00FC4FAE" w:rsidRPr="005D5AB0">
        <w:rPr>
          <w:color w:val="31849B" w:themeColor="accent5" w:themeShade="BF"/>
          <w:highlight w:val="darkCyan"/>
        </w:rPr>
        <w:instrText xml:space="preserve"> \* MERGEFORMAT </w:instrText>
      </w:r>
      <w:r w:rsidR="00FB3C37" w:rsidRPr="005D5AB0">
        <w:rPr>
          <w:color w:val="31849B" w:themeColor="accent5" w:themeShade="BF"/>
          <w:highlight w:val="darkCyan"/>
        </w:rPr>
      </w:r>
      <w:r w:rsidR="00FB3C37" w:rsidRPr="005D5AB0">
        <w:rPr>
          <w:color w:val="31849B" w:themeColor="accent5" w:themeShade="BF"/>
          <w:highlight w:val="darkCyan"/>
        </w:rPr>
        <w:fldChar w:fldCharType="separate"/>
      </w:r>
      <w:r w:rsidR="00FB3C37" w:rsidRPr="005D5AB0">
        <w:rPr>
          <w:color w:val="31849B" w:themeColor="accent5" w:themeShade="BF"/>
          <w:highlight w:val="darkCyan"/>
        </w:rPr>
        <w:t>ME015</w:t>
      </w:r>
      <w:r w:rsidR="00FB3C37" w:rsidRPr="005D5AB0">
        <w:rPr>
          <w:color w:val="31849B" w:themeColor="accent5" w:themeShade="BF"/>
          <w:highlight w:val="darkCyan"/>
        </w:rPr>
        <w:fldChar w:fldCharType="end"/>
      </w:r>
      <w:r w:rsidRPr="005D5AB0">
        <w:rPr>
          <w:color w:val="31849B" w:themeColor="accent5" w:themeShade="BF"/>
          <w:highlight w:val="darkCyan"/>
        </w:rPr>
        <w:t>]</w:t>
      </w:r>
    </w:p>
    <w:p w14:paraId="122AD1F0" w14:textId="77777777" w:rsidR="00FB3C37" w:rsidRPr="00913689" w:rsidRDefault="00FB3C37" w:rsidP="00FB3C37">
      <w:pPr>
        <w:pStyle w:val="PargrafodaLista"/>
      </w:pPr>
    </w:p>
    <w:p w14:paraId="1D70F9C6" w14:textId="674D2D92" w:rsidR="00FB3C37" w:rsidRPr="005D5AB0" w:rsidRDefault="00FB3C37" w:rsidP="00F42AA4">
      <w:pPr>
        <w:pStyle w:val="PargrafodaLista"/>
        <w:numPr>
          <w:ilvl w:val="0"/>
          <w:numId w:val="25"/>
        </w:numPr>
        <w:tabs>
          <w:tab w:val="left" w:pos="1854"/>
        </w:tabs>
        <w:spacing w:after="200" w:line="276" w:lineRule="auto"/>
        <w:contextualSpacing/>
        <w:rPr>
          <w:highlight w:val="darkCyan"/>
        </w:rPr>
      </w:pPr>
      <w:r w:rsidRPr="005D5AB0">
        <w:rPr>
          <w:highlight w:val="darkCyan"/>
        </w:rPr>
        <w:t>O sistema deve permitir o upload de arquivos com extensão .</w:t>
      </w:r>
      <w:r w:rsidR="007627D2" w:rsidRPr="005D5AB0">
        <w:rPr>
          <w:highlight w:val="darkCyan"/>
        </w:rPr>
        <w:t>jpeg</w:t>
      </w:r>
      <w:r w:rsidRPr="005D5AB0">
        <w:rPr>
          <w:highlight w:val="darkCyan"/>
        </w:rPr>
        <w:t xml:space="preserve"> .</w:t>
      </w:r>
      <w:r w:rsidR="007627D2" w:rsidRPr="005D5AB0">
        <w:rPr>
          <w:highlight w:val="darkCyan"/>
        </w:rPr>
        <w:t>jpg</w:t>
      </w:r>
      <w:r w:rsidRPr="005D5AB0">
        <w:rPr>
          <w:highlight w:val="darkCyan"/>
        </w:rPr>
        <w:t xml:space="preserve"> .</w:t>
      </w:r>
      <w:r w:rsidR="007627D2" w:rsidRPr="005D5AB0">
        <w:rPr>
          <w:highlight w:val="darkCyan"/>
        </w:rPr>
        <w:t>png</w:t>
      </w:r>
      <w:r w:rsidR="00C54B10" w:rsidRPr="005D5AB0">
        <w:rPr>
          <w:highlight w:val="darkCyan"/>
        </w:rPr>
        <w:t xml:space="preserve"> e .bmp</w:t>
      </w:r>
      <w:r w:rsidR="00545CE8" w:rsidRPr="005D5AB0">
        <w:rPr>
          <w:highlight w:val="darkCyan"/>
        </w:rPr>
        <w:t xml:space="preserve">, caso o ator inclua um arquivo com extensão diferente, o sistema deve exibir </w:t>
      </w:r>
      <w:proofErr w:type="spellStart"/>
      <w:r w:rsidR="00545CE8" w:rsidRPr="005D5AB0">
        <w:rPr>
          <w:highlight w:val="darkCyan"/>
        </w:rPr>
        <w:t>mensagem</w:t>
      </w:r>
      <w:proofErr w:type="spellEnd"/>
      <w:r w:rsidR="00545CE8" w:rsidRPr="005D5AB0">
        <w:rPr>
          <w:highlight w:val="darkCyan"/>
        </w:rPr>
        <w:t xml:space="preserve"> </w:t>
      </w:r>
      <w:r w:rsidR="00545CE8" w:rsidRPr="005D5AB0">
        <w:rPr>
          <w:color w:val="31849B" w:themeColor="accent5" w:themeShade="BF"/>
          <w:highlight w:val="darkCyan"/>
        </w:rPr>
        <w:t>[</w:t>
      </w:r>
      <w:r w:rsidR="00FC4FAE" w:rsidRPr="005D5AB0">
        <w:rPr>
          <w:color w:val="31849B" w:themeColor="accent5" w:themeShade="BF"/>
          <w:highlight w:val="darkCyan"/>
        </w:rPr>
        <w:fldChar w:fldCharType="begin"/>
      </w:r>
      <w:r w:rsidR="00FC4FAE" w:rsidRPr="005D5AB0">
        <w:rPr>
          <w:color w:val="31849B" w:themeColor="accent5" w:themeShade="BF"/>
          <w:highlight w:val="darkCyan"/>
        </w:rPr>
        <w:instrText xml:space="preserve"> REF _Ref26366803 \r \h </w:instrText>
      </w:r>
      <w:r w:rsidR="00913689" w:rsidRPr="005D5AB0">
        <w:rPr>
          <w:color w:val="31849B" w:themeColor="accent5" w:themeShade="BF"/>
          <w:highlight w:val="darkCyan"/>
        </w:rPr>
        <w:instrText xml:space="preserve"> \* MERGEFORMAT </w:instrText>
      </w:r>
      <w:r w:rsidR="00FC4FAE" w:rsidRPr="005D5AB0">
        <w:rPr>
          <w:color w:val="31849B" w:themeColor="accent5" w:themeShade="BF"/>
          <w:highlight w:val="darkCyan"/>
        </w:rPr>
      </w:r>
      <w:r w:rsidR="00FC4FAE" w:rsidRPr="005D5AB0">
        <w:rPr>
          <w:color w:val="31849B" w:themeColor="accent5" w:themeShade="BF"/>
          <w:highlight w:val="darkCyan"/>
        </w:rPr>
        <w:fldChar w:fldCharType="separate"/>
      </w:r>
      <w:r w:rsidR="00FC4FAE" w:rsidRPr="005D5AB0">
        <w:rPr>
          <w:color w:val="31849B" w:themeColor="accent5" w:themeShade="BF"/>
          <w:highlight w:val="darkCyan"/>
        </w:rPr>
        <w:t>ME016</w:t>
      </w:r>
      <w:r w:rsidR="00FC4FAE" w:rsidRPr="005D5AB0">
        <w:rPr>
          <w:color w:val="31849B" w:themeColor="accent5" w:themeShade="BF"/>
          <w:highlight w:val="darkCyan"/>
        </w:rPr>
        <w:fldChar w:fldCharType="end"/>
      </w:r>
      <w:r w:rsidR="00545CE8" w:rsidRPr="005D5AB0">
        <w:rPr>
          <w:color w:val="31849B" w:themeColor="accent5" w:themeShade="BF"/>
          <w:highlight w:val="darkCyan"/>
        </w:rPr>
        <w:t>]</w:t>
      </w:r>
    </w:p>
    <w:p w14:paraId="0328E74C" w14:textId="77777777" w:rsidR="00F42AA4" w:rsidRPr="00C372C2" w:rsidRDefault="00F42AA4" w:rsidP="00F42AA4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b/>
        </w:rPr>
      </w:pPr>
    </w:p>
    <w:p w14:paraId="390F9160" w14:textId="77777777" w:rsidR="00C372C2" w:rsidRPr="00C372C2" w:rsidRDefault="00C372C2" w:rsidP="00C372C2">
      <w:pPr>
        <w:pStyle w:val="PargrafodaLista"/>
        <w:rPr>
          <w:b/>
        </w:rPr>
      </w:pPr>
    </w:p>
    <w:p w14:paraId="4AE20AC4" w14:textId="791F179F" w:rsidR="00C372C2" w:rsidRPr="005D5AB0" w:rsidRDefault="00C372C2" w:rsidP="00C372C2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</w:rPr>
      </w:pPr>
      <w:r w:rsidRPr="005D5AB0">
        <w:rPr>
          <w:highlight w:val="darkCyan"/>
        </w:rPr>
        <w:t xml:space="preserve">O sistema deve disponibilizar um componente de corte e redimensionamento de foto, que deve verificar o tamanho da foto retornada e ajustar de acordo com o tamanho estipulado que é “3x4”. Caso o usuário opte por adicionar uma nova foto, o sistema deve validar se essa foto se enquadra no tamanho estipulado para ela, caso não se enquadre, o componente deve ajustá-la. </w:t>
      </w:r>
    </w:p>
    <w:p w14:paraId="3C290121" w14:textId="3A3EAA59" w:rsidR="003067C8" w:rsidRPr="005D5AB0" w:rsidRDefault="003067C8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</w:rPr>
      </w:pPr>
      <w:r w:rsidRPr="005D5AB0">
        <w:rPr>
          <w:highlight w:val="darkCyan"/>
        </w:rPr>
        <w:t>O sistema deve apr</w:t>
      </w:r>
      <w:r w:rsidR="00DF1854" w:rsidRPr="005D5AB0">
        <w:rPr>
          <w:highlight w:val="darkCyan"/>
        </w:rPr>
        <w:t>esentar um hint</w:t>
      </w:r>
      <w:r w:rsidR="00155D6D" w:rsidRPr="005D5AB0">
        <w:rPr>
          <w:highlight w:val="darkCyan"/>
        </w:rPr>
        <w:t xml:space="preserve"> </w:t>
      </w:r>
      <w:r w:rsidR="00155D6D" w:rsidRPr="005D5AB0">
        <w:rPr>
          <w:noProof/>
          <w:highlight w:val="darkCyan"/>
        </w:rPr>
        <w:drawing>
          <wp:inline distT="0" distB="0" distL="0" distR="0" wp14:anchorId="6EA11AEA" wp14:editId="35927726">
            <wp:extent cx="266700" cy="2762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854" w:rsidRPr="005D5AB0">
        <w:rPr>
          <w:highlight w:val="darkCyan"/>
        </w:rPr>
        <w:t xml:space="preserve">avisando que as fotos inseridas serão </w:t>
      </w:r>
      <w:r w:rsidR="00D43DE0" w:rsidRPr="005D5AB0">
        <w:rPr>
          <w:highlight w:val="darkCyan"/>
        </w:rPr>
        <w:t xml:space="preserve">utilizadas exclusivamente no </w:t>
      </w:r>
      <w:r w:rsidR="00AC69E1" w:rsidRPr="005D5AB0">
        <w:rPr>
          <w:highlight w:val="darkCyan"/>
        </w:rPr>
        <w:t>módulo eleitoral</w:t>
      </w:r>
      <w:r w:rsidR="00D43DE0" w:rsidRPr="005D5AB0">
        <w:rPr>
          <w:highlight w:val="darkCyan"/>
        </w:rPr>
        <w:t>.</w:t>
      </w:r>
    </w:p>
    <w:p w14:paraId="085A4226" w14:textId="77777777" w:rsidR="00E062DB" w:rsidRPr="005D5AB0" w:rsidRDefault="00E062DB" w:rsidP="00E062D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b/>
          <w:highlight w:val="darkCyan"/>
        </w:rPr>
      </w:pPr>
    </w:p>
    <w:p w14:paraId="7BACEC65" w14:textId="1321AF44" w:rsidR="00CF478B" w:rsidRPr="00E062DB" w:rsidRDefault="00D43DE0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b/>
          <w:color w:val="auto"/>
        </w:rPr>
      </w:pPr>
      <w:r w:rsidRPr="005D5AB0">
        <w:rPr>
          <w:b/>
          <w:color w:val="auto"/>
          <w:highlight w:val="darkCyan"/>
        </w:rPr>
        <w:t xml:space="preserve">Ex: </w:t>
      </w:r>
      <w:proofErr w:type="gramStart"/>
      <w:r w:rsidRPr="005D5AB0">
        <w:rPr>
          <w:b/>
          <w:color w:val="auto"/>
          <w:highlight w:val="darkCyan"/>
        </w:rPr>
        <w:t>“</w:t>
      </w:r>
      <w:r w:rsidR="00E062DB" w:rsidRPr="005D5AB0">
        <w:rPr>
          <w:b/>
          <w:color w:val="auto"/>
          <w:highlight w:val="darkCyan"/>
        </w:rPr>
        <w:t xml:space="preserve"> Prezado</w:t>
      </w:r>
      <w:proofErr w:type="gramEnd"/>
      <w:r w:rsidR="00E062DB" w:rsidRPr="005D5AB0">
        <w:rPr>
          <w:b/>
          <w:color w:val="auto"/>
          <w:highlight w:val="darkCyan"/>
        </w:rPr>
        <w:t xml:space="preserve"> (a) Arquiteto (a) e Urbanista a fotografia inserida nesse menu gerará efeitos apenas para o processo eleitoral. Não gerando efeitos e atualizações para outras modalidades no sistema.</w:t>
      </w:r>
      <w:r w:rsidR="00E062DB" w:rsidRPr="00E062DB">
        <w:rPr>
          <w:b/>
          <w:color w:val="auto"/>
        </w:rPr>
        <w:t xml:space="preserve"> ”</w:t>
      </w:r>
    </w:p>
    <w:p w14:paraId="71CBEFA8" w14:textId="771EBA13" w:rsidR="00B57AF8" w:rsidRDefault="00B57AF8" w:rsidP="00AF361B">
      <w:pPr>
        <w:pStyle w:val="PargrafodaLista"/>
        <w:widowControl/>
        <w:tabs>
          <w:tab w:val="left" w:pos="1854"/>
        </w:tabs>
        <w:autoSpaceDE/>
        <w:adjustRightInd/>
        <w:spacing w:after="200" w:line="276" w:lineRule="auto"/>
        <w:ind w:left="1854"/>
        <w:contextualSpacing/>
        <w:jc w:val="both"/>
        <w:rPr>
          <w:color w:val="FF0000"/>
        </w:rPr>
      </w:pPr>
    </w:p>
    <w:p w14:paraId="71AD3792" w14:textId="48E4D27F" w:rsidR="00F42AA4" w:rsidRDefault="00F42AA4" w:rsidP="00F42AA4">
      <w:pPr>
        <w:pStyle w:val="PargrafodaLista"/>
        <w:numPr>
          <w:ilvl w:val="0"/>
          <w:numId w:val="25"/>
        </w:numPr>
        <w:tabs>
          <w:tab w:val="left" w:pos="1854"/>
        </w:tabs>
        <w:spacing w:after="200" w:line="276" w:lineRule="auto"/>
        <w:contextualSpacing/>
      </w:pPr>
      <w:r>
        <w:t xml:space="preserve">O sistema deve permitir Upload de </w:t>
      </w:r>
    </w:p>
    <w:p w14:paraId="6FE95B9A" w14:textId="77777777" w:rsidR="00F42AA4" w:rsidRDefault="00F42AA4" w:rsidP="00AF361B">
      <w:pPr>
        <w:pStyle w:val="PargrafodaLista"/>
        <w:widowControl/>
        <w:tabs>
          <w:tab w:val="left" w:pos="1854"/>
        </w:tabs>
        <w:autoSpaceDE/>
        <w:adjustRightInd/>
        <w:spacing w:after="200" w:line="276" w:lineRule="auto"/>
        <w:ind w:left="1854"/>
        <w:contextualSpacing/>
        <w:jc w:val="both"/>
      </w:pPr>
    </w:p>
    <w:p w14:paraId="666C22EC" w14:textId="77777777" w:rsidR="00F42AA4" w:rsidRPr="00B57AF8" w:rsidRDefault="00F42AA4" w:rsidP="00AF361B">
      <w:pPr>
        <w:pStyle w:val="PargrafodaLista"/>
        <w:widowControl/>
        <w:tabs>
          <w:tab w:val="left" w:pos="1854"/>
        </w:tabs>
        <w:autoSpaceDE/>
        <w:adjustRightInd/>
        <w:spacing w:after="200" w:line="276" w:lineRule="auto"/>
        <w:ind w:left="1854"/>
        <w:contextualSpacing/>
        <w:jc w:val="both"/>
        <w:rPr>
          <w:color w:val="FF0000"/>
        </w:rPr>
      </w:pPr>
    </w:p>
    <w:p w14:paraId="01704AE2" w14:textId="0D44523C" w:rsidR="002375A8" w:rsidRDefault="00B57AF8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</w:rPr>
      </w:pPr>
      <w:r w:rsidRPr="00B57AF8">
        <w:rPr>
          <w:b/>
        </w:rPr>
        <w:t xml:space="preserve">Síntese do Currículo: </w:t>
      </w:r>
    </w:p>
    <w:p w14:paraId="21153550" w14:textId="77777777" w:rsidR="002375A8" w:rsidRDefault="002375A8" w:rsidP="00AF361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b/>
        </w:rPr>
      </w:pPr>
    </w:p>
    <w:p w14:paraId="6954F7A2" w14:textId="2BF4A7D4" w:rsidR="00CF478B" w:rsidRPr="005D5AB0" w:rsidRDefault="00AC01C3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5D5AB0">
        <w:rPr>
          <w:highlight w:val="darkCyan"/>
        </w:rPr>
        <w:t>O sistema deve permitir a inserção de uma síntese do curr</w:t>
      </w:r>
      <w:r w:rsidR="00EA251E" w:rsidRPr="005D5AB0">
        <w:rPr>
          <w:highlight w:val="darkCyan"/>
        </w:rPr>
        <w:t xml:space="preserve">ículo </w:t>
      </w:r>
      <w:r w:rsidRPr="005D5AB0">
        <w:rPr>
          <w:highlight w:val="darkCyan"/>
        </w:rPr>
        <w:t>de at</w:t>
      </w:r>
      <w:r w:rsidR="00781C89" w:rsidRPr="005D5AB0">
        <w:rPr>
          <w:highlight w:val="darkCyan"/>
        </w:rPr>
        <w:t xml:space="preserve">é 2000 caracteres, podendo ser utilizado qualquer tipo de caracteres especiais. </w:t>
      </w:r>
    </w:p>
    <w:p w14:paraId="6D660A69" w14:textId="3AB9AC53" w:rsidR="002375A8" w:rsidRDefault="002375A8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5C952281" w14:textId="55184107" w:rsidR="002375A8" w:rsidRPr="00837436" w:rsidRDefault="002375A8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837436">
        <w:rPr>
          <w:highlight w:val="darkCyan"/>
        </w:rPr>
        <w:t>O sistema deve contabilizar de forma decrescente a quantidade de caracteres já inseridos, caso seja ultrapassado o limite estipulado, o sistema deve impedir a inserção de novos caracteres.</w:t>
      </w:r>
    </w:p>
    <w:p w14:paraId="632B6BAE" w14:textId="77777777" w:rsidR="002375A8" w:rsidRDefault="002375A8" w:rsidP="00AF361B">
      <w:pPr>
        <w:pStyle w:val="PargrafodaLista"/>
        <w:jc w:val="both"/>
      </w:pPr>
    </w:p>
    <w:p w14:paraId="24FBE640" w14:textId="695023B6" w:rsidR="002375A8" w:rsidRPr="00837436" w:rsidRDefault="002375A8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837436">
        <w:rPr>
          <w:highlight w:val="darkCyan"/>
        </w:rPr>
        <w:lastRenderedPageBreak/>
        <w:t xml:space="preserve">O sistema deve exibir a quantidade de caracteres logo abaixo do bloco de texto. </w:t>
      </w:r>
    </w:p>
    <w:p w14:paraId="669C8A18" w14:textId="77777777" w:rsidR="002375A8" w:rsidRDefault="002375A8" w:rsidP="00AF361B">
      <w:pPr>
        <w:pStyle w:val="PargrafodaLista"/>
        <w:jc w:val="both"/>
      </w:pPr>
    </w:p>
    <w:p w14:paraId="4276E784" w14:textId="4AA380DE" w:rsidR="002375A8" w:rsidRDefault="00F50083" w:rsidP="00AF361B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3DF9D" wp14:editId="68AAE41C">
                <wp:simplePos x="0" y="0"/>
                <wp:positionH relativeFrom="column">
                  <wp:posOffset>1044253</wp:posOffset>
                </wp:positionH>
                <wp:positionV relativeFrom="paragraph">
                  <wp:posOffset>1450047</wp:posOffset>
                </wp:positionV>
                <wp:extent cx="45719" cy="92277"/>
                <wp:effectExtent l="19050" t="19050" r="31115" b="22225"/>
                <wp:wrapNone/>
                <wp:docPr id="22" name="Seta para baix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5719" cy="9227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AE933A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2" o:spid="_x0000_s1026" type="#_x0000_t67" style="position:absolute;margin-left:82.2pt;margin-top:114.2pt;width:3.6pt;height:7.25pt;rotation:18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" adj="16249" fillcolor="red" strokecolor="red" strokeweight="2pt"/>
            </w:pict>
          </mc:Fallback>
        </mc:AlternateContent>
      </w:r>
      <w:r w:rsidR="002375A8">
        <w:rPr>
          <w:noProof/>
        </w:rPr>
        <w:drawing>
          <wp:inline distT="0" distB="0" distL="0" distR="0" wp14:anchorId="387DF977" wp14:editId="0A438386">
            <wp:extent cx="3249887" cy="1455089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8100" cy="14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C527" w14:textId="77777777" w:rsidR="00017F8A" w:rsidRPr="002375A8" w:rsidRDefault="00017F8A" w:rsidP="00AF361B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1AAABF9C" w14:textId="7F1DF099" w:rsidR="00017F8A" w:rsidRPr="00837436" w:rsidRDefault="00017F8A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837436">
        <w:rPr>
          <w:highlight w:val="darkCyan"/>
        </w:rPr>
        <w:t>Ao clicar no botão cancelar, o sistema deve apresentar um pop-up solic</w:t>
      </w:r>
      <w:r w:rsidR="00DC6F49" w:rsidRPr="00837436">
        <w:rPr>
          <w:highlight w:val="darkCyan"/>
        </w:rPr>
        <w:t>itando a confirmação o cancelamento</w:t>
      </w:r>
      <w:r w:rsidRPr="00837436">
        <w:rPr>
          <w:highlight w:val="darkCyan"/>
        </w:rPr>
        <w:t>, conforme figura abaixo:</w:t>
      </w:r>
    </w:p>
    <w:p w14:paraId="0D27FA20" w14:textId="77777777" w:rsidR="00017F8A" w:rsidRDefault="00017F8A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4F1BFEB4" w14:textId="77777777" w:rsidR="002D4160" w:rsidRDefault="00017F8A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  <w:r>
        <w:rPr>
          <w:noProof/>
        </w:rPr>
        <w:drawing>
          <wp:inline distT="0" distB="0" distL="0" distR="0" wp14:anchorId="10A2E223" wp14:editId="53CA0273">
            <wp:extent cx="3533775" cy="12382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6D82" w14:textId="77777777" w:rsidR="002D4160" w:rsidRDefault="002D4160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51782DEF" w14:textId="16B5512F" w:rsidR="002D4160" w:rsidRPr="00837436" w:rsidRDefault="00017F8A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>
        <w:t xml:space="preserve"> </w:t>
      </w:r>
      <w:r w:rsidR="002D4160" w:rsidRPr="00837436">
        <w:rPr>
          <w:highlight w:val="darkCyan"/>
        </w:rPr>
        <w:t xml:space="preserve">Ao clicar em “Sim” da figura acima, o sistema retorna para a lista de convites recebidos. Caso clique em “Não”, o sistema permanece na tela de origem. </w:t>
      </w:r>
    </w:p>
    <w:p w14:paraId="4E867001" w14:textId="2DFDA29B" w:rsidR="008C2C41" w:rsidRDefault="008C2C41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493201A2" w14:textId="7B286DD5" w:rsidR="009D6555" w:rsidRPr="00837436" w:rsidRDefault="009D6555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837436">
        <w:rPr>
          <w:highlight w:val="darkCyan"/>
        </w:rPr>
        <w:t xml:space="preserve">Ao clicar no botão “Salvar” da interface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P04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highlight w:val="darkCyan"/>
        </w:rPr>
        <w:t xml:space="preserve">, o sistema apresenta a mensagem </w:t>
      </w:r>
      <w:r w:rsidR="0050200D" w:rsidRPr="00837436">
        <w:rPr>
          <w:color w:val="31849B" w:themeColor="accent5" w:themeShade="BF"/>
          <w:highlight w:val="darkCyan"/>
        </w:rPr>
        <w:t>[</w:t>
      </w:r>
      <w:r w:rsidR="0050200D" w:rsidRPr="00837436">
        <w:rPr>
          <w:color w:val="31849B" w:themeColor="accent5" w:themeShade="BF"/>
          <w:highlight w:val="darkCyan"/>
        </w:rPr>
        <w:fldChar w:fldCharType="begin"/>
      </w:r>
      <w:r w:rsidR="0050200D" w:rsidRPr="00837436">
        <w:rPr>
          <w:color w:val="31849B" w:themeColor="accent5" w:themeShade="BF"/>
          <w:highlight w:val="darkCyan"/>
        </w:rPr>
        <w:instrText xml:space="preserve"> REF _Ref23427209 \r \h </w:instrText>
      </w:r>
      <w:r w:rsidR="0050200D" w:rsidRPr="00837436">
        <w:rPr>
          <w:color w:val="31849B" w:themeColor="accent5" w:themeShade="BF"/>
          <w:highlight w:val="darkCyan"/>
        </w:rPr>
      </w:r>
      <w:r w:rsidR="00837436">
        <w:rPr>
          <w:color w:val="31849B" w:themeColor="accent5" w:themeShade="BF"/>
          <w:highlight w:val="darkCyan"/>
        </w:rPr>
        <w:instrText xml:space="preserve"> \* MERGEFORMAT </w:instrText>
      </w:r>
      <w:r w:rsidR="0050200D" w:rsidRPr="00837436">
        <w:rPr>
          <w:color w:val="31849B" w:themeColor="accent5" w:themeShade="BF"/>
          <w:highlight w:val="darkCyan"/>
        </w:rPr>
        <w:fldChar w:fldCharType="separate"/>
      </w:r>
      <w:r w:rsidR="0050200D" w:rsidRPr="00837436">
        <w:rPr>
          <w:color w:val="31849B" w:themeColor="accent5" w:themeShade="BF"/>
          <w:highlight w:val="darkCyan"/>
        </w:rPr>
        <w:t>ME</w:t>
      </w:r>
      <w:r w:rsidR="0050200D" w:rsidRPr="00837436">
        <w:rPr>
          <w:color w:val="31849B" w:themeColor="accent5" w:themeShade="BF"/>
          <w:highlight w:val="darkCyan"/>
        </w:rPr>
        <w:t>0</w:t>
      </w:r>
      <w:r w:rsidR="0050200D" w:rsidRPr="00837436">
        <w:rPr>
          <w:color w:val="31849B" w:themeColor="accent5" w:themeShade="BF"/>
          <w:highlight w:val="darkCyan"/>
        </w:rPr>
        <w:t>10</w:t>
      </w:r>
      <w:r w:rsidR="0050200D"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highlight w:val="darkCyan"/>
        </w:rPr>
        <w:t xml:space="preserve"> e redireciona para a interface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_Ref23251862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P0</w:t>
      </w:r>
      <w:r w:rsidRPr="00837436">
        <w:rPr>
          <w:color w:val="31849B" w:themeColor="accent5" w:themeShade="BF"/>
          <w:highlight w:val="darkCyan"/>
        </w:rPr>
        <w:t>6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="008C2C41" w:rsidRPr="00837436">
        <w:rPr>
          <w:color w:val="31849B" w:themeColor="accent5" w:themeShade="BF"/>
          <w:highlight w:val="darkCyan"/>
        </w:rPr>
        <w:t>.</w:t>
      </w:r>
    </w:p>
    <w:p w14:paraId="443F7688" w14:textId="4F05465A" w:rsidR="00C72DE1" w:rsidRDefault="00C72DE1" w:rsidP="00AF361B">
      <w:pPr>
        <w:pStyle w:val="PargrafodaLista"/>
        <w:jc w:val="both"/>
      </w:pPr>
    </w:p>
    <w:p w14:paraId="4F81DE71" w14:textId="1DB33DEA" w:rsidR="00C72DE1" w:rsidRPr="00837436" w:rsidRDefault="00C72DE1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837436">
        <w:rPr>
          <w:highlight w:val="darkCyan"/>
        </w:rPr>
        <w:t>Ao clicar no botão</w:t>
      </w:r>
      <w:r w:rsidRPr="00837436">
        <w:rPr>
          <w:noProof/>
          <w:highlight w:val="darkCyan"/>
        </w:rPr>
        <w:drawing>
          <wp:inline distT="0" distB="0" distL="0" distR="0" wp14:anchorId="1346E6F3" wp14:editId="2216A9F5">
            <wp:extent cx="295275" cy="2476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36">
        <w:rPr>
          <w:highlight w:val="darkCyan"/>
        </w:rPr>
        <w:t xml:space="preserve"> da interface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</w:t>
      </w:r>
      <w:r w:rsidRPr="00837436">
        <w:rPr>
          <w:color w:val="31849B" w:themeColor="accent5" w:themeShade="BF"/>
          <w:highlight w:val="darkCyan"/>
        </w:rPr>
        <w:t>0</w:t>
      </w:r>
      <w:r w:rsidRPr="00837436">
        <w:rPr>
          <w:color w:val="31849B" w:themeColor="accent5" w:themeShade="BF"/>
          <w:highlight w:val="darkCyan"/>
        </w:rPr>
        <w:t>4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highlight w:val="darkCyan"/>
        </w:rPr>
        <w:t xml:space="preserve"> o sistema retorna para a interface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</w:t>
      </w:r>
      <w:r w:rsidRPr="00837436">
        <w:rPr>
          <w:color w:val="31849B" w:themeColor="accent5" w:themeShade="BF"/>
          <w:highlight w:val="darkCyan"/>
        </w:rPr>
        <w:t>0</w:t>
      </w:r>
      <w:r w:rsidRPr="00837436">
        <w:rPr>
          <w:color w:val="31849B" w:themeColor="accent5" w:themeShade="BF"/>
          <w:highlight w:val="darkCyan"/>
        </w:rPr>
        <w:t>1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highlight w:val="darkCyan"/>
        </w:rPr>
        <w:t>.</w:t>
      </w:r>
    </w:p>
    <w:p w14:paraId="24AEAC1E" w14:textId="19917428" w:rsidR="00017F8A" w:rsidRDefault="00017F8A" w:rsidP="00017F8A">
      <w:pPr>
        <w:pStyle w:val="PargrafodaLista"/>
        <w:widowControl/>
        <w:autoSpaceDE/>
        <w:adjustRightInd/>
        <w:spacing w:after="200" w:line="276" w:lineRule="auto"/>
        <w:ind w:left="1854"/>
        <w:contextualSpacing/>
      </w:pPr>
    </w:p>
    <w:p w14:paraId="019AF0B1" w14:textId="1C515BBB" w:rsidR="00171421" w:rsidRPr="00CD5E14" w:rsidRDefault="00171421" w:rsidP="002E6F8A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36D19CEA" w14:textId="55479F95" w:rsidR="00B350B2" w:rsidRDefault="00B350B2" w:rsidP="00AF361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bookmarkStart w:id="34" w:name="_Ref23425133"/>
      <w:r>
        <w:rPr>
          <w:b/>
        </w:rPr>
        <w:t>Membros da Chapa IES</w:t>
      </w:r>
      <w:bookmarkEnd w:id="34"/>
    </w:p>
    <w:p w14:paraId="72BCDA36" w14:textId="7E296B6D" w:rsidR="00734660" w:rsidRPr="002E6F8A" w:rsidRDefault="00734660" w:rsidP="00AF361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5B2A91C2" w14:textId="28248C3B" w:rsidR="00734660" w:rsidRPr="002E6F8A" w:rsidRDefault="00734660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>
        <w:rPr>
          <w:color w:val="auto"/>
        </w:rPr>
        <w:t xml:space="preserve">Ao aceitar o convite para participar da chapa eleitoral, o sistema deve redirecionar o usuário para a interface </w:t>
      </w:r>
      <w:r w:rsidRPr="00E070F9">
        <w:rPr>
          <w:color w:val="31849B" w:themeColor="accent5" w:themeShade="BF"/>
        </w:rPr>
        <w:t>[</w:t>
      </w:r>
      <w:r w:rsidR="00E070F9" w:rsidRPr="00E070F9">
        <w:rPr>
          <w:color w:val="31849B" w:themeColor="accent5" w:themeShade="BF"/>
        </w:rPr>
        <w:fldChar w:fldCharType="begin"/>
      </w:r>
      <w:r w:rsidR="00E070F9" w:rsidRPr="00E070F9">
        <w:rPr>
          <w:color w:val="31849B" w:themeColor="accent5" w:themeShade="BF"/>
        </w:rPr>
        <w:instrText xml:space="preserve"> REF _Ref23251329 \r \h </w:instrText>
      </w:r>
      <w:r w:rsidR="00AF361B">
        <w:rPr>
          <w:color w:val="31849B" w:themeColor="accent5" w:themeShade="BF"/>
        </w:rPr>
        <w:instrText xml:space="preserve"> \* MERGEFORMAT </w:instrText>
      </w:r>
      <w:r w:rsidR="00E070F9" w:rsidRPr="00E070F9">
        <w:rPr>
          <w:color w:val="31849B" w:themeColor="accent5" w:themeShade="BF"/>
        </w:rPr>
      </w:r>
      <w:r w:rsidR="00E070F9" w:rsidRPr="00E070F9">
        <w:rPr>
          <w:color w:val="31849B" w:themeColor="accent5" w:themeShade="BF"/>
        </w:rPr>
        <w:fldChar w:fldCharType="separate"/>
      </w:r>
      <w:r w:rsidR="00E070F9" w:rsidRPr="00E070F9">
        <w:rPr>
          <w:color w:val="31849B" w:themeColor="accent5" w:themeShade="BF"/>
        </w:rPr>
        <w:t>P05</w:t>
      </w:r>
      <w:r w:rsidR="00E070F9" w:rsidRPr="00E070F9">
        <w:rPr>
          <w:color w:val="31849B" w:themeColor="accent5" w:themeShade="BF"/>
        </w:rPr>
        <w:fldChar w:fldCharType="end"/>
      </w:r>
      <w:r w:rsidRPr="00E070F9">
        <w:rPr>
          <w:color w:val="31849B" w:themeColor="accent5" w:themeShade="BF"/>
        </w:rPr>
        <w:t>]</w:t>
      </w:r>
      <w:r>
        <w:rPr>
          <w:color w:val="auto"/>
        </w:rPr>
        <w:t>.</w:t>
      </w:r>
    </w:p>
    <w:p w14:paraId="0B26A7B5" w14:textId="39F9B999" w:rsidR="00734660" w:rsidRPr="002E6F8A" w:rsidRDefault="00734660" w:rsidP="00AF361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</w:p>
    <w:p w14:paraId="64FC7144" w14:textId="0FA37978" w:rsidR="00734660" w:rsidRPr="002375A8" w:rsidRDefault="00734660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2E6F8A">
        <w:rPr>
          <w:b/>
          <w:color w:val="auto"/>
        </w:rPr>
        <w:t>Foto</w:t>
      </w:r>
      <w:r>
        <w:rPr>
          <w:color w:val="auto"/>
        </w:rPr>
        <w:t xml:space="preserve">: </w:t>
      </w:r>
    </w:p>
    <w:p w14:paraId="4392257B" w14:textId="58AFBAC7" w:rsidR="00734660" w:rsidRPr="002375A8" w:rsidRDefault="00734660" w:rsidP="00AF361B">
      <w:pPr>
        <w:pStyle w:val="PargrafodaLista"/>
        <w:jc w:val="both"/>
        <w:rPr>
          <w:color w:val="auto"/>
        </w:rPr>
      </w:pPr>
    </w:p>
    <w:p w14:paraId="0C22CCA6" w14:textId="77777777" w:rsidR="00E50FE9" w:rsidRPr="00150C7B" w:rsidRDefault="00E50FE9" w:rsidP="00E50FE9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O sistema deve primeiramente buscar da base de dados do Carteiras. Caso não exista fotografia o sistema deve exibir um avatar, além disso, o sistema deve obrigar o usuário a adicionar uma foto caso não seja retornado nenhuma.</w:t>
      </w:r>
    </w:p>
    <w:p w14:paraId="2E11B22E" w14:textId="77777777" w:rsidR="00E50FE9" w:rsidRPr="00CF478B" w:rsidRDefault="00E50FE9" w:rsidP="00E50FE9">
      <w:pPr>
        <w:pStyle w:val="PargrafodaLista"/>
        <w:jc w:val="both"/>
        <w:rPr>
          <w:b/>
          <w:u w:val="single"/>
        </w:rPr>
      </w:pPr>
    </w:p>
    <w:p w14:paraId="77ED5930" w14:textId="77777777" w:rsidR="00E50FE9" w:rsidRPr="00150C7B" w:rsidRDefault="00E50FE9" w:rsidP="00E50FE9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</w:rPr>
      </w:pPr>
      <w:r w:rsidRPr="00150C7B">
        <w:rPr>
          <w:highlight w:val="darkCyan"/>
        </w:rPr>
        <w:t>Caso o usuário ache necessário, o sistema deve permitir o upload de outra foto, que será salvo na base do profissional e será visualizado apenas na base do profissional, não sendo excluído a foto existente no “Carteiras”.</w:t>
      </w:r>
    </w:p>
    <w:p w14:paraId="67837567" w14:textId="77777777" w:rsidR="00E50FE9" w:rsidRPr="00150C7B" w:rsidRDefault="00E50FE9" w:rsidP="00E50FE9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</w:rPr>
      </w:pPr>
      <w:r w:rsidRPr="00150C7B">
        <w:rPr>
          <w:highlight w:val="darkCyan"/>
        </w:rPr>
        <w:lastRenderedPageBreak/>
        <w:t xml:space="preserve">O sistema deve apresentar um hint </w:t>
      </w:r>
      <w:r w:rsidRPr="00150C7B">
        <w:rPr>
          <w:noProof/>
          <w:highlight w:val="darkCyan"/>
        </w:rPr>
        <w:drawing>
          <wp:inline distT="0" distB="0" distL="0" distR="0" wp14:anchorId="3DD1580F" wp14:editId="232C07ED">
            <wp:extent cx="266700" cy="276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C7B">
        <w:rPr>
          <w:highlight w:val="darkCyan"/>
        </w:rPr>
        <w:t>avisando que as fotos inseridas serão utilizadas exclusivamente no módulo eleitoral.</w:t>
      </w:r>
    </w:p>
    <w:p w14:paraId="393BF112" w14:textId="77777777" w:rsidR="00E50FE9" w:rsidRPr="00D43DE0" w:rsidRDefault="00E50FE9" w:rsidP="00E50FE9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b/>
        </w:rPr>
      </w:pPr>
    </w:p>
    <w:p w14:paraId="1AAC714A" w14:textId="4B9C14A8" w:rsidR="00734660" w:rsidRDefault="00E50FE9" w:rsidP="00E50FE9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color w:val="FF0000"/>
        </w:rPr>
      </w:pPr>
      <w:r w:rsidRPr="00150C7B">
        <w:rPr>
          <w:b/>
          <w:color w:val="auto"/>
          <w:highlight w:val="darkCyan"/>
        </w:rPr>
        <w:t xml:space="preserve">Ex: </w:t>
      </w:r>
      <w:proofErr w:type="gramStart"/>
      <w:r w:rsidRPr="00150C7B">
        <w:rPr>
          <w:b/>
          <w:color w:val="auto"/>
          <w:highlight w:val="darkCyan"/>
        </w:rPr>
        <w:t>“ Prezado</w:t>
      </w:r>
      <w:proofErr w:type="gramEnd"/>
      <w:r w:rsidRPr="00150C7B">
        <w:rPr>
          <w:b/>
          <w:color w:val="auto"/>
          <w:highlight w:val="darkCyan"/>
        </w:rPr>
        <w:t xml:space="preserve"> (a) Arquiteto (a) e Urbanista a fotografia inserida nesse menu gerará efeitos apenas para o processo eleitoral. Não gerando efeitos e atualizações para outras modalidades no sistema.</w:t>
      </w:r>
      <w:r w:rsidRPr="00E062DB">
        <w:rPr>
          <w:b/>
          <w:color w:val="auto"/>
        </w:rPr>
        <w:t xml:space="preserve"> ”</w:t>
      </w:r>
    </w:p>
    <w:p w14:paraId="6482E18C" w14:textId="002426BB" w:rsidR="00734660" w:rsidRPr="00B57AF8" w:rsidRDefault="00734660" w:rsidP="00AF361B">
      <w:pPr>
        <w:pStyle w:val="PargrafodaLista"/>
        <w:widowControl/>
        <w:tabs>
          <w:tab w:val="left" w:pos="1854"/>
        </w:tabs>
        <w:autoSpaceDE/>
        <w:adjustRightInd/>
        <w:spacing w:after="200" w:line="276" w:lineRule="auto"/>
        <w:ind w:left="1854"/>
        <w:contextualSpacing/>
        <w:jc w:val="both"/>
        <w:rPr>
          <w:color w:val="FF0000"/>
        </w:rPr>
      </w:pPr>
    </w:p>
    <w:p w14:paraId="7F0612A3" w14:textId="4CAAB88F" w:rsidR="00F80D12" w:rsidRDefault="00F80D12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</w:rPr>
      </w:pPr>
      <w:r>
        <w:rPr>
          <w:b/>
        </w:rPr>
        <w:t>Documentos Comprobatórios</w:t>
      </w:r>
    </w:p>
    <w:p w14:paraId="3DD8B43B" w14:textId="008B384A" w:rsidR="00F80D12" w:rsidRDefault="00F80D12" w:rsidP="00AF361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b/>
        </w:rPr>
      </w:pPr>
    </w:p>
    <w:p w14:paraId="467DE24E" w14:textId="0F35E115" w:rsidR="00F80D12" w:rsidRPr="00150C7B" w:rsidRDefault="00EE3680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Para os membros de chapa IES, o sistema deve obrigar o upload de dois arquivos obrigatórios: </w:t>
      </w:r>
    </w:p>
    <w:p w14:paraId="073AD908" w14:textId="77777777" w:rsidR="00CA329E" w:rsidRPr="00150C7B" w:rsidRDefault="00CA329E" w:rsidP="00CA329E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highlight w:val="darkCyan"/>
        </w:rPr>
      </w:pPr>
    </w:p>
    <w:p w14:paraId="24F392B4" w14:textId="507C6A85" w:rsidR="00EE3680" w:rsidRPr="00150C7B" w:rsidRDefault="00EE3680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firstLine="1265"/>
        <w:contextualSpacing/>
        <w:jc w:val="both"/>
        <w:rPr>
          <w:highlight w:val="darkCyan"/>
        </w:rPr>
      </w:pPr>
      <w:r w:rsidRPr="00150C7B">
        <w:rPr>
          <w:highlight w:val="darkCyan"/>
        </w:rPr>
        <w:t>Comprovante de vínculo docente com a IES</w:t>
      </w:r>
    </w:p>
    <w:p w14:paraId="47A22B6B" w14:textId="3478DE8C" w:rsidR="00EE3680" w:rsidRPr="00150C7B" w:rsidRDefault="00EE3680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firstLine="1265"/>
        <w:contextualSpacing/>
        <w:jc w:val="both"/>
        <w:rPr>
          <w:highlight w:val="darkCyan"/>
        </w:rPr>
      </w:pPr>
      <w:r w:rsidRPr="00150C7B">
        <w:rPr>
          <w:highlight w:val="darkCyan"/>
        </w:rPr>
        <w:t>Carta de indicação da Instituição</w:t>
      </w:r>
    </w:p>
    <w:p w14:paraId="66ABB940" w14:textId="265B1068" w:rsidR="00941AA9" w:rsidRDefault="00941AA9" w:rsidP="00AF361B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</w:pPr>
    </w:p>
    <w:p w14:paraId="5C9C5073" w14:textId="0B80C196" w:rsidR="00F80D12" w:rsidRPr="00150C7B" w:rsidRDefault="00021BBC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O sistema deve validar os uploads realizados e permitir apenas arquivos com a extensão do tipo PDF</w:t>
      </w:r>
      <w:r w:rsidR="004E7E10" w:rsidRPr="00150C7B">
        <w:rPr>
          <w:highlight w:val="darkCyan"/>
        </w:rPr>
        <w:t xml:space="preserve">. Caso o sistema identifique que está sendo realizado um upload com outro tipo de arquivo, o sistema deve apresentar a mensagem </w:t>
      </w:r>
      <w:r w:rsidR="0050200D" w:rsidRPr="00150C7B">
        <w:rPr>
          <w:color w:val="31849B" w:themeColor="accent5" w:themeShade="BF"/>
          <w:highlight w:val="darkCyan"/>
        </w:rPr>
        <w:t>[</w:t>
      </w:r>
      <w:r w:rsidR="0050200D" w:rsidRPr="00150C7B">
        <w:rPr>
          <w:color w:val="31849B" w:themeColor="accent5" w:themeShade="BF"/>
          <w:highlight w:val="darkCyan"/>
        </w:rPr>
        <w:fldChar w:fldCharType="begin"/>
      </w:r>
      <w:r w:rsidR="0050200D" w:rsidRPr="00150C7B">
        <w:rPr>
          <w:color w:val="31849B" w:themeColor="accent5" w:themeShade="BF"/>
          <w:highlight w:val="darkCyan"/>
        </w:rPr>
        <w:instrText xml:space="preserve"> REF _Ref20904479 \r \h </w:instrText>
      </w:r>
      <w:r w:rsidR="0050200D" w:rsidRPr="00150C7B">
        <w:rPr>
          <w:color w:val="31849B" w:themeColor="accent5" w:themeShade="BF"/>
          <w:highlight w:val="darkCyan"/>
        </w:rPr>
      </w:r>
      <w:r w:rsidR="00150C7B">
        <w:rPr>
          <w:color w:val="31849B" w:themeColor="accent5" w:themeShade="BF"/>
          <w:highlight w:val="darkCyan"/>
        </w:rPr>
        <w:instrText xml:space="preserve"> \* MERGEFORMAT </w:instrText>
      </w:r>
      <w:r w:rsidR="0050200D" w:rsidRPr="00150C7B">
        <w:rPr>
          <w:color w:val="31849B" w:themeColor="accent5" w:themeShade="BF"/>
          <w:highlight w:val="darkCyan"/>
        </w:rPr>
        <w:fldChar w:fldCharType="separate"/>
      </w:r>
      <w:r w:rsidR="0050200D" w:rsidRPr="00150C7B">
        <w:rPr>
          <w:color w:val="31849B" w:themeColor="accent5" w:themeShade="BF"/>
          <w:highlight w:val="darkCyan"/>
        </w:rPr>
        <w:t>ME0</w:t>
      </w:r>
      <w:r w:rsidR="0050200D" w:rsidRPr="00150C7B">
        <w:rPr>
          <w:color w:val="31849B" w:themeColor="accent5" w:themeShade="BF"/>
          <w:highlight w:val="darkCyan"/>
        </w:rPr>
        <w:t>8</w:t>
      </w:r>
      <w:r w:rsidR="0050200D" w:rsidRPr="00150C7B">
        <w:rPr>
          <w:color w:val="31849B" w:themeColor="accent5" w:themeShade="BF"/>
          <w:highlight w:val="darkCyan"/>
        </w:rPr>
        <w:fldChar w:fldCharType="end"/>
      </w:r>
      <w:r w:rsidR="004E7E10" w:rsidRPr="00150C7B">
        <w:rPr>
          <w:color w:val="31849B" w:themeColor="accent5" w:themeShade="BF"/>
          <w:highlight w:val="darkCyan"/>
        </w:rPr>
        <w:t>].</w:t>
      </w:r>
    </w:p>
    <w:p w14:paraId="53176FA2" w14:textId="77777777" w:rsidR="00CD5190" w:rsidRPr="00CA329E" w:rsidRDefault="00CD5190" w:rsidP="00CD5190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77A4B4A3" w14:textId="658F4293" w:rsidR="00CA329E" w:rsidRPr="00150C7B" w:rsidRDefault="00CA329E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O sistema deve validar o tamanho máximo </w:t>
      </w:r>
      <w:r w:rsidR="00797B7E" w:rsidRPr="00150C7B">
        <w:rPr>
          <w:highlight w:val="darkCyan"/>
        </w:rPr>
        <w:t xml:space="preserve">10 MB </w:t>
      </w:r>
      <w:r w:rsidRPr="00150C7B">
        <w:rPr>
          <w:highlight w:val="darkCyan"/>
        </w:rPr>
        <w:t>para realização do upload</w:t>
      </w:r>
      <w:r w:rsidR="00797B7E" w:rsidRPr="00150C7B">
        <w:rPr>
          <w:highlight w:val="darkCyan"/>
        </w:rPr>
        <w:t xml:space="preserve"> dos arquivos PDFs</w:t>
      </w:r>
      <w:r w:rsidRPr="00150C7B">
        <w:rPr>
          <w:highlight w:val="darkCyan"/>
        </w:rPr>
        <w:t xml:space="preserve">. </w:t>
      </w:r>
      <w:r w:rsidR="000B0B11" w:rsidRPr="00150C7B">
        <w:rPr>
          <w:highlight w:val="darkCyan"/>
        </w:rPr>
        <w:t xml:space="preserve">Ao ultrapassar esse limite, o sistema deve apresentar a mensagem </w:t>
      </w:r>
      <w:r w:rsidR="000B0B11" w:rsidRPr="00150C7B">
        <w:rPr>
          <w:color w:val="31849B" w:themeColor="accent5" w:themeShade="BF"/>
          <w:highlight w:val="darkCyan"/>
        </w:rPr>
        <w:t>[</w:t>
      </w:r>
      <w:r w:rsidR="002B7B05" w:rsidRPr="00150C7B">
        <w:rPr>
          <w:color w:val="31849B" w:themeColor="accent5" w:themeShade="BF"/>
          <w:highlight w:val="darkCyan"/>
        </w:rPr>
        <w:fldChar w:fldCharType="begin"/>
      </w:r>
      <w:r w:rsidR="002B7B05" w:rsidRPr="00150C7B">
        <w:rPr>
          <w:color w:val="31849B" w:themeColor="accent5" w:themeShade="BF"/>
          <w:highlight w:val="darkCyan"/>
        </w:rPr>
        <w:instrText xml:space="preserve"> REF _Ref20811026 \r \h </w:instrText>
      </w:r>
      <w:r w:rsidR="002B7B05" w:rsidRPr="00150C7B">
        <w:rPr>
          <w:color w:val="31849B" w:themeColor="accent5" w:themeShade="BF"/>
          <w:highlight w:val="darkCyan"/>
        </w:rPr>
      </w:r>
      <w:r w:rsidR="00150C7B">
        <w:rPr>
          <w:color w:val="31849B" w:themeColor="accent5" w:themeShade="BF"/>
          <w:highlight w:val="darkCyan"/>
        </w:rPr>
        <w:instrText xml:space="preserve"> \* MERGEFORMAT </w:instrText>
      </w:r>
      <w:r w:rsidR="002B7B05" w:rsidRPr="00150C7B">
        <w:rPr>
          <w:color w:val="31849B" w:themeColor="accent5" w:themeShade="BF"/>
          <w:highlight w:val="darkCyan"/>
        </w:rPr>
        <w:fldChar w:fldCharType="separate"/>
      </w:r>
      <w:r w:rsidR="002B7B05" w:rsidRPr="00150C7B">
        <w:rPr>
          <w:color w:val="31849B" w:themeColor="accent5" w:themeShade="BF"/>
          <w:highlight w:val="darkCyan"/>
        </w:rPr>
        <w:t>ME06</w:t>
      </w:r>
      <w:r w:rsidR="002B7B05" w:rsidRPr="00150C7B">
        <w:rPr>
          <w:color w:val="31849B" w:themeColor="accent5" w:themeShade="BF"/>
          <w:highlight w:val="darkCyan"/>
        </w:rPr>
        <w:fldChar w:fldCharType="end"/>
      </w:r>
      <w:r w:rsidR="000B0B11" w:rsidRPr="00150C7B">
        <w:rPr>
          <w:color w:val="31849B" w:themeColor="accent5" w:themeShade="BF"/>
          <w:highlight w:val="darkCyan"/>
        </w:rPr>
        <w:t>]</w:t>
      </w:r>
      <w:r w:rsidR="00C75350" w:rsidRPr="00150C7B">
        <w:rPr>
          <w:color w:val="31849B" w:themeColor="accent5" w:themeShade="BF"/>
          <w:highlight w:val="darkCyan"/>
        </w:rPr>
        <w:t>.</w:t>
      </w:r>
    </w:p>
    <w:p w14:paraId="2068C6D4" w14:textId="77777777" w:rsidR="00C75350" w:rsidRPr="00150C7B" w:rsidRDefault="00C75350" w:rsidP="00C75350">
      <w:pPr>
        <w:pStyle w:val="PargrafodaLista"/>
        <w:rPr>
          <w:highlight w:val="darkCyan"/>
        </w:rPr>
      </w:pPr>
    </w:p>
    <w:p w14:paraId="5AC61BDF" w14:textId="54B1AC9B" w:rsidR="00C75350" w:rsidRPr="00150C7B" w:rsidRDefault="00C75350" w:rsidP="00C75350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Ao adicionar um arquivo, o sistema deve apresentar do lado direto do arquivo um </w:t>
      </w:r>
      <w:r w:rsidR="00484283" w:rsidRPr="00150C7B">
        <w:rPr>
          <w:highlight w:val="darkCyan"/>
        </w:rPr>
        <w:t>ícone de excluir, para que o membro possa realizar a exclusão do arquivo.</w:t>
      </w:r>
    </w:p>
    <w:p w14:paraId="13DD6ABE" w14:textId="77777777" w:rsidR="00EC7546" w:rsidRDefault="00EC7546" w:rsidP="00EC7546">
      <w:pPr>
        <w:pStyle w:val="PargrafodaLista"/>
      </w:pPr>
    </w:p>
    <w:p w14:paraId="5EFC65E2" w14:textId="43F9EC40" w:rsidR="00EC7546" w:rsidRPr="00150C7B" w:rsidRDefault="00EC7546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Caso o membro deseje adicionar um novo arquivo, o sistema deve apresentar a mensagem </w:t>
      </w:r>
      <w:r w:rsidRPr="00150C7B">
        <w:rPr>
          <w:color w:val="31849B" w:themeColor="accent5" w:themeShade="BF"/>
          <w:highlight w:val="darkCyan"/>
        </w:rPr>
        <w:t>[</w:t>
      </w:r>
      <w:r w:rsidRPr="00150C7B">
        <w:rPr>
          <w:color w:val="31849B" w:themeColor="accent5" w:themeShade="BF"/>
          <w:highlight w:val="darkCyan"/>
        </w:rPr>
        <w:fldChar w:fldCharType="begin"/>
      </w:r>
      <w:r w:rsidRPr="00150C7B">
        <w:rPr>
          <w:color w:val="31849B" w:themeColor="accent5" w:themeShade="BF"/>
          <w:highlight w:val="darkCyan"/>
        </w:rPr>
        <w:instrText xml:space="preserve"> REF _Ref20487939 \r \h </w:instrText>
      </w:r>
      <w:r w:rsidRPr="00150C7B">
        <w:rPr>
          <w:color w:val="31849B" w:themeColor="accent5" w:themeShade="BF"/>
          <w:highlight w:val="darkCyan"/>
        </w:rPr>
      </w:r>
      <w:r w:rsidR="00150C7B">
        <w:rPr>
          <w:color w:val="31849B" w:themeColor="accent5" w:themeShade="BF"/>
          <w:highlight w:val="darkCyan"/>
        </w:rPr>
        <w:instrText xml:space="preserve"> \* MERGEFORMAT </w:instrText>
      </w:r>
      <w:r w:rsidRPr="00150C7B">
        <w:rPr>
          <w:color w:val="31849B" w:themeColor="accent5" w:themeShade="BF"/>
          <w:highlight w:val="darkCyan"/>
        </w:rPr>
        <w:fldChar w:fldCharType="separate"/>
      </w:r>
      <w:r w:rsidRPr="00150C7B">
        <w:rPr>
          <w:color w:val="31849B" w:themeColor="accent5" w:themeShade="BF"/>
          <w:highlight w:val="darkCyan"/>
        </w:rPr>
        <w:t>ME0</w:t>
      </w:r>
      <w:r w:rsidRPr="00150C7B">
        <w:rPr>
          <w:color w:val="31849B" w:themeColor="accent5" w:themeShade="BF"/>
          <w:highlight w:val="darkCyan"/>
        </w:rPr>
        <w:t>5</w:t>
      </w:r>
      <w:r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].</w:t>
      </w:r>
    </w:p>
    <w:p w14:paraId="08ED8026" w14:textId="77777777" w:rsidR="007168D6" w:rsidRDefault="007168D6" w:rsidP="007168D6">
      <w:pPr>
        <w:pStyle w:val="PargrafodaLista"/>
      </w:pPr>
    </w:p>
    <w:p w14:paraId="172531A0" w14:textId="76BDE79D" w:rsidR="007168D6" w:rsidRPr="00150C7B" w:rsidRDefault="007168D6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Caso o membro tenha a necessidade de alterar o arquivo, será necessário excluí-lo e depois adicionar um novo.</w:t>
      </w:r>
    </w:p>
    <w:p w14:paraId="7160F9EF" w14:textId="77777777" w:rsidR="00C75350" w:rsidRDefault="00C75350" w:rsidP="00C75350">
      <w:pPr>
        <w:pStyle w:val="PargrafodaLista"/>
      </w:pPr>
    </w:p>
    <w:p w14:paraId="357BEC38" w14:textId="701CC6D1" w:rsidR="007313ED" w:rsidRPr="007313ED" w:rsidRDefault="007313ED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0C13A482" w14:textId="566AA78B" w:rsidR="00734660" w:rsidRPr="00150C7B" w:rsidRDefault="00734660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b/>
          <w:highlight w:val="darkCyan"/>
        </w:rPr>
      </w:pPr>
      <w:r w:rsidRPr="00150C7B">
        <w:rPr>
          <w:b/>
          <w:highlight w:val="darkCyan"/>
        </w:rPr>
        <w:t xml:space="preserve">Síntese do Currículo: </w:t>
      </w:r>
    </w:p>
    <w:p w14:paraId="689AD13C" w14:textId="3B105A1B" w:rsidR="00734660" w:rsidRPr="00150C7B" w:rsidRDefault="00734660" w:rsidP="00AF361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b/>
          <w:highlight w:val="darkCyan"/>
        </w:rPr>
      </w:pPr>
    </w:p>
    <w:p w14:paraId="1659EBFA" w14:textId="05DD47F9" w:rsidR="00734660" w:rsidRPr="00150C7B" w:rsidRDefault="00734660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O sistema deve permitir a inserção de uma síntese do currículo de até 2000 caracteres, podendo ser utilizado qualquer t</w:t>
      </w:r>
      <w:r w:rsidR="007313ED" w:rsidRPr="00150C7B">
        <w:rPr>
          <w:highlight w:val="darkCyan"/>
        </w:rPr>
        <w:t>ipo de caractere</w:t>
      </w:r>
      <w:r w:rsidRPr="00150C7B">
        <w:rPr>
          <w:highlight w:val="darkCyan"/>
        </w:rPr>
        <w:t xml:space="preserve"> especia</w:t>
      </w:r>
      <w:r w:rsidR="007313ED" w:rsidRPr="00150C7B">
        <w:rPr>
          <w:highlight w:val="darkCyan"/>
        </w:rPr>
        <w:t>l</w:t>
      </w:r>
      <w:r w:rsidRPr="00150C7B">
        <w:rPr>
          <w:highlight w:val="darkCyan"/>
        </w:rPr>
        <w:t xml:space="preserve">. </w:t>
      </w:r>
    </w:p>
    <w:p w14:paraId="12BE8EFE" w14:textId="08148635" w:rsidR="00734660" w:rsidRDefault="00734660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33807074" w14:textId="7BCC216C" w:rsidR="00734660" w:rsidRPr="00150C7B" w:rsidRDefault="00734660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O sistema deve contabilizar de forma decrescente a quantidade de caracteres já inseridos, caso seja ultrapassado o limite estipulado, o sistema deve impedir a inserção de novos caracteres.</w:t>
      </w:r>
    </w:p>
    <w:p w14:paraId="6166E53C" w14:textId="1F4ABBE2" w:rsidR="00734660" w:rsidRDefault="00734660" w:rsidP="00AF361B">
      <w:pPr>
        <w:pStyle w:val="PargrafodaLista"/>
        <w:jc w:val="both"/>
      </w:pPr>
    </w:p>
    <w:p w14:paraId="4375197F" w14:textId="41DBF5EC" w:rsidR="00734660" w:rsidRPr="00150C7B" w:rsidRDefault="00734660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O sistema deve exibir a quantidade de caracteres</w:t>
      </w:r>
      <w:r w:rsidR="001A6A72" w:rsidRPr="00150C7B">
        <w:rPr>
          <w:highlight w:val="darkCyan"/>
        </w:rPr>
        <w:t xml:space="preserve"> logo abaixo do bloco de texto conforme figura abaixo:</w:t>
      </w:r>
    </w:p>
    <w:p w14:paraId="7E5FE9C9" w14:textId="3A7AF235" w:rsidR="00734660" w:rsidRDefault="00734660" w:rsidP="00734660">
      <w:pPr>
        <w:pStyle w:val="PargrafodaLista"/>
      </w:pPr>
    </w:p>
    <w:p w14:paraId="4098BD41" w14:textId="5ABC39DA" w:rsidR="00734660" w:rsidRDefault="00734660" w:rsidP="00734660">
      <w:pPr>
        <w:pStyle w:val="PargrafodaLista"/>
        <w:widowControl/>
        <w:autoSpaceDE/>
        <w:adjustRightInd/>
        <w:spacing w:after="200" w:line="276" w:lineRule="auto"/>
        <w:ind w:left="1560"/>
        <w:contextualSpacing/>
      </w:pPr>
      <w:r>
        <w:rPr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13C8E" wp14:editId="6F971597">
                <wp:simplePos x="0" y="0"/>
                <wp:positionH relativeFrom="column">
                  <wp:posOffset>1044253</wp:posOffset>
                </wp:positionH>
                <wp:positionV relativeFrom="paragraph">
                  <wp:posOffset>1450047</wp:posOffset>
                </wp:positionV>
                <wp:extent cx="45719" cy="92277"/>
                <wp:effectExtent l="19050" t="19050" r="31115" b="22225"/>
                <wp:wrapNone/>
                <wp:docPr id="23" name="Seta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5719" cy="9227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CD917D" id="Seta para baixo 23" o:spid="_x0000_s1026" type="#_x0000_t67" style="position:absolute;margin-left:82.2pt;margin-top:114.2pt;width:3.6pt;height:7.25pt;rotation:18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" adj="16249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4449A4" wp14:editId="6DC9D352">
            <wp:extent cx="3249887" cy="1455089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8100" cy="14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F1D" w14:textId="3A345468" w:rsidR="00AE02F4" w:rsidRPr="002375A8" w:rsidRDefault="00AE02F4" w:rsidP="00734660">
      <w:pPr>
        <w:pStyle w:val="PargrafodaLista"/>
        <w:widowControl/>
        <w:autoSpaceDE/>
        <w:adjustRightInd/>
        <w:spacing w:after="200" w:line="276" w:lineRule="auto"/>
        <w:ind w:left="1560"/>
        <w:contextualSpacing/>
      </w:pPr>
    </w:p>
    <w:p w14:paraId="1C8FC42F" w14:textId="3CA089E5" w:rsidR="007D738D" w:rsidRDefault="007D738D" w:rsidP="00AF361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  <w:u w:val="single"/>
        </w:rPr>
      </w:pPr>
    </w:p>
    <w:p w14:paraId="7C146FBB" w14:textId="07C71831" w:rsidR="00AE02F4" w:rsidRPr="00150C7B" w:rsidRDefault="00AE02F4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Ao clicar no botão cancelar, o sistema deve apresentar um pop-up solicitando a confirmação </w:t>
      </w:r>
      <w:r w:rsidR="001A6A72" w:rsidRPr="00150C7B">
        <w:rPr>
          <w:highlight w:val="darkCyan"/>
        </w:rPr>
        <w:t>do cancelamento</w:t>
      </w:r>
      <w:r w:rsidRPr="00150C7B">
        <w:rPr>
          <w:highlight w:val="darkCyan"/>
        </w:rPr>
        <w:t>, conforme figura abaixo:</w:t>
      </w:r>
    </w:p>
    <w:p w14:paraId="370F5012" w14:textId="77777777" w:rsidR="00AE02F4" w:rsidRDefault="00AE02F4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617F952F" w14:textId="77777777" w:rsidR="00AE02F4" w:rsidRDefault="00AE02F4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  <w:r>
        <w:rPr>
          <w:noProof/>
        </w:rPr>
        <w:drawing>
          <wp:inline distT="0" distB="0" distL="0" distR="0" wp14:anchorId="0A3249AE" wp14:editId="46415F18">
            <wp:extent cx="3533775" cy="12382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1353" w14:textId="77777777" w:rsidR="00AE02F4" w:rsidRDefault="00AE02F4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</w:pPr>
    </w:p>
    <w:p w14:paraId="50713C88" w14:textId="77777777" w:rsidR="00AE02F4" w:rsidRPr="00150C7B" w:rsidRDefault="00AE02F4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>
        <w:t xml:space="preserve"> </w:t>
      </w:r>
      <w:r w:rsidRPr="00150C7B">
        <w:rPr>
          <w:highlight w:val="darkCyan"/>
        </w:rPr>
        <w:t xml:space="preserve">Ao clicar em “Sim” da figura acima, o sistema retorna para a lista de convites recebidos. Caso clique em “Não”, o sistema permanece na tela de origem. </w:t>
      </w:r>
    </w:p>
    <w:p w14:paraId="232BFE1B" w14:textId="77777777" w:rsidR="00AE02F4" w:rsidRPr="00150C7B" w:rsidRDefault="00AE02F4" w:rsidP="00AF361B">
      <w:pPr>
        <w:pStyle w:val="PargrafodaLista"/>
        <w:widowControl/>
        <w:autoSpaceDE/>
        <w:adjustRightInd/>
        <w:spacing w:after="200" w:line="276" w:lineRule="auto"/>
        <w:ind w:left="1854"/>
        <w:contextualSpacing/>
        <w:jc w:val="both"/>
        <w:rPr>
          <w:highlight w:val="darkCyan"/>
        </w:rPr>
      </w:pPr>
    </w:p>
    <w:p w14:paraId="69C01D56" w14:textId="65E92DD6" w:rsidR="00AE02F4" w:rsidRPr="00150C7B" w:rsidRDefault="00AE02F4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 xml:space="preserve">Ao clicar no botão “Salvar” da interface </w:t>
      </w:r>
      <w:r w:rsidRPr="00150C7B">
        <w:rPr>
          <w:color w:val="31849B" w:themeColor="accent5" w:themeShade="BF"/>
          <w:highlight w:val="darkCyan"/>
        </w:rPr>
        <w:t>[</w:t>
      </w:r>
      <w:r w:rsidRPr="00150C7B">
        <w:rPr>
          <w:color w:val="31849B" w:themeColor="accent5" w:themeShade="BF"/>
          <w:highlight w:val="darkCyan"/>
        </w:rPr>
        <w:fldChar w:fldCharType="begin"/>
      </w:r>
      <w:r w:rsidRPr="00150C7B">
        <w:rPr>
          <w:color w:val="31849B" w:themeColor="accent5" w:themeShade="BF"/>
          <w:highlight w:val="darkCyan"/>
        </w:rPr>
        <w:instrText xml:space="preserve"> REF _Ref23251329 \r \h </w:instrText>
      </w:r>
      <w:r w:rsidR="00AF361B" w:rsidRPr="00150C7B">
        <w:rPr>
          <w:color w:val="31849B" w:themeColor="accent5" w:themeShade="BF"/>
          <w:highlight w:val="darkCyan"/>
        </w:rPr>
        <w:instrText xml:space="preserve"> \* MERGEFORMAT </w:instrText>
      </w:r>
      <w:r w:rsidRPr="00150C7B">
        <w:rPr>
          <w:color w:val="31849B" w:themeColor="accent5" w:themeShade="BF"/>
          <w:highlight w:val="darkCyan"/>
        </w:rPr>
      </w:r>
      <w:r w:rsidRPr="00150C7B">
        <w:rPr>
          <w:color w:val="31849B" w:themeColor="accent5" w:themeShade="BF"/>
          <w:highlight w:val="darkCyan"/>
        </w:rPr>
        <w:fldChar w:fldCharType="separate"/>
      </w:r>
      <w:r w:rsidRPr="00150C7B">
        <w:rPr>
          <w:color w:val="31849B" w:themeColor="accent5" w:themeShade="BF"/>
          <w:highlight w:val="darkCyan"/>
        </w:rPr>
        <w:t>P05</w:t>
      </w:r>
      <w:r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</w:t>
      </w:r>
      <w:r w:rsidRPr="00150C7B">
        <w:rPr>
          <w:highlight w:val="darkCyan"/>
        </w:rPr>
        <w:t xml:space="preserve">, o sistema apresenta a mensagem </w:t>
      </w:r>
      <w:r w:rsidR="001A6A72" w:rsidRPr="00150C7B">
        <w:rPr>
          <w:color w:val="31849B" w:themeColor="accent5" w:themeShade="BF"/>
          <w:highlight w:val="darkCyan"/>
        </w:rPr>
        <w:t>[</w:t>
      </w:r>
      <w:r w:rsidR="001A6A72" w:rsidRPr="00150C7B">
        <w:rPr>
          <w:color w:val="31849B" w:themeColor="accent5" w:themeShade="BF"/>
          <w:highlight w:val="darkCyan"/>
        </w:rPr>
        <w:fldChar w:fldCharType="begin"/>
      </w:r>
      <w:r w:rsidR="001A6A72" w:rsidRPr="00150C7B">
        <w:rPr>
          <w:color w:val="31849B" w:themeColor="accent5" w:themeShade="BF"/>
          <w:highlight w:val="darkCyan"/>
        </w:rPr>
        <w:instrText xml:space="preserve"> REF _Ref23427209 \r \h </w:instrText>
      </w:r>
      <w:r w:rsidR="001A6A72" w:rsidRPr="00150C7B">
        <w:rPr>
          <w:color w:val="31849B" w:themeColor="accent5" w:themeShade="BF"/>
          <w:highlight w:val="darkCyan"/>
        </w:rPr>
      </w:r>
      <w:r w:rsidR="00150C7B">
        <w:rPr>
          <w:color w:val="31849B" w:themeColor="accent5" w:themeShade="BF"/>
          <w:highlight w:val="darkCyan"/>
        </w:rPr>
        <w:instrText xml:space="preserve"> \* MERGEFORMAT </w:instrText>
      </w:r>
      <w:r w:rsidR="001A6A72" w:rsidRPr="00150C7B">
        <w:rPr>
          <w:color w:val="31849B" w:themeColor="accent5" w:themeShade="BF"/>
          <w:highlight w:val="darkCyan"/>
        </w:rPr>
        <w:fldChar w:fldCharType="separate"/>
      </w:r>
      <w:r w:rsidR="001A6A72" w:rsidRPr="00150C7B">
        <w:rPr>
          <w:color w:val="31849B" w:themeColor="accent5" w:themeShade="BF"/>
          <w:highlight w:val="darkCyan"/>
        </w:rPr>
        <w:t>ME010</w:t>
      </w:r>
      <w:r w:rsidR="001A6A72"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</w:t>
      </w:r>
      <w:r w:rsidRPr="00150C7B">
        <w:rPr>
          <w:highlight w:val="darkCyan"/>
        </w:rPr>
        <w:t xml:space="preserve"> e redireciona para a interface </w:t>
      </w:r>
      <w:r w:rsidRPr="00150C7B">
        <w:rPr>
          <w:color w:val="31849B" w:themeColor="accent5" w:themeShade="BF"/>
          <w:highlight w:val="darkCyan"/>
        </w:rPr>
        <w:t>[</w:t>
      </w:r>
      <w:r w:rsidRPr="00150C7B">
        <w:rPr>
          <w:color w:val="31849B" w:themeColor="accent5" w:themeShade="BF"/>
          <w:highlight w:val="darkCyan"/>
        </w:rPr>
        <w:fldChar w:fldCharType="begin"/>
      </w:r>
      <w:r w:rsidRPr="00150C7B">
        <w:rPr>
          <w:color w:val="31849B" w:themeColor="accent5" w:themeShade="BF"/>
          <w:highlight w:val="darkCyan"/>
        </w:rPr>
        <w:instrText xml:space="preserve"> REF _Ref23251862 \r \h </w:instrText>
      </w:r>
      <w:r w:rsidR="00AF361B" w:rsidRPr="00150C7B">
        <w:rPr>
          <w:color w:val="31849B" w:themeColor="accent5" w:themeShade="BF"/>
          <w:highlight w:val="darkCyan"/>
        </w:rPr>
        <w:instrText xml:space="preserve"> \* MERGEFORMAT </w:instrText>
      </w:r>
      <w:r w:rsidRPr="00150C7B">
        <w:rPr>
          <w:color w:val="31849B" w:themeColor="accent5" w:themeShade="BF"/>
          <w:highlight w:val="darkCyan"/>
        </w:rPr>
      </w:r>
      <w:r w:rsidRPr="00150C7B">
        <w:rPr>
          <w:color w:val="31849B" w:themeColor="accent5" w:themeShade="BF"/>
          <w:highlight w:val="darkCyan"/>
        </w:rPr>
        <w:fldChar w:fldCharType="separate"/>
      </w:r>
      <w:r w:rsidRPr="00150C7B">
        <w:rPr>
          <w:color w:val="31849B" w:themeColor="accent5" w:themeShade="BF"/>
          <w:highlight w:val="darkCyan"/>
        </w:rPr>
        <w:t>P06</w:t>
      </w:r>
      <w:r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].</w:t>
      </w:r>
    </w:p>
    <w:p w14:paraId="1B5F97DE" w14:textId="77777777" w:rsidR="00AD3A2F" w:rsidRPr="00150C7B" w:rsidRDefault="00AD3A2F" w:rsidP="00AF361B">
      <w:pPr>
        <w:pStyle w:val="PargrafodaLista"/>
        <w:jc w:val="both"/>
        <w:rPr>
          <w:highlight w:val="darkCyan"/>
        </w:rPr>
      </w:pPr>
    </w:p>
    <w:p w14:paraId="010E4451" w14:textId="240C328F" w:rsidR="00AD3A2F" w:rsidRPr="00150C7B" w:rsidRDefault="00AD3A2F" w:rsidP="00AF361B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contextualSpacing/>
        <w:jc w:val="both"/>
        <w:rPr>
          <w:highlight w:val="darkCyan"/>
        </w:rPr>
      </w:pPr>
      <w:r w:rsidRPr="00150C7B">
        <w:rPr>
          <w:highlight w:val="darkCyan"/>
        </w:rPr>
        <w:t>Ao clicar no botão</w:t>
      </w:r>
      <w:r w:rsidRPr="00150C7B">
        <w:rPr>
          <w:noProof/>
          <w:highlight w:val="darkCyan"/>
        </w:rPr>
        <w:drawing>
          <wp:inline distT="0" distB="0" distL="0" distR="0" wp14:anchorId="26C22940" wp14:editId="01B53CC4">
            <wp:extent cx="295275" cy="2476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C7B">
        <w:rPr>
          <w:highlight w:val="darkCyan"/>
        </w:rPr>
        <w:t xml:space="preserve"> da interface </w:t>
      </w:r>
      <w:r w:rsidRPr="00150C7B">
        <w:rPr>
          <w:color w:val="31849B" w:themeColor="accent5" w:themeShade="BF"/>
          <w:highlight w:val="darkCyan"/>
        </w:rPr>
        <w:t>[</w:t>
      </w:r>
      <w:r w:rsidRPr="00150C7B">
        <w:rPr>
          <w:color w:val="31849B" w:themeColor="accent5" w:themeShade="BF"/>
          <w:highlight w:val="darkCyan"/>
        </w:rPr>
        <w:fldChar w:fldCharType="begin"/>
      </w:r>
      <w:r w:rsidRPr="00150C7B">
        <w:rPr>
          <w:color w:val="31849B" w:themeColor="accent5" w:themeShade="BF"/>
          <w:highlight w:val="darkCyan"/>
        </w:rPr>
        <w:instrText xml:space="preserve"> REF _Ref23251329 \r \h </w:instrText>
      </w:r>
      <w:r w:rsidR="00AF361B" w:rsidRPr="00150C7B">
        <w:rPr>
          <w:color w:val="31849B" w:themeColor="accent5" w:themeShade="BF"/>
          <w:highlight w:val="darkCyan"/>
        </w:rPr>
        <w:instrText xml:space="preserve"> \* MERGEFORMAT </w:instrText>
      </w:r>
      <w:r w:rsidRPr="00150C7B">
        <w:rPr>
          <w:color w:val="31849B" w:themeColor="accent5" w:themeShade="BF"/>
          <w:highlight w:val="darkCyan"/>
        </w:rPr>
      </w:r>
      <w:r w:rsidRPr="00150C7B">
        <w:rPr>
          <w:color w:val="31849B" w:themeColor="accent5" w:themeShade="BF"/>
          <w:highlight w:val="darkCyan"/>
        </w:rPr>
        <w:fldChar w:fldCharType="separate"/>
      </w:r>
      <w:r w:rsidRPr="00150C7B">
        <w:rPr>
          <w:color w:val="31849B" w:themeColor="accent5" w:themeShade="BF"/>
          <w:highlight w:val="darkCyan"/>
        </w:rPr>
        <w:t>P05</w:t>
      </w:r>
      <w:r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</w:t>
      </w:r>
      <w:r w:rsidRPr="00150C7B">
        <w:rPr>
          <w:highlight w:val="darkCyan"/>
        </w:rPr>
        <w:t xml:space="preserve"> o sistema retorna para a interface </w:t>
      </w:r>
      <w:r w:rsidRPr="00150C7B">
        <w:rPr>
          <w:color w:val="31849B" w:themeColor="accent5" w:themeShade="BF"/>
          <w:highlight w:val="darkCyan"/>
        </w:rPr>
        <w:t>[</w:t>
      </w:r>
      <w:r w:rsidR="00DF4012" w:rsidRPr="00150C7B">
        <w:rPr>
          <w:color w:val="31849B" w:themeColor="accent5" w:themeShade="BF"/>
          <w:highlight w:val="darkCyan"/>
        </w:rPr>
        <w:fldChar w:fldCharType="begin"/>
      </w:r>
      <w:r w:rsidR="00DF4012" w:rsidRPr="00150C7B">
        <w:rPr>
          <w:color w:val="31849B" w:themeColor="accent5" w:themeShade="BF"/>
          <w:highlight w:val="darkCyan"/>
        </w:rPr>
        <w:instrText xml:space="preserve"> REF _Ref13579930 \r \h </w:instrText>
      </w:r>
      <w:r w:rsidR="00AF361B" w:rsidRPr="00150C7B">
        <w:rPr>
          <w:color w:val="31849B" w:themeColor="accent5" w:themeShade="BF"/>
          <w:highlight w:val="darkCyan"/>
        </w:rPr>
        <w:instrText xml:space="preserve"> \* MERGEFORMAT </w:instrText>
      </w:r>
      <w:r w:rsidR="00DF4012" w:rsidRPr="00150C7B">
        <w:rPr>
          <w:color w:val="31849B" w:themeColor="accent5" w:themeShade="BF"/>
          <w:highlight w:val="darkCyan"/>
        </w:rPr>
      </w:r>
      <w:r w:rsidR="00DF4012" w:rsidRPr="00150C7B">
        <w:rPr>
          <w:color w:val="31849B" w:themeColor="accent5" w:themeShade="BF"/>
          <w:highlight w:val="darkCyan"/>
        </w:rPr>
        <w:fldChar w:fldCharType="separate"/>
      </w:r>
      <w:r w:rsidR="00DF4012" w:rsidRPr="00150C7B">
        <w:rPr>
          <w:color w:val="31849B" w:themeColor="accent5" w:themeShade="BF"/>
          <w:highlight w:val="darkCyan"/>
        </w:rPr>
        <w:t>P01</w:t>
      </w:r>
      <w:r w:rsidR="00DF4012" w:rsidRPr="00150C7B">
        <w:rPr>
          <w:color w:val="31849B" w:themeColor="accent5" w:themeShade="BF"/>
          <w:highlight w:val="darkCyan"/>
        </w:rPr>
        <w:fldChar w:fldCharType="end"/>
      </w:r>
      <w:r w:rsidRPr="00150C7B">
        <w:rPr>
          <w:color w:val="31849B" w:themeColor="accent5" w:themeShade="BF"/>
          <w:highlight w:val="darkCyan"/>
        </w:rPr>
        <w:t>]</w:t>
      </w:r>
      <w:r w:rsidRPr="00150C7B">
        <w:rPr>
          <w:highlight w:val="darkCyan"/>
        </w:rPr>
        <w:t>.</w:t>
      </w:r>
    </w:p>
    <w:p w14:paraId="52660A87" w14:textId="77777777" w:rsidR="007D738D" w:rsidRDefault="007D738D" w:rsidP="007D738D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4651B822" w14:textId="2792607E" w:rsidR="00013154" w:rsidRDefault="00C041D7" w:rsidP="0001315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3425178"/>
      <w:r>
        <w:rPr>
          <w:b/>
          <w:u w:val="single"/>
        </w:rPr>
        <w:t>Exibir Declaração</w:t>
      </w:r>
      <w:bookmarkEnd w:id="30"/>
      <w:bookmarkEnd w:id="35"/>
    </w:p>
    <w:p w14:paraId="29F26A50" w14:textId="77777777" w:rsidR="002F0324" w:rsidRPr="00013154" w:rsidRDefault="002F0324" w:rsidP="002F0324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303AF9C5" w14:textId="1708185A" w:rsidR="00AD6364" w:rsidRPr="00837436" w:rsidRDefault="00164A14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  <w:u w:val="single"/>
        </w:rPr>
      </w:pPr>
      <w:r w:rsidRPr="00837436">
        <w:rPr>
          <w:color w:val="auto"/>
          <w:highlight w:val="darkCyan"/>
        </w:rPr>
        <w:t>Ao clicar no botão “Salvar</w:t>
      </w:r>
      <w:r w:rsidR="00E01BE5" w:rsidRPr="00837436">
        <w:rPr>
          <w:color w:val="auto"/>
          <w:highlight w:val="darkCyan"/>
        </w:rPr>
        <w:t>”</w:t>
      </w:r>
      <w:r w:rsidRPr="00837436">
        <w:rPr>
          <w:color w:val="auto"/>
          <w:highlight w:val="darkCyan"/>
        </w:rPr>
        <w:t xml:space="preserve"> </w:t>
      </w:r>
      <w:r w:rsidR="0053539C" w:rsidRPr="00837436">
        <w:rPr>
          <w:color w:val="auto"/>
          <w:highlight w:val="darkCyan"/>
        </w:rPr>
        <w:t>caso seja do tipo UF da</w:t>
      </w:r>
      <w:r w:rsidRPr="00837436">
        <w:rPr>
          <w:color w:val="auto"/>
          <w:highlight w:val="darkCyan"/>
        </w:rPr>
        <w:t xml:space="preserve"> int</w:t>
      </w:r>
      <w:r w:rsidR="0053539C" w:rsidRPr="00837436">
        <w:rPr>
          <w:color w:val="auto"/>
          <w:highlight w:val="darkCyan"/>
        </w:rPr>
        <w:t>erface</w:t>
      </w:r>
      <w:r w:rsidRPr="00837436">
        <w:rPr>
          <w:color w:val="auto"/>
          <w:highlight w:val="darkCyan"/>
        </w:rPr>
        <w:t xml:space="preserve">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P0</w:t>
      </w:r>
      <w:r w:rsidRPr="00837436">
        <w:rPr>
          <w:color w:val="31849B" w:themeColor="accent5" w:themeShade="BF"/>
          <w:highlight w:val="darkCyan"/>
        </w:rPr>
        <w:t>4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color w:val="auto"/>
          <w:highlight w:val="darkCyan"/>
        </w:rPr>
        <w:t xml:space="preserve"> </w:t>
      </w:r>
      <w:r w:rsidR="0053539C" w:rsidRPr="00837436">
        <w:rPr>
          <w:color w:val="auto"/>
          <w:highlight w:val="darkCyan"/>
        </w:rPr>
        <w:t xml:space="preserve">ou caso seja do tipo IES </w:t>
      </w:r>
      <w:r w:rsidRPr="00837436">
        <w:rPr>
          <w:color w:val="31849B" w:themeColor="accent5" w:themeShade="BF"/>
          <w:highlight w:val="darkCyan"/>
        </w:rPr>
        <w:t>[</w:t>
      </w:r>
      <w:r w:rsidRPr="00837436">
        <w:rPr>
          <w:color w:val="31849B" w:themeColor="accent5" w:themeShade="BF"/>
          <w:highlight w:val="darkCyan"/>
        </w:rPr>
        <w:fldChar w:fldCharType="begin"/>
      </w:r>
      <w:r w:rsidRPr="00837436">
        <w:rPr>
          <w:color w:val="31849B" w:themeColor="accent5" w:themeShade="BF"/>
          <w:highlight w:val="darkCyan"/>
        </w:rPr>
        <w:instrText xml:space="preserve"> REF _Ref23251329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Pr="00837436">
        <w:rPr>
          <w:color w:val="31849B" w:themeColor="accent5" w:themeShade="BF"/>
          <w:highlight w:val="darkCyan"/>
        </w:rPr>
      </w:r>
      <w:r w:rsidRPr="00837436">
        <w:rPr>
          <w:color w:val="31849B" w:themeColor="accent5" w:themeShade="BF"/>
          <w:highlight w:val="darkCyan"/>
        </w:rPr>
        <w:fldChar w:fldCharType="separate"/>
      </w:r>
      <w:r w:rsidRPr="00837436">
        <w:rPr>
          <w:color w:val="31849B" w:themeColor="accent5" w:themeShade="BF"/>
          <w:highlight w:val="darkCyan"/>
        </w:rPr>
        <w:t>P0</w:t>
      </w:r>
      <w:r w:rsidRPr="00837436">
        <w:rPr>
          <w:color w:val="31849B" w:themeColor="accent5" w:themeShade="BF"/>
          <w:highlight w:val="darkCyan"/>
        </w:rPr>
        <w:t>5</w:t>
      </w:r>
      <w:r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="00B9769E" w:rsidRPr="00837436">
        <w:rPr>
          <w:color w:val="auto"/>
          <w:highlight w:val="darkCyan"/>
        </w:rPr>
        <w:t>,</w:t>
      </w:r>
      <w:r w:rsidR="00105611" w:rsidRPr="00837436">
        <w:rPr>
          <w:color w:val="auto"/>
          <w:highlight w:val="darkCyan"/>
        </w:rPr>
        <w:t xml:space="preserve"> </w:t>
      </w:r>
      <w:r w:rsidR="00C041D7" w:rsidRPr="00837436">
        <w:rPr>
          <w:color w:val="auto"/>
          <w:highlight w:val="darkCyan"/>
        </w:rPr>
        <w:t xml:space="preserve">o sistema apresenta a interface </w:t>
      </w:r>
      <w:r w:rsidR="00C041D7" w:rsidRPr="00837436">
        <w:rPr>
          <w:color w:val="31849B" w:themeColor="accent5" w:themeShade="BF"/>
          <w:highlight w:val="darkCyan"/>
        </w:rPr>
        <w:t>[</w:t>
      </w:r>
      <w:r w:rsidR="00105611" w:rsidRPr="00837436">
        <w:rPr>
          <w:color w:val="31849B" w:themeColor="accent5" w:themeShade="BF"/>
          <w:highlight w:val="darkCyan"/>
        </w:rPr>
        <w:fldChar w:fldCharType="begin"/>
      </w:r>
      <w:r w:rsidR="00105611" w:rsidRPr="00837436">
        <w:rPr>
          <w:color w:val="31849B" w:themeColor="accent5" w:themeShade="BF"/>
          <w:highlight w:val="darkCyan"/>
        </w:rPr>
        <w:instrText xml:space="preserve"> REF _Ref23251862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="00105611" w:rsidRPr="00837436">
        <w:rPr>
          <w:color w:val="31849B" w:themeColor="accent5" w:themeShade="BF"/>
          <w:highlight w:val="darkCyan"/>
        </w:rPr>
      </w:r>
      <w:r w:rsidR="00105611" w:rsidRPr="00837436">
        <w:rPr>
          <w:color w:val="31849B" w:themeColor="accent5" w:themeShade="BF"/>
          <w:highlight w:val="darkCyan"/>
        </w:rPr>
        <w:fldChar w:fldCharType="separate"/>
      </w:r>
      <w:r w:rsidR="00105611" w:rsidRPr="00837436">
        <w:rPr>
          <w:color w:val="31849B" w:themeColor="accent5" w:themeShade="BF"/>
          <w:highlight w:val="darkCyan"/>
        </w:rPr>
        <w:t>P0</w:t>
      </w:r>
      <w:r w:rsidR="00105611" w:rsidRPr="00837436">
        <w:rPr>
          <w:color w:val="31849B" w:themeColor="accent5" w:themeShade="BF"/>
          <w:highlight w:val="darkCyan"/>
        </w:rPr>
        <w:t>6</w:t>
      </w:r>
      <w:r w:rsidR="00105611" w:rsidRPr="00837436">
        <w:rPr>
          <w:color w:val="31849B" w:themeColor="accent5" w:themeShade="BF"/>
          <w:highlight w:val="darkCyan"/>
        </w:rPr>
        <w:fldChar w:fldCharType="end"/>
      </w:r>
      <w:r w:rsidR="00C041D7" w:rsidRPr="00837436">
        <w:rPr>
          <w:color w:val="31849B" w:themeColor="accent5" w:themeShade="BF"/>
          <w:highlight w:val="darkCyan"/>
        </w:rPr>
        <w:t>]</w:t>
      </w:r>
      <w:r w:rsidR="00DF243A" w:rsidRPr="00837436">
        <w:rPr>
          <w:color w:val="31849B" w:themeColor="accent5" w:themeShade="BF"/>
          <w:highlight w:val="darkCyan"/>
        </w:rPr>
        <w:t>;</w:t>
      </w:r>
    </w:p>
    <w:p w14:paraId="05FF9A71" w14:textId="77777777" w:rsidR="00CD5E14" w:rsidRPr="002924BC" w:rsidRDefault="00CD5E14" w:rsidP="00AF361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u w:val="single"/>
        </w:rPr>
      </w:pPr>
    </w:p>
    <w:p w14:paraId="6EB92409" w14:textId="2C9AEB8B" w:rsidR="002924BC" w:rsidRPr="00837436" w:rsidRDefault="002924BC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highlight w:val="darkCyan"/>
          <w:u w:val="single"/>
        </w:rPr>
      </w:pPr>
      <w:r w:rsidRPr="00837436">
        <w:rPr>
          <w:color w:val="auto"/>
          <w:highlight w:val="darkCyan"/>
        </w:rPr>
        <w:t xml:space="preserve">O sistema deve validar de acordo com a </w:t>
      </w:r>
      <w:r w:rsidR="00DF243A" w:rsidRPr="00837436">
        <w:rPr>
          <w:b/>
          <w:color w:val="auto"/>
          <w:highlight w:val="darkCyan"/>
        </w:rPr>
        <w:t>HST020</w:t>
      </w:r>
      <w:r w:rsidRPr="00837436">
        <w:rPr>
          <w:color w:val="auto"/>
          <w:highlight w:val="darkCyan"/>
        </w:rPr>
        <w:t xml:space="preserve">, qual declaração especifica que foi escolhido para apresentação na interface </w:t>
      </w:r>
      <w:r w:rsidRPr="00837436">
        <w:rPr>
          <w:color w:val="31849B" w:themeColor="accent5" w:themeShade="BF"/>
          <w:highlight w:val="darkCyan"/>
        </w:rPr>
        <w:t>[</w:t>
      </w:r>
      <w:r w:rsidR="00DF243A" w:rsidRPr="00837436">
        <w:rPr>
          <w:color w:val="31849B" w:themeColor="accent5" w:themeShade="BF"/>
          <w:highlight w:val="darkCyan"/>
        </w:rPr>
        <w:fldChar w:fldCharType="begin"/>
      </w:r>
      <w:r w:rsidR="00DF243A" w:rsidRPr="00837436">
        <w:rPr>
          <w:color w:val="31849B" w:themeColor="accent5" w:themeShade="BF"/>
          <w:highlight w:val="darkCyan"/>
        </w:rPr>
        <w:instrText xml:space="preserve"> REF _Ref23251862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="00DF243A" w:rsidRPr="00837436">
        <w:rPr>
          <w:color w:val="31849B" w:themeColor="accent5" w:themeShade="BF"/>
          <w:highlight w:val="darkCyan"/>
        </w:rPr>
      </w:r>
      <w:r w:rsidR="00DF243A" w:rsidRPr="00837436">
        <w:rPr>
          <w:color w:val="31849B" w:themeColor="accent5" w:themeShade="BF"/>
          <w:highlight w:val="darkCyan"/>
        </w:rPr>
        <w:fldChar w:fldCharType="separate"/>
      </w:r>
      <w:r w:rsidR="00DF243A" w:rsidRPr="00837436">
        <w:rPr>
          <w:color w:val="31849B" w:themeColor="accent5" w:themeShade="BF"/>
          <w:highlight w:val="darkCyan"/>
        </w:rPr>
        <w:t>P06</w:t>
      </w:r>
      <w:r w:rsidR="00DF243A"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="00103412" w:rsidRPr="00837436">
        <w:rPr>
          <w:color w:val="31849B" w:themeColor="accent5" w:themeShade="BF"/>
          <w:highlight w:val="darkCyan"/>
        </w:rPr>
        <w:t>;</w:t>
      </w:r>
    </w:p>
    <w:p w14:paraId="39D49DF8" w14:textId="77777777" w:rsidR="00CD5E14" w:rsidRPr="00257F1E" w:rsidRDefault="00CD5E14" w:rsidP="00AF361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u w:val="single"/>
        </w:rPr>
      </w:pPr>
    </w:p>
    <w:p w14:paraId="452A8B78" w14:textId="55F9F825" w:rsidR="00E01BE5" w:rsidRPr="00837436" w:rsidRDefault="00AD6364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  <w:highlight w:val="darkCyan"/>
        </w:rPr>
      </w:pPr>
      <w:r w:rsidRPr="00837436">
        <w:rPr>
          <w:color w:val="auto"/>
          <w:highlight w:val="darkCyan"/>
        </w:rPr>
        <w:t>O sistema deve apresentar o formulário com os campos habilitados para preenchimento</w:t>
      </w:r>
      <w:r w:rsidR="00257F1E" w:rsidRPr="00837436">
        <w:rPr>
          <w:color w:val="auto"/>
          <w:highlight w:val="darkCyan"/>
        </w:rPr>
        <w:t>;</w:t>
      </w:r>
    </w:p>
    <w:p w14:paraId="43B52715" w14:textId="77777777" w:rsidR="004F0B7B" w:rsidRPr="004F0B7B" w:rsidRDefault="004F0B7B" w:rsidP="004F0B7B">
      <w:pPr>
        <w:pStyle w:val="PargrafodaLista"/>
        <w:rPr>
          <w:color w:val="auto"/>
        </w:rPr>
      </w:pPr>
    </w:p>
    <w:p w14:paraId="0A210EF0" w14:textId="746F37F3" w:rsidR="00CD5E14" w:rsidRPr="009F563D" w:rsidRDefault="004F0B7B" w:rsidP="009F563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Para essa declaração, não será necessário a realização de uploads, mesmo que na HST05 da OS979 seja possível habilitar esse componente de uploads. </w:t>
      </w:r>
    </w:p>
    <w:p w14:paraId="0EF80726" w14:textId="3B443D96" w:rsidR="0061335C" w:rsidRPr="00837436" w:rsidRDefault="0061335C" w:rsidP="00AF36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  <w:highlight w:val="darkCyan"/>
        </w:rPr>
      </w:pPr>
      <w:r w:rsidRPr="00837436">
        <w:rPr>
          <w:color w:val="auto"/>
          <w:highlight w:val="darkCyan"/>
        </w:rPr>
        <w:t>Ca</w:t>
      </w:r>
      <w:r w:rsidR="00DF243A" w:rsidRPr="00837436">
        <w:rPr>
          <w:color w:val="auto"/>
          <w:highlight w:val="darkCyan"/>
        </w:rPr>
        <w:t xml:space="preserve">so o ator acione o botão </w:t>
      </w:r>
      <w:r w:rsidR="00DF243A" w:rsidRPr="00837436">
        <w:rPr>
          <w:noProof/>
          <w:highlight w:val="darkCyan"/>
        </w:rPr>
        <w:drawing>
          <wp:inline distT="0" distB="0" distL="0" distR="0" wp14:anchorId="64362CD9" wp14:editId="0D635E6C">
            <wp:extent cx="295275" cy="2476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36">
        <w:rPr>
          <w:color w:val="auto"/>
          <w:highlight w:val="darkCyan"/>
        </w:rPr>
        <w:t xml:space="preserve">da interface </w:t>
      </w:r>
      <w:r w:rsidRPr="00837436">
        <w:rPr>
          <w:color w:val="31849B" w:themeColor="accent5" w:themeShade="BF"/>
          <w:highlight w:val="darkCyan"/>
        </w:rPr>
        <w:t>[</w:t>
      </w:r>
      <w:r w:rsidR="00DF243A" w:rsidRPr="00837436">
        <w:rPr>
          <w:color w:val="31849B" w:themeColor="accent5" w:themeShade="BF"/>
          <w:highlight w:val="darkCyan"/>
        </w:rPr>
        <w:fldChar w:fldCharType="begin"/>
      </w:r>
      <w:r w:rsidR="00DF243A" w:rsidRPr="00837436">
        <w:rPr>
          <w:color w:val="31849B" w:themeColor="accent5" w:themeShade="BF"/>
          <w:highlight w:val="darkCyan"/>
        </w:rPr>
        <w:instrText xml:space="preserve"> REF _Ref23251862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="00DF243A" w:rsidRPr="00837436">
        <w:rPr>
          <w:color w:val="31849B" w:themeColor="accent5" w:themeShade="BF"/>
          <w:highlight w:val="darkCyan"/>
        </w:rPr>
      </w:r>
      <w:r w:rsidR="00DF243A" w:rsidRPr="00837436">
        <w:rPr>
          <w:color w:val="31849B" w:themeColor="accent5" w:themeShade="BF"/>
          <w:highlight w:val="darkCyan"/>
        </w:rPr>
        <w:fldChar w:fldCharType="separate"/>
      </w:r>
      <w:r w:rsidR="00DF243A" w:rsidRPr="00837436">
        <w:rPr>
          <w:color w:val="31849B" w:themeColor="accent5" w:themeShade="BF"/>
          <w:highlight w:val="darkCyan"/>
        </w:rPr>
        <w:t>P06</w:t>
      </w:r>
      <w:r w:rsidR="00DF243A"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Pr="00837436">
        <w:rPr>
          <w:color w:val="auto"/>
          <w:highlight w:val="darkCyan"/>
        </w:rPr>
        <w:t xml:space="preserve">, o sistema é redirecionado </w:t>
      </w:r>
      <w:r w:rsidR="00DF243A" w:rsidRPr="00837436">
        <w:rPr>
          <w:color w:val="auto"/>
          <w:highlight w:val="darkCyan"/>
        </w:rPr>
        <w:t>as</w:t>
      </w:r>
      <w:r w:rsidRPr="00837436">
        <w:rPr>
          <w:color w:val="auto"/>
          <w:highlight w:val="darkCyan"/>
        </w:rPr>
        <w:t xml:space="preserve"> interface</w:t>
      </w:r>
      <w:r w:rsidR="00DF243A" w:rsidRPr="00837436">
        <w:rPr>
          <w:color w:val="auto"/>
          <w:highlight w:val="darkCyan"/>
        </w:rPr>
        <w:t>s</w:t>
      </w:r>
      <w:r w:rsidRPr="00837436">
        <w:rPr>
          <w:color w:val="auto"/>
          <w:highlight w:val="darkCyan"/>
        </w:rPr>
        <w:t xml:space="preserve"> </w:t>
      </w:r>
      <w:r w:rsidR="00AE67BD" w:rsidRPr="00837436">
        <w:rPr>
          <w:color w:val="auto"/>
          <w:highlight w:val="darkCyan"/>
        </w:rPr>
        <w:t xml:space="preserve">de origem </w:t>
      </w:r>
      <w:r w:rsidRPr="00837436">
        <w:rPr>
          <w:color w:val="31849B" w:themeColor="accent5" w:themeShade="BF"/>
          <w:highlight w:val="darkCyan"/>
        </w:rPr>
        <w:t>[</w:t>
      </w:r>
      <w:r w:rsidR="00DF243A" w:rsidRPr="00837436">
        <w:rPr>
          <w:color w:val="31849B" w:themeColor="accent5" w:themeShade="BF"/>
          <w:highlight w:val="darkCyan"/>
        </w:rPr>
        <w:fldChar w:fldCharType="begin"/>
      </w:r>
      <w:r w:rsidR="00DF243A" w:rsidRPr="00837436">
        <w:rPr>
          <w:color w:val="31849B" w:themeColor="accent5" w:themeShade="BF"/>
          <w:highlight w:val="darkCyan"/>
        </w:rPr>
        <w:instrText xml:space="preserve"> REF _Ref23241788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="00DF243A" w:rsidRPr="00837436">
        <w:rPr>
          <w:color w:val="31849B" w:themeColor="accent5" w:themeShade="BF"/>
          <w:highlight w:val="darkCyan"/>
        </w:rPr>
      </w:r>
      <w:r w:rsidR="00DF243A" w:rsidRPr="00837436">
        <w:rPr>
          <w:color w:val="31849B" w:themeColor="accent5" w:themeShade="BF"/>
          <w:highlight w:val="darkCyan"/>
        </w:rPr>
        <w:fldChar w:fldCharType="separate"/>
      </w:r>
      <w:r w:rsidR="00DF243A" w:rsidRPr="00837436">
        <w:rPr>
          <w:color w:val="31849B" w:themeColor="accent5" w:themeShade="BF"/>
          <w:highlight w:val="darkCyan"/>
        </w:rPr>
        <w:t>P</w:t>
      </w:r>
      <w:r w:rsidR="00DF243A" w:rsidRPr="00837436">
        <w:rPr>
          <w:color w:val="31849B" w:themeColor="accent5" w:themeShade="BF"/>
          <w:highlight w:val="darkCyan"/>
        </w:rPr>
        <w:t>0</w:t>
      </w:r>
      <w:r w:rsidR="00DF243A" w:rsidRPr="00837436">
        <w:rPr>
          <w:color w:val="31849B" w:themeColor="accent5" w:themeShade="BF"/>
          <w:highlight w:val="darkCyan"/>
        </w:rPr>
        <w:t>4</w:t>
      </w:r>
      <w:r w:rsidR="00DF243A" w:rsidRPr="00837436">
        <w:rPr>
          <w:color w:val="31849B" w:themeColor="accent5" w:themeShade="BF"/>
          <w:highlight w:val="darkCyan"/>
        </w:rPr>
        <w:fldChar w:fldCharType="end"/>
      </w:r>
      <w:r w:rsidRPr="00837436">
        <w:rPr>
          <w:color w:val="31849B" w:themeColor="accent5" w:themeShade="BF"/>
          <w:highlight w:val="darkCyan"/>
        </w:rPr>
        <w:t>]</w:t>
      </w:r>
      <w:r w:rsidR="00AE67BD" w:rsidRPr="00837436">
        <w:rPr>
          <w:color w:val="31849B" w:themeColor="accent5" w:themeShade="BF"/>
          <w:highlight w:val="darkCyan"/>
        </w:rPr>
        <w:t xml:space="preserve"> </w:t>
      </w:r>
      <w:r w:rsidR="00AE67BD" w:rsidRPr="00837436">
        <w:rPr>
          <w:color w:val="auto"/>
          <w:highlight w:val="darkCyan"/>
        </w:rPr>
        <w:t>ou</w:t>
      </w:r>
      <w:r w:rsidR="00DF243A" w:rsidRPr="00837436">
        <w:rPr>
          <w:color w:val="31849B" w:themeColor="accent5" w:themeShade="BF"/>
          <w:highlight w:val="darkCyan"/>
        </w:rPr>
        <w:t xml:space="preserve"> [</w:t>
      </w:r>
      <w:r w:rsidR="00DF243A" w:rsidRPr="00837436">
        <w:rPr>
          <w:color w:val="31849B" w:themeColor="accent5" w:themeShade="BF"/>
          <w:highlight w:val="darkCyan"/>
        </w:rPr>
        <w:fldChar w:fldCharType="begin"/>
      </w:r>
      <w:r w:rsidR="00DF243A" w:rsidRPr="00837436">
        <w:rPr>
          <w:color w:val="31849B" w:themeColor="accent5" w:themeShade="BF"/>
          <w:highlight w:val="darkCyan"/>
        </w:rPr>
        <w:instrText xml:space="preserve"> REF _Ref23251329 \r \h </w:instrText>
      </w:r>
      <w:r w:rsidR="00AF361B" w:rsidRPr="00837436">
        <w:rPr>
          <w:color w:val="31849B" w:themeColor="accent5" w:themeShade="BF"/>
          <w:highlight w:val="darkCyan"/>
        </w:rPr>
        <w:instrText xml:space="preserve"> \* MERGEFORMAT </w:instrText>
      </w:r>
      <w:r w:rsidR="00DF243A" w:rsidRPr="00837436">
        <w:rPr>
          <w:color w:val="31849B" w:themeColor="accent5" w:themeShade="BF"/>
          <w:highlight w:val="darkCyan"/>
        </w:rPr>
      </w:r>
      <w:r w:rsidR="00DF243A" w:rsidRPr="00837436">
        <w:rPr>
          <w:color w:val="31849B" w:themeColor="accent5" w:themeShade="BF"/>
          <w:highlight w:val="darkCyan"/>
        </w:rPr>
        <w:fldChar w:fldCharType="separate"/>
      </w:r>
      <w:r w:rsidR="00DF243A" w:rsidRPr="00837436">
        <w:rPr>
          <w:color w:val="31849B" w:themeColor="accent5" w:themeShade="BF"/>
          <w:highlight w:val="darkCyan"/>
        </w:rPr>
        <w:t>P05</w:t>
      </w:r>
      <w:r w:rsidR="00DF243A" w:rsidRPr="00837436">
        <w:rPr>
          <w:color w:val="31849B" w:themeColor="accent5" w:themeShade="BF"/>
          <w:highlight w:val="darkCyan"/>
        </w:rPr>
        <w:fldChar w:fldCharType="end"/>
      </w:r>
      <w:r w:rsidR="00DF243A" w:rsidRPr="00837436">
        <w:rPr>
          <w:color w:val="31849B" w:themeColor="accent5" w:themeShade="BF"/>
          <w:highlight w:val="darkCyan"/>
        </w:rPr>
        <w:t>]</w:t>
      </w:r>
      <w:r w:rsidR="0053539C" w:rsidRPr="00837436">
        <w:rPr>
          <w:color w:val="31849B" w:themeColor="accent5" w:themeShade="BF"/>
          <w:highlight w:val="darkCyan"/>
        </w:rPr>
        <w:t>.</w:t>
      </w:r>
    </w:p>
    <w:p w14:paraId="3FFC855E" w14:textId="77777777" w:rsidR="00CD5E14" w:rsidRPr="003359D8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9EB358F" w14:textId="20BB9A27" w:rsidR="003359D8" w:rsidRPr="000402E4" w:rsidRDefault="00B73332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  <w:highlight w:val="darkCyan"/>
        </w:rPr>
      </w:pPr>
      <w:r w:rsidRPr="000402E4">
        <w:rPr>
          <w:color w:val="auto"/>
          <w:highlight w:val="darkCyan"/>
        </w:rPr>
        <w:lastRenderedPageBreak/>
        <w:t>Ao clicar em “Cancelar”</w:t>
      </w:r>
      <w:r w:rsidR="003359D8" w:rsidRPr="000402E4">
        <w:rPr>
          <w:color w:val="auto"/>
          <w:highlight w:val="darkCyan"/>
        </w:rPr>
        <w:t>, o sistema deve permitir qu</w:t>
      </w:r>
      <w:r w:rsidR="00484283" w:rsidRPr="000402E4">
        <w:rPr>
          <w:color w:val="auto"/>
          <w:highlight w:val="darkCyan"/>
        </w:rPr>
        <w:t>e o ator acione a opção “Rejeitar</w:t>
      </w:r>
      <w:r w:rsidR="003359D8" w:rsidRPr="000402E4">
        <w:rPr>
          <w:color w:val="auto"/>
          <w:highlight w:val="darkCyan"/>
        </w:rPr>
        <w:t>”, mesmo após ter aceitado anteriormente. O sistema deve atualizar a base de dados, caso ocorra tal situação.</w:t>
      </w:r>
    </w:p>
    <w:p w14:paraId="35305DE8" w14:textId="77777777" w:rsidR="00CD5E14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DA48D88" w14:textId="030436E2" w:rsidR="00407467" w:rsidRPr="000402E4" w:rsidRDefault="00407467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  <w:highlight w:val="darkCyan"/>
        </w:rPr>
      </w:pPr>
      <w:r w:rsidRPr="000402E4">
        <w:rPr>
          <w:color w:val="auto"/>
          <w:highlight w:val="darkCyan"/>
        </w:rPr>
        <w:t xml:space="preserve">O sistema deve considerar uma declaração aceita quando: </w:t>
      </w:r>
    </w:p>
    <w:p w14:paraId="4123DEE9" w14:textId="77777777" w:rsidR="00794715" w:rsidRPr="000402E4" w:rsidRDefault="00794715" w:rsidP="00794715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  <w:highlight w:val="darkCyan"/>
        </w:rPr>
      </w:pPr>
    </w:p>
    <w:p w14:paraId="2827340A" w14:textId="1B097353" w:rsidR="00407467" w:rsidRPr="000402E4" w:rsidRDefault="00407467" w:rsidP="00CD5E14">
      <w:pPr>
        <w:pStyle w:val="PargrafodaLista"/>
        <w:numPr>
          <w:ilvl w:val="0"/>
          <w:numId w:val="14"/>
        </w:numPr>
        <w:spacing w:after="200" w:line="276" w:lineRule="auto"/>
        <w:ind w:left="993"/>
        <w:contextualSpacing/>
        <w:rPr>
          <w:highlight w:val="darkCyan"/>
        </w:rPr>
      </w:pPr>
      <w:r w:rsidRPr="000402E4">
        <w:rPr>
          <w:highlight w:val="darkCyan"/>
        </w:rPr>
        <w:t xml:space="preserve">O ator acionar a opção “Aceitar” </w:t>
      </w:r>
      <w:r w:rsidRPr="000402E4">
        <w:rPr>
          <w:color w:val="31849B" w:themeColor="accent5" w:themeShade="BF"/>
          <w:highlight w:val="darkCyan"/>
        </w:rPr>
        <w:t>[</w:t>
      </w:r>
      <w:r w:rsidR="002E5B58" w:rsidRPr="000402E4">
        <w:rPr>
          <w:color w:val="31849B" w:themeColor="accent5" w:themeShade="BF"/>
          <w:highlight w:val="darkCyan"/>
        </w:rPr>
        <w:fldChar w:fldCharType="begin"/>
      </w:r>
      <w:r w:rsidR="002E5B58" w:rsidRPr="000402E4">
        <w:rPr>
          <w:color w:val="31849B" w:themeColor="accent5" w:themeShade="BF"/>
          <w:highlight w:val="darkCyan"/>
        </w:rPr>
        <w:instrText xml:space="preserve"> REF _Ref13579930 \r \h </w:instrText>
      </w:r>
      <w:r w:rsidR="002E5B58" w:rsidRPr="000402E4">
        <w:rPr>
          <w:color w:val="31849B" w:themeColor="accent5" w:themeShade="BF"/>
          <w:highlight w:val="darkCyan"/>
        </w:rPr>
      </w:r>
      <w:r w:rsidR="000402E4">
        <w:rPr>
          <w:color w:val="31849B" w:themeColor="accent5" w:themeShade="BF"/>
          <w:highlight w:val="darkCyan"/>
        </w:rPr>
        <w:instrText xml:space="preserve"> \* MERGEFORMAT </w:instrText>
      </w:r>
      <w:r w:rsidR="002E5B58" w:rsidRPr="000402E4">
        <w:rPr>
          <w:color w:val="31849B" w:themeColor="accent5" w:themeShade="BF"/>
          <w:highlight w:val="darkCyan"/>
        </w:rPr>
        <w:fldChar w:fldCharType="separate"/>
      </w:r>
      <w:r w:rsidR="002E5B58" w:rsidRPr="000402E4">
        <w:rPr>
          <w:color w:val="31849B" w:themeColor="accent5" w:themeShade="BF"/>
          <w:highlight w:val="darkCyan"/>
        </w:rPr>
        <w:t>P01</w:t>
      </w:r>
      <w:r w:rsidR="002E5B58" w:rsidRPr="000402E4">
        <w:rPr>
          <w:color w:val="31849B" w:themeColor="accent5" w:themeShade="BF"/>
          <w:highlight w:val="darkCyan"/>
        </w:rPr>
        <w:fldChar w:fldCharType="end"/>
      </w:r>
      <w:r w:rsidRPr="000402E4">
        <w:rPr>
          <w:color w:val="31849B" w:themeColor="accent5" w:themeShade="BF"/>
          <w:highlight w:val="darkCyan"/>
        </w:rPr>
        <w:t xml:space="preserve">], </w:t>
      </w:r>
      <w:r w:rsidRPr="000402E4">
        <w:rPr>
          <w:color w:val="auto"/>
          <w:highlight w:val="darkCyan"/>
        </w:rPr>
        <w:t>e</w:t>
      </w:r>
    </w:p>
    <w:p w14:paraId="498E4EB2" w14:textId="5499F74B" w:rsidR="00407467" w:rsidRPr="000402E4" w:rsidRDefault="00407467" w:rsidP="00CD5E14">
      <w:pPr>
        <w:pStyle w:val="PargrafodaLista"/>
        <w:numPr>
          <w:ilvl w:val="0"/>
          <w:numId w:val="14"/>
        </w:numPr>
        <w:spacing w:after="200" w:line="276" w:lineRule="auto"/>
        <w:ind w:left="993"/>
        <w:contextualSpacing/>
        <w:rPr>
          <w:highlight w:val="darkCyan"/>
        </w:rPr>
      </w:pPr>
      <w:r w:rsidRPr="000402E4">
        <w:rPr>
          <w:highlight w:val="darkCyan"/>
        </w:rPr>
        <w:t xml:space="preserve">O ator preencher e acionar a opção </w:t>
      </w:r>
      <w:r w:rsidRPr="000402E4">
        <w:rPr>
          <w:b/>
          <w:highlight w:val="darkCyan"/>
        </w:rPr>
        <w:t>“</w:t>
      </w:r>
      <w:r w:rsidR="004A2217" w:rsidRPr="000402E4">
        <w:rPr>
          <w:b/>
          <w:highlight w:val="darkCyan"/>
        </w:rPr>
        <w:t>Confirmar</w:t>
      </w:r>
      <w:r w:rsidRPr="000402E4">
        <w:rPr>
          <w:b/>
          <w:highlight w:val="darkCyan"/>
        </w:rPr>
        <w:t xml:space="preserve">” </w:t>
      </w:r>
      <w:r w:rsidRPr="000402E4">
        <w:rPr>
          <w:highlight w:val="darkCyan"/>
        </w:rPr>
        <w:t xml:space="preserve">da declaração </w:t>
      </w:r>
      <w:r w:rsidRPr="000402E4">
        <w:rPr>
          <w:color w:val="31849B" w:themeColor="accent5" w:themeShade="BF"/>
          <w:highlight w:val="darkCyan"/>
        </w:rPr>
        <w:t>[</w:t>
      </w:r>
      <w:r w:rsidR="002E5B58" w:rsidRPr="000402E4">
        <w:rPr>
          <w:color w:val="31849B" w:themeColor="accent5" w:themeShade="BF"/>
          <w:highlight w:val="darkCyan"/>
        </w:rPr>
        <w:fldChar w:fldCharType="begin"/>
      </w:r>
      <w:r w:rsidR="002E5B58" w:rsidRPr="000402E4">
        <w:rPr>
          <w:color w:val="31849B" w:themeColor="accent5" w:themeShade="BF"/>
          <w:highlight w:val="darkCyan"/>
        </w:rPr>
        <w:instrText xml:space="preserve"> REF _Ref23251862 \r \h </w:instrText>
      </w:r>
      <w:r w:rsidR="002E5B58" w:rsidRPr="000402E4">
        <w:rPr>
          <w:color w:val="31849B" w:themeColor="accent5" w:themeShade="BF"/>
          <w:highlight w:val="darkCyan"/>
        </w:rPr>
      </w:r>
      <w:r w:rsidR="000402E4">
        <w:rPr>
          <w:color w:val="31849B" w:themeColor="accent5" w:themeShade="BF"/>
          <w:highlight w:val="darkCyan"/>
        </w:rPr>
        <w:instrText xml:space="preserve"> \* MERGEFORMAT </w:instrText>
      </w:r>
      <w:r w:rsidR="002E5B58" w:rsidRPr="000402E4">
        <w:rPr>
          <w:color w:val="31849B" w:themeColor="accent5" w:themeShade="BF"/>
          <w:highlight w:val="darkCyan"/>
        </w:rPr>
        <w:fldChar w:fldCharType="separate"/>
      </w:r>
      <w:r w:rsidR="002E5B58" w:rsidRPr="000402E4">
        <w:rPr>
          <w:color w:val="31849B" w:themeColor="accent5" w:themeShade="BF"/>
          <w:highlight w:val="darkCyan"/>
        </w:rPr>
        <w:t>P06</w:t>
      </w:r>
      <w:r w:rsidR="002E5B58" w:rsidRPr="000402E4">
        <w:rPr>
          <w:color w:val="31849B" w:themeColor="accent5" w:themeShade="BF"/>
          <w:highlight w:val="darkCyan"/>
        </w:rPr>
        <w:fldChar w:fldCharType="end"/>
      </w:r>
      <w:r w:rsidRPr="000402E4">
        <w:rPr>
          <w:color w:val="31849B" w:themeColor="accent5" w:themeShade="BF"/>
          <w:highlight w:val="darkCyan"/>
        </w:rPr>
        <w:t>];</w:t>
      </w:r>
    </w:p>
    <w:p w14:paraId="18359859" w14:textId="77777777" w:rsidR="00407467" w:rsidRPr="00407467" w:rsidRDefault="00407467" w:rsidP="00407467">
      <w:pPr>
        <w:pStyle w:val="PargrafodaLista"/>
        <w:spacing w:after="200" w:line="276" w:lineRule="auto"/>
        <w:ind w:left="709"/>
        <w:contextualSpacing/>
      </w:pPr>
    </w:p>
    <w:p w14:paraId="52F15AB1" w14:textId="6219ACB7" w:rsidR="005B2FEB" w:rsidRPr="000402E4" w:rsidRDefault="005B2FEB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  <w:highlight w:val="darkCyan"/>
        </w:rPr>
      </w:pPr>
      <w:r w:rsidRPr="000402E4">
        <w:rPr>
          <w:b/>
          <w:color w:val="auto"/>
          <w:highlight w:val="darkCyan"/>
        </w:rPr>
        <w:t xml:space="preserve">Título da declaração: </w:t>
      </w:r>
      <w:r w:rsidR="00F1142D" w:rsidRPr="000402E4">
        <w:rPr>
          <w:color w:val="auto"/>
          <w:highlight w:val="darkCyan"/>
        </w:rPr>
        <w:t xml:space="preserve"> O sistema deve validar qual o t</w:t>
      </w:r>
      <w:r w:rsidRPr="000402E4">
        <w:rPr>
          <w:color w:val="auto"/>
          <w:highlight w:val="darkCyan"/>
        </w:rPr>
        <w:t xml:space="preserve">ítulo parametrizado conforme </w:t>
      </w:r>
      <w:r w:rsidR="00662071" w:rsidRPr="000402E4">
        <w:rPr>
          <w:b/>
          <w:color w:val="auto"/>
          <w:highlight w:val="darkCyan"/>
        </w:rPr>
        <w:t xml:space="preserve">HST05 </w:t>
      </w:r>
      <w:r w:rsidR="00662071" w:rsidRPr="000402E4">
        <w:rPr>
          <w:b/>
          <w:color w:val="000000" w:themeColor="text1"/>
          <w:highlight w:val="darkCyan"/>
        </w:rPr>
        <w:t>Parametrizar Declaração da OS 979</w:t>
      </w:r>
      <w:r w:rsidRPr="000402E4">
        <w:rPr>
          <w:color w:val="auto"/>
          <w:highlight w:val="darkCyan"/>
        </w:rPr>
        <w:t xml:space="preserve">. Esse título pode ser </w:t>
      </w:r>
      <w:r w:rsidR="00DB4DA3" w:rsidRPr="000402E4">
        <w:rPr>
          <w:color w:val="auto"/>
          <w:highlight w:val="darkCyan"/>
        </w:rPr>
        <w:t xml:space="preserve">habilitado ou desabilitado, caso </w:t>
      </w:r>
      <w:r w:rsidR="00103412" w:rsidRPr="000402E4">
        <w:rPr>
          <w:color w:val="auto"/>
          <w:highlight w:val="darkCyan"/>
        </w:rPr>
        <w:t>o título seja desabilitado</w:t>
      </w:r>
      <w:r w:rsidRPr="000402E4">
        <w:rPr>
          <w:color w:val="auto"/>
          <w:highlight w:val="darkCyan"/>
        </w:rPr>
        <w:t xml:space="preserve">, a declaração deve ser retornada sem </w:t>
      </w:r>
      <w:r w:rsidR="00DB4DA3" w:rsidRPr="000402E4">
        <w:rPr>
          <w:color w:val="auto"/>
          <w:highlight w:val="darkCyan"/>
        </w:rPr>
        <w:t>esse campo.</w:t>
      </w:r>
    </w:p>
    <w:p w14:paraId="5027CA44" w14:textId="77777777" w:rsidR="00CD5E14" w:rsidRPr="00DB4DA3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23B8D5E0" w14:textId="7ABD7154" w:rsidR="00DB4DA3" w:rsidRPr="000402E4" w:rsidRDefault="00DB4DA3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  <w:highlight w:val="darkCyan"/>
        </w:rPr>
      </w:pPr>
      <w:r w:rsidRPr="000402E4">
        <w:rPr>
          <w:b/>
          <w:color w:val="auto"/>
          <w:highlight w:val="darkCyan"/>
        </w:rPr>
        <w:t xml:space="preserve">Texto Inicial: </w:t>
      </w:r>
      <w:r w:rsidRPr="000402E4">
        <w:rPr>
          <w:color w:val="auto"/>
          <w:highlight w:val="darkCyan"/>
        </w:rPr>
        <w:t>Texto inici</w:t>
      </w:r>
      <w:r w:rsidR="00662071" w:rsidRPr="000402E4">
        <w:rPr>
          <w:color w:val="auto"/>
          <w:highlight w:val="darkCyan"/>
        </w:rPr>
        <w:t xml:space="preserve">al parametrizado conforme </w:t>
      </w:r>
      <w:r w:rsidR="00662071" w:rsidRPr="000402E4">
        <w:rPr>
          <w:b/>
          <w:color w:val="auto"/>
          <w:highlight w:val="darkCyan"/>
        </w:rPr>
        <w:t>HST05</w:t>
      </w:r>
      <w:r w:rsidR="00662071" w:rsidRPr="000402E4">
        <w:rPr>
          <w:color w:val="auto"/>
          <w:highlight w:val="darkCyan"/>
        </w:rPr>
        <w:t xml:space="preserve"> </w:t>
      </w:r>
      <w:r w:rsidR="00662071" w:rsidRPr="000402E4">
        <w:rPr>
          <w:b/>
          <w:color w:val="000000" w:themeColor="text1"/>
          <w:highlight w:val="darkCyan"/>
        </w:rPr>
        <w:t>Parametrizar Declaração da OS 979</w:t>
      </w:r>
      <w:r w:rsidRPr="000402E4">
        <w:rPr>
          <w:color w:val="auto"/>
          <w:highlight w:val="darkCyan"/>
        </w:rPr>
        <w:t xml:space="preserve">. Esse campo pode ser habilitado ou desabilitado, </w:t>
      </w:r>
      <w:r w:rsidR="00103412" w:rsidRPr="000402E4">
        <w:rPr>
          <w:color w:val="auto"/>
          <w:highlight w:val="darkCyan"/>
        </w:rPr>
        <w:t>caso o texto seja desabilitado</w:t>
      </w:r>
      <w:r w:rsidRPr="000402E4">
        <w:rPr>
          <w:color w:val="auto"/>
          <w:highlight w:val="darkCyan"/>
        </w:rPr>
        <w:t>, a declaração deve ser retornada sem esse campo.</w:t>
      </w:r>
    </w:p>
    <w:p w14:paraId="59E88356" w14:textId="77777777" w:rsidR="001A6A72" w:rsidRPr="000402E4" w:rsidRDefault="001A6A72" w:rsidP="001A6A72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  <w:highlight w:val="darkCyan"/>
        </w:rPr>
      </w:pPr>
    </w:p>
    <w:p w14:paraId="5C60BB0E" w14:textId="31B0D54F" w:rsidR="00424E38" w:rsidRPr="000402E4" w:rsidRDefault="00424E38" w:rsidP="00424E3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  <w:highlight w:val="darkCyan"/>
        </w:rPr>
      </w:pPr>
      <w:r w:rsidRPr="000402E4">
        <w:rPr>
          <w:b/>
          <w:color w:val="auto"/>
          <w:highlight w:val="darkCyan"/>
        </w:rPr>
        <w:t xml:space="preserve">Formulário: </w:t>
      </w:r>
      <w:r w:rsidRPr="000402E4">
        <w:rPr>
          <w:color w:val="auto"/>
          <w:highlight w:val="darkCyan"/>
        </w:rPr>
        <w:t xml:space="preserve">O sistema deve validar qual o Formulário e o tipo de </w:t>
      </w:r>
      <w:r w:rsidR="00662071" w:rsidRPr="000402E4">
        <w:rPr>
          <w:color w:val="auto"/>
          <w:highlight w:val="darkCyan"/>
        </w:rPr>
        <w:t xml:space="preserve">resposta parametrizado na </w:t>
      </w:r>
      <w:r w:rsidR="00662071" w:rsidRPr="000402E4">
        <w:rPr>
          <w:b/>
          <w:color w:val="auto"/>
          <w:highlight w:val="darkCyan"/>
        </w:rPr>
        <w:t>HST05</w:t>
      </w:r>
      <w:r w:rsidR="00D500BB" w:rsidRPr="000402E4">
        <w:rPr>
          <w:b/>
          <w:color w:val="auto"/>
          <w:highlight w:val="darkCyan"/>
        </w:rPr>
        <w:t xml:space="preserve"> </w:t>
      </w:r>
      <w:r w:rsidR="00D500BB" w:rsidRPr="000402E4">
        <w:rPr>
          <w:b/>
          <w:color w:val="000000" w:themeColor="text1"/>
          <w:highlight w:val="darkCyan"/>
        </w:rPr>
        <w:t>Parametrizar Declaração da OS 979</w:t>
      </w:r>
      <w:r w:rsidRPr="000402E4">
        <w:rPr>
          <w:color w:val="auto"/>
          <w:highlight w:val="darkCyan"/>
        </w:rPr>
        <w:t xml:space="preserve"> e selecionado na </w:t>
      </w:r>
      <w:r w:rsidRPr="000402E4">
        <w:rPr>
          <w:b/>
          <w:color w:val="auto"/>
          <w:highlight w:val="darkCyan"/>
        </w:rPr>
        <w:t>HST0</w:t>
      </w:r>
      <w:r w:rsidR="008724A7" w:rsidRPr="000402E4">
        <w:rPr>
          <w:b/>
          <w:color w:val="auto"/>
          <w:highlight w:val="darkCyan"/>
        </w:rPr>
        <w:t>20</w:t>
      </w:r>
      <w:r w:rsidRPr="000402E4">
        <w:rPr>
          <w:color w:val="auto"/>
          <w:highlight w:val="darkCyan"/>
        </w:rPr>
        <w:t xml:space="preserve">. </w:t>
      </w:r>
      <w:r w:rsidR="008724A7" w:rsidRPr="000402E4">
        <w:rPr>
          <w:color w:val="31849B" w:themeColor="accent5" w:themeShade="BF"/>
          <w:highlight w:val="darkCyan"/>
        </w:rPr>
        <w:t>[</w:t>
      </w:r>
      <w:r w:rsidR="008724A7" w:rsidRPr="000402E4">
        <w:rPr>
          <w:color w:val="31849B" w:themeColor="accent5" w:themeShade="BF"/>
          <w:highlight w:val="darkCyan"/>
        </w:rPr>
        <w:fldChar w:fldCharType="begin"/>
      </w:r>
      <w:r w:rsidR="008724A7" w:rsidRPr="000402E4">
        <w:rPr>
          <w:color w:val="31849B" w:themeColor="accent5" w:themeShade="BF"/>
          <w:highlight w:val="darkCyan"/>
        </w:rPr>
        <w:instrText xml:space="preserve"> REF _Ref23251862 \r \h </w:instrText>
      </w:r>
      <w:r w:rsidR="008724A7" w:rsidRPr="000402E4">
        <w:rPr>
          <w:color w:val="31849B" w:themeColor="accent5" w:themeShade="BF"/>
          <w:highlight w:val="darkCyan"/>
        </w:rPr>
      </w:r>
      <w:r w:rsidR="000402E4">
        <w:rPr>
          <w:color w:val="31849B" w:themeColor="accent5" w:themeShade="BF"/>
          <w:highlight w:val="darkCyan"/>
        </w:rPr>
        <w:instrText xml:space="preserve"> \* MERGEFORMAT </w:instrText>
      </w:r>
      <w:r w:rsidR="008724A7" w:rsidRPr="000402E4">
        <w:rPr>
          <w:color w:val="31849B" w:themeColor="accent5" w:themeShade="BF"/>
          <w:highlight w:val="darkCyan"/>
        </w:rPr>
        <w:fldChar w:fldCharType="separate"/>
      </w:r>
      <w:r w:rsidR="008724A7" w:rsidRPr="000402E4">
        <w:rPr>
          <w:color w:val="31849B" w:themeColor="accent5" w:themeShade="BF"/>
          <w:highlight w:val="darkCyan"/>
        </w:rPr>
        <w:t>P06</w:t>
      </w:r>
      <w:r w:rsidR="008724A7" w:rsidRPr="000402E4">
        <w:rPr>
          <w:color w:val="31849B" w:themeColor="accent5" w:themeShade="BF"/>
          <w:highlight w:val="darkCyan"/>
        </w:rPr>
        <w:fldChar w:fldCharType="end"/>
      </w:r>
      <w:r w:rsidR="008724A7" w:rsidRPr="000402E4">
        <w:rPr>
          <w:color w:val="31849B" w:themeColor="accent5" w:themeShade="BF"/>
          <w:highlight w:val="darkCyan"/>
        </w:rPr>
        <w:t>]</w:t>
      </w:r>
    </w:p>
    <w:p w14:paraId="537EE623" w14:textId="77777777" w:rsidR="007B4C24" w:rsidRPr="007B4C24" w:rsidRDefault="007B4C24" w:rsidP="007B4C24">
      <w:pPr>
        <w:pStyle w:val="PargrafodaLista"/>
        <w:rPr>
          <w:b/>
          <w:color w:val="auto"/>
        </w:rPr>
      </w:pPr>
    </w:p>
    <w:p w14:paraId="19650509" w14:textId="77777777" w:rsidR="007B4C24" w:rsidRPr="00424E38" w:rsidRDefault="007B4C24" w:rsidP="007B4C2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05F4ECA5" w14:textId="5F870570" w:rsidR="00424E38" w:rsidRPr="000402E4" w:rsidRDefault="00424E38" w:rsidP="00424E3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  <w:highlight w:val="darkCyan"/>
        </w:rPr>
      </w:pPr>
      <w:r w:rsidRPr="000402E4">
        <w:rPr>
          <w:color w:val="auto"/>
          <w:highlight w:val="darkCyan"/>
        </w:rPr>
        <w:t xml:space="preserve">O sistema disponibiliza </w:t>
      </w:r>
      <w:r w:rsidR="001334B2" w:rsidRPr="000402E4">
        <w:rPr>
          <w:color w:val="auto"/>
          <w:highlight w:val="darkCyan"/>
        </w:rPr>
        <w:t>na</w:t>
      </w:r>
      <w:r w:rsidRPr="000402E4">
        <w:rPr>
          <w:color w:val="auto"/>
          <w:highlight w:val="darkCyan"/>
        </w:rPr>
        <w:t xml:space="preserve"> </w:t>
      </w:r>
      <w:r w:rsidRPr="000402E4">
        <w:rPr>
          <w:b/>
          <w:color w:val="auto"/>
          <w:highlight w:val="darkCyan"/>
        </w:rPr>
        <w:t>HST0</w:t>
      </w:r>
      <w:r w:rsidR="00662071" w:rsidRPr="000402E4">
        <w:rPr>
          <w:b/>
          <w:color w:val="auto"/>
          <w:highlight w:val="darkCyan"/>
        </w:rPr>
        <w:t>5</w:t>
      </w:r>
      <w:r w:rsidRPr="000402E4">
        <w:rPr>
          <w:color w:val="auto"/>
          <w:highlight w:val="darkCyan"/>
        </w:rPr>
        <w:t>, dois (2) tipos de seleção para a resposta:</w:t>
      </w:r>
      <w:r w:rsidRPr="000402E4">
        <w:rPr>
          <w:b/>
          <w:color w:val="auto"/>
          <w:highlight w:val="darkCyan"/>
        </w:rPr>
        <w:t xml:space="preserve"> Múltipla</w:t>
      </w:r>
      <w:r w:rsidR="008724A7" w:rsidRPr="000402E4">
        <w:rPr>
          <w:b/>
          <w:color w:val="auto"/>
          <w:highlight w:val="darkCyan"/>
        </w:rPr>
        <w:t xml:space="preserve"> (Checkbox)</w:t>
      </w:r>
      <w:r w:rsidRPr="000402E4">
        <w:rPr>
          <w:b/>
          <w:color w:val="auto"/>
          <w:highlight w:val="darkCyan"/>
        </w:rPr>
        <w:t xml:space="preserve"> </w:t>
      </w:r>
      <w:r w:rsidR="001A6A72" w:rsidRPr="000402E4">
        <w:rPr>
          <w:color w:val="auto"/>
          <w:highlight w:val="darkCyan"/>
        </w:rPr>
        <w:t>ou</w:t>
      </w:r>
      <w:r w:rsidR="001A6A72" w:rsidRPr="000402E4">
        <w:rPr>
          <w:b/>
          <w:color w:val="auto"/>
          <w:highlight w:val="darkCyan"/>
        </w:rPr>
        <w:t xml:space="preserve"> única</w:t>
      </w:r>
      <w:r w:rsidR="008724A7" w:rsidRPr="000402E4">
        <w:rPr>
          <w:b/>
          <w:color w:val="auto"/>
          <w:highlight w:val="darkCyan"/>
        </w:rPr>
        <w:t xml:space="preserve"> (RadioButton)</w:t>
      </w:r>
      <w:r w:rsidRPr="000402E4">
        <w:rPr>
          <w:b/>
          <w:color w:val="auto"/>
          <w:highlight w:val="darkCyan"/>
        </w:rPr>
        <w:t>;</w:t>
      </w:r>
    </w:p>
    <w:p w14:paraId="3BF0A133" w14:textId="77777777" w:rsidR="007B4C24" w:rsidRPr="000402E4" w:rsidRDefault="007B4C24" w:rsidP="007B4C24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  <w:highlight w:val="darkCyan"/>
        </w:rPr>
      </w:pPr>
    </w:p>
    <w:p w14:paraId="61A99E59" w14:textId="34273A12" w:rsidR="00D500BB" w:rsidRPr="000402E4" w:rsidRDefault="00424E38" w:rsidP="00E04CB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  <w:highlight w:val="darkCyan"/>
        </w:rPr>
      </w:pPr>
      <w:r w:rsidRPr="000402E4">
        <w:rPr>
          <w:color w:val="auto"/>
          <w:highlight w:val="darkCyan"/>
        </w:rPr>
        <w:t>Caso o ator sel</w:t>
      </w:r>
      <w:r w:rsidR="001334B2" w:rsidRPr="000402E4">
        <w:rPr>
          <w:color w:val="auto"/>
          <w:highlight w:val="darkCyan"/>
        </w:rPr>
        <w:t>e</w:t>
      </w:r>
      <w:r w:rsidR="00662071" w:rsidRPr="000402E4">
        <w:rPr>
          <w:color w:val="auto"/>
          <w:highlight w:val="darkCyan"/>
        </w:rPr>
        <w:t xml:space="preserve">cione na </w:t>
      </w:r>
      <w:r w:rsidR="00662071" w:rsidRPr="000402E4">
        <w:rPr>
          <w:b/>
          <w:color w:val="auto"/>
          <w:highlight w:val="darkCyan"/>
        </w:rPr>
        <w:t>HST05</w:t>
      </w:r>
      <w:r w:rsidR="00D500BB" w:rsidRPr="000402E4">
        <w:rPr>
          <w:b/>
          <w:color w:val="auto"/>
          <w:highlight w:val="darkCyan"/>
        </w:rPr>
        <w:t xml:space="preserve"> </w:t>
      </w:r>
      <w:r w:rsidR="00D500BB" w:rsidRPr="000402E4">
        <w:rPr>
          <w:b/>
          <w:color w:val="000000" w:themeColor="text1"/>
          <w:highlight w:val="darkCyan"/>
        </w:rPr>
        <w:t>Parametrizar Declaração da OS 979</w:t>
      </w:r>
      <w:r w:rsidRPr="000402E4">
        <w:rPr>
          <w:color w:val="auto"/>
          <w:highlight w:val="darkCyan"/>
        </w:rPr>
        <w:t xml:space="preserve"> Parametrizar Declaração, a opção </w:t>
      </w:r>
      <w:r w:rsidRPr="000402E4">
        <w:rPr>
          <w:b/>
          <w:color w:val="auto"/>
          <w:highlight w:val="darkCyan"/>
        </w:rPr>
        <w:t>Múltipla</w:t>
      </w:r>
      <w:r w:rsidRPr="000402E4">
        <w:rPr>
          <w:color w:val="auto"/>
          <w:highlight w:val="darkCyan"/>
        </w:rPr>
        <w:t>, o sistema deve exibi</w:t>
      </w:r>
      <w:r w:rsidR="00D500BB" w:rsidRPr="000402E4">
        <w:rPr>
          <w:color w:val="auto"/>
          <w:highlight w:val="darkCyan"/>
        </w:rPr>
        <w:t xml:space="preserve">r checkbox para cada declaração </w:t>
      </w:r>
      <w:r w:rsidRPr="000402E4">
        <w:rPr>
          <w:color w:val="auto"/>
          <w:highlight w:val="darkCyan"/>
        </w:rPr>
        <w:t>parametrizada;</w:t>
      </w:r>
    </w:p>
    <w:p w14:paraId="180E0F53" w14:textId="59F23539" w:rsidR="00424E38" w:rsidRPr="000402E4" w:rsidRDefault="00424E38" w:rsidP="00D500BB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  <w:highlight w:val="darkCyan"/>
        </w:rPr>
      </w:pPr>
    </w:p>
    <w:p w14:paraId="35D4605C" w14:textId="283FEE09" w:rsidR="00D500BB" w:rsidRPr="000402E4" w:rsidRDefault="00662071" w:rsidP="00FE18D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  <w:highlight w:val="darkCyan"/>
        </w:rPr>
      </w:pPr>
      <w:r w:rsidRPr="000402E4">
        <w:rPr>
          <w:color w:val="auto"/>
          <w:highlight w:val="darkCyan"/>
        </w:rPr>
        <w:t xml:space="preserve">Caso o ator selecione na </w:t>
      </w:r>
      <w:r w:rsidRPr="000402E4">
        <w:rPr>
          <w:b/>
          <w:color w:val="auto"/>
          <w:highlight w:val="darkCyan"/>
        </w:rPr>
        <w:t>HST05</w:t>
      </w:r>
      <w:r w:rsidR="00D500BB" w:rsidRPr="000402E4">
        <w:rPr>
          <w:b/>
          <w:color w:val="auto"/>
          <w:highlight w:val="darkCyan"/>
        </w:rPr>
        <w:t xml:space="preserve"> </w:t>
      </w:r>
      <w:r w:rsidR="00D500BB" w:rsidRPr="000402E4">
        <w:rPr>
          <w:b/>
          <w:color w:val="000000" w:themeColor="text1"/>
          <w:highlight w:val="darkCyan"/>
        </w:rPr>
        <w:t>Parametrizar Declaração da OS 979</w:t>
      </w:r>
      <w:r w:rsidR="00424E38" w:rsidRPr="000402E4">
        <w:rPr>
          <w:color w:val="auto"/>
          <w:highlight w:val="darkCyan"/>
        </w:rPr>
        <w:t xml:space="preserve"> Parametrizar Declaração, a opção </w:t>
      </w:r>
      <w:r w:rsidR="00424E38" w:rsidRPr="000402E4">
        <w:rPr>
          <w:b/>
          <w:color w:val="auto"/>
          <w:highlight w:val="darkCyan"/>
        </w:rPr>
        <w:t>Única</w:t>
      </w:r>
      <w:r w:rsidR="00424E38" w:rsidRPr="000402E4">
        <w:rPr>
          <w:color w:val="auto"/>
          <w:highlight w:val="darkCyan"/>
        </w:rPr>
        <w:t>, o sistema deve exibir radioButton para cada declaração parametrizada;</w:t>
      </w:r>
    </w:p>
    <w:p w14:paraId="6430892F" w14:textId="77777777" w:rsidR="00424E38" w:rsidRPr="00B65D62" w:rsidRDefault="00424E38" w:rsidP="00424E38">
      <w:pPr>
        <w:pStyle w:val="PargrafodaLista"/>
        <w:rPr>
          <w:b/>
          <w:color w:val="auto"/>
        </w:rPr>
      </w:pPr>
    </w:p>
    <w:p w14:paraId="49E34603" w14:textId="67F4021A" w:rsidR="00A14115" w:rsidRPr="000402E4" w:rsidRDefault="00A14115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  <w:highlight w:val="darkCyan"/>
        </w:rPr>
      </w:pPr>
      <w:r w:rsidRPr="000402E4">
        <w:rPr>
          <w:color w:val="auto"/>
          <w:highlight w:val="darkCyan"/>
        </w:rPr>
        <w:t xml:space="preserve">Caso a opção de </w:t>
      </w:r>
      <w:r w:rsidR="0067392A" w:rsidRPr="000402E4">
        <w:rPr>
          <w:color w:val="auto"/>
          <w:highlight w:val="darkCyan"/>
        </w:rPr>
        <w:t>“</w:t>
      </w:r>
      <w:r w:rsidRPr="000402E4">
        <w:rPr>
          <w:color w:val="auto"/>
          <w:highlight w:val="darkCyan"/>
        </w:rPr>
        <w:t>múltipla escolha</w:t>
      </w:r>
      <w:r w:rsidR="0067392A" w:rsidRPr="000402E4">
        <w:rPr>
          <w:color w:val="auto"/>
          <w:highlight w:val="darkCyan"/>
        </w:rPr>
        <w:t>”</w:t>
      </w:r>
      <w:r w:rsidRPr="000402E4">
        <w:rPr>
          <w:color w:val="auto"/>
          <w:highlight w:val="darkCyan"/>
        </w:rPr>
        <w:t xml:space="preserve"> seja </w:t>
      </w:r>
      <w:r w:rsidR="00662071" w:rsidRPr="000402E4">
        <w:rPr>
          <w:color w:val="auto"/>
          <w:highlight w:val="darkCyan"/>
        </w:rPr>
        <w:t xml:space="preserve">habilitado na </w:t>
      </w:r>
      <w:r w:rsidR="00662071" w:rsidRPr="000402E4">
        <w:rPr>
          <w:b/>
          <w:color w:val="auto"/>
          <w:highlight w:val="darkCyan"/>
        </w:rPr>
        <w:t>HST05</w:t>
      </w:r>
      <w:r w:rsidR="00D500BB" w:rsidRPr="000402E4">
        <w:rPr>
          <w:b/>
          <w:color w:val="auto"/>
          <w:highlight w:val="darkCyan"/>
        </w:rPr>
        <w:t xml:space="preserve"> </w:t>
      </w:r>
      <w:r w:rsidR="00D500BB" w:rsidRPr="000402E4">
        <w:rPr>
          <w:b/>
          <w:color w:val="000000" w:themeColor="text1"/>
          <w:highlight w:val="darkCyan"/>
        </w:rPr>
        <w:t>Parametrizar Declaração da OS 979</w:t>
      </w:r>
      <w:r w:rsidRPr="000402E4">
        <w:rPr>
          <w:color w:val="auto"/>
          <w:highlight w:val="darkCyan"/>
        </w:rPr>
        <w:t>, o sistema deve exigir que o ator preench</w:t>
      </w:r>
      <w:r w:rsidR="001334B2" w:rsidRPr="000402E4">
        <w:rPr>
          <w:color w:val="auto"/>
          <w:highlight w:val="darkCyan"/>
        </w:rPr>
        <w:t xml:space="preserve">a todos os campos do formulário; </w:t>
      </w:r>
      <w:r w:rsidR="007B4C24" w:rsidRPr="000402E4">
        <w:rPr>
          <w:color w:val="auto"/>
          <w:highlight w:val="darkCyan"/>
        </w:rPr>
        <w:t>ao</w:t>
      </w:r>
      <w:r w:rsidR="001334B2" w:rsidRPr="000402E4">
        <w:rPr>
          <w:color w:val="auto"/>
          <w:highlight w:val="darkCyan"/>
        </w:rPr>
        <w:t xml:space="preserve"> não preencher todos os campos, o sistema deve exibir a mensagem de alerta </w:t>
      </w:r>
      <w:r w:rsidR="001334B2" w:rsidRPr="000402E4">
        <w:rPr>
          <w:color w:val="31849B" w:themeColor="accent5" w:themeShade="BF"/>
          <w:highlight w:val="darkCyan"/>
        </w:rPr>
        <w:t>[</w:t>
      </w:r>
      <w:r w:rsidR="001A6A72" w:rsidRPr="000402E4">
        <w:rPr>
          <w:color w:val="31849B" w:themeColor="accent5" w:themeShade="BF"/>
          <w:highlight w:val="darkCyan"/>
        </w:rPr>
        <w:fldChar w:fldCharType="begin"/>
      </w:r>
      <w:r w:rsidR="001A6A72" w:rsidRPr="000402E4">
        <w:rPr>
          <w:color w:val="31849B" w:themeColor="accent5" w:themeShade="BF"/>
          <w:highlight w:val="darkCyan"/>
        </w:rPr>
        <w:instrText xml:space="preserve"> REF _Ref17462071 \r \h </w:instrText>
      </w:r>
      <w:r w:rsidR="001A6A72" w:rsidRPr="000402E4">
        <w:rPr>
          <w:color w:val="31849B" w:themeColor="accent5" w:themeShade="BF"/>
          <w:highlight w:val="darkCyan"/>
        </w:rPr>
      </w:r>
      <w:r w:rsidR="000402E4">
        <w:rPr>
          <w:color w:val="31849B" w:themeColor="accent5" w:themeShade="BF"/>
          <w:highlight w:val="darkCyan"/>
        </w:rPr>
        <w:instrText xml:space="preserve"> \* MERGEFORMAT </w:instrText>
      </w:r>
      <w:r w:rsidR="001A6A72" w:rsidRPr="000402E4">
        <w:rPr>
          <w:color w:val="31849B" w:themeColor="accent5" w:themeShade="BF"/>
          <w:highlight w:val="darkCyan"/>
        </w:rPr>
        <w:fldChar w:fldCharType="separate"/>
      </w:r>
      <w:r w:rsidR="001A6A72" w:rsidRPr="000402E4">
        <w:rPr>
          <w:color w:val="31849B" w:themeColor="accent5" w:themeShade="BF"/>
          <w:highlight w:val="darkCyan"/>
        </w:rPr>
        <w:t>ME03</w:t>
      </w:r>
      <w:r w:rsidR="001A6A72" w:rsidRPr="000402E4">
        <w:rPr>
          <w:color w:val="31849B" w:themeColor="accent5" w:themeShade="BF"/>
          <w:highlight w:val="darkCyan"/>
        </w:rPr>
        <w:fldChar w:fldCharType="end"/>
      </w:r>
      <w:r w:rsidR="001334B2" w:rsidRPr="000402E4">
        <w:rPr>
          <w:color w:val="31849B" w:themeColor="accent5" w:themeShade="BF"/>
          <w:highlight w:val="darkCyan"/>
        </w:rPr>
        <w:t xml:space="preserve">] </w:t>
      </w:r>
      <w:r w:rsidR="001334B2" w:rsidRPr="000402E4">
        <w:rPr>
          <w:color w:val="auto"/>
          <w:highlight w:val="darkCyan"/>
        </w:rPr>
        <w:t>destacada em vermelho.</w:t>
      </w:r>
    </w:p>
    <w:p w14:paraId="1259CAF9" w14:textId="77777777" w:rsidR="0049368B" w:rsidRPr="000402E4" w:rsidRDefault="0049368B" w:rsidP="0049368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  <w:highlight w:val="darkCyan"/>
        </w:rPr>
      </w:pPr>
    </w:p>
    <w:p w14:paraId="0BD2E10D" w14:textId="17018773" w:rsidR="008E547E" w:rsidRPr="000402E4" w:rsidRDefault="00A14115" w:rsidP="00B858E5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  <w:highlight w:val="darkCyan"/>
        </w:rPr>
      </w:pPr>
      <w:r w:rsidRPr="000402E4">
        <w:rPr>
          <w:color w:val="auto"/>
          <w:highlight w:val="darkCyan"/>
        </w:rPr>
        <w:t>C</w:t>
      </w:r>
      <w:r w:rsidR="00697786" w:rsidRPr="000402E4">
        <w:rPr>
          <w:color w:val="auto"/>
          <w:highlight w:val="darkCyan"/>
        </w:rPr>
        <w:t xml:space="preserve">aso a opção </w:t>
      </w:r>
      <w:r w:rsidR="0067392A" w:rsidRPr="000402E4">
        <w:rPr>
          <w:color w:val="auto"/>
          <w:highlight w:val="darkCyan"/>
        </w:rPr>
        <w:t>“</w:t>
      </w:r>
      <w:r w:rsidR="00697786" w:rsidRPr="000402E4">
        <w:rPr>
          <w:color w:val="auto"/>
          <w:highlight w:val="darkCyan"/>
        </w:rPr>
        <w:t>escolha única</w:t>
      </w:r>
      <w:r w:rsidR="0067392A" w:rsidRPr="000402E4">
        <w:rPr>
          <w:color w:val="auto"/>
          <w:highlight w:val="darkCyan"/>
        </w:rPr>
        <w:t>”</w:t>
      </w:r>
      <w:r w:rsidR="00662071" w:rsidRPr="000402E4">
        <w:rPr>
          <w:color w:val="auto"/>
          <w:highlight w:val="darkCyan"/>
        </w:rPr>
        <w:t xml:space="preserve"> seja habilitado na </w:t>
      </w:r>
      <w:r w:rsidR="00662071" w:rsidRPr="000402E4">
        <w:rPr>
          <w:b/>
          <w:color w:val="auto"/>
          <w:highlight w:val="darkCyan"/>
        </w:rPr>
        <w:t>HST05</w:t>
      </w:r>
      <w:r w:rsidR="00D500BB" w:rsidRPr="000402E4">
        <w:rPr>
          <w:b/>
          <w:color w:val="auto"/>
          <w:highlight w:val="darkCyan"/>
        </w:rPr>
        <w:t xml:space="preserve"> </w:t>
      </w:r>
      <w:r w:rsidR="00D500BB" w:rsidRPr="000402E4">
        <w:rPr>
          <w:b/>
          <w:color w:val="000000" w:themeColor="text1"/>
          <w:highlight w:val="darkCyan"/>
        </w:rPr>
        <w:t>Parametrizar Declaração da OS 979</w:t>
      </w:r>
      <w:r w:rsidR="00A5605E" w:rsidRPr="000402E4">
        <w:rPr>
          <w:color w:val="auto"/>
          <w:highlight w:val="darkCyan"/>
        </w:rPr>
        <w:t>, o sistema deve exigir que o ator preencha apenas um item do formulário</w:t>
      </w:r>
      <w:r w:rsidR="00995A02" w:rsidRPr="000402E4">
        <w:rPr>
          <w:color w:val="auto"/>
          <w:highlight w:val="darkCyan"/>
        </w:rPr>
        <w:t>, ao não selecionar nenhum campo, o sistema deve exibir um</w:t>
      </w:r>
      <w:r w:rsidR="00F444CE" w:rsidRPr="000402E4">
        <w:rPr>
          <w:color w:val="auto"/>
          <w:highlight w:val="darkCyan"/>
        </w:rPr>
        <w:t xml:space="preserve"> pop-up com a seguinte mensagem </w:t>
      </w:r>
      <w:r w:rsidR="00F444CE" w:rsidRPr="000402E4">
        <w:rPr>
          <w:color w:val="31849B" w:themeColor="accent5" w:themeShade="BF"/>
          <w:highlight w:val="darkCyan"/>
        </w:rPr>
        <w:t>[</w:t>
      </w:r>
      <w:r w:rsidR="001A6A72" w:rsidRPr="000402E4">
        <w:rPr>
          <w:color w:val="31849B" w:themeColor="accent5" w:themeShade="BF"/>
          <w:highlight w:val="darkCyan"/>
        </w:rPr>
        <w:fldChar w:fldCharType="begin"/>
      </w:r>
      <w:r w:rsidR="001A6A72" w:rsidRPr="000402E4">
        <w:rPr>
          <w:color w:val="31849B" w:themeColor="accent5" w:themeShade="BF"/>
          <w:highlight w:val="darkCyan"/>
        </w:rPr>
        <w:instrText xml:space="preserve"> REF _Ref17462071 \r \h </w:instrText>
      </w:r>
      <w:r w:rsidR="001A6A72" w:rsidRPr="000402E4">
        <w:rPr>
          <w:color w:val="31849B" w:themeColor="accent5" w:themeShade="BF"/>
          <w:highlight w:val="darkCyan"/>
        </w:rPr>
      </w:r>
      <w:r w:rsidR="000402E4">
        <w:rPr>
          <w:color w:val="31849B" w:themeColor="accent5" w:themeShade="BF"/>
          <w:highlight w:val="darkCyan"/>
        </w:rPr>
        <w:instrText xml:space="preserve"> \* MERGEFORMAT </w:instrText>
      </w:r>
      <w:r w:rsidR="001A6A72" w:rsidRPr="000402E4">
        <w:rPr>
          <w:color w:val="31849B" w:themeColor="accent5" w:themeShade="BF"/>
          <w:highlight w:val="darkCyan"/>
        </w:rPr>
        <w:fldChar w:fldCharType="separate"/>
      </w:r>
      <w:r w:rsidR="001A6A72" w:rsidRPr="000402E4">
        <w:rPr>
          <w:color w:val="31849B" w:themeColor="accent5" w:themeShade="BF"/>
          <w:highlight w:val="darkCyan"/>
        </w:rPr>
        <w:t>ME03</w:t>
      </w:r>
      <w:r w:rsidR="001A6A72" w:rsidRPr="000402E4">
        <w:rPr>
          <w:color w:val="31849B" w:themeColor="accent5" w:themeShade="BF"/>
          <w:highlight w:val="darkCyan"/>
        </w:rPr>
        <w:fldChar w:fldCharType="end"/>
      </w:r>
      <w:r w:rsidR="00F444CE" w:rsidRPr="000402E4">
        <w:rPr>
          <w:color w:val="31849B" w:themeColor="accent5" w:themeShade="BF"/>
          <w:highlight w:val="darkCyan"/>
        </w:rPr>
        <w:t>]</w:t>
      </w:r>
    </w:p>
    <w:p w14:paraId="575796C9" w14:textId="77777777" w:rsidR="00B858E5" w:rsidRPr="00B858E5" w:rsidRDefault="00B858E5" w:rsidP="00134B97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4D970D68" w14:textId="7C63A072" w:rsidR="00445457" w:rsidRDefault="002509AE" w:rsidP="00FE18D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</w:rPr>
      </w:pPr>
      <w:r w:rsidRPr="00E975F6">
        <w:rPr>
          <w:color w:val="auto"/>
          <w:highlight w:val="darkCyan"/>
        </w:rPr>
        <w:t>Ao acionar o botão “</w:t>
      </w:r>
      <w:r w:rsidR="002C6A50" w:rsidRPr="00E975F6">
        <w:rPr>
          <w:color w:val="auto"/>
          <w:highlight w:val="darkCyan"/>
        </w:rPr>
        <w:t>Confirmar</w:t>
      </w:r>
      <w:r w:rsidRPr="00E975F6">
        <w:rPr>
          <w:color w:val="auto"/>
          <w:highlight w:val="darkCyan"/>
        </w:rPr>
        <w:t xml:space="preserve">”, o sistema apresenta um pop-up com a mensagem </w:t>
      </w:r>
      <w:r w:rsidRPr="00E975F6">
        <w:rPr>
          <w:color w:val="31849B" w:themeColor="accent5" w:themeShade="BF"/>
          <w:highlight w:val="darkCyan"/>
        </w:rPr>
        <w:t>[</w:t>
      </w:r>
      <w:r w:rsidR="009B4481" w:rsidRPr="00E975F6">
        <w:rPr>
          <w:color w:val="31849B" w:themeColor="accent5" w:themeShade="BF"/>
          <w:highlight w:val="darkCyan"/>
        </w:rPr>
        <w:fldChar w:fldCharType="begin"/>
      </w:r>
      <w:r w:rsidR="009B4481" w:rsidRPr="00E975F6">
        <w:rPr>
          <w:color w:val="31849B" w:themeColor="accent5" w:themeShade="BF"/>
          <w:highlight w:val="darkCyan"/>
        </w:rPr>
        <w:instrText xml:space="preserve"> REF _Ref23427933 \r \h </w:instrText>
      </w:r>
      <w:r w:rsidR="009B4481" w:rsidRPr="00E975F6">
        <w:rPr>
          <w:color w:val="31849B" w:themeColor="accent5" w:themeShade="BF"/>
          <w:highlight w:val="darkCyan"/>
        </w:rPr>
      </w:r>
      <w:r w:rsidR="00E975F6">
        <w:rPr>
          <w:color w:val="31849B" w:themeColor="accent5" w:themeShade="BF"/>
          <w:highlight w:val="darkCyan"/>
        </w:rPr>
        <w:instrText xml:space="preserve"> \* MERGEFORMAT </w:instrText>
      </w:r>
      <w:r w:rsidR="009B4481" w:rsidRPr="00E975F6">
        <w:rPr>
          <w:color w:val="31849B" w:themeColor="accent5" w:themeShade="BF"/>
          <w:highlight w:val="darkCyan"/>
        </w:rPr>
        <w:fldChar w:fldCharType="separate"/>
      </w:r>
      <w:r w:rsidR="009B4481" w:rsidRPr="00E975F6">
        <w:rPr>
          <w:color w:val="31849B" w:themeColor="accent5" w:themeShade="BF"/>
          <w:highlight w:val="darkCyan"/>
        </w:rPr>
        <w:t>ME011</w:t>
      </w:r>
      <w:r w:rsidR="009B4481" w:rsidRPr="00E975F6">
        <w:rPr>
          <w:color w:val="31849B" w:themeColor="accent5" w:themeShade="BF"/>
          <w:highlight w:val="darkCyan"/>
        </w:rPr>
        <w:fldChar w:fldCharType="end"/>
      </w:r>
      <w:r w:rsidRPr="00E975F6">
        <w:rPr>
          <w:color w:val="31849B" w:themeColor="accent5" w:themeShade="BF"/>
          <w:highlight w:val="darkCyan"/>
        </w:rPr>
        <w:t>].</w:t>
      </w:r>
      <w:r w:rsidRPr="002509AE">
        <w:rPr>
          <w:color w:val="31849B" w:themeColor="accent5" w:themeShade="BF"/>
        </w:rPr>
        <w:t xml:space="preserve"> </w:t>
      </w:r>
      <w:r w:rsidRPr="00E975F6">
        <w:rPr>
          <w:color w:val="auto"/>
          <w:highlight w:val="darkCyan"/>
        </w:rPr>
        <w:t xml:space="preserve">Ao clicar no botão fechar do pop-up, o sistema redireciona o ator para </w:t>
      </w:r>
      <w:r w:rsidR="001F4840" w:rsidRPr="00E975F6">
        <w:rPr>
          <w:color w:val="auto"/>
          <w:highlight w:val="darkCyan"/>
        </w:rPr>
        <w:t xml:space="preserve">a </w:t>
      </w:r>
      <w:r w:rsidR="001F4840" w:rsidRPr="00E975F6">
        <w:rPr>
          <w:b/>
          <w:color w:val="auto"/>
          <w:highlight w:val="darkCyan"/>
        </w:rPr>
        <w:t>HST022_</w:t>
      </w:r>
      <w:r w:rsidR="00DA5AE8" w:rsidRPr="00E975F6">
        <w:rPr>
          <w:b/>
          <w:color w:val="auto"/>
          <w:highlight w:val="darkCyan"/>
        </w:rPr>
        <w:t>m</w:t>
      </w:r>
      <w:r w:rsidR="001F4840" w:rsidRPr="00E975F6">
        <w:rPr>
          <w:b/>
          <w:color w:val="auto"/>
          <w:highlight w:val="darkCyan"/>
        </w:rPr>
        <w:t>onitorar_pendencias_membros_chapas</w:t>
      </w:r>
      <w:r w:rsidR="00D20DB9" w:rsidRPr="00E975F6">
        <w:rPr>
          <w:color w:val="auto"/>
          <w:highlight w:val="darkCyan"/>
        </w:rPr>
        <w:t>, para o fluxo de visua</w:t>
      </w:r>
      <w:r w:rsidR="000B3B11" w:rsidRPr="00E975F6">
        <w:rPr>
          <w:color w:val="auto"/>
          <w:highlight w:val="darkCyan"/>
        </w:rPr>
        <w:t>lizar todos os membros da chapa, conforme figura abaixo:</w:t>
      </w:r>
    </w:p>
    <w:p w14:paraId="48B870AB" w14:textId="77777777" w:rsidR="00A83D44" w:rsidRPr="00A83D44" w:rsidRDefault="00A83D44" w:rsidP="00A83D44">
      <w:pPr>
        <w:pStyle w:val="PargrafodaLista"/>
        <w:rPr>
          <w:color w:val="auto"/>
        </w:rPr>
      </w:pPr>
    </w:p>
    <w:p w14:paraId="1037D379" w14:textId="4AB7FBCE" w:rsidR="00A83D44" w:rsidRPr="00A83D44" w:rsidRDefault="000B3B11" w:rsidP="00A83D44">
      <w:pPr>
        <w:spacing w:after="200" w:line="276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F43F46B" wp14:editId="70494E48">
            <wp:extent cx="4412974" cy="4855682"/>
            <wp:effectExtent l="0" t="0" r="6985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car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59" cy="48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3B20" w14:textId="77777777" w:rsidR="0087439A" w:rsidRPr="0087439A" w:rsidRDefault="0087439A" w:rsidP="00FE18D2">
      <w:pPr>
        <w:pStyle w:val="PargrafodaLista"/>
        <w:ind w:hanging="992"/>
        <w:rPr>
          <w:color w:val="auto"/>
        </w:rPr>
      </w:pPr>
    </w:p>
    <w:p w14:paraId="17B13277" w14:textId="0F658D08" w:rsidR="00A929B7" w:rsidRPr="00E975F6" w:rsidRDefault="00860E08" w:rsidP="00A929B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  <w:highlight w:val="darkCyan"/>
        </w:rPr>
      </w:pPr>
      <w:r w:rsidRPr="00E975F6">
        <w:rPr>
          <w:color w:val="auto"/>
          <w:highlight w:val="darkCyan"/>
        </w:rPr>
        <w:t xml:space="preserve">Todas os requisitos dessa figura acima estão </w:t>
      </w:r>
      <w:r w:rsidR="00EB564E" w:rsidRPr="00E975F6">
        <w:rPr>
          <w:color w:val="auto"/>
          <w:highlight w:val="darkCyan"/>
        </w:rPr>
        <w:t>especificados</w:t>
      </w:r>
      <w:r w:rsidRPr="00E975F6">
        <w:rPr>
          <w:color w:val="auto"/>
          <w:highlight w:val="darkCyan"/>
        </w:rPr>
        <w:t xml:space="preserve"> na </w:t>
      </w:r>
      <w:r w:rsidRPr="00E975F6">
        <w:rPr>
          <w:b/>
          <w:color w:val="auto"/>
          <w:highlight w:val="darkCyan"/>
        </w:rPr>
        <w:t>HST022_monitorar_pendencias_membros_chapas;</w:t>
      </w:r>
      <w:r w:rsidRPr="00E975F6">
        <w:rPr>
          <w:color w:val="auto"/>
          <w:highlight w:val="darkCyan"/>
        </w:rPr>
        <w:t xml:space="preserve"> </w:t>
      </w:r>
    </w:p>
    <w:p w14:paraId="6FD883BC" w14:textId="77777777" w:rsidR="008F526B" w:rsidRDefault="008F526B" w:rsidP="008F526B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2B7C2483" w14:textId="150F3B2A" w:rsidR="008F526B" w:rsidRPr="00E975F6" w:rsidRDefault="008F526B" w:rsidP="00A929B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  <w:highlight w:val="darkCyan"/>
        </w:rPr>
      </w:pPr>
      <w:r w:rsidRPr="00E975F6">
        <w:rPr>
          <w:color w:val="auto"/>
          <w:highlight w:val="darkCyan"/>
        </w:rPr>
        <w:t xml:space="preserve">Após o preenchimento da declaração e clicar no botão confirmar da interface </w:t>
      </w:r>
      <w:r w:rsidRPr="00E975F6">
        <w:rPr>
          <w:color w:val="31849B" w:themeColor="accent5" w:themeShade="BF"/>
          <w:highlight w:val="darkCyan"/>
        </w:rPr>
        <w:t>[</w:t>
      </w:r>
      <w:r w:rsidRPr="00E975F6">
        <w:rPr>
          <w:color w:val="31849B" w:themeColor="accent5" w:themeShade="BF"/>
          <w:highlight w:val="darkCyan"/>
        </w:rPr>
        <w:fldChar w:fldCharType="begin"/>
      </w:r>
      <w:r w:rsidRPr="00E975F6">
        <w:rPr>
          <w:color w:val="31849B" w:themeColor="accent5" w:themeShade="BF"/>
          <w:highlight w:val="darkCyan"/>
        </w:rPr>
        <w:instrText xml:space="preserve"> REF _Ref23251862 \r \h </w:instrText>
      </w:r>
      <w:r w:rsidRPr="00E975F6">
        <w:rPr>
          <w:color w:val="31849B" w:themeColor="accent5" w:themeShade="BF"/>
          <w:highlight w:val="darkCyan"/>
        </w:rPr>
      </w:r>
      <w:r w:rsidR="00E975F6">
        <w:rPr>
          <w:color w:val="31849B" w:themeColor="accent5" w:themeShade="BF"/>
          <w:highlight w:val="darkCyan"/>
        </w:rPr>
        <w:instrText xml:space="preserve"> \* MERGEFORMAT </w:instrText>
      </w:r>
      <w:r w:rsidRPr="00E975F6">
        <w:rPr>
          <w:color w:val="31849B" w:themeColor="accent5" w:themeShade="BF"/>
          <w:highlight w:val="darkCyan"/>
        </w:rPr>
        <w:fldChar w:fldCharType="separate"/>
      </w:r>
      <w:r w:rsidRPr="00E975F6">
        <w:rPr>
          <w:color w:val="31849B" w:themeColor="accent5" w:themeShade="BF"/>
          <w:highlight w:val="darkCyan"/>
        </w:rPr>
        <w:t>P06</w:t>
      </w:r>
      <w:r w:rsidRPr="00E975F6">
        <w:rPr>
          <w:color w:val="31849B" w:themeColor="accent5" w:themeShade="BF"/>
          <w:highlight w:val="darkCyan"/>
        </w:rPr>
        <w:fldChar w:fldCharType="end"/>
      </w:r>
      <w:r w:rsidRPr="00E975F6">
        <w:rPr>
          <w:color w:val="31849B" w:themeColor="accent5" w:themeShade="BF"/>
          <w:highlight w:val="darkCyan"/>
        </w:rPr>
        <w:t>]</w:t>
      </w:r>
      <w:r w:rsidRPr="00E975F6">
        <w:rPr>
          <w:color w:val="auto"/>
          <w:highlight w:val="darkCyan"/>
        </w:rPr>
        <w:t xml:space="preserve">, o sistema deve </w:t>
      </w:r>
      <w:r w:rsidR="002D37E3" w:rsidRPr="00E975F6">
        <w:rPr>
          <w:color w:val="auto"/>
          <w:highlight w:val="darkCyan"/>
        </w:rPr>
        <w:t>permitir o acesso ao item de menu “Visualizar Chapa”.</w:t>
      </w:r>
    </w:p>
    <w:p w14:paraId="42F8C9FB" w14:textId="77777777" w:rsidR="002D37E3" w:rsidRPr="002D37E3" w:rsidRDefault="002D37E3" w:rsidP="002D37E3">
      <w:pPr>
        <w:pStyle w:val="PargrafodaLista"/>
        <w:rPr>
          <w:color w:val="auto"/>
        </w:rPr>
      </w:pPr>
    </w:p>
    <w:p w14:paraId="2BAD5122" w14:textId="3E9F17D3" w:rsidR="00C66726" w:rsidRPr="005D109A" w:rsidRDefault="002D37E3" w:rsidP="00B83AF5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  <w:highlight w:val="red"/>
        </w:rPr>
      </w:pPr>
      <w:r w:rsidRPr="005D109A">
        <w:rPr>
          <w:color w:val="auto"/>
          <w:highlight w:val="red"/>
        </w:rPr>
        <w:t xml:space="preserve">Após o preenchimento da declaração e clicar no botão confirmar da interface </w:t>
      </w:r>
      <w:r w:rsidRPr="005D109A">
        <w:rPr>
          <w:color w:val="31849B" w:themeColor="accent5" w:themeShade="BF"/>
          <w:highlight w:val="red"/>
        </w:rPr>
        <w:t>[</w:t>
      </w:r>
      <w:r w:rsidRPr="005D109A">
        <w:rPr>
          <w:color w:val="31849B" w:themeColor="accent5" w:themeShade="BF"/>
          <w:highlight w:val="red"/>
        </w:rPr>
        <w:fldChar w:fldCharType="begin"/>
      </w:r>
      <w:r w:rsidRPr="005D109A">
        <w:rPr>
          <w:color w:val="31849B" w:themeColor="accent5" w:themeShade="BF"/>
          <w:highlight w:val="red"/>
        </w:rPr>
        <w:instrText xml:space="preserve"> REF _Ref23251862 \r \h </w:instrText>
      </w:r>
      <w:r w:rsidRPr="005D109A">
        <w:rPr>
          <w:color w:val="31849B" w:themeColor="accent5" w:themeShade="BF"/>
          <w:highlight w:val="red"/>
        </w:rPr>
      </w:r>
      <w:r w:rsidR="005D109A">
        <w:rPr>
          <w:color w:val="31849B" w:themeColor="accent5" w:themeShade="BF"/>
          <w:highlight w:val="red"/>
        </w:rPr>
        <w:instrText xml:space="preserve"> \* MERGEFORMAT </w:instrText>
      </w:r>
      <w:r w:rsidRPr="005D109A">
        <w:rPr>
          <w:color w:val="31849B" w:themeColor="accent5" w:themeShade="BF"/>
          <w:highlight w:val="red"/>
        </w:rPr>
        <w:fldChar w:fldCharType="separate"/>
      </w:r>
      <w:r w:rsidRPr="005D109A">
        <w:rPr>
          <w:color w:val="31849B" w:themeColor="accent5" w:themeShade="BF"/>
          <w:highlight w:val="red"/>
        </w:rPr>
        <w:t>P06</w:t>
      </w:r>
      <w:r w:rsidRPr="005D109A">
        <w:rPr>
          <w:color w:val="31849B" w:themeColor="accent5" w:themeShade="BF"/>
          <w:highlight w:val="red"/>
        </w:rPr>
        <w:fldChar w:fldCharType="end"/>
      </w:r>
      <w:r w:rsidRPr="005D109A">
        <w:rPr>
          <w:color w:val="31849B" w:themeColor="accent5" w:themeShade="BF"/>
          <w:highlight w:val="red"/>
        </w:rPr>
        <w:t>]</w:t>
      </w:r>
      <w:r w:rsidRPr="005D109A">
        <w:rPr>
          <w:color w:val="auto"/>
          <w:highlight w:val="red"/>
        </w:rPr>
        <w:t xml:space="preserve">, o sistema deve impedir o acesso ao item de menu “Confirmar Participação”, e apresentar a mensagem </w:t>
      </w:r>
      <w:r w:rsidRPr="005D109A">
        <w:rPr>
          <w:color w:val="000000" w:themeColor="text1"/>
          <w:highlight w:val="red"/>
        </w:rPr>
        <w:t>[</w:t>
      </w:r>
      <w:r w:rsidR="00DC745C" w:rsidRPr="005D109A">
        <w:rPr>
          <w:color w:val="000000" w:themeColor="text1"/>
          <w:highlight w:val="red"/>
        </w:rPr>
        <w:fldChar w:fldCharType="begin"/>
      </w:r>
      <w:r w:rsidR="00DC745C" w:rsidRPr="005D109A">
        <w:rPr>
          <w:color w:val="000000" w:themeColor="text1"/>
          <w:highlight w:val="red"/>
        </w:rPr>
        <w:instrText xml:space="preserve"> REF _Ref31118639 \r \h </w:instrText>
      </w:r>
      <w:r w:rsidR="00DC745C" w:rsidRPr="005D109A">
        <w:rPr>
          <w:color w:val="000000" w:themeColor="text1"/>
          <w:highlight w:val="red"/>
        </w:rPr>
      </w:r>
      <w:r w:rsidR="005D109A">
        <w:rPr>
          <w:color w:val="000000" w:themeColor="text1"/>
          <w:highlight w:val="red"/>
        </w:rPr>
        <w:instrText xml:space="preserve"> \* MERGEFORMAT </w:instrText>
      </w:r>
      <w:r w:rsidR="00DC745C" w:rsidRPr="005D109A">
        <w:rPr>
          <w:color w:val="000000" w:themeColor="text1"/>
          <w:highlight w:val="red"/>
        </w:rPr>
        <w:fldChar w:fldCharType="separate"/>
      </w:r>
      <w:r w:rsidR="00DC745C" w:rsidRPr="005D109A">
        <w:rPr>
          <w:color w:val="000000" w:themeColor="text1"/>
          <w:highlight w:val="red"/>
        </w:rPr>
        <w:t>ME</w:t>
      </w:r>
      <w:r w:rsidR="00DC745C" w:rsidRPr="005D109A">
        <w:rPr>
          <w:color w:val="000000" w:themeColor="text1"/>
          <w:highlight w:val="red"/>
        </w:rPr>
        <w:t>0</w:t>
      </w:r>
      <w:r w:rsidR="00DC745C" w:rsidRPr="005D109A">
        <w:rPr>
          <w:color w:val="000000" w:themeColor="text1"/>
          <w:highlight w:val="red"/>
        </w:rPr>
        <w:t>1</w:t>
      </w:r>
      <w:r w:rsidR="00DC745C" w:rsidRPr="005D109A">
        <w:rPr>
          <w:color w:val="000000" w:themeColor="text1"/>
          <w:highlight w:val="red"/>
        </w:rPr>
        <w:t>9</w:t>
      </w:r>
      <w:r w:rsidR="00DC745C" w:rsidRPr="005D109A">
        <w:rPr>
          <w:color w:val="000000" w:themeColor="text1"/>
          <w:highlight w:val="red"/>
        </w:rPr>
        <w:fldChar w:fldCharType="end"/>
      </w:r>
      <w:r w:rsidRPr="005D109A">
        <w:rPr>
          <w:color w:val="000000" w:themeColor="text1"/>
          <w:highlight w:val="red"/>
        </w:rPr>
        <w:t>].</w:t>
      </w:r>
    </w:p>
    <w:p w14:paraId="0F19D62A" w14:textId="77777777" w:rsidR="00B83AF5" w:rsidRPr="00B83AF5" w:rsidRDefault="00B83AF5" w:rsidP="00B83AF5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64DBC543" w14:textId="04EF61F1" w:rsidR="00C66726" w:rsidRDefault="00964183" w:rsidP="00A929B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</w:rPr>
      </w:pPr>
      <w:r>
        <w:rPr>
          <w:color w:val="auto"/>
        </w:rPr>
        <w:t>Ao clicar no item de menu “</w:t>
      </w:r>
      <w:r w:rsidR="00DB7DFF">
        <w:rPr>
          <w:color w:val="auto"/>
        </w:rPr>
        <w:t>Visualizar</w:t>
      </w:r>
      <w:r>
        <w:rPr>
          <w:color w:val="auto"/>
        </w:rPr>
        <w:t xml:space="preserve"> Chapa”, Após a confirmação da declaração, o sistema deve validar as seguintes condições: </w:t>
      </w:r>
    </w:p>
    <w:p w14:paraId="7123A166" w14:textId="77777777" w:rsidR="00964183" w:rsidRPr="00964183" w:rsidRDefault="00964183" w:rsidP="00964183">
      <w:pPr>
        <w:pStyle w:val="PargrafodaLista"/>
        <w:rPr>
          <w:color w:val="auto"/>
        </w:rPr>
      </w:pPr>
    </w:p>
    <w:p w14:paraId="0B92B9F8" w14:textId="000CE434" w:rsidR="004C0AE4" w:rsidRPr="006B719E" w:rsidRDefault="004C0AE4" w:rsidP="00266F23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contextualSpacing/>
        <w:jc w:val="both"/>
        <w:rPr>
          <w:color w:val="auto"/>
          <w:highlight w:val="red"/>
        </w:rPr>
      </w:pPr>
      <w:r w:rsidRPr="006B719E">
        <w:rPr>
          <w:color w:val="auto"/>
          <w:highlight w:val="red"/>
        </w:rPr>
        <w:t>Caso ele seja apenas um membro</w:t>
      </w:r>
      <w:r w:rsidR="00D804BB" w:rsidRPr="006B719E">
        <w:rPr>
          <w:color w:val="auto"/>
          <w:highlight w:val="red"/>
        </w:rPr>
        <w:t xml:space="preserve"> UF ou IES</w:t>
      </w:r>
      <w:r w:rsidRPr="006B719E">
        <w:rPr>
          <w:color w:val="auto"/>
          <w:highlight w:val="red"/>
        </w:rPr>
        <w:t>, o sistema deve permitir que ele visualize todas as informações da chapa</w:t>
      </w:r>
      <w:r w:rsidR="00C427CE" w:rsidRPr="006B719E">
        <w:rPr>
          <w:color w:val="auto"/>
          <w:highlight w:val="red"/>
        </w:rPr>
        <w:t>, menos as pendências existentes de outros membros que possam existir</w:t>
      </w:r>
      <w:r w:rsidR="00D804BB" w:rsidRPr="006B719E">
        <w:rPr>
          <w:color w:val="auto"/>
          <w:highlight w:val="red"/>
        </w:rPr>
        <w:t xml:space="preserve">, o sistema deve permanecer exibindo o ícone de pendências, mas não pode permitir a visualização de quais pendências os membros </w:t>
      </w:r>
      <w:r w:rsidR="00D804BB" w:rsidRPr="006B719E">
        <w:rPr>
          <w:color w:val="auto"/>
          <w:highlight w:val="red"/>
        </w:rPr>
        <w:lastRenderedPageBreak/>
        <w:t>possuem</w:t>
      </w:r>
      <w:r w:rsidR="00C427CE" w:rsidRPr="006B719E">
        <w:rPr>
          <w:color w:val="auto"/>
          <w:highlight w:val="red"/>
        </w:rPr>
        <w:t>. O membro poderá visualizar apenas as suas p</w:t>
      </w:r>
      <w:r w:rsidR="00E61272" w:rsidRPr="006B719E">
        <w:rPr>
          <w:color w:val="auto"/>
          <w:highlight w:val="red"/>
        </w:rPr>
        <w:t xml:space="preserve">róprias pendências caso existam conforme regras da </w:t>
      </w:r>
      <w:r w:rsidR="00E61272" w:rsidRPr="006B719E">
        <w:rPr>
          <w:b/>
          <w:color w:val="auto"/>
          <w:highlight w:val="red"/>
        </w:rPr>
        <w:t>HST022.</w:t>
      </w:r>
      <w:r w:rsidR="006A48A2" w:rsidRPr="006B719E">
        <w:rPr>
          <w:b/>
          <w:color w:val="auto"/>
          <w:highlight w:val="red"/>
        </w:rPr>
        <w:t xml:space="preserve"> </w:t>
      </w:r>
      <w:r w:rsidR="006A48A2" w:rsidRPr="006B719E">
        <w:rPr>
          <w:color w:val="auto"/>
          <w:highlight w:val="red"/>
        </w:rPr>
        <w:t xml:space="preserve">Caso ele seja responsável, seguirá regras definidas na </w:t>
      </w:r>
      <w:r w:rsidR="006A48A2" w:rsidRPr="006B719E">
        <w:rPr>
          <w:b/>
          <w:color w:val="auto"/>
          <w:highlight w:val="red"/>
        </w:rPr>
        <w:t>HST022.</w:t>
      </w:r>
    </w:p>
    <w:bookmarkEnd w:id="31"/>
    <w:p w14:paraId="0AB1F483" w14:textId="77777777" w:rsidR="00CD0619" w:rsidRDefault="00CD0619" w:rsidP="00CD061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3EA8ADD2" w14:textId="20CCC5AB" w:rsidR="00B50CAF" w:rsidRDefault="00B50CAF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19188698"/>
      <w:r>
        <w:rPr>
          <w:b/>
          <w:u w:val="single"/>
        </w:rPr>
        <w:t xml:space="preserve">Auditoria </w:t>
      </w:r>
    </w:p>
    <w:p w14:paraId="7A5960F2" w14:textId="77777777" w:rsidR="00B50CAF" w:rsidRDefault="00B50CAF" w:rsidP="00B50CAF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595B5B5C" w14:textId="0738985B" w:rsidR="00B50CAF" w:rsidRPr="00A12088" w:rsidRDefault="00B50CAF" w:rsidP="00132F72">
      <w:pPr>
        <w:pStyle w:val="PargrafodaLista"/>
        <w:numPr>
          <w:ilvl w:val="0"/>
          <w:numId w:val="30"/>
        </w:numPr>
        <w:spacing w:after="200" w:line="276" w:lineRule="auto"/>
        <w:contextualSpacing/>
        <w:jc w:val="both"/>
        <w:rPr>
          <w:b/>
          <w:u w:val="single"/>
        </w:rPr>
      </w:pPr>
      <w:r w:rsidRPr="001E7A5F">
        <w:t>O sistema deve registrar uma trilha de auditoria contendo a ação executada</w:t>
      </w:r>
      <w:r>
        <w:t xml:space="preserve"> (</w:t>
      </w:r>
      <w:r w:rsidRPr="00B50CAF">
        <w:rPr>
          <w:b/>
        </w:rPr>
        <w:t>Confirmar participação para chapa eleitoral</w:t>
      </w:r>
      <w:r w:rsidR="00132F72">
        <w:rPr>
          <w:b/>
        </w:rPr>
        <w:t>, rejeitar participação para chapa eleitoral</w:t>
      </w:r>
      <w:r>
        <w:t xml:space="preserve">), </w:t>
      </w:r>
      <w:r w:rsidRPr="001E7A5F">
        <w:t>a identificação da funcionalidade, a data e hora da ocorrência e a identificação do ator; permitindo assim que todas as informações estarão disponíveis</w:t>
      </w:r>
      <w:r>
        <w:t xml:space="preserve"> para consulta posteriormente caso seja preciso na base de dados.</w:t>
      </w:r>
    </w:p>
    <w:p w14:paraId="02167106" w14:textId="77777777" w:rsidR="00A12088" w:rsidRPr="00A12088" w:rsidRDefault="00A12088" w:rsidP="00A12088">
      <w:pPr>
        <w:pStyle w:val="PargrafodaLista"/>
        <w:spacing w:after="200" w:line="276" w:lineRule="auto"/>
        <w:ind w:left="862"/>
        <w:contextualSpacing/>
        <w:jc w:val="both"/>
        <w:rPr>
          <w:b/>
          <w:u w:val="single"/>
        </w:rPr>
      </w:pPr>
    </w:p>
    <w:p w14:paraId="48A3331E" w14:textId="77777777" w:rsidR="00A12088" w:rsidRPr="00A12088" w:rsidRDefault="00A12088" w:rsidP="00A120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A12088">
        <w:rPr>
          <w:b/>
          <w:u w:val="single"/>
        </w:rPr>
        <w:t>URL</w:t>
      </w:r>
      <w:r w:rsidRPr="00A12088">
        <w:rPr>
          <w:b/>
        </w:rPr>
        <w:t xml:space="preserve">: </w:t>
      </w:r>
    </w:p>
    <w:p w14:paraId="31FA9799" w14:textId="77777777" w:rsidR="00A12088" w:rsidRPr="00A12088" w:rsidRDefault="00A12088" w:rsidP="00A12088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7ECF23F" w14:textId="77777777" w:rsidR="00A12088" w:rsidRPr="00A12088" w:rsidRDefault="00A12088" w:rsidP="00A12088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A12088">
        <w:t>Caso o ator copie e cole a URL desta estória, o sistema deve validar primeiramente se o ator está logado no sistema eleitoral:</w:t>
      </w:r>
    </w:p>
    <w:p w14:paraId="18162764" w14:textId="77777777" w:rsidR="00A12088" w:rsidRPr="00A12088" w:rsidRDefault="00A12088" w:rsidP="00A1208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4F1EC44" w14:textId="554B86E3" w:rsidR="00A12088" w:rsidRPr="00A12088" w:rsidRDefault="00A12088" w:rsidP="00320F4B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A12088">
        <w:t xml:space="preserve">Caso não esteja logado, o sistema </w:t>
      </w:r>
      <w:r w:rsidR="000271B4">
        <w:t>redireciona o usuário para a página de login do SICCAU Corporativo</w:t>
      </w:r>
    </w:p>
    <w:p w14:paraId="7001A45F" w14:textId="77777777" w:rsidR="00A12088" w:rsidRPr="00A12088" w:rsidRDefault="00A12088" w:rsidP="00A12088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0A0BCF25" w14:textId="4C64F168" w:rsidR="00A12088" w:rsidRPr="00A12088" w:rsidRDefault="00A12088" w:rsidP="00320F4B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A12088">
        <w:t xml:space="preserve">Caso esteja logado, o sistema direciona para a interface </w:t>
      </w:r>
      <w:r w:rsidRPr="00A12088">
        <w:rPr>
          <w:color w:val="31849B" w:themeColor="accent5" w:themeShade="BF"/>
        </w:rPr>
        <w:t>[</w:t>
      </w:r>
      <w:r w:rsidR="00320F4B">
        <w:rPr>
          <w:color w:val="31849B" w:themeColor="accent5" w:themeShade="BF"/>
        </w:rPr>
        <w:fldChar w:fldCharType="begin"/>
      </w:r>
      <w:r w:rsidR="00320F4B">
        <w:rPr>
          <w:color w:val="31849B" w:themeColor="accent5" w:themeShade="BF"/>
        </w:rPr>
        <w:instrText xml:space="preserve"> REF _Ref13579930 \r \h </w:instrText>
      </w:r>
      <w:r w:rsidR="00320F4B">
        <w:rPr>
          <w:color w:val="31849B" w:themeColor="accent5" w:themeShade="BF"/>
        </w:rPr>
      </w:r>
      <w:r w:rsidR="00320F4B">
        <w:rPr>
          <w:color w:val="31849B" w:themeColor="accent5" w:themeShade="BF"/>
        </w:rPr>
        <w:fldChar w:fldCharType="separate"/>
      </w:r>
      <w:r w:rsidR="00320F4B">
        <w:rPr>
          <w:color w:val="31849B" w:themeColor="accent5" w:themeShade="BF"/>
        </w:rPr>
        <w:t>P01</w:t>
      </w:r>
      <w:r w:rsidR="00320F4B">
        <w:rPr>
          <w:color w:val="31849B" w:themeColor="accent5" w:themeShade="BF"/>
        </w:rPr>
        <w:fldChar w:fldCharType="end"/>
      </w:r>
      <w:r w:rsidRPr="00A12088">
        <w:rPr>
          <w:color w:val="31849B" w:themeColor="accent5" w:themeShade="BF"/>
        </w:rPr>
        <w:t>]</w:t>
      </w:r>
      <w:r w:rsidR="00376549">
        <w:t>.</w:t>
      </w:r>
    </w:p>
    <w:p w14:paraId="4EAFC847" w14:textId="77777777" w:rsidR="00A12088" w:rsidRDefault="00A12088" w:rsidP="00A12088">
      <w:pPr>
        <w:pStyle w:val="PargrafodaLista"/>
        <w:spacing w:after="200" w:line="276" w:lineRule="auto"/>
        <w:ind w:left="862"/>
        <w:contextualSpacing/>
        <w:jc w:val="both"/>
        <w:rPr>
          <w:b/>
          <w:u w:val="single"/>
        </w:rPr>
      </w:pPr>
    </w:p>
    <w:p w14:paraId="327C96AB" w14:textId="77777777" w:rsidR="00123666" w:rsidRDefault="00123666" w:rsidP="00A12088">
      <w:pPr>
        <w:pStyle w:val="PargrafodaLista"/>
        <w:spacing w:after="200" w:line="276" w:lineRule="auto"/>
        <w:ind w:left="862"/>
        <w:contextualSpacing/>
        <w:jc w:val="both"/>
        <w:rPr>
          <w:b/>
          <w:u w:val="single"/>
        </w:rPr>
      </w:pPr>
    </w:p>
    <w:p w14:paraId="33CBCB68" w14:textId="285B6524" w:rsidR="00123666" w:rsidRPr="007360A7" w:rsidRDefault="00123666" w:rsidP="0012366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37" w:name="_Ref26374273"/>
      <w:r w:rsidRPr="007360A7">
        <w:rPr>
          <w:b/>
          <w:u w:val="single"/>
        </w:rPr>
        <w:t>Convite ACEITO</w:t>
      </w:r>
      <w:r w:rsidRPr="007360A7">
        <w:rPr>
          <w:b/>
        </w:rPr>
        <w:t>:</w:t>
      </w:r>
      <w:bookmarkEnd w:id="37"/>
      <w:r w:rsidRPr="007360A7">
        <w:rPr>
          <w:b/>
        </w:rPr>
        <w:t xml:space="preserve"> </w:t>
      </w:r>
    </w:p>
    <w:p w14:paraId="2C47233C" w14:textId="77777777" w:rsidR="00123666" w:rsidRPr="007360A7" w:rsidRDefault="00123666" w:rsidP="0012366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2E15A7D" w14:textId="296B6FE5" w:rsidR="00B50CAF" w:rsidRPr="007766FE" w:rsidRDefault="00443C41" w:rsidP="00443C41">
      <w:pPr>
        <w:pStyle w:val="PargrafodaLista"/>
        <w:numPr>
          <w:ilvl w:val="0"/>
          <w:numId w:val="33"/>
        </w:numPr>
        <w:spacing w:after="200" w:line="276" w:lineRule="auto"/>
        <w:ind w:left="851"/>
        <w:contextualSpacing/>
        <w:rPr>
          <w:highlight w:val="darkCyan"/>
        </w:rPr>
      </w:pPr>
      <w:r w:rsidRPr="007766FE">
        <w:rPr>
          <w:highlight w:val="darkCyan"/>
        </w:rPr>
        <w:t xml:space="preserve">O sistema deve considerar um pedido ACEITO, quando o ator acionar a </w:t>
      </w:r>
      <w:proofErr w:type="gramStart"/>
      <w:r w:rsidRPr="007766FE">
        <w:rPr>
          <w:highlight w:val="darkCyan"/>
        </w:rPr>
        <w:t xml:space="preserve">opção </w:t>
      </w:r>
      <w:r w:rsidRPr="007766FE">
        <w:rPr>
          <w:noProof/>
          <w:highlight w:val="darkCyan"/>
        </w:rPr>
        <w:drawing>
          <wp:inline distT="0" distB="0" distL="0" distR="0" wp14:anchorId="0E332BA4" wp14:editId="65546ECF">
            <wp:extent cx="620202" cy="13450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718" cy="13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FE">
        <w:rPr>
          <w:highlight w:val="darkCyan"/>
        </w:rPr>
        <w:t>,</w:t>
      </w:r>
      <w:proofErr w:type="gramEnd"/>
      <w:r w:rsidRPr="007766FE">
        <w:rPr>
          <w:highlight w:val="darkCyan"/>
        </w:rPr>
        <w:t xml:space="preserve"> na interface de Declaração </w:t>
      </w:r>
      <w:r w:rsidRPr="007766FE">
        <w:rPr>
          <w:color w:val="31849B" w:themeColor="accent5" w:themeShade="BF"/>
          <w:highlight w:val="darkCyan"/>
        </w:rPr>
        <w:t>[</w:t>
      </w:r>
      <w:r w:rsidRPr="007766FE">
        <w:rPr>
          <w:color w:val="31849B" w:themeColor="accent5" w:themeShade="BF"/>
          <w:highlight w:val="darkCyan"/>
        </w:rPr>
        <w:fldChar w:fldCharType="begin"/>
      </w:r>
      <w:r w:rsidRPr="007766FE">
        <w:rPr>
          <w:color w:val="31849B" w:themeColor="accent5" w:themeShade="BF"/>
          <w:highlight w:val="darkCyan"/>
        </w:rPr>
        <w:instrText xml:space="preserve"> REF _Ref23251862 \r \h </w:instrText>
      </w:r>
      <w:r w:rsidR="00452CDC" w:rsidRPr="007766FE">
        <w:rPr>
          <w:color w:val="31849B" w:themeColor="accent5" w:themeShade="BF"/>
          <w:highlight w:val="darkCyan"/>
        </w:rPr>
        <w:instrText xml:space="preserve"> \* MERGEFORMAT </w:instrText>
      </w:r>
      <w:r w:rsidRPr="007766FE">
        <w:rPr>
          <w:color w:val="31849B" w:themeColor="accent5" w:themeShade="BF"/>
          <w:highlight w:val="darkCyan"/>
        </w:rPr>
      </w:r>
      <w:r w:rsidRPr="007766FE">
        <w:rPr>
          <w:color w:val="31849B" w:themeColor="accent5" w:themeShade="BF"/>
          <w:highlight w:val="darkCyan"/>
        </w:rPr>
        <w:fldChar w:fldCharType="separate"/>
      </w:r>
      <w:r w:rsidRPr="007766FE">
        <w:rPr>
          <w:color w:val="31849B" w:themeColor="accent5" w:themeShade="BF"/>
          <w:highlight w:val="darkCyan"/>
        </w:rPr>
        <w:t>P0</w:t>
      </w:r>
      <w:r w:rsidRPr="007766FE">
        <w:rPr>
          <w:color w:val="31849B" w:themeColor="accent5" w:themeShade="BF"/>
          <w:highlight w:val="darkCyan"/>
        </w:rPr>
        <w:t>6</w:t>
      </w:r>
      <w:r w:rsidRPr="007766FE">
        <w:rPr>
          <w:color w:val="31849B" w:themeColor="accent5" w:themeShade="BF"/>
          <w:highlight w:val="darkCyan"/>
        </w:rPr>
        <w:fldChar w:fldCharType="end"/>
      </w:r>
      <w:r w:rsidRPr="007766FE">
        <w:rPr>
          <w:color w:val="31849B" w:themeColor="accent5" w:themeShade="BF"/>
          <w:highlight w:val="darkCyan"/>
        </w:rPr>
        <w:t>];</w:t>
      </w:r>
    </w:p>
    <w:p w14:paraId="016EDA34" w14:textId="77777777" w:rsidR="00443C41" w:rsidRPr="007766FE" w:rsidRDefault="00443C41" w:rsidP="00443C41">
      <w:pPr>
        <w:pStyle w:val="PargrafodaLista"/>
        <w:spacing w:after="200" w:line="276" w:lineRule="auto"/>
        <w:ind w:left="851"/>
        <w:contextualSpacing/>
        <w:rPr>
          <w:highlight w:val="darkCyan"/>
        </w:rPr>
      </w:pPr>
    </w:p>
    <w:p w14:paraId="360B743A" w14:textId="4390FB21" w:rsidR="00443C41" w:rsidRPr="007766FE" w:rsidRDefault="00443C41" w:rsidP="00443C41">
      <w:pPr>
        <w:pStyle w:val="PargrafodaLista"/>
        <w:numPr>
          <w:ilvl w:val="0"/>
          <w:numId w:val="33"/>
        </w:numPr>
        <w:spacing w:after="200" w:line="276" w:lineRule="auto"/>
        <w:ind w:left="851"/>
        <w:contextualSpacing/>
        <w:rPr>
          <w:highlight w:val="darkCyan"/>
        </w:rPr>
      </w:pPr>
      <w:r w:rsidRPr="007766FE">
        <w:rPr>
          <w:highlight w:val="darkCyan"/>
        </w:rPr>
        <w:t>Obrigatoriamente um membro terá que Aceitar o convite + preencher a síntese curricular + preencher a declaração</w:t>
      </w:r>
      <w:r w:rsidR="00E93DCD" w:rsidRPr="007766FE">
        <w:rPr>
          <w:highlight w:val="darkCyan"/>
        </w:rPr>
        <w:t>.</w:t>
      </w:r>
      <w:r w:rsidRPr="007766FE">
        <w:rPr>
          <w:highlight w:val="darkCyan"/>
        </w:rPr>
        <w:t xml:space="preserve"> </w:t>
      </w:r>
    </w:p>
    <w:p w14:paraId="5C50251B" w14:textId="77777777" w:rsidR="00123666" w:rsidRDefault="00123666" w:rsidP="00B50CAF">
      <w:pPr>
        <w:pStyle w:val="PargrafodaLista"/>
        <w:spacing w:after="200" w:line="276" w:lineRule="auto"/>
        <w:ind w:left="862"/>
        <w:contextualSpacing/>
      </w:pPr>
    </w:p>
    <w:p w14:paraId="09AC5F58" w14:textId="77777777" w:rsidR="00123666" w:rsidRPr="00B50CAF" w:rsidRDefault="00123666" w:rsidP="00B50CAF">
      <w:pPr>
        <w:pStyle w:val="PargrafodaLista"/>
        <w:spacing w:after="200" w:line="276" w:lineRule="auto"/>
        <w:ind w:left="862"/>
        <w:contextualSpacing/>
        <w:rPr>
          <w:b/>
          <w:u w:val="single"/>
        </w:rPr>
      </w:pPr>
    </w:p>
    <w:p w14:paraId="0D02EA9F" w14:textId="0ADC1678" w:rsidR="004C7131" w:rsidRPr="003D4B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Mensagem</w:t>
      </w:r>
      <w:r w:rsidRPr="003D4B4C">
        <w:rPr>
          <w:b/>
        </w:rPr>
        <w:t>:</w:t>
      </w:r>
      <w:bookmarkEnd w:id="36"/>
      <w:r w:rsidRPr="003D4B4C">
        <w:rPr>
          <w:b/>
        </w:rPr>
        <w:t xml:space="preserve"> </w:t>
      </w:r>
    </w:p>
    <w:p w14:paraId="55F5FA47" w14:textId="77777777" w:rsidR="004C7131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EA639E">
        <w:t>devem ser exibidas</w:t>
      </w:r>
      <w:r w:rsidR="006E5559" w:rsidRPr="00EA639E">
        <w:t xml:space="preserve"> no canto superior </w:t>
      </w:r>
      <w:r w:rsidR="004C7131" w:rsidRPr="00EA639E">
        <w:t xml:space="preserve">direito </w:t>
      </w:r>
      <w:r w:rsidR="006E5559" w:rsidRPr="00EA639E">
        <w:t>da tela,</w:t>
      </w:r>
      <w:r w:rsidR="006E5559" w:rsidRPr="00EC175D">
        <w:t xml:space="preserve"> </w:t>
      </w:r>
      <w:r w:rsidRPr="00EC175D">
        <w:t>com o seguinte padrão:</w:t>
      </w:r>
    </w:p>
    <w:p w14:paraId="3A6C02EA" w14:textId="77777777" w:rsidR="00EE30B5" w:rsidRPr="00EC175D" w:rsidRDefault="00EE30B5" w:rsidP="00EE30B5">
      <w:pPr>
        <w:rPr>
          <w:u w:val="single"/>
        </w:rPr>
      </w:pPr>
      <w:r w:rsidRPr="00EC175D">
        <w:rPr>
          <w:sz w:val="20"/>
          <w:u w:val="single"/>
        </w:rPr>
        <w:t>Mensagem de Sucesso:</w:t>
      </w:r>
      <w:r w:rsidRPr="00EC175D">
        <w:rPr>
          <w:u w:val="single"/>
        </w:rPr>
        <w:t xml:space="preserve"> </w:t>
      </w:r>
    </w:p>
    <w:p w14:paraId="5CB891AA" w14:textId="28C2D8A0" w:rsidR="00EE30B5" w:rsidRPr="00EC175D" w:rsidRDefault="00EE30B5" w:rsidP="00EE30B5">
      <w:r w:rsidRPr="00EC175D">
        <w:t xml:space="preserve">  </w:t>
      </w:r>
      <w:r w:rsidR="005A0224">
        <w:rPr>
          <w:noProof/>
        </w:rPr>
        <w:drawing>
          <wp:inline distT="0" distB="0" distL="0" distR="0" wp14:anchorId="55FD2A65" wp14:editId="6C504E57">
            <wp:extent cx="2704762" cy="457143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D94" w14:textId="77777777" w:rsidR="006E5559" w:rsidRPr="00EC175D" w:rsidRDefault="006E5559" w:rsidP="00EE30B5">
      <w:pPr>
        <w:rPr>
          <w:sz w:val="20"/>
        </w:rPr>
      </w:pPr>
    </w:p>
    <w:p w14:paraId="68FF4C3E" w14:textId="77777777" w:rsidR="00EE30B5" w:rsidRPr="00EC175D" w:rsidRDefault="00EE30B5" w:rsidP="00EE30B5">
      <w:pPr>
        <w:rPr>
          <w:sz w:val="20"/>
          <w:u w:val="single"/>
        </w:rPr>
      </w:pPr>
      <w:r w:rsidRPr="00EC175D">
        <w:rPr>
          <w:sz w:val="20"/>
          <w:u w:val="single"/>
        </w:rPr>
        <w:t xml:space="preserve">Mensagem de Alerta:    </w:t>
      </w:r>
    </w:p>
    <w:p w14:paraId="251CC7EF" w14:textId="64C43C35" w:rsidR="00EE30B5" w:rsidRPr="00EC175D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="001F6169" w:rsidRPr="00EC175D">
        <w:rPr>
          <w:noProof/>
        </w:rPr>
        <w:drawing>
          <wp:inline distT="0" distB="0" distL="0" distR="0" wp14:anchorId="5746B776" wp14:editId="4EF90D85">
            <wp:extent cx="2704762" cy="40000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77C" w14:textId="77777777" w:rsidR="001F6169" w:rsidRPr="00EC175D" w:rsidRDefault="001F6169" w:rsidP="00EE30B5">
      <w:pPr>
        <w:rPr>
          <w:sz w:val="20"/>
        </w:rPr>
      </w:pPr>
    </w:p>
    <w:p w14:paraId="5C2ED465" w14:textId="6A9C1217" w:rsidR="00EE30B5" w:rsidRPr="00EC175D" w:rsidRDefault="001F6169" w:rsidP="00EE30B5">
      <w:pPr>
        <w:rPr>
          <w:sz w:val="20"/>
          <w:u w:val="single"/>
        </w:rPr>
      </w:pPr>
      <w:r w:rsidRPr="00EC175D">
        <w:rPr>
          <w:sz w:val="20"/>
        </w:rPr>
        <w:lastRenderedPageBreak/>
        <w:t xml:space="preserve">  </w:t>
      </w:r>
      <w:r w:rsidR="00EE30B5" w:rsidRPr="00EC175D">
        <w:rPr>
          <w:sz w:val="20"/>
          <w:u w:val="single"/>
        </w:rPr>
        <w:t xml:space="preserve">Mensagem de Erro: </w:t>
      </w:r>
    </w:p>
    <w:p w14:paraId="0B9705DB" w14:textId="77777777" w:rsidR="00EE30B5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Pr="00EC175D">
        <w:rPr>
          <w:noProof/>
        </w:rPr>
        <w:drawing>
          <wp:inline distT="0" distB="0" distL="0" distR="0" wp14:anchorId="207D6842" wp14:editId="06156035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D2BB" w14:textId="77777777" w:rsidR="0076485A" w:rsidRDefault="0076485A" w:rsidP="00EE30B5">
      <w:pPr>
        <w:rPr>
          <w:sz w:val="20"/>
        </w:rPr>
      </w:pPr>
    </w:p>
    <w:p w14:paraId="52E67BC9" w14:textId="77777777" w:rsidR="0076485A" w:rsidRPr="00AC4C3E" w:rsidRDefault="0076485A" w:rsidP="00655480">
      <w:pPr>
        <w:pStyle w:val="PargrafodaLista"/>
        <w:numPr>
          <w:ilvl w:val="0"/>
          <w:numId w:val="12"/>
        </w:numPr>
        <w:ind w:left="426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>, devem ser exibidas acima do registro em questão, com o seguinte padrão:</w:t>
      </w:r>
    </w:p>
    <w:p w14:paraId="6F27BA4A" w14:textId="77777777" w:rsidR="0076485A" w:rsidRPr="00AC4C3E" w:rsidRDefault="0076485A" w:rsidP="0076485A">
      <w:pPr>
        <w:pStyle w:val="PargrafodaLista"/>
        <w:ind w:left="426"/>
      </w:pPr>
    </w:p>
    <w:p w14:paraId="622294C7" w14:textId="77777777" w:rsidR="0076485A" w:rsidRPr="00AC4C3E" w:rsidRDefault="0076485A" w:rsidP="0076485A">
      <w:pPr>
        <w:pStyle w:val="PargrafodaLista"/>
        <w:ind w:left="142"/>
        <w:rPr>
          <w:u w:val="single"/>
        </w:rPr>
      </w:pPr>
      <w:r w:rsidRPr="00AC4C3E">
        <w:rPr>
          <w:u w:val="single"/>
        </w:rPr>
        <w:t>Mensagem de confirmação:</w:t>
      </w:r>
    </w:p>
    <w:p w14:paraId="63B285B6" w14:textId="77777777" w:rsidR="0076485A" w:rsidRDefault="0076485A" w:rsidP="0076485A">
      <w:pPr>
        <w:rPr>
          <w:sz w:val="20"/>
        </w:rPr>
      </w:pPr>
      <w:r w:rsidRPr="00AC4C3E">
        <w:rPr>
          <w:noProof/>
        </w:rPr>
        <w:drawing>
          <wp:inline distT="0" distB="0" distL="0" distR="0" wp14:anchorId="3C4CD215" wp14:editId="6A2436A9">
            <wp:extent cx="2704762" cy="914286"/>
            <wp:effectExtent l="0" t="0" r="635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07E" w14:textId="77777777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>O sistema deve ter um temporizador de 5 segundos para cada mensagem exibida.</w:t>
      </w:r>
    </w:p>
    <w:p w14:paraId="43D6261A" w14:textId="49EB38C3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Ao final dos 5 segundos, o sistema deve fechar a </w:t>
      </w:r>
      <w:r w:rsidR="00A07556">
        <w:t>caixa de mensagem e não exibi-la</w:t>
      </w:r>
      <w:r w:rsidRPr="00EC175D">
        <w:t xml:space="preserve"> na tela.</w:t>
      </w:r>
    </w:p>
    <w:p w14:paraId="60CEF1D2" w14:textId="7C9C2D44" w:rsidR="00004F8B" w:rsidRDefault="00004F8B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p w14:paraId="7C3132A6" w14:textId="77777777" w:rsidR="009D5099" w:rsidRDefault="009D5099" w:rsidP="00655480">
      <w:pPr>
        <w:pStyle w:val="PargrafodaLista"/>
        <w:numPr>
          <w:ilvl w:val="0"/>
          <w:numId w:val="12"/>
        </w:numPr>
        <w:ind w:left="426"/>
      </w:pPr>
      <w:r w:rsidRPr="006F2A9C">
        <w:t xml:space="preserve">Para as mensagens de </w:t>
      </w:r>
      <w:r w:rsidRPr="006F2A9C">
        <w:rPr>
          <w:u w:val="single"/>
        </w:rPr>
        <w:t>confirmação</w:t>
      </w:r>
      <w:r w:rsidRPr="006F2A9C">
        <w:t xml:space="preserve"> o sistema </w:t>
      </w:r>
      <w:r w:rsidRPr="006F2A9C">
        <w:rPr>
          <w:u w:val="single"/>
        </w:rPr>
        <w:t>não</w:t>
      </w:r>
      <w:r w:rsidRPr="006F2A9C">
        <w:t xml:space="preserve"> deve disponibilizar o temporizador. </w:t>
      </w:r>
    </w:p>
    <w:p w14:paraId="339237D7" w14:textId="77777777" w:rsidR="00FE407D" w:rsidRPr="00EC175D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2023348"/>
          </w:p>
        </w:tc>
        <w:bookmarkEnd w:id="38"/>
        <w:tc>
          <w:tcPr>
            <w:tcW w:w="6276" w:type="dxa"/>
          </w:tcPr>
          <w:p w14:paraId="19465BB6" w14:textId="7B788B2C" w:rsidR="00596253" w:rsidRPr="008D74E8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8D74E8">
              <w:rPr>
                <w:rFonts w:cs="Arial"/>
                <w:sz w:val="18"/>
                <w:szCs w:val="18"/>
              </w:rPr>
              <w:t>c</w:t>
            </w:r>
            <w:r w:rsidRPr="008D74E8">
              <w:rPr>
                <w:rFonts w:cs="Arial"/>
                <w:sz w:val="18"/>
                <w:szCs w:val="18"/>
              </w:rPr>
              <w:t>omunicação</w:t>
            </w:r>
            <w:r w:rsidR="007303C6" w:rsidRPr="008D74E8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8D74E8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3647479"/>
          </w:p>
        </w:tc>
        <w:bookmarkEnd w:id="39"/>
        <w:tc>
          <w:tcPr>
            <w:tcW w:w="6276" w:type="dxa"/>
          </w:tcPr>
          <w:p w14:paraId="7E7B920E" w14:textId="35664665" w:rsidR="00B219F6" w:rsidRPr="008D74E8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8D74E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</w:p>
        </w:tc>
      </w:tr>
      <w:tr w:rsidR="00474268" w:rsidRPr="00EC175D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EC175D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7462071"/>
          </w:p>
        </w:tc>
        <w:bookmarkEnd w:id="40"/>
        <w:tc>
          <w:tcPr>
            <w:tcW w:w="6276" w:type="dxa"/>
          </w:tcPr>
          <w:p w14:paraId="3FEFB225" w14:textId="3E2B72FC" w:rsidR="00474268" w:rsidRPr="008D74E8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Campo de preenchimento </w:t>
            </w:r>
            <w:r w:rsidRPr="00081D30">
              <w:rPr>
                <w:rFonts w:cs="Arial"/>
                <w:sz w:val="18"/>
                <w:szCs w:val="18"/>
              </w:rPr>
              <w:t>obrigatório</w:t>
            </w:r>
          </w:p>
        </w:tc>
        <w:tc>
          <w:tcPr>
            <w:tcW w:w="1555" w:type="dxa"/>
          </w:tcPr>
          <w:p w14:paraId="69920550" w14:textId="2488B8F3" w:rsidR="00474268" w:rsidRPr="00EC175D" w:rsidRDefault="00987EC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C95E12" w:rsidRPr="00EC175D" w14:paraId="3A66DFB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D41C5BD" w14:textId="77777777" w:rsidR="00C95E12" w:rsidRPr="00EC175D" w:rsidRDefault="00C95E12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7792565"/>
          </w:p>
        </w:tc>
        <w:bookmarkEnd w:id="41"/>
        <w:tc>
          <w:tcPr>
            <w:tcW w:w="6276" w:type="dxa"/>
          </w:tcPr>
          <w:p w14:paraId="4DD941A0" w14:textId="77777777" w:rsidR="00C95E12" w:rsidRPr="00FB4FC1" w:rsidRDefault="00C95E12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4F4BBC99" w14:textId="28B8B997" w:rsidR="00C95E12" w:rsidRDefault="000F5596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</w:t>
            </w:r>
            <w:r w:rsidR="00C95E12" w:rsidRPr="00FB4FC1">
              <w:rPr>
                <w:rFonts w:cs="Arial"/>
                <w:sz w:val="18"/>
                <w:szCs w:val="18"/>
              </w:rPr>
              <w:t xml:space="preserve"> [Não]</w:t>
            </w:r>
          </w:p>
        </w:tc>
        <w:tc>
          <w:tcPr>
            <w:tcW w:w="1555" w:type="dxa"/>
          </w:tcPr>
          <w:p w14:paraId="278F2ABA" w14:textId="4E430022" w:rsidR="00C95E12" w:rsidRDefault="00C95E12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552A2F" w:rsidRPr="00EC175D" w14:paraId="44B6B84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355C1CC" w14:textId="77777777" w:rsidR="00552A2F" w:rsidRPr="00EC175D" w:rsidRDefault="00552A2F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20487939"/>
          </w:p>
        </w:tc>
        <w:bookmarkEnd w:id="42"/>
        <w:tc>
          <w:tcPr>
            <w:tcW w:w="6276" w:type="dxa"/>
          </w:tcPr>
          <w:p w14:paraId="1BF899A9" w14:textId="12D5D883" w:rsidR="00552A2F" w:rsidRDefault="00060991" w:rsidP="0006099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máxima</w:t>
            </w:r>
            <w:r w:rsidR="00552A2F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 xml:space="preserve">de arquivos </w:t>
            </w:r>
            <w:r w:rsidR="00552A2F">
              <w:rPr>
                <w:rFonts w:cs="Arial"/>
                <w:sz w:val="18"/>
                <w:szCs w:val="18"/>
              </w:rPr>
              <w:t xml:space="preserve">excedido. </w:t>
            </w:r>
          </w:p>
        </w:tc>
        <w:tc>
          <w:tcPr>
            <w:tcW w:w="1555" w:type="dxa"/>
          </w:tcPr>
          <w:p w14:paraId="2B2BA71C" w14:textId="32214662" w:rsidR="00552A2F" w:rsidRDefault="00552A2F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8427E" w:rsidRPr="00EC175D" w14:paraId="12E110B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7CF2EE" w14:textId="77777777" w:rsidR="0058427E" w:rsidRPr="00EC175D" w:rsidRDefault="0058427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20811026"/>
          </w:p>
        </w:tc>
        <w:bookmarkEnd w:id="43"/>
        <w:tc>
          <w:tcPr>
            <w:tcW w:w="6276" w:type="dxa"/>
          </w:tcPr>
          <w:p w14:paraId="2E804FE1" w14:textId="794573B8" w:rsidR="0058427E" w:rsidRDefault="0058427E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Para o arquivo, o </w:t>
            </w:r>
            <w:r w:rsidR="002F441A">
              <w:rPr>
                <w:rFonts w:cs="Arial"/>
                <w:sz w:val="18"/>
                <w:szCs w:val="18"/>
              </w:rPr>
              <w:t>tamanho máximo permitido é de 10</w:t>
            </w:r>
            <w:r>
              <w:rPr>
                <w:rFonts w:cs="Arial"/>
                <w:sz w:val="18"/>
                <w:szCs w:val="18"/>
              </w:rPr>
              <w:t xml:space="preserve"> MB.</w:t>
            </w:r>
          </w:p>
        </w:tc>
        <w:tc>
          <w:tcPr>
            <w:tcW w:w="1555" w:type="dxa"/>
          </w:tcPr>
          <w:p w14:paraId="0B854628" w14:textId="3898C721" w:rsidR="0058427E" w:rsidRDefault="0058427E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F444CE" w:rsidRPr="00EC175D" w14:paraId="3512BF4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F1968E" w14:textId="77777777" w:rsidR="00F444CE" w:rsidRPr="00EC175D" w:rsidRDefault="00F444C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20904202"/>
          </w:p>
        </w:tc>
        <w:bookmarkEnd w:id="44"/>
        <w:tc>
          <w:tcPr>
            <w:tcW w:w="6276" w:type="dxa"/>
          </w:tcPr>
          <w:p w14:paraId="7729B0BB" w14:textId="2B40BF71" w:rsidR="00F444CE" w:rsidRDefault="00F444CE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444CE">
              <w:rPr>
                <w:rFonts w:cs="Arial"/>
                <w:sz w:val="18"/>
                <w:szCs w:val="18"/>
              </w:rPr>
              <w:t>Por gentileza, selecione uma resposta!</w:t>
            </w:r>
          </w:p>
        </w:tc>
        <w:tc>
          <w:tcPr>
            <w:tcW w:w="1555" w:type="dxa"/>
          </w:tcPr>
          <w:p w14:paraId="156DEC66" w14:textId="279DF03C" w:rsidR="00F444CE" w:rsidRDefault="00F444CE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E4ACC" w:rsidRPr="00EC175D" w14:paraId="6C311F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C85FE2D" w14:textId="77777777" w:rsidR="002E4ACC" w:rsidRPr="00EC175D" w:rsidRDefault="002E4ACC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20904479"/>
          </w:p>
        </w:tc>
        <w:bookmarkEnd w:id="45"/>
        <w:tc>
          <w:tcPr>
            <w:tcW w:w="6276" w:type="dxa"/>
          </w:tcPr>
          <w:p w14:paraId="1B74E1F0" w14:textId="387C2418" w:rsidR="002E4ACC" w:rsidRDefault="002E4ACC" w:rsidP="002E4AC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Formato do arquivo inválido. Somente serão aceitos arquivos no formato PDF!</w:t>
            </w:r>
          </w:p>
        </w:tc>
        <w:tc>
          <w:tcPr>
            <w:tcW w:w="1555" w:type="dxa"/>
          </w:tcPr>
          <w:p w14:paraId="6E0C62A4" w14:textId="68E09C1D" w:rsidR="002E4ACC" w:rsidRDefault="00F937BD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4236F" w:rsidRPr="00EC175D" w14:paraId="33314445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AD7D5DC" w14:textId="77777777" w:rsidR="0054236F" w:rsidRPr="00EC175D" w:rsidRDefault="0054236F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23426961"/>
          </w:p>
        </w:tc>
        <w:bookmarkEnd w:id="46"/>
        <w:tc>
          <w:tcPr>
            <w:tcW w:w="6276" w:type="dxa"/>
          </w:tcPr>
          <w:p w14:paraId="553422CD" w14:textId="417B873C" w:rsidR="0054236F" w:rsidRDefault="00220717" w:rsidP="002E4AC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Prezado (a) arquiteta (a) o senhor(a) não possui convites de chapa cadastrado.</w:t>
            </w:r>
          </w:p>
        </w:tc>
        <w:tc>
          <w:tcPr>
            <w:tcW w:w="1555" w:type="dxa"/>
          </w:tcPr>
          <w:p w14:paraId="4C27F00F" w14:textId="03D1E7DB" w:rsidR="0054236F" w:rsidRDefault="00374F67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374F67" w:rsidRPr="00EC175D" w14:paraId="7E90D2B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F34E059" w14:textId="77777777" w:rsidR="00374F67" w:rsidRPr="00EC175D" w:rsidRDefault="00374F67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23427209"/>
          </w:p>
        </w:tc>
        <w:bookmarkEnd w:id="47"/>
        <w:tc>
          <w:tcPr>
            <w:tcW w:w="6276" w:type="dxa"/>
          </w:tcPr>
          <w:p w14:paraId="6A8F8DEC" w14:textId="14F00661" w:rsidR="00374F67" w:rsidRDefault="00374F67" w:rsidP="002E4AC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70375F">
              <w:rPr>
                <w:rFonts w:cs="Arial"/>
                <w:sz w:val="18"/>
                <w:szCs w:val="18"/>
              </w:rPr>
              <w:t>Dados incluídos com sucesso!</w:t>
            </w:r>
          </w:p>
        </w:tc>
        <w:tc>
          <w:tcPr>
            <w:tcW w:w="1555" w:type="dxa"/>
          </w:tcPr>
          <w:p w14:paraId="20447D8A" w14:textId="2016A64A" w:rsidR="00374F67" w:rsidRDefault="00374F67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874FF7" w:rsidRPr="00EC175D" w14:paraId="224FD10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ACC62A3" w14:textId="77777777" w:rsidR="00874FF7" w:rsidRPr="00EC175D" w:rsidRDefault="00874FF7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23427933"/>
          </w:p>
        </w:tc>
        <w:bookmarkEnd w:id="48"/>
        <w:tc>
          <w:tcPr>
            <w:tcW w:w="6276" w:type="dxa"/>
          </w:tcPr>
          <w:p w14:paraId="140B575F" w14:textId="77777777" w:rsidR="00874FF7" w:rsidRPr="00874FF7" w:rsidRDefault="00874FF7" w:rsidP="00874FF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74FF7">
              <w:rPr>
                <w:rFonts w:cs="Arial"/>
                <w:sz w:val="18"/>
                <w:szCs w:val="18"/>
              </w:rPr>
              <w:t>Declaração preenchida com sucesso!</w:t>
            </w:r>
          </w:p>
          <w:p w14:paraId="12238F30" w14:textId="45968EC8" w:rsidR="00874FF7" w:rsidRPr="00874FF7" w:rsidRDefault="00874FF7" w:rsidP="00874FF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74FF7">
              <w:rPr>
                <w:rFonts w:cs="Arial"/>
                <w:sz w:val="18"/>
                <w:szCs w:val="18"/>
              </w:rPr>
              <w:t>Parabéns! Agora você é um membro da Chapa Eleitoral CAU/SP.</w:t>
            </w:r>
          </w:p>
          <w:p w14:paraId="1DF0E7CD" w14:textId="77777777" w:rsidR="00874FF7" w:rsidRPr="0070375F" w:rsidRDefault="00874FF7" w:rsidP="002E4AC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555" w:type="dxa"/>
          </w:tcPr>
          <w:p w14:paraId="3DF95C1E" w14:textId="701AFC12" w:rsidR="00874FF7" w:rsidRDefault="00C4186A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5F339E" w:rsidRPr="00EC175D" w14:paraId="6DFE0F9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1D34F72" w14:textId="77777777" w:rsidR="005F339E" w:rsidRPr="00EC175D" w:rsidRDefault="005F339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23511791"/>
          </w:p>
        </w:tc>
        <w:bookmarkEnd w:id="49"/>
        <w:tc>
          <w:tcPr>
            <w:tcW w:w="6276" w:type="dxa"/>
          </w:tcPr>
          <w:p w14:paraId="129B8662" w14:textId="52E0BEBE" w:rsidR="005F339E" w:rsidRPr="00874FF7" w:rsidRDefault="005F339E" w:rsidP="005F339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Prezado (a) arquiteto (a)</w:t>
            </w:r>
            <w:r w:rsidR="00FF4D9A">
              <w:rPr>
                <w:rFonts w:cs="Arial"/>
                <w:sz w:val="18"/>
                <w:szCs w:val="18"/>
              </w:rPr>
              <w:t xml:space="preserve"> e urbanista</w:t>
            </w:r>
            <w:r>
              <w:rPr>
                <w:rFonts w:cs="Arial"/>
                <w:sz w:val="18"/>
                <w:szCs w:val="18"/>
              </w:rPr>
              <w:t>, essa chapa foi cadastrada para uma UF diferente da sua UF de cadastro, portanto, o senhor(a) não poderá fazer parte dessa chapa.</w:t>
            </w:r>
          </w:p>
        </w:tc>
        <w:tc>
          <w:tcPr>
            <w:tcW w:w="1555" w:type="dxa"/>
          </w:tcPr>
          <w:p w14:paraId="737F1964" w14:textId="153CB670" w:rsidR="005F339E" w:rsidRDefault="00DA063B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12088" w:rsidRPr="00EC175D" w14:paraId="29BEB3F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193CDBF" w14:textId="77777777" w:rsidR="00A12088" w:rsidRPr="00EC175D" w:rsidRDefault="00A1208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23857327"/>
          </w:p>
        </w:tc>
        <w:bookmarkEnd w:id="50"/>
        <w:tc>
          <w:tcPr>
            <w:tcW w:w="6276" w:type="dxa"/>
          </w:tcPr>
          <w:p w14:paraId="0472A2D4" w14:textId="77777777" w:rsidR="00A12088" w:rsidRDefault="00A12088" w:rsidP="00A12088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sr(a), você não está logado no sistema eleitoral!</w:t>
            </w:r>
          </w:p>
          <w:p w14:paraId="4E4914B1" w14:textId="3CDD5B7C" w:rsidR="00A12088" w:rsidRDefault="00A12088" w:rsidP="00A1208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64ABB153" w14:textId="575A4DD8" w:rsidR="00A12088" w:rsidRDefault="00A12088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3258A" w:rsidRPr="00EC175D" w14:paraId="5F34C221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0B7ABE" w14:textId="77777777" w:rsidR="0053258A" w:rsidRPr="00EC175D" w:rsidRDefault="0053258A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25305935"/>
          </w:p>
        </w:tc>
        <w:bookmarkEnd w:id="51"/>
        <w:tc>
          <w:tcPr>
            <w:tcW w:w="6276" w:type="dxa"/>
          </w:tcPr>
          <w:p w14:paraId="1F70AC95" w14:textId="247FEDF0" w:rsidR="0053258A" w:rsidRDefault="0053258A" w:rsidP="00A12088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Prezado (a) arquiteto (a) e urbanista, você não possui acesso a esse item de menu.</w:t>
            </w:r>
          </w:p>
        </w:tc>
        <w:tc>
          <w:tcPr>
            <w:tcW w:w="1555" w:type="dxa"/>
          </w:tcPr>
          <w:p w14:paraId="409996A3" w14:textId="229F80C0" w:rsidR="0053258A" w:rsidRDefault="0053258A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F42AA4" w:rsidRPr="00EC175D" w14:paraId="372D115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F5A97D" w14:textId="77777777" w:rsidR="00F42AA4" w:rsidRPr="00EC175D" w:rsidRDefault="00F42AA4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26365956"/>
          </w:p>
        </w:tc>
        <w:bookmarkEnd w:id="52"/>
        <w:tc>
          <w:tcPr>
            <w:tcW w:w="6276" w:type="dxa"/>
          </w:tcPr>
          <w:p w14:paraId="4673DEAD" w14:textId="08A8BCA5" w:rsidR="00F42AA4" w:rsidRDefault="00F42AA4" w:rsidP="00F42AA4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AB552D">
              <w:rPr>
                <w:rFonts w:cs="Arial"/>
                <w:sz w:val="18"/>
                <w:szCs w:val="18"/>
                <w:highlight w:val="green"/>
              </w:rPr>
              <w:t xml:space="preserve">O tamanho máximo permitido para </w:t>
            </w:r>
            <w:r>
              <w:rPr>
                <w:rFonts w:cs="Arial"/>
                <w:sz w:val="18"/>
                <w:szCs w:val="18"/>
                <w:highlight w:val="green"/>
              </w:rPr>
              <w:t xml:space="preserve">o </w:t>
            </w:r>
            <w:r w:rsidRPr="00AB552D">
              <w:rPr>
                <w:rFonts w:cs="Arial"/>
                <w:sz w:val="18"/>
                <w:szCs w:val="18"/>
                <w:highlight w:val="green"/>
              </w:rPr>
              <w:t xml:space="preserve">arquivo é de </w:t>
            </w:r>
            <w:r>
              <w:rPr>
                <w:rFonts w:cs="Arial"/>
                <w:sz w:val="18"/>
                <w:szCs w:val="18"/>
                <w:highlight w:val="green"/>
              </w:rPr>
              <w:t>2</w:t>
            </w:r>
            <w:r w:rsidRPr="00AB552D">
              <w:rPr>
                <w:rFonts w:cs="Arial"/>
                <w:sz w:val="18"/>
                <w:szCs w:val="18"/>
                <w:highlight w:val="green"/>
              </w:rPr>
              <w:t xml:space="preserve"> MB</w:t>
            </w:r>
            <w:r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6326A83" w14:textId="5DE63FA7" w:rsidR="00F42AA4" w:rsidRDefault="00F42AA4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D42B6" w:rsidRPr="00EC175D" w14:paraId="1B5FD2B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DCE6F" w14:textId="77777777" w:rsidR="008D42B6" w:rsidRPr="00EC175D" w:rsidRDefault="008D42B6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26366803"/>
          </w:p>
        </w:tc>
        <w:bookmarkEnd w:id="53"/>
        <w:tc>
          <w:tcPr>
            <w:tcW w:w="6276" w:type="dxa"/>
          </w:tcPr>
          <w:p w14:paraId="2755607A" w14:textId="122A8FA9" w:rsidR="008D42B6" w:rsidRPr="00AB552D" w:rsidRDefault="000D141B" w:rsidP="00C54B10">
            <w:pPr>
              <w:spacing w:after="0"/>
              <w:ind w:left="-69"/>
              <w:rPr>
                <w:rFonts w:cs="Arial"/>
                <w:sz w:val="18"/>
                <w:szCs w:val="18"/>
                <w:highlight w:val="green"/>
              </w:rPr>
            </w:pPr>
            <w:r w:rsidRPr="0052784F">
              <w:rPr>
                <w:rFonts w:cs="Arial"/>
                <w:sz w:val="18"/>
                <w:szCs w:val="18"/>
                <w:highlight w:val="green"/>
              </w:rPr>
              <w:t xml:space="preserve">Formato do arquivo inválido. Somente serão aceitos arquivos no formato de </w:t>
            </w:r>
            <w:r>
              <w:rPr>
                <w:rFonts w:cs="Arial"/>
                <w:sz w:val="18"/>
                <w:szCs w:val="18"/>
                <w:highlight w:val="green"/>
              </w:rPr>
              <w:t>.jpg .jpeg .png</w:t>
            </w:r>
            <w:r w:rsidR="00C54B10">
              <w:rPr>
                <w:rFonts w:cs="Arial"/>
                <w:sz w:val="18"/>
                <w:szCs w:val="18"/>
                <w:highlight w:val="green"/>
              </w:rPr>
              <w:t xml:space="preserve"> e .bmp</w:t>
            </w:r>
            <w:r w:rsidRPr="0052784F">
              <w:rPr>
                <w:rFonts w:cs="Arial"/>
                <w:sz w:val="18"/>
                <w:szCs w:val="18"/>
                <w:highlight w:val="green"/>
              </w:rPr>
              <w:t>!</w:t>
            </w:r>
          </w:p>
        </w:tc>
        <w:tc>
          <w:tcPr>
            <w:tcW w:w="1555" w:type="dxa"/>
          </w:tcPr>
          <w:p w14:paraId="1162EE62" w14:textId="7CE14A0D" w:rsidR="008D42B6" w:rsidRDefault="000D141B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60B45" w:rsidRPr="00EC175D" w14:paraId="3E06B72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52439D" w14:textId="77777777" w:rsidR="00860B45" w:rsidRPr="00EC175D" w:rsidRDefault="00860B45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7652158"/>
          </w:p>
        </w:tc>
        <w:bookmarkEnd w:id="54"/>
        <w:tc>
          <w:tcPr>
            <w:tcW w:w="6276" w:type="dxa"/>
          </w:tcPr>
          <w:p w14:paraId="29F8DBD7" w14:textId="7D4B2327" w:rsidR="00860B45" w:rsidRPr="0052784F" w:rsidRDefault="00EF2A38" w:rsidP="00C54B10">
            <w:pPr>
              <w:spacing w:after="0"/>
              <w:ind w:left="-69"/>
              <w:rPr>
                <w:rFonts w:cs="Arial"/>
                <w:sz w:val="18"/>
                <w:szCs w:val="18"/>
                <w:highlight w:val="green"/>
              </w:rPr>
            </w:pPr>
            <w:r>
              <w:rPr>
                <w:rFonts w:cs="Arial"/>
                <w:sz w:val="18"/>
                <w:szCs w:val="18"/>
              </w:rPr>
              <w:t xml:space="preserve">Prezado (a) arquiteto (a) e urbanista, </w:t>
            </w:r>
            <w:r w:rsidR="00860B45">
              <w:rPr>
                <w:rFonts w:cs="Arial"/>
                <w:sz w:val="18"/>
                <w:szCs w:val="18"/>
              </w:rPr>
              <w:t xml:space="preserve">você não tem acessa a essa funcionalidade. </w:t>
            </w:r>
          </w:p>
        </w:tc>
        <w:tc>
          <w:tcPr>
            <w:tcW w:w="1555" w:type="dxa"/>
          </w:tcPr>
          <w:p w14:paraId="4B16A00C" w14:textId="56CFF150" w:rsidR="00860B45" w:rsidRDefault="00860B45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60B45" w:rsidRPr="00EC175D" w14:paraId="040CDBF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7D7023F" w14:textId="77777777" w:rsidR="00860B45" w:rsidRPr="00EC175D" w:rsidRDefault="00860B45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27652148"/>
          </w:p>
        </w:tc>
        <w:bookmarkEnd w:id="55"/>
        <w:tc>
          <w:tcPr>
            <w:tcW w:w="6276" w:type="dxa"/>
          </w:tcPr>
          <w:p w14:paraId="4E7DF391" w14:textId="36B097EA" w:rsidR="00860B45" w:rsidRDefault="00D47EBD" w:rsidP="00C54B10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 período de cadastro de chapa não está vigente para nenhum processo eleitoral.</w:t>
            </w:r>
          </w:p>
        </w:tc>
        <w:tc>
          <w:tcPr>
            <w:tcW w:w="1555" w:type="dxa"/>
          </w:tcPr>
          <w:p w14:paraId="50F5E2DB" w14:textId="3F60AF19" w:rsidR="00860B45" w:rsidRDefault="00D47EBD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EF2A38" w:rsidRPr="00EC175D" w14:paraId="4897E1B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0B62E6E" w14:textId="77777777" w:rsidR="00EF2A38" w:rsidRPr="00EC175D" w:rsidRDefault="00EF2A3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31118639"/>
          </w:p>
        </w:tc>
        <w:bookmarkEnd w:id="56"/>
        <w:tc>
          <w:tcPr>
            <w:tcW w:w="6276" w:type="dxa"/>
          </w:tcPr>
          <w:p w14:paraId="081FFE2B" w14:textId="15A02FB4" w:rsidR="00EF2A38" w:rsidRDefault="0021105C" w:rsidP="00C54B10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Prezado (a) arquiteto (a) e urbanista, </w:t>
            </w:r>
            <w:r w:rsidR="00EF2A38">
              <w:rPr>
                <w:rFonts w:cs="Arial"/>
                <w:sz w:val="18"/>
                <w:szCs w:val="18"/>
              </w:rPr>
              <w:t>você já aceitou um convite para participar de uma chapa eleitoral.</w:t>
            </w:r>
          </w:p>
        </w:tc>
        <w:tc>
          <w:tcPr>
            <w:tcW w:w="1555" w:type="dxa"/>
          </w:tcPr>
          <w:p w14:paraId="4E6660AE" w14:textId="553E5EBC" w:rsidR="00EF2A38" w:rsidRDefault="0021105C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1105C" w:rsidRPr="00EC175D" w14:paraId="38A3F59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B7AC890" w14:textId="77777777" w:rsidR="0021105C" w:rsidRPr="00EC175D" w:rsidRDefault="0021105C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31119080"/>
          </w:p>
        </w:tc>
        <w:bookmarkEnd w:id="57"/>
        <w:tc>
          <w:tcPr>
            <w:tcW w:w="6276" w:type="dxa"/>
          </w:tcPr>
          <w:p w14:paraId="006CFE1B" w14:textId="63145E71" w:rsidR="0021105C" w:rsidRDefault="0021105C" w:rsidP="00C54B10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Prezado (a) arquiteto (a) e urbanista, para ter acesso </w:t>
            </w:r>
            <w:r w:rsidR="00FF5253">
              <w:rPr>
                <w:rFonts w:cs="Arial"/>
                <w:sz w:val="18"/>
                <w:szCs w:val="18"/>
              </w:rPr>
              <w:t>ao item “Visualizar Chapa”</w:t>
            </w:r>
            <w:r>
              <w:rPr>
                <w:rFonts w:cs="Arial"/>
                <w:sz w:val="18"/>
                <w:szCs w:val="18"/>
              </w:rPr>
              <w:t xml:space="preserve"> é necessário que o senhor aceite um convite recebido através do menu “Confirmar Participação” para participar de uma chapa</w:t>
            </w:r>
            <w:r w:rsidR="00FF5253">
              <w:rPr>
                <w:rFonts w:cs="Arial"/>
                <w:sz w:val="18"/>
                <w:szCs w:val="18"/>
              </w:rPr>
              <w:t xml:space="preserve"> eleitoral.</w:t>
            </w:r>
          </w:p>
        </w:tc>
        <w:tc>
          <w:tcPr>
            <w:tcW w:w="1555" w:type="dxa"/>
          </w:tcPr>
          <w:p w14:paraId="705CF15A" w14:textId="50A965DE" w:rsidR="0021105C" w:rsidRDefault="00FF5253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58" w:name="_Toc23432531"/>
      <w:r w:rsidRPr="00EC175D">
        <w:t>INFORMAÇÕES COMPLEMENTARES</w:t>
      </w:r>
      <w:bookmarkEnd w:id="58"/>
    </w:p>
    <w:p w14:paraId="62D7BC18" w14:textId="08866AFC" w:rsidR="00654E1A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2E4D541D" w14:textId="075200E6" w:rsidR="0090603C" w:rsidRPr="0090603C" w:rsidRDefault="0090603C" w:rsidP="00654E1A">
      <w:r w:rsidRPr="0090603C">
        <w:t>Eleitoral_HST02_Manter_Calendario_Eleitoral_AbaPeriodo_Incluir_Alterar.docx</w:t>
      </w:r>
    </w:p>
    <w:p w14:paraId="372BD165" w14:textId="3E07BFFD" w:rsidR="00C660D5" w:rsidRDefault="00C660D5" w:rsidP="00654E1A">
      <w:r w:rsidRPr="00C660D5">
        <w:t>Eleitoral_HST0</w:t>
      </w:r>
      <w:r w:rsidR="00431D0E">
        <w:t>05</w:t>
      </w:r>
      <w:r w:rsidR="00B90E8E">
        <w:t>_parametrizar_d</w:t>
      </w:r>
      <w:r w:rsidRPr="00C660D5">
        <w:t>eclaracao.docx</w:t>
      </w:r>
    </w:p>
    <w:p w14:paraId="3A983066" w14:textId="0FB71C32" w:rsidR="00B90E8E" w:rsidRDefault="0044275A">
      <w:pPr>
        <w:pStyle w:val="Dica"/>
        <w:rPr>
          <w:i w:val="0"/>
          <w:color w:val="auto"/>
          <w:szCs w:val="20"/>
        </w:rPr>
      </w:pPr>
      <w:r w:rsidRPr="0044275A">
        <w:rPr>
          <w:i w:val="0"/>
          <w:color w:val="auto"/>
          <w:szCs w:val="20"/>
        </w:rPr>
        <w:t>Eleitoral_HS</w:t>
      </w:r>
      <w:r w:rsidR="00B90E8E">
        <w:rPr>
          <w:i w:val="0"/>
          <w:color w:val="auto"/>
          <w:szCs w:val="20"/>
        </w:rPr>
        <w:t>T020_definir_declaração_e-mail_manter_c</w:t>
      </w:r>
      <w:r w:rsidRPr="0044275A">
        <w:rPr>
          <w:i w:val="0"/>
          <w:color w:val="auto"/>
          <w:szCs w:val="20"/>
        </w:rPr>
        <w:t>hapa.docx</w:t>
      </w:r>
    </w:p>
    <w:p w14:paraId="13F95041" w14:textId="47F37C78" w:rsidR="002D521E" w:rsidRDefault="002D521E">
      <w:pPr>
        <w:pStyle w:val="Dica"/>
        <w:rPr>
          <w:i w:val="0"/>
          <w:color w:val="auto"/>
          <w:szCs w:val="20"/>
        </w:rPr>
      </w:pPr>
      <w:r w:rsidRPr="0044275A">
        <w:rPr>
          <w:i w:val="0"/>
          <w:color w:val="auto"/>
          <w:szCs w:val="20"/>
        </w:rPr>
        <w:t>Eleitoral_HS</w:t>
      </w:r>
      <w:r>
        <w:rPr>
          <w:i w:val="0"/>
          <w:color w:val="auto"/>
          <w:szCs w:val="20"/>
        </w:rPr>
        <w:t>T021_manter_chapa.docx</w:t>
      </w:r>
    </w:p>
    <w:p w14:paraId="0EF10987" w14:textId="09F16174" w:rsidR="00ED7607" w:rsidRPr="00C660D5" w:rsidRDefault="00F47D34">
      <w:pPr>
        <w:pStyle w:val="Dica"/>
        <w:rPr>
          <w:i w:val="0"/>
          <w:color w:val="auto"/>
          <w:szCs w:val="20"/>
        </w:rPr>
      </w:pPr>
      <w:r>
        <w:rPr>
          <w:i w:val="0"/>
          <w:color w:val="auto"/>
          <w:szCs w:val="20"/>
        </w:rPr>
        <w:t>Eleitoral_HST022</w:t>
      </w:r>
      <w:r w:rsidR="00C660D5" w:rsidRPr="00C660D5">
        <w:rPr>
          <w:i w:val="0"/>
          <w:color w:val="auto"/>
          <w:szCs w:val="20"/>
        </w:rPr>
        <w:t>_</w:t>
      </w:r>
      <w:r>
        <w:rPr>
          <w:i w:val="0"/>
          <w:color w:val="auto"/>
          <w:szCs w:val="20"/>
        </w:rPr>
        <w:t>monitorar_pendencias_membros_chapa</w:t>
      </w:r>
      <w:r w:rsidR="00C660D5" w:rsidRPr="00C660D5">
        <w:rPr>
          <w:i w:val="0"/>
          <w:color w:val="auto"/>
          <w:szCs w:val="20"/>
        </w:rPr>
        <w:t>.docx</w:t>
      </w:r>
    </w:p>
    <w:sectPr w:rsidR="00ED7607" w:rsidRPr="00C660D5" w:rsidSect="00757A62">
      <w:headerReference w:type="even" r:id="rId36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0A5073" w14:textId="77777777" w:rsidR="00F723FD" w:rsidRDefault="00F723FD">
      <w:r>
        <w:separator/>
      </w:r>
    </w:p>
    <w:p w14:paraId="5ABD2803" w14:textId="77777777" w:rsidR="00F723FD" w:rsidRDefault="00F723FD"/>
  </w:endnote>
  <w:endnote w:type="continuationSeparator" w:id="0">
    <w:p w14:paraId="28CBF86E" w14:textId="77777777" w:rsidR="00F723FD" w:rsidRDefault="00F723FD">
      <w:r>
        <w:continuationSeparator/>
      </w:r>
    </w:p>
    <w:p w14:paraId="34066E2D" w14:textId="77777777" w:rsidR="00F723FD" w:rsidRDefault="00F723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E975F6" w:rsidRDefault="00E975F6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E975F6" w:rsidRPr="003D59E6" w14:paraId="2B97DD6D" w14:textId="77777777">
      <w:tc>
        <w:tcPr>
          <w:tcW w:w="4605" w:type="dxa"/>
          <w:vAlign w:val="center"/>
        </w:tcPr>
        <w:p w14:paraId="0297AE86" w14:textId="77777777" w:rsidR="00E975F6" w:rsidRPr="003D59E6" w:rsidRDefault="00E975F6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E975F6" w:rsidRPr="0017543C" w:rsidRDefault="00E975F6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150C7B">
            <w:rPr>
              <w:rStyle w:val="Nmerodepgina"/>
              <w:rFonts w:ascii="Verdana" w:hAnsi="Verdana" w:cs="Arial"/>
              <w:b/>
              <w:noProof/>
            </w:rPr>
            <w:t>28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E975F6" w:rsidRPr="0057652B" w:rsidRDefault="00E975F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17BA86" w14:textId="77777777" w:rsidR="00F723FD" w:rsidRDefault="00F723FD">
      <w:r>
        <w:separator/>
      </w:r>
    </w:p>
    <w:p w14:paraId="2D5B81DE" w14:textId="77777777" w:rsidR="00F723FD" w:rsidRDefault="00F723FD"/>
  </w:footnote>
  <w:footnote w:type="continuationSeparator" w:id="0">
    <w:p w14:paraId="3DBD1855" w14:textId="77777777" w:rsidR="00F723FD" w:rsidRDefault="00F723FD">
      <w:r>
        <w:continuationSeparator/>
      </w:r>
    </w:p>
    <w:p w14:paraId="1A5B49DA" w14:textId="77777777" w:rsidR="00F723FD" w:rsidRDefault="00F723FD"/>
  </w:footnote>
  <w:footnote w:id="1">
    <w:p w14:paraId="1875CDB8" w14:textId="4A42C412" w:rsidR="00E975F6" w:rsidRDefault="00E975F6">
      <w:pPr>
        <w:pStyle w:val="Textodenotaderodap"/>
      </w:pPr>
      <w:r>
        <w:rPr>
          <w:rStyle w:val="Refdenotaderodap"/>
        </w:rPr>
        <w:footnoteRef/>
      </w:r>
      <w:r>
        <w:rPr>
          <w:rStyle w:val="Refdenotaderodap"/>
        </w:rPr>
        <w:t xml:space="preserve"> </w:t>
      </w:r>
      <w:r>
        <w:t xml:space="preserve">Futuramente quando for reformulado a funcionalidade do menu no Portal, o sistema deve ocultar os itens de menu conforme regras </w:t>
      </w:r>
      <w:r w:rsidRPr="00AC45FC">
        <w:rPr>
          <w:color w:val="31849B" w:themeColor="accent5" w:themeShade="BF"/>
        </w:rPr>
        <w:t>[</w:t>
      </w:r>
      <w:r w:rsidRPr="00AC45FC">
        <w:rPr>
          <w:color w:val="31849B" w:themeColor="accent5" w:themeShade="BF"/>
        </w:rPr>
        <w:fldChar w:fldCharType="begin"/>
      </w:r>
      <w:r w:rsidRPr="00AC45FC">
        <w:rPr>
          <w:color w:val="31849B" w:themeColor="accent5" w:themeShade="BF"/>
        </w:rPr>
        <w:instrText xml:space="preserve"> REF _Ref27652389 \r \h </w:instrText>
      </w:r>
      <w:r w:rsidRPr="00AC45FC">
        <w:rPr>
          <w:color w:val="31849B" w:themeColor="accent5" w:themeShade="BF"/>
        </w:rPr>
      </w:r>
      <w:r w:rsidRPr="00AC45FC">
        <w:rPr>
          <w:color w:val="31849B" w:themeColor="accent5" w:themeShade="BF"/>
        </w:rPr>
        <w:fldChar w:fldCharType="separate"/>
      </w:r>
      <w:r w:rsidRPr="00AC45FC">
        <w:rPr>
          <w:color w:val="31849B" w:themeColor="accent5" w:themeShade="BF"/>
        </w:rPr>
        <w:t>1.6</w:t>
      </w:r>
      <w:r w:rsidRPr="00AC45FC">
        <w:rPr>
          <w:color w:val="31849B" w:themeColor="accent5" w:themeShade="BF"/>
        </w:rPr>
        <w:fldChar w:fldCharType="end"/>
      </w:r>
      <w:r w:rsidRPr="00AC45FC">
        <w:rPr>
          <w:color w:val="31849B" w:themeColor="accent5" w:themeShade="BF"/>
        </w:rPr>
        <w:t>] [</w:t>
      </w:r>
      <w:r w:rsidRPr="00AC45FC">
        <w:rPr>
          <w:color w:val="31849B" w:themeColor="accent5" w:themeShade="BF"/>
        </w:rPr>
        <w:fldChar w:fldCharType="begin"/>
      </w:r>
      <w:r w:rsidRPr="00AC45FC">
        <w:rPr>
          <w:color w:val="31849B" w:themeColor="accent5" w:themeShade="BF"/>
        </w:rPr>
        <w:instrText xml:space="preserve"> REF _Ref27652265 \r \h </w:instrText>
      </w:r>
      <w:r w:rsidRPr="00AC45FC">
        <w:rPr>
          <w:color w:val="31849B" w:themeColor="accent5" w:themeShade="BF"/>
        </w:rPr>
      </w:r>
      <w:r w:rsidRPr="00AC45FC">
        <w:rPr>
          <w:color w:val="31849B" w:themeColor="accent5" w:themeShade="BF"/>
        </w:rPr>
        <w:fldChar w:fldCharType="separate"/>
      </w:r>
      <w:r w:rsidRPr="00AC45FC">
        <w:rPr>
          <w:color w:val="31849B" w:themeColor="accent5" w:themeShade="BF"/>
        </w:rPr>
        <w:t>1.7</w:t>
      </w:r>
      <w:r w:rsidRPr="00AC45FC">
        <w:rPr>
          <w:color w:val="31849B" w:themeColor="accent5" w:themeShade="BF"/>
        </w:rPr>
        <w:fldChar w:fldCharType="end"/>
      </w:r>
      <w:r w:rsidRPr="00AC45FC">
        <w:rPr>
          <w:color w:val="31849B" w:themeColor="accent5" w:themeShade="BF"/>
        </w:rPr>
        <w:t>]</w:t>
      </w:r>
      <w:r>
        <w:t xml:space="preserve"> e não apresentar mensagens impeditivas de acesso a funcionalidade.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E975F6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E975F6" w:rsidRPr="0017543C" w:rsidRDefault="00E975F6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9.35pt;height:43.65pt" o:ole="">
                <v:imagedata r:id="rId1" o:title=""/>
              </v:shape>
              <o:OLEObject Type="Embed" ProgID="PBrush" ShapeID="_x0000_i1025" DrawAspect="Content" ObjectID="_1652291033" r:id="rId2"/>
            </w:object>
          </w:r>
        </w:p>
      </w:tc>
      <w:tc>
        <w:tcPr>
          <w:tcW w:w="4111" w:type="dxa"/>
          <w:vAlign w:val="center"/>
        </w:tcPr>
        <w:p w14:paraId="2CC77D67" w14:textId="639EA97D" w:rsidR="00E975F6" w:rsidRPr="00C6532E" w:rsidRDefault="00E975F6" w:rsidP="00FE1F5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024 – Confirmar Participação na Chapa Eleitoral</w:t>
          </w:r>
        </w:p>
      </w:tc>
      <w:tc>
        <w:tcPr>
          <w:tcW w:w="3260" w:type="dxa"/>
          <w:vAlign w:val="center"/>
        </w:tcPr>
        <w:p w14:paraId="7C22B301" w14:textId="6B6D790E" w:rsidR="00E975F6" w:rsidRPr="004A2AAB" w:rsidRDefault="00E975F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E975F6" w:rsidRPr="004A2AAB" w:rsidRDefault="00E975F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E975F6" w:rsidRDefault="00E975F6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E975F6" w:rsidRDefault="00E975F6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E975F6" w:rsidRDefault="00E975F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05F7227"/>
    <w:multiLevelType w:val="hybridMultilevel"/>
    <w:tmpl w:val="429CECC8"/>
    <w:lvl w:ilvl="0" w:tplc="0416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>
    <w:nsid w:val="04624753"/>
    <w:multiLevelType w:val="hybridMultilevel"/>
    <w:tmpl w:val="8AD47C18"/>
    <w:lvl w:ilvl="0" w:tplc="0416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6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4244D3D"/>
    <w:multiLevelType w:val="hybridMultilevel"/>
    <w:tmpl w:val="FBB05AC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6B5B5F"/>
    <w:multiLevelType w:val="hybridMultilevel"/>
    <w:tmpl w:val="18C47C92"/>
    <w:lvl w:ilvl="0" w:tplc="0416000B">
      <w:start w:val="1"/>
      <w:numFmt w:val="bullet"/>
      <w:lvlText w:val=""/>
      <w:lvlJc w:val="left"/>
      <w:pPr>
        <w:ind w:left="12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9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5EA32BF"/>
    <w:multiLevelType w:val="hybridMultilevel"/>
    <w:tmpl w:val="FA9270D6"/>
    <w:lvl w:ilvl="0" w:tplc="0416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3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4B04A6F"/>
    <w:multiLevelType w:val="hybridMultilevel"/>
    <w:tmpl w:val="98AC943C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462B1182"/>
    <w:multiLevelType w:val="hybridMultilevel"/>
    <w:tmpl w:val="B3EE5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DFD244D"/>
    <w:multiLevelType w:val="hybridMultilevel"/>
    <w:tmpl w:val="3A066C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2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4">
    <w:nsid w:val="524E44B1"/>
    <w:multiLevelType w:val="hybridMultilevel"/>
    <w:tmpl w:val="E2B6F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AC24FE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D834335"/>
    <w:multiLevelType w:val="hybridMultilevel"/>
    <w:tmpl w:val="1058693C"/>
    <w:lvl w:ilvl="0" w:tplc="0416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0">
    <w:nsid w:val="626D4B7D"/>
    <w:multiLevelType w:val="hybridMultilevel"/>
    <w:tmpl w:val="79EE1BB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1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2">
    <w:nsid w:val="65EF5FC3"/>
    <w:multiLevelType w:val="hybridMultilevel"/>
    <w:tmpl w:val="1C543E4A"/>
    <w:lvl w:ilvl="0" w:tplc="0416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AA16132"/>
    <w:multiLevelType w:val="hybridMultilevel"/>
    <w:tmpl w:val="7D6AED7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5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6">
    <w:nsid w:val="776E78B4"/>
    <w:multiLevelType w:val="hybridMultilevel"/>
    <w:tmpl w:val="A86CC0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7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8">
    <w:nsid w:val="7CF46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40"/>
  </w:num>
  <w:num w:numId="5">
    <w:abstractNumId w:val="7"/>
  </w:num>
  <w:num w:numId="6">
    <w:abstractNumId w:val="39"/>
  </w:num>
  <w:num w:numId="7">
    <w:abstractNumId w:val="9"/>
  </w:num>
  <w:num w:numId="8">
    <w:abstractNumId w:val="6"/>
  </w:num>
  <w:num w:numId="9">
    <w:abstractNumId w:val="19"/>
  </w:num>
  <w:num w:numId="10">
    <w:abstractNumId w:val="28"/>
  </w:num>
  <w:num w:numId="11">
    <w:abstractNumId w:val="24"/>
  </w:num>
  <w:num w:numId="12">
    <w:abstractNumId w:val="16"/>
  </w:num>
  <w:num w:numId="13">
    <w:abstractNumId w:val="12"/>
  </w:num>
  <w:num w:numId="14">
    <w:abstractNumId w:val="20"/>
  </w:num>
  <w:num w:numId="15">
    <w:abstractNumId w:val="38"/>
  </w:num>
  <w:num w:numId="16">
    <w:abstractNumId w:val="22"/>
  </w:num>
  <w:num w:numId="17">
    <w:abstractNumId w:val="14"/>
  </w:num>
  <w:num w:numId="18">
    <w:abstractNumId w:val="4"/>
  </w:num>
  <w:num w:numId="19">
    <w:abstractNumId w:val="33"/>
  </w:num>
  <w:num w:numId="20">
    <w:abstractNumId w:val="36"/>
  </w:num>
  <w:num w:numId="21">
    <w:abstractNumId w:val="18"/>
  </w:num>
  <w:num w:numId="22">
    <w:abstractNumId w:val="25"/>
  </w:num>
  <w:num w:numId="23">
    <w:abstractNumId w:val="27"/>
  </w:num>
  <w:num w:numId="24">
    <w:abstractNumId w:val="30"/>
  </w:num>
  <w:num w:numId="25">
    <w:abstractNumId w:val="3"/>
  </w:num>
  <w:num w:numId="26">
    <w:abstractNumId w:val="32"/>
  </w:num>
  <w:num w:numId="27">
    <w:abstractNumId w:val="27"/>
  </w:num>
  <w:num w:numId="28">
    <w:abstractNumId w:val="11"/>
  </w:num>
  <w:num w:numId="29">
    <w:abstractNumId w:val="8"/>
  </w:num>
  <w:num w:numId="30">
    <w:abstractNumId w:val="15"/>
  </w:num>
  <w:num w:numId="31">
    <w:abstractNumId w:val="37"/>
  </w:num>
  <w:num w:numId="32">
    <w:abstractNumId w:val="29"/>
  </w:num>
  <w:num w:numId="33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E0F"/>
    <w:rsid w:val="0000211D"/>
    <w:rsid w:val="00002E7C"/>
    <w:rsid w:val="00002FE0"/>
    <w:rsid w:val="000034CD"/>
    <w:rsid w:val="00004B51"/>
    <w:rsid w:val="00004D6F"/>
    <w:rsid w:val="00004F8B"/>
    <w:rsid w:val="00005304"/>
    <w:rsid w:val="00005452"/>
    <w:rsid w:val="0000651D"/>
    <w:rsid w:val="00006A4D"/>
    <w:rsid w:val="00006AFC"/>
    <w:rsid w:val="00007448"/>
    <w:rsid w:val="00007920"/>
    <w:rsid w:val="00010F88"/>
    <w:rsid w:val="0001114E"/>
    <w:rsid w:val="00012888"/>
    <w:rsid w:val="0001293B"/>
    <w:rsid w:val="000129D9"/>
    <w:rsid w:val="00013154"/>
    <w:rsid w:val="000140D3"/>
    <w:rsid w:val="00014E08"/>
    <w:rsid w:val="00015F86"/>
    <w:rsid w:val="000168EC"/>
    <w:rsid w:val="00016A47"/>
    <w:rsid w:val="00017F8A"/>
    <w:rsid w:val="00021BBC"/>
    <w:rsid w:val="0002262F"/>
    <w:rsid w:val="0002267B"/>
    <w:rsid w:val="00022F50"/>
    <w:rsid w:val="00023462"/>
    <w:rsid w:val="00023474"/>
    <w:rsid w:val="00025925"/>
    <w:rsid w:val="00025B6F"/>
    <w:rsid w:val="000263F7"/>
    <w:rsid w:val="000271B4"/>
    <w:rsid w:val="00027D95"/>
    <w:rsid w:val="00027F03"/>
    <w:rsid w:val="00031100"/>
    <w:rsid w:val="00032645"/>
    <w:rsid w:val="00032697"/>
    <w:rsid w:val="00032841"/>
    <w:rsid w:val="000330C2"/>
    <w:rsid w:val="00036FEF"/>
    <w:rsid w:val="000375B5"/>
    <w:rsid w:val="00037DD9"/>
    <w:rsid w:val="000402E4"/>
    <w:rsid w:val="00040855"/>
    <w:rsid w:val="00040A4A"/>
    <w:rsid w:val="00040AE8"/>
    <w:rsid w:val="00041710"/>
    <w:rsid w:val="00042373"/>
    <w:rsid w:val="00043858"/>
    <w:rsid w:val="00044180"/>
    <w:rsid w:val="0004496A"/>
    <w:rsid w:val="000459EB"/>
    <w:rsid w:val="00047249"/>
    <w:rsid w:val="00047B4F"/>
    <w:rsid w:val="00050651"/>
    <w:rsid w:val="000514D4"/>
    <w:rsid w:val="00051F92"/>
    <w:rsid w:val="00052B79"/>
    <w:rsid w:val="00053482"/>
    <w:rsid w:val="0005386F"/>
    <w:rsid w:val="00054416"/>
    <w:rsid w:val="000551EE"/>
    <w:rsid w:val="00057C5D"/>
    <w:rsid w:val="0006016B"/>
    <w:rsid w:val="00060991"/>
    <w:rsid w:val="000610FE"/>
    <w:rsid w:val="00061F5D"/>
    <w:rsid w:val="000628DE"/>
    <w:rsid w:val="00062908"/>
    <w:rsid w:val="0006486D"/>
    <w:rsid w:val="000648A0"/>
    <w:rsid w:val="000656C5"/>
    <w:rsid w:val="00065C98"/>
    <w:rsid w:val="00066182"/>
    <w:rsid w:val="00070892"/>
    <w:rsid w:val="00072251"/>
    <w:rsid w:val="00072269"/>
    <w:rsid w:val="000729BD"/>
    <w:rsid w:val="000746CE"/>
    <w:rsid w:val="0007486F"/>
    <w:rsid w:val="00076318"/>
    <w:rsid w:val="0007671A"/>
    <w:rsid w:val="00076B7E"/>
    <w:rsid w:val="000772BC"/>
    <w:rsid w:val="00077306"/>
    <w:rsid w:val="00080AD9"/>
    <w:rsid w:val="00081115"/>
    <w:rsid w:val="0008157A"/>
    <w:rsid w:val="00081AE9"/>
    <w:rsid w:val="00081B53"/>
    <w:rsid w:val="00081BB6"/>
    <w:rsid w:val="000825ED"/>
    <w:rsid w:val="00084624"/>
    <w:rsid w:val="0008648E"/>
    <w:rsid w:val="000869A0"/>
    <w:rsid w:val="00090304"/>
    <w:rsid w:val="00091329"/>
    <w:rsid w:val="00091FD7"/>
    <w:rsid w:val="000926DE"/>
    <w:rsid w:val="00096EA0"/>
    <w:rsid w:val="0009796C"/>
    <w:rsid w:val="00097BF2"/>
    <w:rsid w:val="000A01B5"/>
    <w:rsid w:val="000A054B"/>
    <w:rsid w:val="000A0B1F"/>
    <w:rsid w:val="000A1227"/>
    <w:rsid w:val="000A12CB"/>
    <w:rsid w:val="000A256F"/>
    <w:rsid w:val="000A28E3"/>
    <w:rsid w:val="000A362F"/>
    <w:rsid w:val="000A3B11"/>
    <w:rsid w:val="000A3D47"/>
    <w:rsid w:val="000A43F8"/>
    <w:rsid w:val="000A4B4A"/>
    <w:rsid w:val="000A5277"/>
    <w:rsid w:val="000A5B48"/>
    <w:rsid w:val="000A73AD"/>
    <w:rsid w:val="000A754B"/>
    <w:rsid w:val="000B038B"/>
    <w:rsid w:val="000B0B11"/>
    <w:rsid w:val="000B28DE"/>
    <w:rsid w:val="000B2C14"/>
    <w:rsid w:val="000B3B11"/>
    <w:rsid w:val="000B5692"/>
    <w:rsid w:val="000B6242"/>
    <w:rsid w:val="000B624B"/>
    <w:rsid w:val="000C0397"/>
    <w:rsid w:val="000C03AE"/>
    <w:rsid w:val="000C0B01"/>
    <w:rsid w:val="000C16EE"/>
    <w:rsid w:val="000C3413"/>
    <w:rsid w:val="000C3B7B"/>
    <w:rsid w:val="000C41D3"/>
    <w:rsid w:val="000C518F"/>
    <w:rsid w:val="000C6128"/>
    <w:rsid w:val="000C79AD"/>
    <w:rsid w:val="000D141B"/>
    <w:rsid w:val="000D233F"/>
    <w:rsid w:val="000D2F33"/>
    <w:rsid w:val="000D2FFC"/>
    <w:rsid w:val="000D367A"/>
    <w:rsid w:val="000D38DE"/>
    <w:rsid w:val="000D5AF7"/>
    <w:rsid w:val="000D6620"/>
    <w:rsid w:val="000D7D68"/>
    <w:rsid w:val="000E04C9"/>
    <w:rsid w:val="000E0D1E"/>
    <w:rsid w:val="000E10A0"/>
    <w:rsid w:val="000E1588"/>
    <w:rsid w:val="000E1E37"/>
    <w:rsid w:val="000E4445"/>
    <w:rsid w:val="000E4584"/>
    <w:rsid w:val="000E4D31"/>
    <w:rsid w:val="000E5674"/>
    <w:rsid w:val="000E5750"/>
    <w:rsid w:val="000E5F1F"/>
    <w:rsid w:val="000E6523"/>
    <w:rsid w:val="000E6ED3"/>
    <w:rsid w:val="000E7293"/>
    <w:rsid w:val="000F1575"/>
    <w:rsid w:val="000F1DD6"/>
    <w:rsid w:val="000F231D"/>
    <w:rsid w:val="000F5596"/>
    <w:rsid w:val="000F5730"/>
    <w:rsid w:val="000F653B"/>
    <w:rsid w:val="000F6540"/>
    <w:rsid w:val="000F7E2D"/>
    <w:rsid w:val="00100368"/>
    <w:rsid w:val="00100695"/>
    <w:rsid w:val="001008E1"/>
    <w:rsid w:val="001022A6"/>
    <w:rsid w:val="0010280B"/>
    <w:rsid w:val="00102F91"/>
    <w:rsid w:val="001030F8"/>
    <w:rsid w:val="00103412"/>
    <w:rsid w:val="00103BA5"/>
    <w:rsid w:val="00103C5C"/>
    <w:rsid w:val="00103E9E"/>
    <w:rsid w:val="00103FFB"/>
    <w:rsid w:val="001052E6"/>
    <w:rsid w:val="00105611"/>
    <w:rsid w:val="001068C7"/>
    <w:rsid w:val="001070F4"/>
    <w:rsid w:val="0010717B"/>
    <w:rsid w:val="001079A7"/>
    <w:rsid w:val="00107BA0"/>
    <w:rsid w:val="00110BB0"/>
    <w:rsid w:val="00110FD0"/>
    <w:rsid w:val="001110B6"/>
    <w:rsid w:val="00111778"/>
    <w:rsid w:val="00111CDD"/>
    <w:rsid w:val="00112035"/>
    <w:rsid w:val="00114786"/>
    <w:rsid w:val="00116460"/>
    <w:rsid w:val="00120056"/>
    <w:rsid w:val="00121778"/>
    <w:rsid w:val="00121D77"/>
    <w:rsid w:val="00121DCE"/>
    <w:rsid w:val="001227F3"/>
    <w:rsid w:val="00122F06"/>
    <w:rsid w:val="00123666"/>
    <w:rsid w:val="00125048"/>
    <w:rsid w:val="001254C2"/>
    <w:rsid w:val="0012785F"/>
    <w:rsid w:val="0013080E"/>
    <w:rsid w:val="00130E7E"/>
    <w:rsid w:val="0013119A"/>
    <w:rsid w:val="001316B2"/>
    <w:rsid w:val="00131A2E"/>
    <w:rsid w:val="00132D0F"/>
    <w:rsid w:val="00132D20"/>
    <w:rsid w:val="00132F72"/>
    <w:rsid w:val="001334B2"/>
    <w:rsid w:val="00134450"/>
    <w:rsid w:val="001346CA"/>
    <w:rsid w:val="001348D6"/>
    <w:rsid w:val="00134B97"/>
    <w:rsid w:val="00135D31"/>
    <w:rsid w:val="00136C1B"/>
    <w:rsid w:val="00140B9F"/>
    <w:rsid w:val="00140BD3"/>
    <w:rsid w:val="00141421"/>
    <w:rsid w:val="001418E1"/>
    <w:rsid w:val="00142655"/>
    <w:rsid w:val="00142691"/>
    <w:rsid w:val="00142C66"/>
    <w:rsid w:val="00143AE0"/>
    <w:rsid w:val="00143D94"/>
    <w:rsid w:val="0014544C"/>
    <w:rsid w:val="001458D8"/>
    <w:rsid w:val="0014605A"/>
    <w:rsid w:val="00146242"/>
    <w:rsid w:val="00146910"/>
    <w:rsid w:val="00146CA7"/>
    <w:rsid w:val="001506DC"/>
    <w:rsid w:val="00150C7B"/>
    <w:rsid w:val="00153495"/>
    <w:rsid w:val="0015531F"/>
    <w:rsid w:val="00155D6D"/>
    <w:rsid w:val="00155D94"/>
    <w:rsid w:val="00157E00"/>
    <w:rsid w:val="00157E66"/>
    <w:rsid w:val="001617FA"/>
    <w:rsid w:val="0016322F"/>
    <w:rsid w:val="0016419B"/>
    <w:rsid w:val="00164A14"/>
    <w:rsid w:val="001653E6"/>
    <w:rsid w:val="001654C3"/>
    <w:rsid w:val="00165A72"/>
    <w:rsid w:val="00165B69"/>
    <w:rsid w:val="001701BE"/>
    <w:rsid w:val="00170A73"/>
    <w:rsid w:val="00171421"/>
    <w:rsid w:val="00171A07"/>
    <w:rsid w:val="0017331A"/>
    <w:rsid w:val="001738CF"/>
    <w:rsid w:val="00173EFB"/>
    <w:rsid w:val="001742A0"/>
    <w:rsid w:val="001745CB"/>
    <w:rsid w:val="00174B5F"/>
    <w:rsid w:val="00175853"/>
    <w:rsid w:val="0017696D"/>
    <w:rsid w:val="00176D77"/>
    <w:rsid w:val="00180349"/>
    <w:rsid w:val="0018141E"/>
    <w:rsid w:val="00182EAC"/>
    <w:rsid w:val="00182ECD"/>
    <w:rsid w:val="0018345C"/>
    <w:rsid w:val="00183520"/>
    <w:rsid w:val="00185C82"/>
    <w:rsid w:val="00187F81"/>
    <w:rsid w:val="00190B21"/>
    <w:rsid w:val="00191605"/>
    <w:rsid w:val="0019233D"/>
    <w:rsid w:val="001926AF"/>
    <w:rsid w:val="001927C0"/>
    <w:rsid w:val="00193996"/>
    <w:rsid w:val="0019459B"/>
    <w:rsid w:val="00197B02"/>
    <w:rsid w:val="001A16A7"/>
    <w:rsid w:val="001A2545"/>
    <w:rsid w:val="001A309F"/>
    <w:rsid w:val="001A48FC"/>
    <w:rsid w:val="001A69FC"/>
    <w:rsid w:val="001A6A72"/>
    <w:rsid w:val="001A73BB"/>
    <w:rsid w:val="001A75F1"/>
    <w:rsid w:val="001A77F8"/>
    <w:rsid w:val="001A7988"/>
    <w:rsid w:val="001A7A25"/>
    <w:rsid w:val="001B07B4"/>
    <w:rsid w:val="001B08F8"/>
    <w:rsid w:val="001B1BE6"/>
    <w:rsid w:val="001B3A10"/>
    <w:rsid w:val="001B3E23"/>
    <w:rsid w:val="001B4DF8"/>
    <w:rsid w:val="001B5C4E"/>
    <w:rsid w:val="001B762F"/>
    <w:rsid w:val="001B78A4"/>
    <w:rsid w:val="001C00DF"/>
    <w:rsid w:val="001C09CA"/>
    <w:rsid w:val="001C15FC"/>
    <w:rsid w:val="001C18E7"/>
    <w:rsid w:val="001C2642"/>
    <w:rsid w:val="001C2717"/>
    <w:rsid w:val="001C34DC"/>
    <w:rsid w:val="001C604A"/>
    <w:rsid w:val="001C75D0"/>
    <w:rsid w:val="001C79A5"/>
    <w:rsid w:val="001D00E8"/>
    <w:rsid w:val="001D0328"/>
    <w:rsid w:val="001D032D"/>
    <w:rsid w:val="001D0F14"/>
    <w:rsid w:val="001D160B"/>
    <w:rsid w:val="001D202C"/>
    <w:rsid w:val="001D2488"/>
    <w:rsid w:val="001D334A"/>
    <w:rsid w:val="001D3F75"/>
    <w:rsid w:val="001D466A"/>
    <w:rsid w:val="001D4686"/>
    <w:rsid w:val="001D510C"/>
    <w:rsid w:val="001D519B"/>
    <w:rsid w:val="001D6958"/>
    <w:rsid w:val="001D6D33"/>
    <w:rsid w:val="001D7362"/>
    <w:rsid w:val="001D7782"/>
    <w:rsid w:val="001E0522"/>
    <w:rsid w:val="001E0944"/>
    <w:rsid w:val="001E33E8"/>
    <w:rsid w:val="001E3770"/>
    <w:rsid w:val="001E4C20"/>
    <w:rsid w:val="001E5A61"/>
    <w:rsid w:val="001E5FCB"/>
    <w:rsid w:val="001E786B"/>
    <w:rsid w:val="001F01CC"/>
    <w:rsid w:val="001F0539"/>
    <w:rsid w:val="001F079D"/>
    <w:rsid w:val="001F083F"/>
    <w:rsid w:val="001F0D2C"/>
    <w:rsid w:val="001F0D85"/>
    <w:rsid w:val="001F1269"/>
    <w:rsid w:val="001F1623"/>
    <w:rsid w:val="001F1A4C"/>
    <w:rsid w:val="001F23C7"/>
    <w:rsid w:val="001F3225"/>
    <w:rsid w:val="001F3BFC"/>
    <w:rsid w:val="001F40EB"/>
    <w:rsid w:val="001F430F"/>
    <w:rsid w:val="001F4840"/>
    <w:rsid w:val="001F52B7"/>
    <w:rsid w:val="001F560F"/>
    <w:rsid w:val="001F6169"/>
    <w:rsid w:val="001F64A2"/>
    <w:rsid w:val="001F6C31"/>
    <w:rsid w:val="002015B0"/>
    <w:rsid w:val="002019C4"/>
    <w:rsid w:val="002028D7"/>
    <w:rsid w:val="002030DF"/>
    <w:rsid w:val="00204103"/>
    <w:rsid w:val="00205203"/>
    <w:rsid w:val="00205B05"/>
    <w:rsid w:val="00206A45"/>
    <w:rsid w:val="00207E05"/>
    <w:rsid w:val="00207E4A"/>
    <w:rsid w:val="0021105C"/>
    <w:rsid w:val="002112BA"/>
    <w:rsid w:val="002126C5"/>
    <w:rsid w:val="00212D2B"/>
    <w:rsid w:val="00213462"/>
    <w:rsid w:val="00213558"/>
    <w:rsid w:val="00213A0F"/>
    <w:rsid w:val="00214B43"/>
    <w:rsid w:val="00214F7B"/>
    <w:rsid w:val="00215DEB"/>
    <w:rsid w:val="0021764A"/>
    <w:rsid w:val="00220632"/>
    <w:rsid w:val="00220717"/>
    <w:rsid w:val="00221EAB"/>
    <w:rsid w:val="00225616"/>
    <w:rsid w:val="002264A6"/>
    <w:rsid w:val="00226798"/>
    <w:rsid w:val="002268B8"/>
    <w:rsid w:val="00226D80"/>
    <w:rsid w:val="00227B74"/>
    <w:rsid w:val="00230015"/>
    <w:rsid w:val="00230DA3"/>
    <w:rsid w:val="00232074"/>
    <w:rsid w:val="0023318E"/>
    <w:rsid w:val="00233BBD"/>
    <w:rsid w:val="00234A5B"/>
    <w:rsid w:val="00235275"/>
    <w:rsid w:val="0023598C"/>
    <w:rsid w:val="002359C8"/>
    <w:rsid w:val="00236123"/>
    <w:rsid w:val="00237290"/>
    <w:rsid w:val="002375A8"/>
    <w:rsid w:val="00237D49"/>
    <w:rsid w:val="00237FE8"/>
    <w:rsid w:val="00241061"/>
    <w:rsid w:val="002411AE"/>
    <w:rsid w:val="002417DF"/>
    <w:rsid w:val="0024203F"/>
    <w:rsid w:val="00242B70"/>
    <w:rsid w:val="00242E02"/>
    <w:rsid w:val="0024377D"/>
    <w:rsid w:val="00243A34"/>
    <w:rsid w:val="00243B73"/>
    <w:rsid w:val="002446C3"/>
    <w:rsid w:val="002453EB"/>
    <w:rsid w:val="00245C14"/>
    <w:rsid w:val="00246268"/>
    <w:rsid w:val="00246963"/>
    <w:rsid w:val="00247116"/>
    <w:rsid w:val="0025025C"/>
    <w:rsid w:val="002509AE"/>
    <w:rsid w:val="002518C9"/>
    <w:rsid w:val="00251AF0"/>
    <w:rsid w:val="0025482F"/>
    <w:rsid w:val="00255006"/>
    <w:rsid w:val="002554E4"/>
    <w:rsid w:val="0025664F"/>
    <w:rsid w:val="00257C46"/>
    <w:rsid w:val="00257C4C"/>
    <w:rsid w:val="00257F1E"/>
    <w:rsid w:val="00260679"/>
    <w:rsid w:val="002614BA"/>
    <w:rsid w:val="0026183F"/>
    <w:rsid w:val="00261A02"/>
    <w:rsid w:val="002628BE"/>
    <w:rsid w:val="00265ABE"/>
    <w:rsid w:val="00266BFA"/>
    <w:rsid w:val="00266CD3"/>
    <w:rsid w:val="00266F23"/>
    <w:rsid w:val="00267DC7"/>
    <w:rsid w:val="002712B3"/>
    <w:rsid w:val="002716EA"/>
    <w:rsid w:val="00271C50"/>
    <w:rsid w:val="00272EF8"/>
    <w:rsid w:val="00275814"/>
    <w:rsid w:val="00280149"/>
    <w:rsid w:val="00282139"/>
    <w:rsid w:val="00282579"/>
    <w:rsid w:val="00282745"/>
    <w:rsid w:val="00282DBD"/>
    <w:rsid w:val="002836FD"/>
    <w:rsid w:val="002859A5"/>
    <w:rsid w:val="00285DB6"/>
    <w:rsid w:val="002863AB"/>
    <w:rsid w:val="0028664A"/>
    <w:rsid w:val="00287290"/>
    <w:rsid w:val="00287B79"/>
    <w:rsid w:val="00287D97"/>
    <w:rsid w:val="00290B40"/>
    <w:rsid w:val="00291250"/>
    <w:rsid w:val="00292113"/>
    <w:rsid w:val="0029226D"/>
    <w:rsid w:val="002924BC"/>
    <w:rsid w:val="00292923"/>
    <w:rsid w:val="00292E97"/>
    <w:rsid w:val="002948E9"/>
    <w:rsid w:val="00294C89"/>
    <w:rsid w:val="002956D3"/>
    <w:rsid w:val="00295888"/>
    <w:rsid w:val="00295E1D"/>
    <w:rsid w:val="00296719"/>
    <w:rsid w:val="00296DF3"/>
    <w:rsid w:val="002A068F"/>
    <w:rsid w:val="002A0B69"/>
    <w:rsid w:val="002A221B"/>
    <w:rsid w:val="002A31DE"/>
    <w:rsid w:val="002A4A24"/>
    <w:rsid w:val="002A5010"/>
    <w:rsid w:val="002A510B"/>
    <w:rsid w:val="002A5998"/>
    <w:rsid w:val="002A6250"/>
    <w:rsid w:val="002A7575"/>
    <w:rsid w:val="002A7E96"/>
    <w:rsid w:val="002A7F44"/>
    <w:rsid w:val="002A7FC5"/>
    <w:rsid w:val="002B0CA1"/>
    <w:rsid w:val="002B0D36"/>
    <w:rsid w:val="002B0F99"/>
    <w:rsid w:val="002B110B"/>
    <w:rsid w:val="002B1554"/>
    <w:rsid w:val="002B1BA9"/>
    <w:rsid w:val="002B1BFB"/>
    <w:rsid w:val="002B2BAF"/>
    <w:rsid w:val="002B3D17"/>
    <w:rsid w:val="002B4DE5"/>
    <w:rsid w:val="002B5064"/>
    <w:rsid w:val="002B70C3"/>
    <w:rsid w:val="002B75FB"/>
    <w:rsid w:val="002B7762"/>
    <w:rsid w:val="002B7B05"/>
    <w:rsid w:val="002C0651"/>
    <w:rsid w:val="002C18F8"/>
    <w:rsid w:val="002C21C7"/>
    <w:rsid w:val="002C32C2"/>
    <w:rsid w:val="002C4339"/>
    <w:rsid w:val="002C57FE"/>
    <w:rsid w:val="002C5A2A"/>
    <w:rsid w:val="002C63D6"/>
    <w:rsid w:val="002C6A50"/>
    <w:rsid w:val="002D0468"/>
    <w:rsid w:val="002D1CAA"/>
    <w:rsid w:val="002D21B7"/>
    <w:rsid w:val="002D25F1"/>
    <w:rsid w:val="002D37E3"/>
    <w:rsid w:val="002D4160"/>
    <w:rsid w:val="002D44DB"/>
    <w:rsid w:val="002D521E"/>
    <w:rsid w:val="002D55A3"/>
    <w:rsid w:val="002D6AD5"/>
    <w:rsid w:val="002D74B7"/>
    <w:rsid w:val="002D7955"/>
    <w:rsid w:val="002E1DD1"/>
    <w:rsid w:val="002E25BC"/>
    <w:rsid w:val="002E2C2B"/>
    <w:rsid w:val="002E3334"/>
    <w:rsid w:val="002E4ACC"/>
    <w:rsid w:val="002E4FEC"/>
    <w:rsid w:val="002E50DF"/>
    <w:rsid w:val="002E5B58"/>
    <w:rsid w:val="002E5C99"/>
    <w:rsid w:val="002E5DDF"/>
    <w:rsid w:val="002E6677"/>
    <w:rsid w:val="002E6F8A"/>
    <w:rsid w:val="002E7E4E"/>
    <w:rsid w:val="002F017F"/>
    <w:rsid w:val="002F0324"/>
    <w:rsid w:val="002F0D4C"/>
    <w:rsid w:val="002F0E1E"/>
    <w:rsid w:val="002F1210"/>
    <w:rsid w:val="002F3F8F"/>
    <w:rsid w:val="002F435D"/>
    <w:rsid w:val="002F441A"/>
    <w:rsid w:val="002F46FA"/>
    <w:rsid w:val="002F49CA"/>
    <w:rsid w:val="002F4E5E"/>
    <w:rsid w:val="002F54B7"/>
    <w:rsid w:val="002F6C9A"/>
    <w:rsid w:val="002F7992"/>
    <w:rsid w:val="002F7DFE"/>
    <w:rsid w:val="003004EA"/>
    <w:rsid w:val="00300D11"/>
    <w:rsid w:val="00301131"/>
    <w:rsid w:val="003011F6"/>
    <w:rsid w:val="00301505"/>
    <w:rsid w:val="00302523"/>
    <w:rsid w:val="00302E56"/>
    <w:rsid w:val="0030370F"/>
    <w:rsid w:val="0030499E"/>
    <w:rsid w:val="00304EBC"/>
    <w:rsid w:val="003053E1"/>
    <w:rsid w:val="003067C8"/>
    <w:rsid w:val="003071D7"/>
    <w:rsid w:val="0031040E"/>
    <w:rsid w:val="003105EB"/>
    <w:rsid w:val="00311499"/>
    <w:rsid w:val="00311E75"/>
    <w:rsid w:val="00312012"/>
    <w:rsid w:val="00312721"/>
    <w:rsid w:val="0031368F"/>
    <w:rsid w:val="003136E5"/>
    <w:rsid w:val="0031544E"/>
    <w:rsid w:val="0031576C"/>
    <w:rsid w:val="0031719A"/>
    <w:rsid w:val="00317BA1"/>
    <w:rsid w:val="00317EAF"/>
    <w:rsid w:val="0032022F"/>
    <w:rsid w:val="00320A97"/>
    <w:rsid w:val="00320F4B"/>
    <w:rsid w:val="003227F1"/>
    <w:rsid w:val="00322976"/>
    <w:rsid w:val="00322E8A"/>
    <w:rsid w:val="00322EBD"/>
    <w:rsid w:val="00323760"/>
    <w:rsid w:val="00323993"/>
    <w:rsid w:val="0032443B"/>
    <w:rsid w:val="00324C03"/>
    <w:rsid w:val="00324FB7"/>
    <w:rsid w:val="0032557C"/>
    <w:rsid w:val="003265AF"/>
    <w:rsid w:val="00326FC1"/>
    <w:rsid w:val="003271E2"/>
    <w:rsid w:val="0032720B"/>
    <w:rsid w:val="0033110E"/>
    <w:rsid w:val="00331AEC"/>
    <w:rsid w:val="00332B3F"/>
    <w:rsid w:val="00332D08"/>
    <w:rsid w:val="003333E4"/>
    <w:rsid w:val="00333F4A"/>
    <w:rsid w:val="00334710"/>
    <w:rsid w:val="00335558"/>
    <w:rsid w:val="0033587E"/>
    <w:rsid w:val="003359D8"/>
    <w:rsid w:val="003361ED"/>
    <w:rsid w:val="003364C3"/>
    <w:rsid w:val="00336C1D"/>
    <w:rsid w:val="0033760C"/>
    <w:rsid w:val="0033793F"/>
    <w:rsid w:val="003419D8"/>
    <w:rsid w:val="00341AD3"/>
    <w:rsid w:val="00342AFD"/>
    <w:rsid w:val="00342F4F"/>
    <w:rsid w:val="003430A1"/>
    <w:rsid w:val="00344F6E"/>
    <w:rsid w:val="0034535E"/>
    <w:rsid w:val="00347052"/>
    <w:rsid w:val="00350A36"/>
    <w:rsid w:val="0035123B"/>
    <w:rsid w:val="00353104"/>
    <w:rsid w:val="00353CEF"/>
    <w:rsid w:val="00354322"/>
    <w:rsid w:val="003562D2"/>
    <w:rsid w:val="0035649F"/>
    <w:rsid w:val="00357A1A"/>
    <w:rsid w:val="00360940"/>
    <w:rsid w:val="00362959"/>
    <w:rsid w:val="00363A9D"/>
    <w:rsid w:val="00365730"/>
    <w:rsid w:val="00366552"/>
    <w:rsid w:val="003669AC"/>
    <w:rsid w:val="0036721C"/>
    <w:rsid w:val="003677C2"/>
    <w:rsid w:val="003678DF"/>
    <w:rsid w:val="003706CE"/>
    <w:rsid w:val="00370754"/>
    <w:rsid w:val="00370E6B"/>
    <w:rsid w:val="003716C2"/>
    <w:rsid w:val="00371728"/>
    <w:rsid w:val="00371F7C"/>
    <w:rsid w:val="003722A4"/>
    <w:rsid w:val="00372BD4"/>
    <w:rsid w:val="003733A1"/>
    <w:rsid w:val="00373A5C"/>
    <w:rsid w:val="00374F67"/>
    <w:rsid w:val="00375A22"/>
    <w:rsid w:val="00376549"/>
    <w:rsid w:val="003769A3"/>
    <w:rsid w:val="00382613"/>
    <w:rsid w:val="00382B08"/>
    <w:rsid w:val="00383088"/>
    <w:rsid w:val="003833F0"/>
    <w:rsid w:val="003834B2"/>
    <w:rsid w:val="003834BE"/>
    <w:rsid w:val="00383CF1"/>
    <w:rsid w:val="00383FC8"/>
    <w:rsid w:val="003913E2"/>
    <w:rsid w:val="00391B77"/>
    <w:rsid w:val="00392629"/>
    <w:rsid w:val="003934FC"/>
    <w:rsid w:val="003943F2"/>
    <w:rsid w:val="003943FB"/>
    <w:rsid w:val="003948C4"/>
    <w:rsid w:val="003950CD"/>
    <w:rsid w:val="00395D97"/>
    <w:rsid w:val="0039691D"/>
    <w:rsid w:val="00397E0F"/>
    <w:rsid w:val="00397E54"/>
    <w:rsid w:val="003A0C87"/>
    <w:rsid w:val="003A15E3"/>
    <w:rsid w:val="003A2211"/>
    <w:rsid w:val="003A2340"/>
    <w:rsid w:val="003A242C"/>
    <w:rsid w:val="003A25BB"/>
    <w:rsid w:val="003A2C59"/>
    <w:rsid w:val="003A35A9"/>
    <w:rsid w:val="003A39DE"/>
    <w:rsid w:val="003A5AD6"/>
    <w:rsid w:val="003A650B"/>
    <w:rsid w:val="003B09E8"/>
    <w:rsid w:val="003B0E06"/>
    <w:rsid w:val="003B1186"/>
    <w:rsid w:val="003B1901"/>
    <w:rsid w:val="003B2C94"/>
    <w:rsid w:val="003B3DCC"/>
    <w:rsid w:val="003B3F51"/>
    <w:rsid w:val="003B4F17"/>
    <w:rsid w:val="003B5BFD"/>
    <w:rsid w:val="003B6291"/>
    <w:rsid w:val="003B6423"/>
    <w:rsid w:val="003B7941"/>
    <w:rsid w:val="003C0C12"/>
    <w:rsid w:val="003C11BA"/>
    <w:rsid w:val="003C22C9"/>
    <w:rsid w:val="003C5C01"/>
    <w:rsid w:val="003C6605"/>
    <w:rsid w:val="003C7850"/>
    <w:rsid w:val="003C7B1E"/>
    <w:rsid w:val="003D0532"/>
    <w:rsid w:val="003D05D3"/>
    <w:rsid w:val="003D2458"/>
    <w:rsid w:val="003D2DF1"/>
    <w:rsid w:val="003D4B4C"/>
    <w:rsid w:val="003D4E5A"/>
    <w:rsid w:val="003D56F1"/>
    <w:rsid w:val="003D5767"/>
    <w:rsid w:val="003D5794"/>
    <w:rsid w:val="003D5AE4"/>
    <w:rsid w:val="003D5FFF"/>
    <w:rsid w:val="003D6F6E"/>
    <w:rsid w:val="003D7575"/>
    <w:rsid w:val="003E0F66"/>
    <w:rsid w:val="003E16B7"/>
    <w:rsid w:val="003E1F61"/>
    <w:rsid w:val="003E330E"/>
    <w:rsid w:val="003E353E"/>
    <w:rsid w:val="003E3BF5"/>
    <w:rsid w:val="003E4921"/>
    <w:rsid w:val="003E504A"/>
    <w:rsid w:val="003E5072"/>
    <w:rsid w:val="003E6B7A"/>
    <w:rsid w:val="003E75D7"/>
    <w:rsid w:val="003E7E9E"/>
    <w:rsid w:val="003F01E8"/>
    <w:rsid w:val="003F0204"/>
    <w:rsid w:val="003F082F"/>
    <w:rsid w:val="003F10A6"/>
    <w:rsid w:val="003F1463"/>
    <w:rsid w:val="003F2380"/>
    <w:rsid w:val="003F24FF"/>
    <w:rsid w:val="003F3D3D"/>
    <w:rsid w:val="003F46F4"/>
    <w:rsid w:val="003F4800"/>
    <w:rsid w:val="003F629D"/>
    <w:rsid w:val="003F6DAF"/>
    <w:rsid w:val="003F78B1"/>
    <w:rsid w:val="003F78ED"/>
    <w:rsid w:val="0040210B"/>
    <w:rsid w:val="00402755"/>
    <w:rsid w:val="00402FB3"/>
    <w:rsid w:val="00403232"/>
    <w:rsid w:val="00403D68"/>
    <w:rsid w:val="004047DB"/>
    <w:rsid w:val="00404D1C"/>
    <w:rsid w:val="00405088"/>
    <w:rsid w:val="00405386"/>
    <w:rsid w:val="00405D57"/>
    <w:rsid w:val="00405DBD"/>
    <w:rsid w:val="00407467"/>
    <w:rsid w:val="00411233"/>
    <w:rsid w:val="0041166B"/>
    <w:rsid w:val="00411D08"/>
    <w:rsid w:val="00411E9B"/>
    <w:rsid w:val="00412355"/>
    <w:rsid w:val="00413205"/>
    <w:rsid w:val="004138EE"/>
    <w:rsid w:val="00414304"/>
    <w:rsid w:val="0041464F"/>
    <w:rsid w:val="0041502D"/>
    <w:rsid w:val="004152CF"/>
    <w:rsid w:val="004166D4"/>
    <w:rsid w:val="004170F9"/>
    <w:rsid w:val="0042044A"/>
    <w:rsid w:val="00420556"/>
    <w:rsid w:val="00420A8A"/>
    <w:rsid w:val="0042152C"/>
    <w:rsid w:val="00423475"/>
    <w:rsid w:val="00423F12"/>
    <w:rsid w:val="00424E38"/>
    <w:rsid w:val="00425BC6"/>
    <w:rsid w:val="0042629D"/>
    <w:rsid w:val="00426844"/>
    <w:rsid w:val="00427294"/>
    <w:rsid w:val="00430463"/>
    <w:rsid w:val="004308BB"/>
    <w:rsid w:val="00430A25"/>
    <w:rsid w:val="0043136A"/>
    <w:rsid w:val="00431D00"/>
    <w:rsid w:val="00431D0E"/>
    <w:rsid w:val="004322E8"/>
    <w:rsid w:val="00433728"/>
    <w:rsid w:val="0043432F"/>
    <w:rsid w:val="0043456A"/>
    <w:rsid w:val="0043483C"/>
    <w:rsid w:val="00434933"/>
    <w:rsid w:val="004357F1"/>
    <w:rsid w:val="00436D2F"/>
    <w:rsid w:val="00436D8C"/>
    <w:rsid w:val="0044052B"/>
    <w:rsid w:val="00441F6B"/>
    <w:rsid w:val="0044275A"/>
    <w:rsid w:val="00443C41"/>
    <w:rsid w:val="00444415"/>
    <w:rsid w:val="00445457"/>
    <w:rsid w:val="00447FF3"/>
    <w:rsid w:val="004513D3"/>
    <w:rsid w:val="00451435"/>
    <w:rsid w:val="00452268"/>
    <w:rsid w:val="00452480"/>
    <w:rsid w:val="00452700"/>
    <w:rsid w:val="00452CDC"/>
    <w:rsid w:val="0045355F"/>
    <w:rsid w:val="004542A3"/>
    <w:rsid w:val="004556C8"/>
    <w:rsid w:val="00455881"/>
    <w:rsid w:val="00456FD9"/>
    <w:rsid w:val="00457761"/>
    <w:rsid w:val="00460571"/>
    <w:rsid w:val="00460692"/>
    <w:rsid w:val="004613D5"/>
    <w:rsid w:val="0046155B"/>
    <w:rsid w:val="0046238A"/>
    <w:rsid w:val="0046482F"/>
    <w:rsid w:val="0046525E"/>
    <w:rsid w:val="00466A05"/>
    <w:rsid w:val="004672D2"/>
    <w:rsid w:val="00467605"/>
    <w:rsid w:val="00470F4D"/>
    <w:rsid w:val="00472224"/>
    <w:rsid w:val="004726E2"/>
    <w:rsid w:val="00472742"/>
    <w:rsid w:val="0047282C"/>
    <w:rsid w:val="00472A48"/>
    <w:rsid w:val="00472DF9"/>
    <w:rsid w:val="00473232"/>
    <w:rsid w:val="00474268"/>
    <w:rsid w:val="00475CA6"/>
    <w:rsid w:val="0047666B"/>
    <w:rsid w:val="00476E64"/>
    <w:rsid w:val="00477084"/>
    <w:rsid w:val="00477421"/>
    <w:rsid w:val="00477865"/>
    <w:rsid w:val="00477910"/>
    <w:rsid w:val="00480368"/>
    <w:rsid w:val="00480B53"/>
    <w:rsid w:val="00480D95"/>
    <w:rsid w:val="00482143"/>
    <w:rsid w:val="0048296C"/>
    <w:rsid w:val="00484037"/>
    <w:rsid w:val="00484283"/>
    <w:rsid w:val="00485473"/>
    <w:rsid w:val="004919A9"/>
    <w:rsid w:val="00491E8C"/>
    <w:rsid w:val="0049368B"/>
    <w:rsid w:val="00496E2F"/>
    <w:rsid w:val="00497937"/>
    <w:rsid w:val="004A1821"/>
    <w:rsid w:val="004A1DAD"/>
    <w:rsid w:val="004A2217"/>
    <w:rsid w:val="004A2837"/>
    <w:rsid w:val="004A2A59"/>
    <w:rsid w:val="004A464E"/>
    <w:rsid w:val="004A4D97"/>
    <w:rsid w:val="004A6B65"/>
    <w:rsid w:val="004A6CD5"/>
    <w:rsid w:val="004B2175"/>
    <w:rsid w:val="004B3F3B"/>
    <w:rsid w:val="004B4B85"/>
    <w:rsid w:val="004B5945"/>
    <w:rsid w:val="004B671A"/>
    <w:rsid w:val="004B6D67"/>
    <w:rsid w:val="004B6DC8"/>
    <w:rsid w:val="004B6DEE"/>
    <w:rsid w:val="004C00BD"/>
    <w:rsid w:val="004C0512"/>
    <w:rsid w:val="004C09C0"/>
    <w:rsid w:val="004C0AE4"/>
    <w:rsid w:val="004C1651"/>
    <w:rsid w:val="004C262D"/>
    <w:rsid w:val="004C305A"/>
    <w:rsid w:val="004C3E38"/>
    <w:rsid w:val="004C5052"/>
    <w:rsid w:val="004C5409"/>
    <w:rsid w:val="004C7131"/>
    <w:rsid w:val="004C7386"/>
    <w:rsid w:val="004C76D1"/>
    <w:rsid w:val="004D1457"/>
    <w:rsid w:val="004D1E5D"/>
    <w:rsid w:val="004D43D3"/>
    <w:rsid w:val="004D5566"/>
    <w:rsid w:val="004D55FB"/>
    <w:rsid w:val="004D57E5"/>
    <w:rsid w:val="004D7401"/>
    <w:rsid w:val="004D772D"/>
    <w:rsid w:val="004D7742"/>
    <w:rsid w:val="004E004A"/>
    <w:rsid w:val="004E0486"/>
    <w:rsid w:val="004E22F7"/>
    <w:rsid w:val="004E34BA"/>
    <w:rsid w:val="004E5236"/>
    <w:rsid w:val="004E55E7"/>
    <w:rsid w:val="004E5D7E"/>
    <w:rsid w:val="004E6355"/>
    <w:rsid w:val="004E7652"/>
    <w:rsid w:val="004E7E10"/>
    <w:rsid w:val="004F0B7B"/>
    <w:rsid w:val="004F39B7"/>
    <w:rsid w:val="004F5F85"/>
    <w:rsid w:val="004F72AA"/>
    <w:rsid w:val="00500B12"/>
    <w:rsid w:val="00500D40"/>
    <w:rsid w:val="00500ED2"/>
    <w:rsid w:val="005012F9"/>
    <w:rsid w:val="005015CA"/>
    <w:rsid w:val="00501603"/>
    <w:rsid w:val="00501898"/>
    <w:rsid w:val="005019D8"/>
    <w:rsid w:val="00501B1F"/>
    <w:rsid w:val="00501F2D"/>
    <w:rsid w:val="0050200D"/>
    <w:rsid w:val="005051BC"/>
    <w:rsid w:val="00505B35"/>
    <w:rsid w:val="00506A64"/>
    <w:rsid w:val="00506FCD"/>
    <w:rsid w:val="0051057B"/>
    <w:rsid w:val="005132A9"/>
    <w:rsid w:val="005142DA"/>
    <w:rsid w:val="0051492F"/>
    <w:rsid w:val="00514C38"/>
    <w:rsid w:val="00515552"/>
    <w:rsid w:val="00515FBB"/>
    <w:rsid w:val="005205D9"/>
    <w:rsid w:val="00520803"/>
    <w:rsid w:val="0052229A"/>
    <w:rsid w:val="00522778"/>
    <w:rsid w:val="005253A1"/>
    <w:rsid w:val="005271AF"/>
    <w:rsid w:val="00527830"/>
    <w:rsid w:val="005279AB"/>
    <w:rsid w:val="00527F6D"/>
    <w:rsid w:val="005313E4"/>
    <w:rsid w:val="005323E4"/>
    <w:rsid w:val="0053258A"/>
    <w:rsid w:val="0053317E"/>
    <w:rsid w:val="0053539C"/>
    <w:rsid w:val="00537A55"/>
    <w:rsid w:val="00537C7E"/>
    <w:rsid w:val="005403EE"/>
    <w:rsid w:val="00540F6D"/>
    <w:rsid w:val="00541199"/>
    <w:rsid w:val="005412D5"/>
    <w:rsid w:val="005418E7"/>
    <w:rsid w:val="0054236F"/>
    <w:rsid w:val="005423FA"/>
    <w:rsid w:val="00542BE9"/>
    <w:rsid w:val="0054422A"/>
    <w:rsid w:val="00545ACA"/>
    <w:rsid w:val="00545CE8"/>
    <w:rsid w:val="005462D0"/>
    <w:rsid w:val="00546F0D"/>
    <w:rsid w:val="0054724C"/>
    <w:rsid w:val="005478F5"/>
    <w:rsid w:val="005529FC"/>
    <w:rsid w:val="00552A2F"/>
    <w:rsid w:val="00552B0C"/>
    <w:rsid w:val="00552E0B"/>
    <w:rsid w:val="0055450E"/>
    <w:rsid w:val="00554E1D"/>
    <w:rsid w:val="005561C6"/>
    <w:rsid w:val="00556434"/>
    <w:rsid w:val="005567E0"/>
    <w:rsid w:val="00557685"/>
    <w:rsid w:val="0056045C"/>
    <w:rsid w:val="005621A7"/>
    <w:rsid w:val="00563D76"/>
    <w:rsid w:val="00563F98"/>
    <w:rsid w:val="00564768"/>
    <w:rsid w:val="0056544B"/>
    <w:rsid w:val="00566743"/>
    <w:rsid w:val="00567041"/>
    <w:rsid w:val="0056747B"/>
    <w:rsid w:val="005675AD"/>
    <w:rsid w:val="00567932"/>
    <w:rsid w:val="005711B6"/>
    <w:rsid w:val="00571EA3"/>
    <w:rsid w:val="00571F5F"/>
    <w:rsid w:val="00572518"/>
    <w:rsid w:val="0057279B"/>
    <w:rsid w:val="005745DC"/>
    <w:rsid w:val="005746D3"/>
    <w:rsid w:val="005763A1"/>
    <w:rsid w:val="00580D19"/>
    <w:rsid w:val="0058283F"/>
    <w:rsid w:val="005835CE"/>
    <w:rsid w:val="0058427E"/>
    <w:rsid w:val="00584B5A"/>
    <w:rsid w:val="005852B8"/>
    <w:rsid w:val="00585A30"/>
    <w:rsid w:val="00586708"/>
    <w:rsid w:val="00586C0A"/>
    <w:rsid w:val="00587896"/>
    <w:rsid w:val="00590CAC"/>
    <w:rsid w:val="00591EE6"/>
    <w:rsid w:val="005931C7"/>
    <w:rsid w:val="005932D4"/>
    <w:rsid w:val="00594843"/>
    <w:rsid w:val="00596253"/>
    <w:rsid w:val="00597735"/>
    <w:rsid w:val="005A0224"/>
    <w:rsid w:val="005A1364"/>
    <w:rsid w:val="005A1585"/>
    <w:rsid w:val="005A19DB"/>
    <w:rsid w:val="005A1A0E"/>
    <w:rsid w:val="005A1E9F"/>
    <w:rsid w:val="005A2015"/>
    <w:rsid w:val="005A226C"/>
    <w:rsid w:val="005A40B1"/>
    <w:rsid w:val="005A4527"/>
    <w:rsid w:val="005A4F14"/>
    <w:rsid w:val="005A63F3"/>
    <w:rsid w:val="005A6505"/>
    <w:rsid w:val="005A6557"/>
    <w:rsid w:val="005A6C7E"/>
    <w:rsid w:val="005A70E9"/>
    <w:rsid w:val="005B0085"/>
    <w:rsid w:val="005B0DA0"/>
    <w:rsid w:val="005B2527"/>
    <w:rsid w:val="005B2FEB"/>
    <w:rsid w:val="005B419F"/>
    <w:rsid w:val="005B4F8D"/>
    <w:rsid w:val="005B559C"/>
    <w:rsid w:val="005B660B"/>
    <w:rsid w:val="005B77D4"/>
    <w:rsid w:val="005C1207"/>
    <w:rsid w:val="005C146C"/>
    <w:rsid w:val="005C19FE"/>
    <w:rsid w:val="005C1FF2"/>
    <w:rsid w:val="005C36BD"/>
    <w:rsid w:val="005C3942"/>
    <w:rsid w:val="005C6C4D"/>
    <w:rsid w:val="005C7275"/>
    <w:rsid w:val="005C7DE1"/>
    <w:rsid w:val="005D109A"/>
    <w:rsid w:val="005D1A04"/>
    <w:rsid w:val="005D1DA6"/>
    <w:rsid w:val="005D2946"/>
    <w:rsid w:val="005D2D1A"/>
    <w:rsid w:val="005D44BF"/>
    <w:rsid w:val="005D4539"/>
    <w:rsid w:val="005D457D"/>
    <w:rsid w:val="005D5175"/>
    <w:rsid w:val="005D51B2"/>
    <w:rsid w:val="005D5AB0"/>
    <w:rsid w:val="005D5EC3"/>
    <w:rsid w:val="005E057C"/>
    <w:rsid w:val="005E1A06"/>
    <w:rsid w:val="005E24B0"/>
    <w:rsid w:val="005E28A4"/>
    <w:rsid w:val="005E2BBE"/>
    <w:rsid w:val="005E4A27"/>
    <w:rsid w:val="005E4B35"/>
    <w:rsid w:val="005E4DAD"/>
    <w:rsid w:val="005E4E3C"/>
    <w:rsid w:val="005E5D57"/>
    <w:rsid w:val="005E77FA"/>
    <w:rsid w:val="005F1A57"/>
    <w:rsid w:val="005F1AA8"/>
    <w:rsid w:val="005F1EAF"/>
    <w:rsid w:val="005F3095"/>
    <w:rsid w:val="005F3223"/>
    <w:rsid w:val="005F339E"/>
    <w:rsid w:val="005F34D6"/>
    <w:rsid w:val="005F3C93"/>
    <w:rsid w:val="005F51DF"/>
    <w:rsid w:val="005F620A"/>
    <w:rsid w:val="005F6896"/>
    <w:rsid w:val="005F7A86"/>
    <w:rsid w:val="00600A3E"/>
    <w:rsid w:val="0060176A"/>
    <w:rsid w:val="006022F9"/>
    <w:rsid w:val="0060299B"/>
    <w:rsid w:val="006059B9"/>
    <w:rsid w:val="00605E8A"/>
    <w:rsid w:val="0060628F"/>
    <w:rsid w:val="006077A6"/>
    <w:rsid w:val="00607DD9"/>
    <w:rsid w:val="006100AA"/>
    <w:rsid w:val="006105F4"/>
    <w:rsid w:val="0061335C"/>
    <w:rsid w:val="00614688"/>
    <w:rsid w:val="006148E4"/>
    <w:rsid w:val="00614BE0"/>
    <w:rsid w:val="00614C81"/>
    <w:rsid w:val="00616554"/>
    <w:rsid w:val="00617058"/>
    <w:rsid w:val="00617E79"/>
    <w:rsid w:val="006208D8"/>
    <w:rsid w:val="006208FC"/>
    <w:rsid w:val="00620DA4"/>
    <w:rsid w:val="00622B00"/>
    <w:rsid w:val="006230E2"/>
    <w:rsid w:val="006271D7"/>
    <w:rsid w:val="006274AF"/>
    <w:rsid w:val="00630560"/>
    <w:rsid w:val="006330B3"/>
    <w:rsid w:val="0063381D"/>
    <w:rsid w:val="00633E9D"/>
    <w:rsid w:val="0063565B"/>
    <w:rsid w:val="006406E2"/>
    <w:rsid w:val="006414C7"/>
    <w:rsid w:val="00641E9F"/>
    <w:rsid w:val="00642B5E"/>
    <w:rsid w:val="0064469A"/>
    <w:rsid w:val="00644A7C"/>
    <w:rsid w:val="00644D87"/>
    <w:rsid w:val="00645A25"/>
    <w:rsid w:val="00645E89"/>
    <w:rsid w:val="00645ECF"/>
    <w:rsid w:val="00646444"/>
    <w:rsid w:val="00647356"/>
    <w:rsid w:val="00647421"/>
    <w:rsid w:val="00647921"/>
    <w:rsid w:val="00647C03"/>
    <w:rsid w:val="006501BD"/>
    <w:rsid w:val="006507A2"/>
    <w:rsid w:val="00650F2A"/>
    <w:rsid w:val="006517D1"/>
    <w:rsid w:val="00651E44"/>
    <w:rsid w:val="00651E69"/>
    <w:rsid w:val="00652044"/>
    <w:rsid w:val="006522A6"/>
    <w:rsid w:val="0065342B"/>
    <w:rsid w:val="006537F7"/>
    <w:rsid w:val="00653917"/>
    <w:rsid w:val="00654E1A"/>
    <w:rsid w:val="00655218"/>
    <w:rsid w:val="00655480"/>
    <w:rsid w:val="00655914"/>
    <w:rsid w:val="00655E52"/>
    <w:rsid w:val="00656F55"/>
    <w:rsid w:val="00657035"/>
    <w:rsid w:val="006571F2"/>
    <w:rsid w:val="006601E8"/>
    <w:rsid w:val="00660EFD"/>
    <w:rsid w:val="00661F4B"/>
    <w:rsid w:val="00662071"/>
    <w:rsid w:val="00664E8D"/>
    <w:rsid w:val="00665D47"/>
    <w:rsid w:val="00665D9F"/>
    <w:rsid w:val="00665F8D"/>
    <w:rsid w:val="006661A7"/>
    <w:rsid w:val="00666304"/>
    <w:rsid w:val="00666B54"/>
    <w:rsid w:val="00671715"/>
    <w:rsid w:val="00671978"/>
    <w:rsid w:val="00671A50"/>
    <w:rsid w:val="00672128"/>
    <w:rsid w:val="00672623"/>
    <w:rsid w:val="0067392A"/>
    <w:rsid w:val="00673971"/>
    <w:rsid w:val="0067428A"/>
    <w:rsid w:val="006746EB"/>
    <w:rsid w:val="00674B47"/>
    <w:rsid w:val="00674E57"/>
    <w:rsid w:val="00675004"/>
    <w:rsid w:val="00675E74"/>
    <w:rsid w:val="00676C54"/>
    <w:rsid w:val="00677A54"/>
    <w:rsid w:val="0068084B"/>
    <w:rsid w:val="00680B2C"/>
    <w:rsid w:val="00681030"/>
    <w:rsid w:val="00682E18"/>
    <w:rsid w:val="00682F84"/>
    <w:rsid w:val="0068318A"/>
    <w:rsid w:val="00683265"/>
    <w:rsid w:val="00684905"/>
    <w:rsid w:val="006849AD"/>
    <w:rsid w:val="0068572C"/>
    <w:rsid w:val="00687599"/>
    <w:rsid w:val="00690084"/>
    <w:rsid w:val="0069038B"/>
    <w:rsid w:val="00691541"/>
    <w:rsid w:val="006935BD"/>
    <w:rsid w:val="00693655"/>
    <w:rsid w:val="00693E30"/>
    <w:rsid w:val="00693E96"/>
    <w:rsid w:val="0069502C"/>
    <w:rsid w:val="00695171"/>
    <w:rsid w:val="006956C0"/>
    <w:rsid w:val="006959CB"/>
    <w:rsid w:val="006974FF"/>
    <w:rsid w:val="00697786"/>
    <w:rsid w:val="00697CEF"/>
    <w:rsid w:val="006A0C99"/>
    <w:rsid w:val="006A0E9E"/>
    <w:rsid w:val="006A48A2"/>
    <w:rsid w:val="006A5081"/>
    <w:rsid w:val="006A5E0A"/>
    <w:rsid w:val="006A5FD5"/>
    <w:rsid w:val="006A6CAF"/>
    <w:rsid w:val="006B132D"/>
    <w:rsid w:val="006B194A"/>
    <w:rsid w:val="006B1FB8"/>
    <w:rsid w:val="006B1FEF"/>
    <w:rsid w:val="006B2351"/>
    <w:rsid w:val="006B245A"/>
    <w:rsid w:val="006B3090"/>
    <w:rsid w:val="006B4A5A"/>
    <w:rsid w:val="006B576A"/>
    <w:rsid w:val="006B5A95"/>
    <w:rsid w:val="006B6098"/>
    <w:rsid w:val="006B60C4"/>
    <w:rsid w:val="006B719E"/>
    <w:rsid w:val="006B73D6"/>
    <w:rsid w:val="006B7A75"/>
    <w:rsid w:val="006C098B"/>
    <w:rsid w:val="006C20D4"/>
    <w:rsid w:val="006C2482"/>
    <w:rsid w:val="006C273B"/>
    <w:rsid w:val="006C3D00"/>
    <w:rsid w:val="006C4C33"/>
    <w:rsid w:val="006C615E"/>
    <w:rsid w:val="006C6B04"/>
    <w:rsid w:val="006C7EBB"/>
    <w:rsid w:val="006D0641"/>
    <w:rsid w:val="006D1127"/>
    <w:rsid w:val="006D1380"/>
    <w:rsid w:val="006D13B8"/>
    <w:rsid w:val="006D220C"/>
    <w:rsid w:val="006D38D0"/>
    <w:rsid w:val="006D64EF"/>
    <w:rsid w:val="006D6758"/>
    <w:rsid w:val="006D7627"/>
    <w:rsid w:val="006E2521"/>
    <w:rsid w:val="006E3414"/>
    <w:rsid w:val="006E3FCA"/>
    <w:rsid w:val="006E3FF3"/>
    <w:rsid w:val="006E5559"/>
    <w:rsid w:val="006E56F8"/>
    <w:rsid w:val="006E618E"/>
    <w:rsid w:val="006E6209"/>
    <w:rsid w:val="006E626A"/>
    <w:rsid w:val="006E721D"/>
    <w:rsid w:val="006E7791"/>
    <w:rsid w:val="006E7CF9"/>
    <w:rsid w:val="006F158F"/>
    <w:rsid w:val="006F2B59"/>
    <w:rsid w:val="006F2D64"/>
    <w:rsid w:val="006F352F"/>
    <w:rsid w:val="006F37BC"/>
    <w:rsid w:val="006F3923"/>
    <w:rsid w:val="006F3DAD"/>
    <w:rsid w:val="006F5804"/>
    <w:rsid w:val="006F5AAC"/>
    <w:rsid w:val="006F624C"/>
    <w:rsid w:val="006F64D9"/>
    <w:rsid w:val="006F6A5E"/>
    <w:rsid w:val="006F7C61"/>
    <w:rsid w:val="007002BB"/>
    <w:rsid w:val="007011EB"/>
    <w:rsid w:val="007018E5"/>
    <w:rsid w:val="00704F5F"/>
    <w:rsid w:val="0070528D"/>
    <w:rsid w:val="007053F9"/>
    <w:rsid w:val="007056F5"/>
    <w:rsid w:val="007060BD"/>
    <w:rsid w:val="0070622B"/>
    <w:rsid w:val="00707880"/>
    <w:rsid w:val="00707BCA"/>
    <w:rsid w:val="00707D1C"/>
    <w:rsid w:val="007100BF"/>
    <w:rsid w:val="00710361"/>
    <w:rsid w:val="007105E7"/>
    <w:rsid w:val="0071116C"/>
    <w:rsid w:val="007112FF"/>
    <w:rsid w:val="00711C2A"/>
    <w:rsid w:val="00712A13"/>
    <w:rsid w:val="00714E49"/>
    <w:rsid w:val="00715961"/>
    <w:rsid w:val="00715EB8"/>
    <w:rsid w:val="00716230"/>
    <w:rsid w:val="007168D6"/>
    <w:rsid w:val="00716A96"/>
    <w:rsid w:val="0072152C"/>
    <w:rsid w:val="00722B2E"/>
    <w:rsid w:val="007242CA"/>
    <w:rsid w:val="0072467E"/>
    <w:rsid w:val="007262FA"/>
    <w:rsid w:val="007263C0"/>
    <w:rsid w:val="00727873"/>
    <w:rsid w:val="007303C6"/>
    <w:rsid w:val="007313ED"/>
    <w:rsid w:val="00733ABA"/>
    <w:rsid w:val="00733C96"/>
    <w:rsid w:val="00734660"/>
    <w:rsid w:val="00734932"/>
    <w:rsid w:val="00735729"/>
    <w:rsid w:val="00735FFA"/>
    <w:rsid w:val="007360A7"/>
    <w:rsid w:val="00736966"/>
    <w:rsid w:val="00736C5A"/>
    <w:rsid w:val="00737627"/>
    <w:rsid w:val="0073766B"/>
    <w:rsid w:val="00737F56"/>
    <w:rsid w:val="0074014A"/>
    <w:rsid w:val="00740509"/>
    <w:rsid w:val="0074070B"/>
    <w:rsid w:val="0074669B"/>
    <w:rsid w:val="007467A1"/>
    <w:rsid w:val="0075008C"/>
    <w:rsid w:val="007511C0"/>
    <w:rsid w:val="00751B19"/>
    <w:rsid w:val="007523FE"/>
    <w:rsid w:val="007525B5"/>
    <w:rsid w:val="00754ED6"/>
    <w:rsid w:val="00755612"/>
    <w:rsid w:val="00755713"/>
    <w:rsid w:val="007565DE"/>
    <w:rsid w:val="007566C1"/>
    <w:rsid w:val="007569F0"/>
    <w:rsid w:val="00756E23"/>
    <w:rsid w:val="00757A62"/>
    <w:rsid w:val="00760E88"/>
    <w:rsid w:val="00761608"/>
    <w:rsid w:val="007616B0"/>
    <w:rsid w:val="007627D2"/>
    <w:rsid w:val="007633EB"/>
    <w:rsid w:val="00763AAB"/>
    <w:rsid w:val="0076485A"/>
    <w:rsid w:val="00764E8A"/>
    <w:rsid w:val="00765709"/>
    <w:rsid w:val="00766202"/>
    <w:rsid w:val="00766665"/>
    <w:rsid w:val="007669DB"/>
    <w:rsid w:val="00771810"/>
    <w:rsid w:val="00771B74"/>
    <w:rsid w:val="00773231"/>
    <w:rsid w:val="0077456A"/>
    <w:rsid w:val="007749F3"/>
    <w:rsid w:val="0077563D"/>
    <w:rsid w:val="00775E85"/>
    <w:rsid w:val="007766FE"/>
    <w:rsid w:val="007768F7"/>
    <w:rsid w:val="0077745E"/>
    <w:rsid w:val="00780E9C"/>
    <w:rsid w:val="007811DE"/>
    <w:rsid w:val="007813B9"/>
    <w:rsid w:val="00781C89"/>
    <w:rsid w:val="007823CE"/>
    <w:rsid w:val="00782404"/>
    <w:rsid w:val="00783888"/>
    <w:rsid w:val="00784705"/>
    <w:rsid w:val="00784BBA"/>
    <w:rsid w:val="00784BCB"/>
    <w:rsid w:val="00785945"/>
    <w:rsid w:val="00785D58"/>
    <w:rsid w:val="00786174"/>
    <w:rsid w:val="007867B5"/>
    <w:rsid w:val="00787129"/>
    <w:rsid w:val="00787D9E"/>
    <w:rsid w:val="00790788"/>
    <w:rsid w:val="007908CF"/>
    <w:rsid w:val="0079091B"/>
    <w:rsid w:val="00790F8E"/>
    <w:rsid w:val="0079149E"/>
    <w:rsid w:val="00791B63"/>
    <w:rsid w:val="00793382"/>
    <w:rsid w:val="00794423"/>
    <w:rsid w:val="00794715"/>
    <w:rsid w:val="0079586C"/>
    <w:rsid w:val="0079627D"/>
    <w:rsid w:val="007969F7"/>
    <w:rsid w:val="00796BB2"/>
    <w:rsid w:val="00797B7E"/>
    <w:rsid w:val="007A014B"/>
    <w:rsid w:val="007A13B0"/>
    <w:rsid w:val="007A1EDD"/>
    <w:rsid w:val="007A2765"/>
    <w:rsid w:val="007A27C8"/>
    <w:rsid w:val="007A3560"/>
    <w:rsid w:val="007A3A8D"/>
    <w:rsid w:val="007A3C89"/>
    <w:rsid w:val="007A435D"/>
    <w:rsid w:val="007A4CD2"/>
    <w:rsid w:val="007A4F0B"/>
    <w:rsid w:val="007A6573"/>
    <w:rsid w:val="007B204E"/>
    <w:rsid w:val="007B2CA7"/>
    <w:rsid w:val="007B3AF2"/>
    <w:rsid w:val="007B4C24"/>
    <w:rsid w:val="007B4F93"/>
    <w:rsid w:val="007B573A"/>
    <w:rsid w:val="007B752E"/>
    <w:rsid w:val="007C051C"/>
    <w:rsid w:val="007C0F87"/>
    <w:rsid w:val="007C11D5"/>
    <w:rsid w:val="007C1351"/>
    <w:rsid w:val="007C3BFF"/>
    <w:rsid w:val="007C3C97"/>
    <w:rsid w:val="007C49AB"/>
    <w:rsid w:val="007C53C0"/>
    <w:rsid w:val="007C53F9"/>
    <w:rsid w:val="007C54BF"/>
    <w:rsid w:val="007C6093"/>
    <w:rsid w:val="007C6358"/>
    <w:rsid w:val="007C636F"/>
    <w:rsid w:val="007C7E15"/>
    <w:rsid w:val="007D05E5"/>
    <w:rsid w:val="007D0C25"/>
    <w:rsid w:val="007D1167"/>
    <w:rsid w:val="007D1733"/>
    <w:rsid w:val="007D1B12"/>
    <w:rsid w:val="007D2CEF"/>
    <w:rsid w:val="007D3E32"/>
    <w:rsid w:val="007D3F61"/>
    <w:rsid w:val="007D68E0"/>
    <w:rsid w:val="007D698B"/>
    <w:rsid w:val="007D7186"/>
    <w:rsid w:val="007D738D"/>
    <w:rsid w:val="007D749D"/>
    <w:rsid w:val="007D781B"/>
    <w:rsid w:val="007E0837"/>
    <w:rsid w:val="007E1749"/>
    <w:rsid w:val="007E38A2"/>
    <w:rsid w:val="007E39CA"/>
    <w:rsid w:val="007E3A74"/>
    <w:rsid w:val="007E4183"/>
    <w:rsid w:val="007E48EA"/>
    <w:rsid w:val="007E5A67"/>
    <w:rsid w:val="007E7426"/>
    <w:rsid w:val="007F1C5D"/>
    <w:rsid w:val="007F2CF5"/>
    <w:rsid w:val="007F3C8C"/>
    <w:rsid w:val="007F49CD"/>
    <w:rsid w:val="007F645D"/>
    <w:rsid w:val="007F7CB9"/>
    <w:rsid w:val="008000B7"/>
    <w:rsid w:val="00801120"/>
    <w:rsid w:val="008015AC"/>
    <w:rsid w:val="008023A0"/>
    <w:rsid w:val="00802D45"/>
    <w:rsid w:val="0080522D"/>
    <w:rsid w:val="00806674"/>
    <w:rsid w:val="00807736"/>
    <w:rsid w:val="00810D6A"/>
    <w:rsid w:val="008110B4"/>
    <w:rsid w:val="0081150A"/>
    <w:rsid w:val="00811F5E"/>
    <w:rsid w:val="00812CAF"/>
    <w:rsid w:val="00814126"/>
    <w:rsid w:val="00814297"/>
    <w:rsid w:val="008168A1"/>
    <w:rsid w:val="0081702E"/>
    <w:rsid w:val="00817106"/>
    <w:rsid w:val="008208F9"/>
    <w:rsid w:val="00820F46"/>
    <w:rsid w:val="0082141D"/>
    <w:rsid w:val="0082180C"/>
    <w:rsid w:val="008219CB"/>
    <w:rsid w:val="00821BC9"/>
    <w:rsid w:val="008239EF"/>
    <w:rsid w:val="00824057"/>
    <w:rsid w:val="008246F8"/>
    <w:rsid w:val="00825E22"/>
    <w:rsid w:val="00825EAC"/>
    <w:rsid w:val="00825EB0"/>
    <w:rsid w:val="00825F00"/>
    <w:rsid w:val="0082606B"/>
    <w:rsid w:val="00826D9C"/>
    <w:rsid w:val="0082710B"/>
    <w:rsid w:val="00830577"/>
    <w:rsid w:val="00830DA8"/>
    <w:rsid w:val="00831A2D"/>
    <w:rsid w:val="00833861"/>
    <w:rsid w:val="00833D51"/>
    <w:rsid w:val="00836B62"/>
    <w:rsid w:val="00837436"/>
    <w:rsid w:val="00837C77"/>
    <w:rsid w:val="0084025F"/>
    <w:rsid w:val="00844595"/>
    <w:rsid w:val="0084563F"/>
    <w:rsid w:val="00846784"/>
    <w:rsid w:val="00847353"/>
    <w:rsid w:val="0084794D"/>
    <w:rsid w:val="0085240E"/>
    <w:rsid w:val="00852FFB"/>
    <w:rsid w:val="0085379B"/>
    <w:rsid w:val="008545DB"/>
    <w:rsid w:val="0085646B"/>
    <w:rsid w:val="00857156"/>
    <w:rsid w:val="00857663"/>
    <w:rsid w:val="008578BC"/>
    <w:rsid w:val="00860582"/>
    <w:rsid w:val="00860B45"/>
    <w:rsid w:val="00860E08"/>
    <w:rsid w:val="008610EE"/>
    <w:rsid w:val="0086171E"/>
    <w:rsid w:val="00861BE6"/>
    <w:rsid w:val="00861FDF"/>
    <w:rsid w:val="008622DD"/>
    <w:rsid w:val="008624C9"/>
    <w:rsid w:val="00862736"/>
    <w:rsid w:val="00863587"/>
    <w:rsid w:val="00863636"/>
    <w:rsid w:val="00865D9A"/>
    <w:rsid w:val="00870C00"/>
    <w:rsid w:val="008714BF"/>
    <w:rsid w:val="008724A7"/>
    <w:rsid w:val="008730CD"/>
    <w:rsid w:val="008737BC"/>
    <w:rsid w:val="0087439A"/>
    <w:rsid w:val="00874558"/>
    <w:rsid w:val="00874A9D"/>
    <w:rsid w:val="00874FF7"/>
    <w:rsid w:val="008767B4"/>
    <w:rsid w:val="00877364"/>
    <w:rsid w:val="008800A5"/>
    <w:rsid w:val="00880FEC"/>
    <w:rsid w:val="00882AD1"/>
    <w:rsid w:val="00882CDE"/>
    <w:rsid w:val="00882FDD"/>
    <w:rsid w:val="00884BF9"/>
    <w:rsid w:val="00884DAA"/>
    <w:rsid w:val="0088554D"/>
    <w:rsid w:val="0088660A"/>
    <w:rsid w:val="00886884"/>
    <w:rsid w:val="008912FB"/>
    <w:rsid w:val="00892B33"/>
    <w:rsid w:val="00892E5E"/>
    <w:rsid w:val="008940D1"/>
    <w:rsid w:val="0089471A"/>
    <w:rsid w:val="008951E3"/>
    <w:rsid w:val="00896082"/>
    <w:rsid w:val="00896FD0"/>
    <w:rsid w:val="008979D8"/>
    <w:rsid w:val="00897C4D"/>
    <w:rsid w:val="008A08DC"/>
    <w:rsid w:val="008A1B23"/>
    <w:rsid w:val="008A3F6C"/>
    <w:rsid w:val="008A4A85"/>
    <w:rsid w:val="008A4BE8"/>
    <w:rsid w:val="008A5457"/>
    <w:rsid w:val="008A5C47"/>
    <w:rsid w:val="008A5EF7"/>
    <w:rsid w:val="008A6C17"/>
    <w:rsid w:val="008A6D46"/>
    <w:rsid w:val="008A6E5F"/>
    <w:rsid w:val="008A77EA"/>
    <w:rsid w:val="008A78A6"/>
    <w:rsid w:val="008B0DB8"/>
    <w:rsid w:val="008B252A"/>
    <w:rsid w:val="008B2C5D"/>
    <w:rsid w:val="008B3865"/>
    <w:rsid w:val="008B544E"/>
    <w:rsid w:val="008B5497"/>
    <w:rsid w:val="008B5605"/>
    <w:rsid w:val="008B6910"/>
    <w:rsid w:val="008B76FF"/>
    <w:rsid w:val="008B7909"/>
    <w:rsid w:val="008C02D4"/>
    <w:rsid w:val="008C2137"/>
    <w:rsid w:val="008C2C41"/>
    <w:rsid w:val="008C37E4"/>
    <w:rsid w:val="008C3CCF"/>
    <w:rsid w:val="008C4524"/>
    <w:rsid w:val="008C4B7B"/>
    <w:rsid w:val="008C657F"/>
    <w:rsid w:val="008C66DD"/>
    <w:rsid w:val="008C68A8"/>
    <w:rsid w:val="008C7010"/>
    <w:rsid w:val="008C7914"/>
    <w:rsid w:val="008C7B24"/>
    <w:rsid w:val="008C7E84"/>
    <w:rsid w:val="008D1039"/>
    <w:rsid w:val="008D140B"/>
    <w:rsid w:val="008D2309"/>
    <w:rsid w:val="008D2E4C"/>
    <w:rsid w:val="008D3E34"/>
    <w:rsid w:val="008D42B6"/>
    <w:rsid w:val="008D4ACA"/>
    <w:rsid w:val="008D5872"/>
    <w:rsid w:val="008D5A8E"/>
    <w:rsid w:val="008D6202"/>
    <w:rsid w:val="008D7460"/>
    <w:rsid w:val="008D74E8"/>
    <w:rsid w:val="008D7D88"/>
    <w:rsid w:val="008E03E6"/>
    <w:rsid w:val="008E139D"/>
    <w:rsid w:val="008E2B1D"/>
    <w:rsid w:val="008E30B7"/>
    <w:rsid w:val="008E3881"/>
    <w:rsid w:val="008E3F63"/>
    <w:rsid w:val="008E46DB"/>
    <w:rsid w:val="008E547E"/>
    <w:rsid w:val="008E5527"/>
    <w:rsid w:val="008E58E3"/>
    <w:rsid w:val="008E5CFD"/>
    <w:rsid w:val="008E733A"/>
    <w:rsid w:val="008E7E87"/>
    <w:rsid w:val="008F0028"/>
    <w:rsid w:val="008F0533"/>
    <w:rsid w:val="008F2F36"/>
    <w:rsid w:val="008F2F8F"/>
    <w:rsid w:val="008F3793"/>
    <w:rsid w:val="008F4245"/>
    <w:rsid w:val="008F526B"/>
    <w:rsid w:val="008F64E9"/>
    <w:rsid w:val="00901138"/>
    <w:rsid w:val="009029FB"/>
    <w:rsid w:val="00903078"/>
    <w:rsid w:val="0090315A"/>
    <w:rsid w:val="00903B91"/>
    <w:rsid w:val="00905944"/>
    <w:rsid w:val="0090603C"/>
    <w:rsid w:val="009064A2"/>
    <w:rsid w:val="00906BEB"/>
    <w:rsid w:val="00907115"/>
    <w:rsid w:val="009075ED"/>
    <w:rsid w:val="00907D6F"/>
    <w:rsid w:val="0091058F"/>
    <w:rsid w:val="00910CDA"/>
    <w:rsid w:val="00910CF2"/>
    <w:rsid w:val="0091162B"/>
    <w:rsid w:val="00911FAA"/>
    <w:rsid w:val="009122E8"/>
    <w:rsid w:val="00913689"/>
    <w:rsid w:val="00916D28"/>
    <w:rsid w:val="009174E7"/>
    <w:rsid w:val="0091757F"/>
    <w:rsid w:val="00917746"/>
    <w:rsid w:val="009208FA"/>
    <w:rsid w:val="0092131D"/>
    <w:rsid w:val="009219FF"/>
    <w:rsid w:val="00922E2A"/>
    <w:rsid w:val="009250A2"/>
    <w:rsid w:val="00925335"/>
    <w:rsid w:val="00925CF6"/>
    <w:rsid w:val="00926C1B"/>
    <w:rsid w:val="00930B20"/>
    <w:rsid w:val="00931AF5"/>
    <w:rsid w:val="00931FD6"/>
    <w:rsid w:val="009327D9"/>
    <w:rsid w:val="009333F2"/>
    <w:rsid w:val="0093416A"/>
    <w:rsid w:val="00934E1B"/>
    <w:rsid w:val="0093523C"/>
    <w:rsid w:val="009356E8"/>
    <w:rsid w:val="00935934"/>
    <w:rsid w:val="0093710F"/>
    <w:rsid w:val="009371D1"/>
    <w:rsid w:val="009377D1"/>
    <w:rsid w:val="0094022D"/>
    <w:rsid w:val="009406FB"/>
    <w:rsid w:val="00940B15"/>
    <w:rsid w:val="00940F9F"/>
    <w:rsid w:val="00941AA9"/>
    <w:rsid w:val="0094213E"/>
    <w:rsid w:val="00942957"/>
    <w:rsid w:val="009443C0"/>
    <w:rsid w:val="00945F27"/>
    <w:rsid w:val="00946F58"/>
    <w:rsid w:val="009477B9"/>
    <w:rsid w:val="0094792E"/>
    <w:rsid w:val="0095244E"/>
    <w:rsid w:val="00952F54"/>
    <w:rsid w:val="00953602"/>
    <w:rsid w:val="009538E4"/>
    <w:rsid w:val="00954296"/>
    <w:rsid w:val="00955639"/>
    <w:rsid w:val="00955D7D"/>
    <w:rsid w:val="00956FF9"/>
    <w:rsid w:val="00957A91"/>
    <w:rsid w:val="00957D48"/>
    <w:rsid w:val="0096018D"/>
    <w:rsid w:val="009612DF"/>
    <w:rsid w:val="00961667"/>
    <w:rsid w:val="00962B4F"/>
    <w:rsid w:val="0096413D"/>
    <w:rsid w:val="00964183"/>
    <w:rsid w:val="009642C3"/>
    <w:rsid w:val="009649E2"/>
    <w:rsid w:val="00964E33"/>
    <w:rsid w:val="00965310"/>
    <w:rsid w:val="009654C6"/>
    <w:rsid w:val="00965F6F"/>
    <w:rsid w:val="009661C6"/>
    <w:rsid w:val="0096643D"/>
    <w:rsid w:val="00966A01"/>
    <w:rsid w:val="00967447"/>
    <w:rsid w:val="00967800"/>
    <w:rsid w:val="0097010A"/>
    <w:rsid w:val="009715E2"/>
    <w:rsid w:val="00971D3E"/>
    <w:rsid w:val="00973244"/>
    <w:rsid w:val="00973B98"/>
    <w:rsid w:val="00976D4B"/>
    <w:rsid w:val="0097750F"/>
    <w:rsid w:val="00977771"/>
    <w:rsid w:val="0098035C"/>
    <w:rsid w:val="00981073"/>
    <w:rsid w:val="009823AA"/>
    <w:rsid w:val="0098300F"/>
    <w:rsid w:val="00984A6F"/>
    <w:rsid w:val="00984D25"/>
    <w:rsid w:val="00984D55"/>
    <w:rsid w:val="00985CF0"/>
    <w:rsid w:val="0098686B"/>
    <w:rsid w:val="00986AAA"/>
    <w:rsid w:val="00987AE9"/>
    <w:rsid w:val="00987E5E"/>
    <w:rsid w:val="00987EC1"/>
    <w:rsid w:val="009916F3"/>
    <w:rsid w:val="009919E0"/>
    <w:rsid w:val="00992983"/>
    <w:rsid w:val="0099324E"/>
    <w:rsid w:val="00993898"/>
    <w:rsid w:val="0099393E"/>
    <w:rsid w:val="00993B48"/>
    <w:rsid w:val="0099498B"/>
    <w:rsid w:val="0099498D"/>
    <w:rsid w:val="009954C1"/>
    <w:rsid w:val="00995A02"/>
    <w:rsid w:val="009965D1"/>
    <w:rsid w:val="00996612"/>
    <w:rsid w:val="00997623"/>
    <w:rsid w:val="009A028B"/>
    <w:rsid w:val="009A1280"/>
    <w:rsid w:val="009A246E"/>
    <w:rsid w:val="009A385F"/>
    <w:rsid w:val="009A4412"/>
    <w:rsid w:val="009A5401"/>
    <w:rsid w:val="009A5965"/>
    <w:rsid w:val="009A624E"/>
    <w:rsid w:val="009A683C"/>
    <w:rsid w:val="009A6DF7"/>
    <w:rsid w:val="009A7A9F"/>
    <w:rsid w:val="009B0C4A"/>
    <w:rsid w:val="009B1AB4"/>
    <w:rsid w:val="009B1EAF"/>
    <w:rsid w:val="009B1EDE"/>
    <w:rsid w:val="009B2282"/>
    <w:rsid w:val="009B2AE8"/>
    <w:rsid w:val="009B2BF2"/>
    <w:rsid w:val="009B3391"/>
    <w:rsid w:val="009B42E9"/>
    <w:rsid w:val="009B4481"/>
    <w:rsid w:val="009B44A9"/>
    <w:rsid w:val="009B5314"/>
    <w:rsid w:val="009B6228"/>
    <w:rsid w:val="009B6EB5"/>
    <w:rsid w:val="009C1FA4"/>
    <w:rsid w:val="009C2A9F"/>
    <w:rsid w:val="009C401C"/>
    <w:rsid w:val="009C52E9"/>
    <w:rsid w:val="009D0C4F"/>
    <w:rsid w:val="009D1129"/>
    <w:rsid w:val="009D2824"/>
    <w:rsid w:val="009D28D4"/>
    <w:rsid w:val="009D2EB0"/>
    <w:rsid w:val="009D4442"/>
    <w:rsid w:val="009D45E2"/>
    <w:rsid w:val="009D4E7F"/>
    <w:rsid w:val="009D5099"/>
    <w:rsid w:val="009D5566"/>
    <w:rsid w:val="009D6162"/>
    <w:rsid w:val="009D6555"/>
    <w:rsid w:val="009D68F9"/>
    <w:rsid w:val="009D6B86"/>
    <w:rsid w:val="009D6BBF"/>
    <w:rsid w:val="009D7654"/>
    <w:rsid w:val="009E0E2F"/>
    <w:rsid w:val="009E1D13"/>
    <w:rsid w:val="009E2001"/>
    <w:rsid w:val="009E4E82"/>
    <w:rsid w:val="009E4FC5"/>
    <w:rsid w:val="009E59AD"/>
    <w:rsid w:val="009E60EB"/>
    <w:rsid w:val="009E62C6"/>
    <w:rsid w:val="009E6A4C"/>
    <w:rsid w:val="009F0298"/>
    <w:rsid w:val="009F0D48"/>
    <w:rsid w:val="009F1056"/>
    <w:rsid w:val="009F19D5"/>
    <w:rsid w:val="009F3E3A"/>
    <w:rsid w:val="009F4037"/>
    <w:rsid w:val="009F4BAD"/>
    <w:rsid w:val="009F563D"/>
    <w:rsid w:val="009F63A5"/>
    <w:rsid w:val="009F6E25"/>
    <w:rsid w:val="00A00778"/>
    <w:rsid w:val="00A00D32"/>
    <w:rsid w:val="00A01A03"/>
    <w:rsid w:val="00A025BA"/>
    <w:rsid w:val="00A02BA9"/>
    <w:rsid w:val="00A03772"/>
    <w:rsid w:val="00A03914"/>
    <w:rsid w:val="00A05379"/>
    <w:rsid w:val="00A0568F"/>
    <w:rsid w:val="00A06C65"/>
    <w:rsid w:val="00A071DC"/>
    <w:rsid w:val="00A07556"/>
    <w:rsid w:val="00A10FF0"/>
    <w:rsid w:val="00A12088"/>
    <w:rsid w:val="00A120FE"/>
    <w:rsid w:val="00A12320"/>
    <w:rsid w:val="00A12AA3"/>
    <w:rsid w:val="00A12F6C"/>
    <w:rsid w:val="00A12F96"/>
    <w:rsid w:val="00A13764"/>
    <w:rsid w:val="00A13AD0"/>
    <w:rsid w:val="00A13B01"/>
    <w:rsid w:val="00A14115"/>
    <w:rsid w:val="00A148DF"/>
    <w:rsid w:val="00A159CD"/>
    <w:rsid w:val="00A15E65"/>
    <w:rsid w:val="00A17159"/>
    <w:rsid w:val="00A2065A"/>
    <w:rsid w:val="00A20EA0"/>
    <w:rsid w:val="00A22CB7"/>
    <w:rsid w:val="00A24EFF"/>
    <w:rsid w:val="00A267C3"/>
    <w:rsid w:val="00A2681F"/>
    <w:rsid w:val="00A268A9"/>
    <w:rsid w:val="00A30A66"/>
    <w:rsid w:val="00A31336"/>
    <w:rsid w:val="00A33A37"/>
    <w:rsid w:val="00A34207"/>
    <w:rsid w:val="00A342B5"/>
    <w:rsid w:val="00A3471E"/>
    <w:rsid w:val="00A356F1"/>
    <w:rsid w:val="00A35A6B"/>
    <w:rsid w:val="00A36E1E"/>
    <w:rsid w:val="00A418C5"/>
    <w:rsid w:val="00A41999"/>
    <w:rsid w:val="00A4247F"/>
    <w:rsid w:val="00A42683"/>
    <w:rsid w:val="00A44225"/>
    <w:rsid w:val="00A455EC"/>
    <w:rsid w:val="00A45A21"/>
    <w:rsid w:val="00A45BC9"/>
    <w:rsid w:val="00A45CEF"/>
    <w:rsid w:val="00A46E54"/>
    <w:rsid w:val="00A4704D"/>
    <w:rsid w:val="00A47516"/>
    <w:rsid w:val="00A500D4"/>
    <w:rsid w:val="00A52615"/>
    <w:rsid w:val="00A546FC"/>
    <w:rsid w:val="00A54D22"/>
    <w:rsid w:val="00A54DEF"/>
    <w:rsid w:val="00A55C67"/>
    <w:rsid w:val="00A5605E"/>
    <w:rsid w:val="00A56825"/>
    <w:rsid w:val="00A604BB"/>
    <w:rsid w:val="00A60787"/>
    <w:rsid w:val="00A60C1F"/>
    <w:rsid w:val="00A61DDE"/>
    <w:rsid w:val="00A61E4C"/>
    <w:rsid w:val="00A61F41"/>
    <w:rsid w:val="00A61F61"/>
    <w:rsid w:val="00A6226A"/>
    <w:rsid w:val="00A63C91"/>
    <w:rsid w:val="00A63E91"/>
    <w:rsid w:val="00A65379"/>
    <w:rsid w:val="00A6595F"/>
    <w:rsid w:val="00A65C82"/>
    <w:rsid w:val="00A67B79"/>
    <w:rsid w:val="00A70C7B"/>
    <w:rsid w:val="00A71D3B"/>
    <w:rsid w:val="00A735A5"/>
    <w:rsid w:val="00A7541F"/>
    <w:rsid w:val="00A76B50"/>
    <w:rsid w:val="00A7720C"/>
    <w:rsid w:val="00A77C61"/>
    <w:rsid w:val="00A77DFC"/>
    <w:rsid w:val="00A80390"/>
    <w:rsid w:val="00A804D1"/>
    <w:rsid w:val="00A81420"/>
    <w:rsid w:val="00A81C48"/>
    <w:rsid w:val="00A8269A"/>
    <w:rsid w:val="00A83D44"/>
    <w:rsid w:val="00A84BE6"/>
    <w:rsid w:val="00A860BB"/>
    <w:rsid w:val="00A865C7"/>
    <w:rsid w:val="00A86681"/>
    <w:rsid w:val="00A86985"/>
    <w:rsid w:val="00A907D0"/>
    <w:rsid w:val="00A9241D"/>
    <w:rsid w:val="00A929B7"/>
    <w:rsid w:val="00A93271"/>
    <w:rsid w:val="00A93282"/>
    <w:rsid w:val="00A9446E"/>
    <w:rsid w:val="00A94957"/>
    <w:rsid w:val="00A94DDE"/>
    <w:rsid w:val="00A95A7B"/>
    <w:rsid w:val="00A963F3"/>
    <w:rsid w:val="00A96D3B"/>
    <w:rsid w:val="00A96E9F"/>
    <w:rsid w:val="00A97A60"/>
    <w:rsid w:val="00AA0A75"/>
    <w:rsid w:val="00AA1BE0"/>
    <w:rsid w:val="00AA2572"/>
    <w:rsid w:val="00AA298A"/>
    <w:rsid w:val="00AA2B3D"/>
    <w:rsid w:val="00AA2D5D"/>
    <w:rsid w:val="00AA33C4"/>
    <w:rsid w:val="00AA3B1E"/>
    <w:rsid w:val="00AA55F2"/>
    <w:rsid w:val="00AA5D0E"/>
    <w:rsid w:val="00AA6683"/>
    <w:rsid w:val="00AA6F8D"/>
    <w:rsid w:val="00AB01A3"/>
    <w:rsid w:val="00AB1061"/>
    <w:rsid w:val="00AB1445"/>
    <w:rsid w:val="00AB14BC"/>
    <w:rsid w:val="00AB1694"/>
    <w:rsid w:val="00AB19BB"/>
    <w:rsid w:val="00AB2E5B"/>
    <w:rsid w:val="00AB426F"/>
    <w:rsid w:val="00AB4335"/>
    <w:rsid w:val="00AB4F87"/>
    <w:rsid w:val="00AB6561"/>
    <w:rsid w:val="00AC01C3"/>
    <w:rsid w:val="00AC36D9"/>
    <w:rsid w:val="00AC4509"/>
    <w:rsid w:val="00AC45FC"/>
    <w:rsid w:val="00AC56DE"/>
    <w:rsid w:val="00AC6672"/>
    <w:rsid w:val="00AC69E1"/>
    <w:rsid w:val="00AD0C32"/>
    <w:rsid w:val="00AD16A5"/>
    <w:rsid w:val="00AD25A6"/>
    <w:rsid w:val="00AD2969"/>
    <w:rsid w:val="00AD3A2F"/>
    <w:rsid w:val="00AD3A85"/>
    <w:rsid w:val="00AD3DA9"/>
    <w:rsid w:val="00AD4421"/>
    <w:rsid w:val="00AD44E2"/>
    <w:rsid w:val="00AD49D0"/>
    <w:rsid w:val="00AD52E7"/>
    <w:rsid w:val="00AD6364"/>
    <w:rsid w:val="00AD6FB6"/>
    <w:rsid w:val="00AD739E"/>
    <w:rsid w:val="00AD76C4"/>
    <w:rsid w:val="00AD77D6"/>
    <w:rsid w:val="00AD79C4"/>
    <w:rsid w:val="00AD7A03"/>
    <w:rsid w:val="00AD7E95"/>
    <w:rsid w:val="00AE02F4"/>
    <w:rsid w:val="00AE0FC6"/>
    <w:rsid w:val="00AE12DC"/>
    <w:rsid w:val="00AE1BC3"/>
    <w:rsid w:val="00AE1EEF"/>
    <w:rsid w:val="00AE2C48"/>
    <w:rsid w:val="00AE54A1"/>
    <w:rsid w:val="00AE67BD"/>
    <w:rsid w:val="00AE69DC"/>
    <w:rsid w:val="00AE7AA6"/>
    <w:rsid w:val="00AF2B52"/>
    <w:rsid w:val="00AF361B"/>
    <w:rsid w:val="00AF36B9"/>
    <w:rsid w:val="00AF3A63"/>
    <w:rsid w:val="00AF6497"/>
    <w:rsid w:val="00AF73D6"/>
    <w:rsid w:val="00B00B8B"/>
    <w:rsid w:val="00B01AC2"/>
    <w:rsid w:val="00B01E2A"/>
    <w:rsid w:val="00B031C4"/>
    <w:rsid w:val="00B039A4"/>
    <w:rsid w:val="00B0509D"/>
    <w:rsid w:val="00B05578"/>
    <w:rsid w:val="00B07328"/>
    <w:rsid w:val="00B073CA"/>
    <w:rsid w:val="00B0760F"/>
    <w:rsid w:val="00B11DA2"/>
    <w:rsid w:val="00B12BAF"/>
    <w:rsid w:val="00B130B5"/>
    <w:rsid w:val="00B13439"/>
    <w:rsid w:val="00B1348D"/>
    <w:rsid w:val="00B13656"/>
    <w:rsid w:val="00B13700"/>
    <w:rsid w:val="00B1376B"/>
    <w:rsid w:val="00B14C7E"/>
    <w:rsid w:val="00B158CB"/>
    <w:rsid w:val="00B1649E"/>
    <w:rsid w:val="00B166DF"/>
    <w:rsid w:val="00B167B6"/>
    <w:rsid w:val="00B20794"/>
    <w:rsid w:val="00B20A22"/>
    <w:rsid w:val="00B2103F"/>
    <w:rsid w:val="00B21803"/>
    <w:rsid w:val="00B219F6"/>
    <w:rsid w:val="00B2396A"/>
    <w:rsid w:val="00B24C96"/>
    <w:rsid w:val="00B267C6"/>
    <w:rsid w:val="00B26F24"/>
    <w:rsid w:val="00B2721D"/>
    <w:rsid w:val="00B27441"/>
    <w:rsid w:val="00B30AF9"/>
    <w:rsid w:val="00B32460"/>
    <w:rsid w:val="00B327E0"/>
    <w:rsid w:val="00B337A6"/>
    <w:rsid w:val="00B34114"/>
    <w:rsid w:val="00B350B2"/>
    <w:rsid w:val="00B35A4F"/>
    <w:rsid w:val="00B367D3"/>
    <w:rsid w:val="00B377E3"/>
    <w:rsid w:val="00B378D2"/>
    <w:rsid w:val="00B37B12"/>
    <w:rsid w:val="00B37B92"/>
    <w:rsid w:val="00B40589"/>
    <w:rsid w:val="00B410F5"/>
    <w:rsid w:val="00B41A87"/>
    <w:rsid w:val="00B4215C"/>
    <w:rsid w:val="00B42391"/>
    <w:rsid w:val="00B425A6"/>
    <w:rsid w:val="00B42A4E"/>
    <w:rsid w:val="00B43677"/>
    <w:rsid w:val="00B437B6"/>
    <w:rsid w:val="00B43EFC"/>
    <w:rsid w:val="00B45665"/>
    <w:rsid w:val="00B45D1B"/>
    <w:rsid w:val="00B45FC6"/>
    <w:rsid w:val="00B478E1"/>
    <w:rsid w:val="00B506F9"/>
    <w:rsid w:val="00B50A34"/>
    <w:rsid w:val="00B50CAF"/>
    <w:rsid w:val="00B51DBE"/>
    <w:rsid w:val="00B527F1"/>
    <w:rsid w:val="00B55FAF"/>
    <w:rsid w:val="00B56950"/>
    <w:rsid w:val="00B571FD"/>
    <w:rsid w:val="00B57A25"/>
    <w:rsid w:val="00B57A2F"/>
    <w:rsid w:val="00B57AF8"/>
    <w:rsid w:val="00B57EAB"/>
    <w:rsid w:val="00B612ED"/>
    <w:rsid w:val="00B61F7F"/>
    <w:rsid w:val="00B62794"/>
    <w:rsid w:val="00B62CE9"/>
    <w:rsid w:val="00B63F96"/>
    <w:rsid w:val="00B64E53"/>
    <w:rsid w:val="00B64FF2"/>
    <w:rsid w:val="00B652B6"/>
    <w:rsid w:val="00B65B58"/>
    <w:rsid w:val="00B65DC3"/>
    <w:rsid w:val="00B67B56"/>
    <w:rsid w:val="00B70EB9"/>
    <w:rsid w:val="00B70EE6"/>
    <w:rsid w:val="00B720A1"/>
    <w:rsid w:val="00B7315A"/>
    <w:rsid w:val="00B7328E"/>
    <w:rsid w:val="00B73332"/>
    <w:rsid w:val="00B73C92"/>
    <w:rsid w:val="00B74BF3"/>
    <w:rsid w:val="00B75E5C"/>
    <w:rsid w:val="00B7613F"/>
    <w:rsid w:val="00B76B19"/>
    <w:rsid w:val="00B80987"/>
    <w:rsid w:val="00B814F2"/>
    <w:rsid w:val="00B81767"/>
    <w:rsid w:val="00B82435"/>
    <w:rsid w:val="00B827F7"/>
    <w:rsid w:val="00B83AF5"/>
    <w:rsid w:val="00B8571A"/>
    <w:rsid w:val="00B858E5"/>
    <w:rsid w:val="00B85F60"/>
    <w:rsid w:val="00B86DA3"/>
    <w:rsid w:val="00B875F6"/>
    <w:rsid w:val="00B87DAE"/>
    <w:rsid w:val="00B90034"/>
    <w:rsid w:val="00B900C0"/>
    <w:rsid w:val="00B90E8E"/>
    <w:rsid w:val="00B9122A"/>
    <w:rsid w:val="00B91447"/>
    <w:rsid w:val="00B91A3B"/>
    <w:rsid w:val="00B91E25"/>
    <w:rsid w:val="00B92133"/>
    <w:rsid w:val="00B9228A"/>
    <w:rsid w:val="00B92B74"/>
    <w:rsid w:val="00B92F7C"/>
    <w:rsid w:val="00B941F5"/>
    <w:rsid w:val="00B94BC8"/>
    <w:rsid w:val="00B958FE"/>
    <w:rsid w:val="00B96545"/>
    <w:rsid w:val="00B9769E"/>
    <w:rsid w:val="00B9778D"/>
    <w:rsid w:val="00B979F0"/>
    <w:rsid w:val="00B97A93"/>
    <w:rsid w:val="00B97BA1"/>
    <w:rsid w:val="00BA1BDE"/>
    <w:rsid w:val="00BA1D19"/>
    <w:rsid w:val="00BA1F8B"/>
    <w:rsid w:val="00BA3777"/>
    <w:rsid w:val="00BA39E5"/>
    <w:rsid w:val="00BA3E92"/>
    <w:rsid w:val="00BA558D"/>
    <w:rsid w:val="00BA6485"/>
    <w:rsid w:val="00BA6A53"/>
    <w:rsid w:val="00BA7EAE"/>
    <w:rsid w:val="00BB0159"/>
    <w:rsid w:val="00BB0D3D"/>
    <w:rsid w:val="00BB11AA"/>
    <w:rsid w:val="00BB27D7"/>
    <w:rsid w:val="00BB30B3"/>
    <w:rsid w:val="00BB5D63"/>
    <w:rsid w:val="00BB60F8"/>
    <w:rsid w:val="00BB6E3F"/>
    <w:rsid w:val="00BB6EAE"/>
    <w:rsid w:val="00BB7D77"/>
    <w:rsid w:val="00BB7F49"/>
    <w:rsid w:val="00BC05B6"/>
    <w:rsid w:val="00BC10EB"/>
    <w:rsid w:val="00BC1700"/>
    <w:rsid w:val="00BC1C77"/>
    <w:rsid w:val="00BC1D49"/>
    <w:rsid w:val="00BC221B"/>
    <w:rsid w:val="00BC3674"/>
    <w:rsid w:val="00BC3A6F"/>
    <w:rsid w:val="00BC4D95"/>
    <w:rsid w:val="00BC4E66"/>
    <w:rsid w:val="00BC501F"/>
    <w:rsid w:val="00BC5056"/>
    <w:rsid w:val="00BC778D"/>
    <w:rsid w:val="00BC77BD"/>
    <w:rsid w:val="00BC7E76"/>
    <w:rsid w:val="00BD0C96"/>
    <w:rsid w:val="00BD1161"/>
    <w:rsid w:val="00BD1574"/>
    <w:rsid w:val="00BD1D5B"/>
    <w:rsid w:val="00BD2444"/>
    <w:rsid w:val="00BD2630"/>
    <w:rsid w:val="00BD389E"/>
    <w:rsid w:val="00BD3DFB"/>
    <w:rsid w:val="00BD5E65"/>
    <w:rsid w:val="00BD635D"/>
    <w:rsid w:val="00BD7DA5"/>
    <w:rsid w:val="00BE06C6"/>
    <w:rsid w:val="00BE263B"/>
    <w:rsid w:val="00BE3254"/>
    <w:rsid w:val="00BE33F0"/>
    <w:rsid w:val="00BE3E2C"/>
    <w:rsid w:val="00BE79C9"/>
    <w:rsid w:val="00BF0F39"/>
    <w:rsid w:val="00BF3F7A"/>
    <w:rsid w:val="00BF5FC3"/>
    <w:rsid w:val="00BF7FCE"/>
    <w:rsid w:val="00C00149"/>
    <w:rsid w:val="00C00881"/>
    <w:rsid w:val="00C00DE1"/>
    <w:rsid w:val="00C03F98"/>
    <w:rsid w:val="00C04064"/>
    <w:rsid w:val="00C041D7"/>
    <w:rsid w:val="00C0432D"/>
    <w:rsid w:val="00C048DC"/>
    <w:rsid w:val="00C0590F"/>
    <w:rsid w:val="00C0600C"/>
    <w:rsid w:val="00C10083"/>
    <w:rsid w:val="00C100FA"/>
    <w:rsid w:val="00C11A1A"/>
    <w:rsid w:val="00C12459"/>
    <w:rsid w:val="00C14687"/>
    <w:rsid w:val="00C1528E"/>
    <w:rsid w:val="00C17004"/>
    <w:rsid w:val="00C171CD"/>
    <w:rsid w:val="00C17F93"/>
    <w:rsid w:val="00C2013C"/>
    <w:rsid w:val="00C2096D"/>
    <w:rsid w:val="00C20CD2"/>
    <w:rsid w:val="00C21931"/>
    <w:rsid w:val="00C21C26"/>
    <w:rsid w:val="00C24628"/>
    <w:rsid w:val="00C26758"/>
    <w:rsid w:val="00C26868"/>
    <w:rsid w:val="00C27877"/>
    <w:rsid w:val="00C304F3"/>
    <w:rsid w:val="00C309BC"/>
    <w:rsid w:val="00C3100A"/>
    <w:rsid w:val="00C3109A"/>
    <w:rsid w:val="00C3388A"/>
    <w:rsid w:val="00C33D6A"/>
    <w:rsid w:val="00C33EA1"/>
    <w:rsid w:val="00C34037"/>
    <w:rsid w:val="00C340BC"/>
    <w:rsid w:val="00C34170"/>
    <w:rsid w:val="00C351D6"/>
    <w:rsid w:val="00C36191"/>
    <w:rsid w:val="00C372C2"/>
    <w:rsid w:val="00C408B3"/>
    <w:rsid w:val="00C408F0"/>
    <w:rsid w:val="00C409F6"/>
    <w:rsid w:val="00C40A74"/>
    <w:rsid w:val="00C40B0C"/>
    <w:rsid w:val="00C4186A"/>
    <w:rsid w:val="00C42292"/>
    <w:rsid w:val="00C427CE"/>
    <w:rsid w:val="00C42837"/>
    <w:rsid w:val="00C42920"/>
    <w:rsid w:val="00C42947"/>
    <w:rsid w:val="00C42D5A"/>
    <w:rsid w:val="00C43C26"/>
    <w:rsid w:val="00C44D90"/>
    <w:rsid w:val="00C45F31"/>
    <w:rsid w:val="00C51AA7"/>
    <w:rsid w:val="00C52CCC"/>
    <w:rsid w:val="00C53226"/>
    <w:rsid w:val="00C542D6"/>
    <w:rsid w:val="00C54B10"/>
    <w:rsid w:val="00C56715"/>
    <w:rsid w:val="00C56B52"/>
    <w:rsid w:val="00C5729F"/>
    <w:rsid w:val="00C57F2D"/>
    <w:rsid w:val="00C57FD9"/>
    <w:rsid w:val="00C600A2"/>
    <w:rsid w:val="00C615A7"/>
    <w:rsid w:val="00C622AD"/>
    <w:rsid w:val="00C62BFF"/>
    <w:rsid w:val="00C636AB"/>
    <w:rsid w:val="00C64B05"/>
    <w:rsid w:val="00C6532E"/>
    <w:rsid w:val="00C6572B"/>
    <w:rsid w:val="00C658E4"/>
    <w:rsid w:val="00C65E61"/>
    <w:rsid w:val="00C660D5"/>
    <w:rsid w:val="00C66726"/>
    <w:rsid w:val="00C66EC7"/>
    <w:rsid w:val="00C678F7"/>
    <w:rsid w:val="00C67CD8"/>
    <w:rsid w:val="00C70B6E"/>
    <w:rsid w:val="00C7173E"/>
    <w:rsid w:val="00C72DE1"/>
    <w:rsid w:val="00C74D92"/>
    <w:rsid w:val="00C75350"/>
    <w:rsid w:val="00C7546C"/>
    <w:rsid w:val="00C756B8"/>
    <w:rsid w:val="00C7580B"/>
    <w:rsid w:val="00C75894"/>
    <w:rsid w:val="00C75CCA"/>
    <w:rsid w:val="00C7600E"/>
    <w:rsid w:val="00C779B9"/>
    <w:rsid w:val="00C8013A"/>
    <w:rsid w:val="00C811E4"/>
    <w:rsid w:val="00C818F1"/>
    <w:rsid w:val="00C83A7F"/>
    <w:rsid w:val="00C83CFB"/>
    <w:rsid w:val="00C84E6E"/>
    <w:rsid w:val="00C867B9"/>
    <w:rsid w:val="00C876E8"/>
    <w:rsid w:val="00C8791A"/>
    <w:rsid w:val="00C87B8A"/>
    <w:rsid w:val="00C87FBF"/>
    <w:rsid w:val="00C901B0"/>
    <w:rsid w:val="00C9045A"/>
    <w:rsid w:val="00C9079B"/>
    <w:rsid w:val="00C90C74"/>
    <w:rsid w:val="00C91981"/>
    <w:rsid w:val="00C92AC3"/>
    <w:rsid w:val="00C92D58"/>
    <w:rsid w:val="00C944EA"/>
    <w:rsid w:val="00C95095"/>
    <w:rsid w:val="00C953CA"/>
    <w:rsid w:val="00C95E12"/>
    <w:rsid w:val="00C973DE"/>
    <w:rsid w:val="00C9750F"/>
    <w:rsid w:val="00CA0469"/>
    <w:rsid w:val="00CA1BE6"/>
    <w:rsid w:val="00CA2BEF"/>
    <w:rsid w:val="00CA2D84"/>
    <w:rsid w:val="00CA329E"/>
    <w:rsid w:val="00CA4564"/>
    <w:rsid w:val="00CA4805"/>
    <w:rsid w:val="00CA4A99"/>
    <w:rsid w:val="00CA65A7"/>
    <w:rsid w:val="00CA6D16"/>
    <w:rsid w:val="00CB2563"/>
    <w:rsid w:val="00CB311F"/>
    <w:rsid w:val="00CB3FEE"/>
    <w:rsid w:val="00CB45A5"/>
    <w:rsid w:val="00CB49EB"/>
    <w:rsid w:val="00CB5BEA"/>
    <w:rsid w:val="00CB5F13"/>
    <w:rsid w:val="00CB6AE1"/>
    <w:rsid w:val="00CB71FD"/>
    <w:rsid w:val="00CB7CF9"/>
    <w:rsid w:val="00CC08CC"/>
    <w:rsid w:val="00CC1AC4"/>
    <w:rsid w:val="00CC7444"/>
    <w:rsid w:val="00CC7748"/>
    <w:rsid w:val="00CC7E2B"/>
    <w:rsid w:val="00CD0619"/>
    <w:rsid w:val="00CD1B22"/>
    <w:rsid w:val="00CD4D97"/>
    <w:rsid w:val="00CD5190"/>
    <w:rsid w:val="00CD531D"/>
    <w:rsid w:val="00CD5D00"/>
    <w:rsid w:val="00CD5E14"/>
    <w:rsid w:val="00CE176F"/>
    <w:rsid w:val="00CE221D"/>
    <w:rsid w:val="00CE2402"/>
    <w:rsid w:val="00CE260A"/>
    <w:rsid w:val="00CE2B3E"/>
    <w:rsid w:val="00CE2F0C"/>
    <w:rsid w:val="00CE3143"/>
    <w:rsid w:val="00CE33FB"/>
    <w:rsid w:val="00CE3E16"/>
    <w:rsid w:val="00CE3E71"/>
    <w:rsid w:val="00CE4290"/>
    <w:rsid w:val="00CE52B7"/>
    <w:rsid w:val="00CE5367"/>
    <w:rsid w:val="00CE5FEF"/>
    <w:rsid w:val="00CE7EF0"/>
    <w:rsid w:val="00CF0247"/>
    <w:rsid w:val="00CF15FF"/>
    <w:rsid w:val="00CF1776"/>
    <w:rsid w:val="00CF194B"/>
    <w:rsid w:val="00CF195F"/>
    <w:rsid w:val="00CF1A1F"/>
    <w:rsid w:val="00CF2002"/>
    <w:rsid w:val="00CF2771"/>
    <w:rsid w:val="00CF277D"/>
    <w:rsid w:val="00CF2E1F"/>
    <w:rsid w:val="00CF373C"/>
    <w:rsid w:val="00CF469B"/>
    <w:rsid w:val="00CF478B"/>
    <w:rsid w:val="00CF4B68"/>
    <w:rsid w:val="00CF5470"/>
    <w:rsid w:val="00CF7A5E"/>
    <w:rsid w:val="00CF7AF0"/>
    <w:rsid w:val="00D0081D"/>
    <w:rsid w:val="00D00F47"/>
    <w:rsid w:val="00D02C63"/>
    <w:rsid w:val="00D03784"/>
    <w:rsid w:val="00D04F1D"/>
    <w:rsid w:val="00D056F0"/>
    <w:rsid w:val="00D05D0F"/>
    <w:rsid w:val="00D069F4"/>
    <w:rsid w:val="00D07404"/>
    <w:rsid w:val="00D078F0"/>
    <w:rsid w:val="00D10622"/>
    <w:rsid w:val="00D10626"/>
    <w:rsid w:val="00D1111E"/>
    <w:rsid w:val="00D11B32"/>
    <w:rsid w:val="00D137F0"/>
    <w:rsid w:val="00D15404"/>
    <w:rsid w:val="00D158EE"/>
    <w:rsid w:val="00D166DC"/>
    <w:rsid w:val="00D20DB9"/>
    <w:rsid w:val="00D20E4C"/>
    <w:rsid w:val="00D21CBE"/>
    <w:rsid w:val="00D21F1F"/>
    <w:rsid w:val="00D231FF"/>
    <w:rsid w:val="00D23BEC"/>
    <w:rsid w:val="00D245A1"/>
    <w:rsid w:val="00D25590"/>
    <w:rsid w:val="00D25A86"/>
    <w:rsid w:val="00D25B2B"/>
    <w:rsid w:val="00D2624A"/>
    <w:rsid w:val="00D3008E"/>
    <w:rsid w:val="00D31741"/>
    <w:rsid w:val="00D31984"/>
    <w:rsid w:val="00D3212D"/>
    <w:rsid w:val="00D32160"/>
    <w:rsid w:val="00D3233A"/>
    <w:rsid w:val="00D33257"/>
    <w:rsid w:val="00D334D9"/>
    <w:rsid w:val="00D33DE5"/>
    <w:rsid w:val="00D340D4"/>
    <w:rsid w:val="00D3432D"/>
    <w:rsid w:val="00D34477"/>
    <w:rsid w:val="00D349BF"/>
    <w:rsid w:val="00D3505B"/>
    <w:rsid w:val="00D35391"/>
    <w:rsid w:val="00D35404"/>
    <w:rsid w:val="00D35A32"/>
    <w:rsid w:val="00D36378"/>
    <w:rsid w:val="00D36EB3"/>
    <w:rsid w:val="00D40F64"/>
    <w:rsid w:val="00D41AAE"/>
    <w:rsid w:val="00D42087"/>
    <w:rsid w:val="00D420D5"/>
    <w:rsid w:val="00D43001"/>
    <w:rsid w:val="00D43605"/>
    <w:rsid w:val="00D43814"/>
    <w:rsid w:val="00D43B90"/>
    <w:rsid w:val="00D43DE0"/>
    <w:rsid w:val="00D45245"/>
    <w:rsid w:val="00D45825"/>
    <w:rsid w:val="00D4708A"/>
    <w:rsid w:val="00D471A9"/>
    <w:rsid w:val="00D47EBD"/>
    <w:rsid w:val="00D50095"/>
    <w:rsid w:val="00D500BB"/>
    <w:rsid w:val="00D50450"/>
    <w:rsid w:val="00D51740"/>
    <w:rsid w:val="00D51856"/>
    <w:rsid w:val="00D5193C"/>
    <w:rsid w:val="00D51A6C"/>
    <w:rsid w:val="00D52705"/>
    <w:rsid w:val="00D52797"/>
    <w:rsid w:val="00D52B20"/>
    <w:rsid w:val="00D5335B"/>
    <w:rsid w:val="00D54280"/>
    <w:rsid w:val="00D554DA"/>
    <w:rsid w:val="00D56F6F"/>
    <w:rsid w:val="00D5742F"/>
    <w:rsid w:val="00D57DA7"/>
    <w:rsid w:val="00D60DA6"/>
    <w:rsid w:val="00D6320D"/>
    <w:rsid w:val="00D65E9D"/>
    <w:rsid w:val="00D663A4"/>
    <w:rsid w:val="00D664D6"/>
    <w:rsid w:val="00D7242F"/>
    <w:rsid w:val="00D72537"/>
    <w:rsid w:val="00D72924"/>
    <w:rsid w:val="00D72D12"/>
    <w:rsid w:val="00D73E32"/>
    <w:rsid w:val="00D76191"/>
    <w:rsid w:val="00D7794C"/>
    <w:rsid w:val="00D804BB"/>
    <w:rsid w:val="00D80A4F"/>
    <w:rsid w:val="00D80FA7"/>
    <w:rsid w:val="00D81C66"/>
    <w:rsid w:val="00D82749"/>
    <w:rsid w:val="00D83D15"/>
    <w:rsid w:val="00D854C9"/>
    <w:rsid w:val="00D86514"/>
    <w:rsid w:val="00D86B19"/>
    <w:rsid w:val="00D87C08"/>
    <w:rsid w:val="00D90031"/>
    <w:rsid w:val="00D90757"/>
    <w:rsid w:val="00D908D1"/>
    <w:rsid w:val="00D91479"/>
    <w:rsid w:val="00D919F8"/>
    <w:rsid w:val="00D9255C"/>
    <w:rsid w:val="00D925FB"/>
    <w:rsid w:val="00D92B68"/>
    <w:rsid w:val="00D92E34"/>
    <w:rsid w:val="00D92FAB"/>
    <w:rsid w:val="00D93606"/>
    <w:rsid w:val="00D93627"/>
    <w:rsid w:val="00D9364D"/>
    <w:rsid w:val="00D9403A"/>
    <w:rsid w:val="00D953FA"/>
    <w:rsid w:val="00D9540D"/>
    <w:rsid w:val="00D9570D"/>
    <w:rsid w:val="00D95F22"/>
    <w:rsid w:val="00D960A7"/>
    <w:rsid w:val="00D97A0A"/>
    <w:rsid w:val="00DA063B"/>
    <w:rsid w:val="00DA1FBD"/>
    <w:rsid w:val="00DA4348"/>
    <w:rsid w:val="00DA53D7"/>
    <w:rsid w:val="00DA5AE8"/>
    <w:rsid w:val="00DA7F05"/>
    <w:rsid w:val="00DB123F"/>
    <w:rsid w:val="00DB1880"/>
    <w:rsid w:val="00DB1F34"/>
    <w:rsid w:val="00DB20C7"/>
    <w:rsid w:val="00DB2552"/>
    <w:rsid w:val="00DB36D2"/>
    <w:rsid w:val="00DB36DE"/>
    <w:rsid w:val="00DB3BDF"/>
    <w:rsid w:val="00DB41CA"/>
    <w:rsid w:val="00DB4711"/>
    <w:rsid w:val="00DB4A40"/>
    <w:rsid w:val="00DB4D9A"/>
    <w:rsid w:val="00DB4DA3"/>
    <w:rsid w:val="00DB5B16"/>
    <w:rsid w:val="00DB60F5"/>
    <w:rsid w:val="00DB64E4"/>
    <w:rsid w:val="00DB6870"/>
    <w:rsid w:val="00DB6BB1"/>
    <w:rsid w:val="00DB73E2"/>
    <w:rsid w:val="00DB79A8"/>
    <w:rsid w:val="00DB7DFF"/>
    <w:rsid w:val="00DC0B1D"/>
    <w:rsid w:val="00DC2328"/>
    <w:rsid w:val="00DC2D8A"/>
    <w:rsid w:val="00DC36B8"/>
    <w:rsid w:val="00DC3D3A"/>
    <w:rsid w:val="00DC6835"/>
    <w:rsid w:val="00DC6F49"/>
    <w:rsid w:val="00DC6FCB"/>
    <w:rsid w:val="00DC745C"/>
    <w:rsid w:val="00DD1AE0"/>
    <w:rsid w:val="00DD3340"/>
    <w:rsid w:val="00DD3752"/>
    <w:rsid w:val="00DD620E"/>
    <w:rsid w:val="00DD75B0"/>
    <w:rsid w:val="00DD75C3"/>
    <w:rsid w:val="00DE0C01"/>
    <w:rsid w:val="00DE0C0D"/>
    <w:rsid w:val="00DE2AB3"/>
    <w:rsid w:val="00DE3129"/>
    <w:rsid w:val="00DE32E3"/>
    <w:rsid w:val="00DE4035"/>
    <w:rsid w:val="00DE40C2"/>
    <w:rsid w:val="00DE4317"/>
    <w:rsid w:val="00DE4A30"/>
    <w:rsid w:val="00DE6361"/>
    <w:rsid w:val="00DE6CC9"/>
    <w:rsid w:val="00DE75A2"/>
    <w:rsid w:val="00DE7BA6"/>
    <w:rsid w:val="00DF03B4"/>
    <w:rsid w:val="00DF0973"/>
    <w:rsid w:val="00DF1854"/>
    <w:rsid w:val="00DF243A"/>
    <w:rsid w:val="00DF2836"/>
    <w:rsid w:val="00DF3220"/>
    <w:rsid w:val="00DF3810"/>
    <w:rsid w:val="00DF3B9A"/>
    <w:rsid w:val="00DF4012"/>
    <w:rsid w:val="00DF43B9"/>
    <w:rsid w:val="00DF4931"/>
    <w:rsid w:val="00DF4B71"/>
    <w:rsid w:val="00DF5028"/>
    <w:rsid w:val="00DF51BB"/>
    <w:rsid w:val="00DF5B9C"/>
    <w:rsid w:val="00DF71CF"/>
    <w:rsid w:val="00E002E0"/>
    <w:rsid w:val="00E012BC"/>
    <w:rsid w:val="00E017EF"/>
    <w:rsid w:val="00E0189C"/>
    <w:rsid w:val="00E01BE5"/>
    <w:rsid w:val="00E034F4"/>
    <w:rsid w:val="00E03E5C"/>
    <w:rsid w:val="00E0433C"/>
    <w:rsid w:val="00E04CB8"/>
    <w:rsid w:val="00E0515C"/>
    <w:rsid w:val="00E054B7"/>
    <w:rsid w:val="00E05C8E"/>
    <w:rsid w:val="00E062DB"/>
    <w:rsid w:val="00E070F9"/>
    <w:rsid w:val="00E07217"/>
    <w:rsid w:val="00E07B93"/>
    <w:rsid w:val="00E10117"/>
    <w:rsid w:val="00E10729"/>
    <w:rsid w:val="00E10CC6"/>
    <w:rsid w:val="00E10D24"/>
    <w:rsid w:val="00E121E1"/>
    <w:rsid w:val="00E12C65"/>
    <w:rsid w:val="00E13602"/>
    <w:rsid w:val="00E13AA1"/>
    <w:rsid w:val="00E13B11"/>
    <w:rsid w:val="00E13D13"/>
    <w:rsid w:val="00E14B11"/>
    <w:rsid w:val="00E14C2C"/>
    <w:rsid w:val="00E15866"/>
    <w:rsid w:val="00E15FEA"/>
    <w:rsid w:val="00E16125"/>
    <w:rsid w:val="00E16603"/>
    <w:rsid w:val="00E166C3"/>
    <w:rsid w:val="00E16B94"/>
    <w:rsid w:val="00E178B6"/>
    <w:rsid w:val="00E17CF9"/>
    <w:rsid w:val="00E20144"/>
    <w:rsid w:val="00E2082F"/>
    <w:rsid w:val="00E20C8D"/>
    <w:rsid w:val="00E214F0"/>
    <w:rsid w:val="00E216CC"/>
    <w:rsid w:val="00E21E52"/>
    <w:rsid w:val="00E21E71"/>
    <w:rsid w:val="00E24622"/>
    <w:rsid w:val="00E25943"/>
    <w:rsid w:val="00E25CD3"/>
    <w:rsid w:val="00E26300"/>
    <w:rsid w:val="00E26312"/>
    <w:rsid w:val="00E27160"/>
    <w:rsid w:val="00E2731B"/>
    <w:rsid w:val="00E276C0"/>
    <w:rsid w:val="00E27DEC"/>
    <w:rsid w:val="00E27FC1"/>
    <w:rsid w:val="00E3057F"/>
    <w:rsid w:val="00E309E0"/>
    <w:rsid w:val="00E30E01"/>
    <w:rsid w:val="00E314C4"/>
    <w:rsid w:val="00E322DE"/>
    <w:rsid w:val="00E339C1"/>
    <w:rsid w:val="00E37982"/>
    <w:rsid w:val="00E4117B"/>
    <w:rsid w:val="00E411F6"/>
    <w:rsid w:val="00E4219D"/>
    <w:rsid w:val="00E42DE9"/>
    <w:rsid w:val="00E43023"/>
    <w:rsid w:val="00E4464B"/>
    <w:rsid w:val="00E462CE"/>
    <w:rsid w:val="00E466B7"/>
    <w:rsid w:val="00E46878"/>
    <w:rsid w:val="00E4771E"/>
    <w:rsid w:val="00E50FE9"/>
    <w:rsid w:val="00E51387"/>
    <w:rsid w:val="00E51421"/>
    <w:rsid w:val="00E52200"/>
    <w:rsid w:val="00E523C5"/>
    <w:rsid w:val="00E5283B"/>
    <w:rsid w:val="00E54631"/>
    <w:rsid w:val="00E54D1A"/>
    <w:rsid w:val="00E57C68"/>
    <w:rsid w:val="00E61272"/>
    <w:rsid w:val="00E61288"/>
    <w:rsid w:val="00E62878"/>
    <w:rsid w:val="00E631EF"/>
    <w:rsid w:val="00E63E2D"/>
    <w:rsid w:val="00E661D5"/>
    <w:rsid w:val="00E667F2"/>
    <w:rsid w:val="00E67BB7"/>
    <w:rsid w:val="00E67D09"/>
    <w:rsid w:val="00E67F5E"/>
    <w:rsid w:val="00E67FA7"/>
    <w:rsid w:val="00E70DC1"/>
    <w:rsid w:val="00E7120E"/>
    <w:rsid w:val="00E735A7"/>
    <w:rsid w:val="00E7430B"/>
    <w:rsid w:val="00E751EF"/>
    <w:rsid w:val="00E75886"/>
    <w:rsid w:val="00E75A3A"/>
    <w:rsid w:val="00E75AA5"/>
    <w:rsid w:val="00E75D5C"/>
    <w:rsid w:val="00E76523"/>
    <w:rsid w:val="00E76B45"/>
    <w:rsid w:val="00E76C3E"/>
    <w:rsid w:val="00E76CBB"/>
    <w:rsid w:val="00E76CD8"/>
    <w:rsid w:val="00E77128"/>
    <w:rsid w:val="00E77D06"/>
    <w:rsid w:val="00E807A3"/>
    <w:rsid w:val="00E80B55"/>
    <w:rsid w:val="00E810C7"/>
    <w:rsid w:val="00E81DF2"/>
    <w:rsid w:val="00E82203"/>
    <w:rsid w:val="00E8733F"/>
    <w:rsid w:val="00E904B2"/>
    <w:rsid w:val="00E90942"/>
    <w:rsid w:val="00E92D98"/>
    <w:rsid w:val="00E93DCD"/>
    <w:rsid w:val="00E952D6"/>
    <w:rsid w:val="00E9563E"/>
    <w:rsid w:val="00E95687"/>
    <w:rsid w:val="00E95E99"/>
    <w:rsid w:val="00E960D2"/>
    <w:rsid w:val="00E968D3"/>
    <w:rsid w:val="00E975F6"/>
    <w:rsid w:val="00E976B5"/>
    <w:rsid w:val="00EA0D85"/>
    <w:rsid w:val="00EA0FBF"/>
    <w:rsid w:val="00EA11EA"/>
    <w:rsid w:val="00EA251E"/>
    <w:rsid w:val="00EA2D61"/>
    <w:rsid w:val="00EA37B8"/>
    <w:rsid w:val="00EA3E1D"/>
    <w:rsid w:val="00EA4B7E"/>
    <w:rsid w:val="00EA5055"/>
    <w:rsid w:val="00EA5A18"/>
    <w:rsid w:val="00EA639E"/>
    <w:rsid w:val="00EA64A1"/>
    <w:rsid w:val="00EA6664"/>
    <w:rsid w:val="00EA705F"/>
    <w:rsid w:val="00EB02DE"/>
    <w:rsid w:val="00EB09AE"/>
    <w:rsid w:val="00EB17A1"/>
    <w:rsid w:val="00EB2106"/>
    <w:rsid w:val="00EB5268"/>
    <w:rsid w:val="00EB530B"/>
    <w:rsid w:val="00EB564E"/>
    <w:rsid w:val="00EB5A96"/>
    <w:rsid w:val="00EC175D"/>
    <w:rsid w:val="00EC1AB7"/>
    <w:rsid w:val="00EC2E33"/>
    <w:rsid w:val="00EC4A17"/>
    <w:rsid w:val="00EC4E0E"/>
    <w:rsid w:val="00EC7546"/>
    <w:rsid w:val="00EC7985"/>
    <w:rsid w:val="00ED0567"/>
    <w:rsid w:val="00ED0569"/>
    <w:rsid w:val="00ED259F"/>
    <w:rsid w:val="00ED2AD8"/>
    <w:rsid w:val="00ED5347"/>
    <w:rsid w:val="00ED60E9"/>
    <w:rsid w:val="00ED6587"/>
    <w:rsid w:val="00ED6F1F"/>
    <w:rsid w:val="00ED7310"/>
    <w:rsid w:val="00ED73E2"/>
    <w:rsid w:val="00ED7607"/>
    <w:rsid w:val="00ED77CE"/>
    <w:rsid w:val="00ED7E2B"/>
    <w:rsid w:val="00EE1AA1"/>
    <w:rsid w:val="00EE245A"/>
    <w:rsid w:val="00EE2E23"/>
    <w:rsid w:val="00EE30B5"/>
    <w:rsid w:val="00EE3680"/>
    <w:rsid w:val="00EE4C14"/>
    <w:rsid w:val="00EE51F3"/>
    <w:rsid w:val="00EE5F50"/>
    <w:rsid w:val="00EE7BAC"/>
    <w:rsid w:val="00EF0A2D"/>
    <w:rsid w:val="00EF11E3"/>
    <w:rsid w:val="00EF1B8F"/>
    <w:rsid w:val="00EF1DC7"/>
    <w:rsid w:val="00EF1FEB"/>
    <w:rsid w:val="00EF23C8"/>
    <w:rsid w:val="00EF279C"/>
    <w:rsid w:val="00EF2A38"/>
    <w:rsid w:val="00EF4113"/>
    <w:rsid w:val="00EF43FA"/>
    <w:rsid w:val="00EF507A"/>
    <w:rsid w:val="00EF580A"/>
    <w:rsid w:val="00EF5EDD"/>
    <w:rsid w:val="00EF63F2"/>
    <w:rsid w:val="00EF6432"/>
    <w:rsid w:val="00EF68D4"/>
    <w:rsid w:val="00EF6935"/>
    <w:rsid w:val="00EF6B22"/>
    <w:rsid w:val="00EF6B36"/>
    <w:rsid w:val="00F001B3"/>
    <w:rsid w:val="00F00DF6"/>
    <w:rsid w:val="00F00E55"/>
    <w:rsid w:val="00F01E3A"/>
    <w:rsid w:val="00F052A6"/>
    <w:rsid w:val="00F06185"/>
    <w:rsid w:val="00F06BC4"/>
    <w:rsid w:val="00F0785A"/>
    <w:rsid w:val="00F07E5A"/>
    <w:rsid w:val="00F106DE"/>
    <w:rsid w:val="00F10CA0"/>
    <w:rsid w:val="00F111FF"/>
    <w:rsid w:val="00F1142D"/>
    <w:rsid w:val="00F11845"/>
    <w:rsid w:val="00F126A8"/>
    <w:rsid w:val="00F126D9"/>
    <w:rsid w:val="00F12E9F"/>
    <w:rsid w:val="00F1354F"/>
    <w:rsid w:val="00F13C9A"/>
    <w:rsid w:val="00F14003"/>
    <w:rsid w:val="00F14165"/>
    <w:rsid w:val="00F1479A"/>
    <w:rsid w:val="00F1605B"/>
    <w:rsid w:val="00F1683E"/>
    <w:rsid w:val="00F20A31"/>
    <w:rsid w:val="00F2203D"/>
    <w:rsid w:val="00F225E9"/>
    <w:rsid w:val="00F22889"/>
    <w:rsid w:val="00F22E6E"/>
    <w:rsid w:val="00F2312C"/>
    <w:rsid w:val="00F25BA9"/>
    <w:rsid w:val="00F27D04"/>
    <w:rsid w:val="00F301A9"/>
    <w:rsid w:val="00F30D63"/>
    <w:rsid w:val="00F31F0F"/>
    <w:rsid w:val="00F329FB"/>
    <w:rsid w:val="00F32A73"/>
    <w:rsid w:val="00F32D02"/>
    <w:rsid w:val="00F331F9"/>
    <w:rsid w:val="00F33C3F"/>
    <w:rsid w:val="00F36885"/>
    <w:rsid w:val="00F36DBF"/>
    <w:rsid w:val="00F372CA"/>
    <w:rsid w:val="00F40298"/>
    <w:rsid w:val="00F40417"/>
    <w:rsid w:val="00F421B2"/>
    <w:rsid w:val="00F42AA4"/>
    <w:rsid w:val="00F42CA1"/>
    <w:rsid w:val="00F434F3"/>
    <w:rsid w:val="00F435EF"/>
    <w:rsid w:val="00F444CE"/>
    <w:rsid w:val="00F44F22"/>
    <w:rsid w:val="00F464FA"/>
    <w:rsid w:val="00F46D1D"/>
    <w:rsid w:val="00F47D34"/>
    <w:rsid w:val="00F47F1B"/>
    <w:rsid w:val="00F50083"/>
    <w:rsid w:val="00F50392"/>
    <w:rsid w:val="00F51DA3"/>
    <w:rsid w:val="00F53D8E"/>
    <w:rsid w:val="00F5457B"/>
    <w:rsid w:val="00F548E8"/>
    <w:rsid w:val="00F55387"/>
    <w:rsid w:val="00F559E2"/>
    <w:rsid w:val="00F561F3"/>
    <w:rsid w:val="00F60666"/>
    <w:rsid w:val="00F62645"/>
    <w:rsid w:val="00F64E48"/>
    <w:rsid w:val="00F64E84"/>
    <w:rsid w:val="00F65A77"/>
    <w:rsid w:val="00F66BB2"/>
    <w:rsid w:val="00F66E71"/>
    <w:rsid w:val="00F66F1C"/>
    <w:rsid w:val="00F702AD"/>
    <w:rsid w:val="00F70CAB"/>
    <w:rsid w:val="00F713E2"/>
    <w:rsid w:val="00F723FD"/>
    <w:rsid w:val="00F72E90"/>
    <w:rsid w:val="00F72EB1"/>
    <w:rsid w:val="00F739E6"/>
    <w:rsid w:val="00F7407F"/>
    <w:rsid w:val="00F7527B"/>
    <w:rsid w:val="00F75852"/>
    <w:rsid w:val="00F75959"/>
    <w:rsid w:val="00F76C8C"/>
    <w:rsid w:val="00F77C09"/>
    <w:rsid w:val="00F80D12"/>
    <w:rsid w:val="00F81400"/>
    <w:rsid w:val="00F8342F"/>
    <w:rsid w:val="00F83EE7"/>
    <w:rsid w:val="00F8551F"/>
    <w:rsid w:val="00F85D44"/>
    <w:rsid w:val="00F86480"/>
    <w:rsid w:val="00F86A6F"/>
    <w:rsid w:val="00F86CB9"/>
    <w:rsid w:val="00F87AF4"/>
    <w:rsid w:val="00F90B8B"/>
    <w:rsid w:val="00F912B0"/>
    <w:rsid w:val="00F92105"/>
    <w:rsid w:val="00F924E5"/>
    <w:rsid w:val="00F92D66"/>
    <w:rsid w:val="00F92EBB"/>
    <w:rsid w:val="00F9320B"/>
    <w:rsid w:val="00F937BD"/>
    <w:rsid w:val="00F955F0"/>
    <w:rsid w:val="00F95790"/>
    <w:rsid w:val="00F967A8"/>
    <w:rsid w:val="00F967B8"/>
    <w:rsid w:val="00F97E3B"/>
    <w:rsid w:val="00FA012E"/>
    <w:rsid w:val="00FA0C73"/>
    <w:rsid w:val="00FA40CB"/>
    <w:rsid w:val="00FA4C20"/>
    <w:rsid w:val="00FA5096"/>
    <w:rsid w:val="00FA5500"/>
    <w:rsid w:val="00FA5BDD"/>
    <w:rsid w:val="00FA5CDC"/>
    <w:rsid w:val="00FA5D07"/>
    <w:rsid w:val="00FA62A8"/>
    <w:rsid w:val="00FA68DD"/>
    <w:rsid w:val="00FA6B62"/>
    <w:rsid w:val="00FA6C9E"/>
    <w:rsid w:val="00FB0B8C"/>
    <w:rsid w:val="00FB177D"/>
    <w:rsid w:val="00FB3C37"/>
    <w:rsid w:val="00FB3C8F"/>
    <w:rsid w:val="00FB4E0E"/>
    <w:rsid w:val="00FB5814"/>
    <w:rsid w:val="00FB6829"/>
    <w:rsid w:val="00FB6C89"/>
    <w:rsid w:val="00FC08C1"/>
    <w:rsid w:val="00FC1932"/>
    <w:rsid w:val="00FC4299"/>
    <w:rsid w:val="00FC4FAE"/>
    <w:rsid w:val="00FC55E9"/>
    <w:rsid w:val="00FC5988"/>
    <w:rsid w:val="00FC6098"/>
    <w:rsid w:val="00FD01F2"/>
    <w:rsid w:val="00FD25BD"/>
    <w:rsid w:val="00FD40B2"/>
    <w:rsid w:val="00FD4408"/>
    <w:rsid w:val="00FD4D6F"/>
    <w:rsid w:val="00FD6CE1"/>
    <w:rsid w:val="00FD76D3"/>
    <w:rsid w:val="00FD7A0A"/>
    <w:rsid w:val="00FD7F8F"/>
    <w:rsid w:val="00FE046D"/>
    <w:rsid w:val="00FE18D2"/>
    <w:rsid w:val="00FE1DEC"/>
    <w:rsid w:val="00FE1F53"/>
    <w:rsid w:val="00FE1FAF"/>
    <w:rsid w:val="00FE26C4"/>
    <w:rsid w:val="00FE2C42"/>
    <w:rsid w:val="00FE31D4"/>
    <w:rsid w:val="00FE34B7"/>
    <w:rsid w:val="00FE407D"/>
    <w:rsid w:val="00FE4260"/>
    <w:rsid w:val="00FE48C8"/>
    <w:rsid w:val="00FE5933"/>
    <w:rsid w:val="00FE5AE8"/>
    <w:rsid w:val="00FE5FAE"/>
    <w:rsid w:val="00FE75A0"/>
    <w:rsid w:val="00FE75E0"/>
    <w:rsid w:val="00FF0BED"/>
    <w:rsid w:val="00FF38EF"/>
    <w:rsid w:val="00FF3DCD"/>
    <w:rsid w:val="00FF4B66"/>
    <w:rsid w:val="00FF4D9A"/>
    <w:rsid w:val="00FF50A1"/>
    <w:rsid w:val="00FF5253"/>
    <w:rsid w:val="00FF53E2"/>
    <w:rsid w:val="00FF626C"/>
    <w:rsid w:val="00FF63CA"/>
    <w:rsid w:val="00FF65AE"/>
    <w:rsid w:val="00FF76F5"/>
    <w:rsid w:val="00FF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AxureTableNormalText">
    <w:name w:val="AxureTableNormalText"/>
    <w:basedOn w:val="Normal"/>
    <w:rsid w:val="00CE2F0C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paragraph" w:styleId="Textodenotaderodap">
    <w:name w:val="footnote text"/>
    <w:basedOn w:val="Normal"/>
    <w:link w:val="TextodenotaderodapChar"/>
    <w:semiHidden/>
    <w:unhideWhenUsed/>
    <w:rsid w:val="00AC45FC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C45FC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AC45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0E06C-88A5-499C-AE58-751002516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1488</TotalTime>
  <Pages>30</Pages>
  <Words>5315</Words>
  <Characters>28706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33954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1002</cp:revision>
  <cp:lastPrinted>2006-08-08T20:14:00Z</cp:lastPrinted>
  <dcterms:created xsi:type="dcterms:W3CDTF">2019-10-11T16:22:00Z</dcterms:created>
  <dcterms:modified xsi:type="dcterms:W3CDTF">2020-05-29T23:57:00Z</dcterms:modified>
</cp:coreProperties>
</file>