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28E0F" w14:textId="1656A3F9" w:rsidR="005A6505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C3388A">
        <w:rPr>
          <w:sz w:val="52"/>
          <w:szCs w:val="52"/>
        </w:rPr>
        <w:t>HST011-</w:t>
      </w:r>
      <w:r w:rsidR="005A6505">
        <w:rPr>
          <w:sz w:val="52"/>
          <w:szCs w:val="52"/>
        </w:rPr>
        <w:t>Parametrizar E-Mail</w:t>
      </w:r>
      <w:r w:rsidR="00862736">
        <w:rPr>
          <w:sz w:val="52"/>
          <w:szCs w:val="52"/>
        </w:rPr>
        <w:t xml:space="preserve"> – </w:t>
      </w:r>
    </w:p>
    <w:p w14:paraId="27CD1EDD" w14:textId="29A83B55" w:rsidR="00A735A5" w:rsidRPr="00C03F98" w:rsidRDefault="005A6505">
      <w:pPr>
        <w:pStyle w:val="TituloDocumento"/>
        <w:rPr>
          <w:sz w:val="52"/>
          <w:szCs w:val="52"/>
        </w:rPr>
      </w:pPr>
      <w:r>
        <w:rPr>
          <w:sz w:val="52"/>
          <w:szCs w:val="52"/>
        </w:rPr>
        <w:t>Cabeçalho e Rodapé</w:t>
      </w:r>
      <w:r w:rsidR="005E1A06">
        <w:rPr>
          <w:sz w:val="52"/>
          <w:szCs w:val="52"/>
        </w:rPr>
        <w:t xml:space="preserve"> 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duto"/>
      <w:bookmarkStart w:id="2" w:name="NomeProje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19F2A185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 w:rsidR="00FA0C73">
        <w:t>CAU</w:t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BA5059" w:rsidRDefault="00076318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3828512A" w14:textId="6FA418A9" w:rsidR="00A735A5" w:rsidRPr="00BA5059" w:rsidRDefault="009B6228" w:rsidP="009B6228">
            <w:pPr>
              <w:jc w:val="center"/>
            </w:pPr>
            <w:r>
              <w:t>23</w:t>
            </w:r>
            <w:r w:rsidR="00B01AC2">
              <w:t>/0</w:t>
            </w:r>
            <w:r w:rsidR="00675004">
              <w:t>7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BA5059" w:rsidRDefault="00675004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BA5059" w:rsidRDefault="00076318">
            <w:pPr>
              <w:ind w:left="174"/>
              <w:jc w:val="left"/>
            </w:pPr>
            <w:r>
              <w:t>Criação da história.</w:t>
            </w:r>
          </w:p>
        </w:tc>
      </w:tr>
      <w:tr w:rsidR="004C7131" w14:paraId="35A9A8CA" w14:textId="77777777" w:rsidTr="00C03F98">
        <w:trPr>
          <w:cantSplit/>
          <w:jc w:val="center"/>
        </w:trPr>
        <w:tc>
          <w:tcPr>
            <w:tcW w:w="1589" w:type="dxa"/>
          </w:tcPr>
          <w:p w14:paraId="3B675740" w14:textId="25F02CC9" w:rsidR="004C7131" w:rsidRDefault="004C7131" w:rsidP="001918FC">
            <w:pPr>
              <w:jc w:val="center"/>
            </w:pPr>
            <w:r>
              <w:t>1.</w:t>
            </w:r>
            <w:r w:rsidR="001918FC">
              <w:t>1</w:t>
            </w:r>
            <w:bookmarkStart w:id="4" w:name="_GoBack"/>
            <w:bookmarkEnd w:id="4"/>
          </w:p>
        </w:tc>
        <w:tc>
          <w:tcPr>
            <w:tcW w:w="1425" w:type="dxa"/>
            <w:vAlign w:val="bottom"/>
          </w:tcPr>
          <w:p w14:paraId="068B153C" w14:textId="20E3F9C5" w:rsidR="004C7131" w:rsidRDefault="004C7131" w:rsidP="004C7131">
            <w:pPr>
              <w:jc w:val="center"/>
            </w:pPr>
            <w:r>
              <w:t>12/09/2019</w:t>
            </w:r>
          </w:p>
        </w:tc>
        <w:tc>
          <w:tcPr>
            <w:tcW w:w="2405" w:type="dxa"/>
            <w:vAlign w:val="center"/>
          </w:tcPr>
          <w:p w14:paraId="20BA5040" w14:textId="561A4707" w:rsidR="004C7131" w:rsidRDefault="004C7131" w:rsidP="004C7131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48BD117E" w14:textId="28A2E6AC" w:rsidR="004C7131" w:rsidRPr="00D06C84" w:rsidRDefault="004C7131" w:rsidP="004C7131">
            <w:pPr>
              <w:pStyle w:val="PargrafodaLista"/>
              <w:numPr>
                <w:ilvl w:val="0"/>
                <w:numId w:val="49"/>
              </w:numPr>
              <w:ind w:left="462"/>
            </w:pPr>
            <w:r w:rsidRPr="00DB2340">
              <w:rPr>
                <w:color w:val="auto"/>
              </w:rPr>
              <w:t>Alteração do local da exibição das mensagens</w:t>
            </w:r>
            <w:r w:rsidRPr="00DF5E54">
              <w:rPr>
                <w:color w:val="31849B" w:themeColor="accent5" w:themeShade="BF"/>
              </w:rPr>
              <w:t xml:space="preserve"> 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_Ref19188698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2.7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_Ref18944137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end"/>
            </w:r>
            <w:r w:rsidRPr="00DF5E54">
              <w:rPr>
                <w:color w:val="31849B" w:themeColor="accent5" w:themeShade="BF"/>
              </w:rPr>
              <w:t>]</w:t>
            </w:r>
          </w:p>
          <w:p w14:paraId="1854ECE3" w14:textId="17FD6263" w:rsidR="004C7131" w:rsidRPr="004C7131" w:rsidRDefault="004C7131" w:rsidP="004C7131">
            <w:pPr>
              <w:pStyle w:val="PargrafodaLista"/>
              <w:numPr>
                <w:ilvl w:val="0"/>
                <w:numId w:val="49"/>
              </w:numPr>
              <w:ind w:left="462"/>
            </w:pPr>
            <w:r>
              <w:rPr>
                <w:color w:val="auto"/>
              </w:rPr>
              <w:t xml:space="preserve">Alteração do local de exibição da mensagem ME02 </w:t>
            </w:r>
            <w:r w:rsidRPr="002037AE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_Ref17574161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2.1.2</w:t>
            </w:r>
            <w:r>
              <w:rPr>
                <w:color w:val="31849B" w:themeColor="accent5" w:themeShade="BF"/>
              </w:rPr>
              <w:fldChar w:fldCharType="end"/>
            </w:r>
            <w:r w:rsidRPr="002037AE">
              <w:rPr>
                <w:color w:val="31849B" w:themeColor="accent5" w:themeShade="BF"/>
              </w:rPr>
              <w:t>]</w:t>
            </w:r>
          </w:p>
          <w:p w14:paraId="7745D276" w14:textId="7830126B" w:rsidR="004C7131" w:rsidRPr="002F435D" w:rsidRDefault="004C7131" w:rsidP="004C7131">
            <w:pPr>
              <w:pStyle w:val="PargrafodaLista"/>
              <w:numPr>
                <w:ilvl w:val="0"/>
                <w:numId w:val="49"/>
              </w:numPr>
              <w:ind w:left="462"/>
            </w:pPr>
            <w:r w:rsidRPr="00DB2340">
              <w:rPr>
                <w:color w:val="auto"/>
              </w:rPr>
              <w:t>Alteração da regra de ordenação</w:t>
            </w:r>
            <w:r w:rsidRPr="004C7131">
              <w:rPr>
                <w:color w:val="31849B" w:themeColor="accent5" w:themeShade="BF"/>
              </w:rPr>
              <w:t xml:space="preserve"> [</w:t>
            </w:r>
            <w:r w:rsidRPr="004C7131">
              <w:rPr>
                <w:color w:val="31849B" w:themeColor="accent5" w:themeShade="BF"/>
              </w:rPr>
              <w:fldChar w:fldCharType="begin"/>
            </w:r>
            <w:r w:rsidRPr="004C7131">
              <w:rPr>
                <w:color w:val="31849B" w:themeColor="accent5" w:themeShade="BF"/>
              </w:rPr>
              <w:instrText xml:space="preserve"> REF _Ref17574161 \r \h </w:instrText>
            </w:r>
            <w:r w:rsidRPr="004C7131">
              <w:rPr>
                <w:color w:val="31849B" w:themeColor="accent5" w:themeShade="BF"/>
              </w:rPr>
            </w:r>
            <w:r w:rsidRPr="004C7131">
              <w:rPr>
                <w:color w:val="31849B" w:themeColor="accent5" w:themeShade="BF"/>
              </w:rPr>
              <w:fldChar w:fldCharType="separate"/>
            </w:r>
            <w:r w:rsidRPr="004C7131">
              <w:rPr>
                <w:color w:val="31849B" w:themeColor="accent5" w:themeShade="BF"/>
              </w:rPr>
              <w:t>2.1.2</w:t>
            </w:r>
            <w:r w:rsidRPr="004C7131">
              <w:rPr>
                <w:color w:val="31849B" w:themeColor="accent5" w:themeShade="BF"/>
              </w:rPr>
              <w:fldChar w:fldCharType="end"/>
            </w:r>
            <w:r w:rsidRPr="004C7131">
              <w:rPr>
                <w:color w:val="31849B" w:themeColor="accent5" w:themeShade="BF"/>
              </w:rPr>
              <w:t>]</w:t>
            </w:r>
          </w:p>
          <w:p w14:paraId="44FFC75B" w14:textId="77777777" w:rsidR="004C7131" w:rsidRPr="00EF1FEB" w:rsidRDefault="002F435D" w:rsidP="002F435D">
            <w:pPr>
              <w:pStyle w:val="PargrafodaLista"/>
              <w:numPr>
                <w:ilvl w:val="0"/>
                <w:numId w:val="49"/>
              </w:numPr>
              <w:ind w:left="462"/>
            </w:pPr>
            <w:r w:rsidRPr="002F435D">
              <w:rPr>
                <w:color w:val="000000" w:themeColor="text1"/>
              </w:rPr>
              <w:t xml:space="preserve">Alteração da regra referente a mensagem dos campo obrigatórios </w:t>
            </w:r>
            <w:r w:rsidRPr="002F435D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_Ref17461581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2.2</w:t>
            </w:r>
            <w:r>
              <w:rPr>
                <w:color w:val="31849B" w:themeColor="accent5" w:themeShade="BF"/>
              </w:rPr>
              <w:fldChar w:fldCharType="end"/>
            </w:r>
            <w:r w:rsidRPr="002F435D">
              <w:rPr>
                <w:color w:val="31849B" w:themeColor="accent5" w:themeShade="BF"/>
              </w:rPr>
              <w:t>]</w:t>
            </w:r>
          </w:p>
          <w:p w14:paraId="26A57C98" w14:textId="351DAA57" w:rsidR="00EF1FEB" w:rsidRDefault="00EF1FEB" w:rsidP="002F435D">
            <w:pPr>
              <w:pStyle w:val="PargrafodaLista"/>
              <w:numPr>
                <w:ilvl w:val="0"/>
                <w:numId w:val="49"/>
              </w:numPr>
              <w:ind w:left="462"/>
            </w:pPr>
            <w:r>
              <w:rPr>
                <w:color w:val="000000" w:themeColor="text1"/>
              </w:rPr>
              <w:t xml:space="preserve">Alteração da regra referente a largura e altura da figura </w:t>
            </w:r>
            <w:r w:rsidRPr="00EF1FEB">
              <w:rPr>
                <w:color w:val="31849B" w:themeColor="accent5" w:themeShade="BF"/>
              </w:rPr>
              <w:t>[</w:t>
            </w:r>
            <w:r w:rsidRPr="00EF1FEB">
              <w:rPr>
                <w:color w:val="31849B" w:themeColor="accent5" w:themeShade="BF"/>
              </w:rPr>
              <w:fldChar w:fldCharType="begin"/>
            </w:r>
            <w:r w:rsidRPr="00EF1FEB">
              <w:rPr>
                <w:color w:val="31849B" w:themeColor="accent5" w:themeShade="BF"/>
              </w:rPr>
              <w:instrText xml:space="preserve"> REF _Ref17794234 \r \h </w:instrText>
            </w:r>
            <w:r w:rsidRPr="00EF1FEB">
              <w:rPr>
                <w:color w:val="31849B" w:themeColor="accent5" w:themeShade="BF"/>
              </w:rPr>
            </w:r>
            <w:r w:rsidRPr="00EF1FEB">
              <w:rPr>
                <w:color w:val="31849B" w:themeColor="accent5" w:themeShade="BF"/>
              </w:rPr>
              <w:fldChar w:fldCharType="separate"/>
            </w:r>
            <w:r w:rsidRPr="00EF1FEB">
              <w:rPr>
                <w:color w:val="31849B" w:themeColor="accent5" w:themeShade="BF"/>
              </w:rPr>
              <w:t>2.2.4</w:t>
            </w:r>
            <w:r w:rsidRPr="00EF1FEB">
              <w:rPr>
                <w:color w:val="31849B" w:themeColor="accent5" w:themeShade="BF"/>
              </w:rPr>
              <w:fldChar w:fldCharType="end"/>
            </w:r>
            <w:r w:rsidRPr="00EF1FEB">
              <w:rPr>
                <w:color w:val="31849B" w:themeColor="accent5" w:themeShade="BF"/>
              </w:rPr>
              <w:t>]</w:t>
            </w: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4428E904" w14:textId="77777777" w:rsidR="00617E79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19189631" w:history="1">
        <w:r w:rsidR="00617E79" w:rsidRPr="00AC0932">
          <w:rPr>
            <w:rStyle w:val="Hyperlink"/>
            <w:noProof/>
          </w:rPr>
          <w:t>HST-011 – Parametrizar E-Mail – Cabeçalho e Rodapé</w:t>
        </w:r>
        <w:r w:rsidR="00617E79">
          <w:rPr>
            <w:noProof/>
            <w:webHidden/>
          </w:rPr>
          <w:tab/>
        </w:r>
        <w:r w:rsidR="00617E79">
          <w:rPr>
            <w:noProof/>
            <w:webHidden/>
          </w:rPr>
          <w:fldChar w:fldCharType="begin"/>
        </w:r>
        <w:r w:rsidR="00617E79">
          <w:rPr>
            <w:noProof/>
            <w:webHidden/>
          </w:rPr>
          <w:instrText xml:space="preserve"> PAGEREF _Toc19189631 \h </w:instrText>
        </w:r>
        <w:r w:rsidR="00617E79">
          <w:rPr>
            <w:noProof/>
            <w:webHidden/>
          </w:rPr>
        </w:r>
        <w:r w:rsidR="00617E79">
          <w:rPr>
            <w:noProof/>
            <w:webHidden/>
          </w:rPr>
          <w:fldChar w:fldCharType="separate"/>
        </w:r>
        <w:r w:rsidR="00617E79">
          <w:rPr>
            <w:noProof/>
            <w:webHidden/>
          </w:rPr>
          <w:t>4</w:t>
        </w:r>
        <w:r w:rsidR="00617E79">
          <w:rPr>
            <w:noProof/>
            <w:webHidden/>
          </w:rPr>
          <w:fldChar w:fldCharType="end"/>
        </w:r>
      </w:hyperlink>
    </w:p>
    <w:p w14:paraId="708013DE" w14:textId="77777777" w:rsidR="00617E79" w:rsidRDefault="00F9508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189632" w:history="1">
        <w:r w:rsidR="00617E79" w:rsidRPr="00AC0932">
          <w:rPr>
            <w:rStyle w:val="Hyperlink"/>
            <w:noProof/>
          </w:rPr>
          <w:t>COMO Corporativo</w:t>
        </w:r>
        <w:r w:rsidR="00617E79">
          <w:rPr>
            <w:noProof/>
            <w:webHidden/>
          </w:rPr>
          <w:tab/>
        </w:r>
        <w:r w:rsidR="00617E79">
          <w:rPr>
            <w:noProof/>
            <w:webHidden/>
          </w:rPr>
          <w:fldChar w:fldCharType="begin"/>
        </w:r>
        <w:r w:rsidR="00617E79">
          <w:rPr>
            <w:noProof/>
            <w:webHidden/>
          </w:rPr>
          <w:instrText xml:space="preserve"> PAGEREF _Toc19189632 \h </w:instrText>
        </w:r>
        <w:r w:rsidR="00617E79">
          <w:rPr>
            <w:noProof/>
            <w:webHidden/>
          </w:rPr>
        </w:r>
        <w:r w:rsidR="00617E79">
          <w:rPr>
            <w:noProof/>
            <w:webHidden/>
          </w:rPr>
          <w:fldChar w:fldCharType="separate"/>
        </w:r>
        <w:r w:rsidR="00617E79">
          <w:rPr>
            <w:noProof/>
            <w:webHidden/>
          </w:rPr>
          <w:t>4</w:t>
        </w:r>
        <w:r w:rsidR="00617E79">
          <w:rPr>
            <w:noProof/>
            <w:webHidden/>
          </w:rPr>
          <w:fldChar w:fldCharType="end"/>
        </w:r>
      </w:hyperlink>
    </w:p>
    <w:p w14:paraId="7C872E8B" w14:textId="77777777" w:rsidR="00617E79" w:rsidRDefault="00F9508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189633" w:history="1">
        <w:r w:rsidR="00617E79" w:rsidRPr="00AC0932">
          <w:rPr>
            <w:rStyle w:val="Hyperlink"/>
            <w:noProof/>
          </w:rPr>
          <w:t>QUERO acessar a tela de Parametrizar E-Mail – Cabeçalho e Rodapé</w:t>
        </w:r>
        <w:r w:rsidR="00617E79">
          <w:rPr>
            <w:noProof/>
            <w:webHidden/>
          </w:rPr>
          <w:tab/>
        </w:r>
        <w:r w:rsidR="00617E79">
          <w:rPr>
            <w:noProof/>
            <w:webHidden/>
          </w:rPr>
          <w:fldChar w:fldCharType="begin"/>
        </w:r>
        <w:r w:rsidR="00617E79">
          <w:rPr>
            <w:noProof/>
            <w:webHidden/>
          </w:rPr>
          <w:instrText xml:space="preserve"> PAGEREF _Toc19189633 \h </w:instrText>
        </w:r>
        <w:r w:rsidR="00617E79">
          <w:rPr>
            <w:noProof/>
            <w:webHidden/>
          </w:rPr>
        </w:r>
        <w:r w:rsidR="00617E79">
          <w:rPr>
            <w:noProof/>
            <w:webHidden/>
          </w:rPr>
          <w:fldChar w:fldCharType="separate"/>
        </w:r>
        <w:r w:rsidR="00617E79">
          <w:rPr>
            <w:noProof/>
            <w:webHidden/>
          </w:rPr>
          <w:t>4</w:t>
        </w:r>
        <w:r w:rsidR="00617E79">
          <w:rPr>
            <w:noProof/>
            <w:webHidden/>
          </w:rPr>
          <w:fldChar w:fldCharType="end"/>
        </w:r>
      </w:hyperlink>
    </w:p>
    <w:p w14:paraId="69119749" w14:textId="77777777" w:rsidR="00617E79" w:rsidRDefault="00F9508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189634" w:history="1">
        <w:r w:rsidR="00617E79" w:rsidRPr="00AC0932">
          <w:rPr>
            <w:rStyle w:val="Hyperlink"/>
            <w:noProof/>
          </w:rPr>
          <w:t>PARA consultar, incluir e alterar as informações dos cabeçalhos e rodapés dos E-Mails do Sistema Eleitoral.</w:t>
        </w:r>
        <w:r w:rsidR="00617E79">
          <w:rPr>
            <w:noProof/>
            <w:webHidden/>
          </w:rPr>
          <w:tab/>
        </w:r>
        <w:r w:rsidR="00617E79">
          <w:rPr>
            <w:noProof/>
            <w:webHidden/>
          </w:rPr>
          <w:fldChar w:fldCharType="begin"/>
        </w:r>
        <w:r w:rsidR="00617E79">
          <w:rPr>
            <w:noProof/>
            <w:webHidden/>
          </w:rPr>
          <w:instrText xml:space="preserve"> PAGEREF _Toc19189634 \h </w:instrText>
        </w:r>
        <w:r w:rsidR="00617E79">
          <w:rPr>
            <w:noProof/>
            <w:webHidden/>
          </w:rPr>
        </w:r>
        <w:r w:rsidR="00617E79">
          <w:rPr>
            <w:noProof/>
            <w:webHidden/>
          </w:rPr>
          <w:fldChar w:fldCharType="separate"/>
        </w:r>
        <w:r w:rsidR="00617E79">
          <w:rPr>
            <w:noProof/>
            <w:webHidden/>
          </w:rPr>
          <w:t>4</w:t>
        </w:r>
        <w:r w:rsidR="00617E79">
          <w:rPr>
            <w:noProof/>
            <w:webHidden/>
          </w:rPr>
          <w:fldChar w:fldCharType="end"/>
        </w:r>
      </w:hyperlink>
    </w:p>
    <w:p w14:paraId="62E5B10C" w14:textId="77777777" w:rsidR="00617E79" w:rsidRDefault="00F9508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189635" w:history="1">
        <w:r w:rsidR="00617E79" w:rsidRPr="00AC0932">
          <w:rPr>
            <w:rStyle w:val="Hyperlink"/>
            <w:noProof/>
          </w:rPr>
          <w:t>PROTÓTIPO</w:t>
        </w:r>
        <w:r w:rsidR="00617E79">
          <w:rPr>
            <w:noProof/>
            <w:webHidden/>
          </w:rPr>
          <w:tab/>
        </w:r>
        <w:r w:rsidR="00617E79">
          <w:rPr>
            <w:noProof/>
            <w:webHidden/>
          </w:rPr>
          <w:fldChar w:fldCharType="begin"/>
        </w:r>
        <w:r w:rsidR="00617E79">
          <w:rPr>
            <w:noProof/>
            <w:webHidden/>
          </w:rPr>
          <w:instrText xml:space="preserve"> PAGEREF _Toc19189635 \h </w:instrText>
        </w:r>
        <w:r w:rsidR="00617E79">
          <w:rPr>
            <w:noProof/>
            <w:webHidden/>
          </w:rPr>
        </w:r>
        <w:r w:rsidR="00617E79">
          <w:rPr>
            <w:noProof/>
            <w:webHidden/>
          </w:rPr>
          <w:fldChar w:fldCharType="separate"/>
        </w:r>
        <w:r w:rsidR="00617E79">
          <w:rPr>
            <w:noProof/>
            <w:webHidden/>
          </w:rPr>
          <w:t>4</w:t>
        </w:r>
        <w:r w:rsidR="00617E79">
          <w:rPr>
            <w:noProof/>
            <w:webHidden/>
          </w:rPr>
          <w:fldChar w:fldCharType="end"/>
        </w:r>
      </w:hyperlink>
    </w:p>
    <w:p w14:paraId="20C5F7EC" w14:textId="77777777" w:rsidR="00617E79" w:rsidRDefault="00F9508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189636" w:history="1">
        <w:r w:rsidR="00617E79" w:rsidRPr="00AC0932">
          <w:rPr>
            <w:rStyle w:val="Hyperlink"/>
            <w:noProof/>
          </w:rPr>
          <w:t>CRITÉRIOS DE ACEITE</w:t>
        </w:r>
        <w:r w:rsidR="00617E79">
          <w:rPr>
            <w:noProof/>
            <w:webHidden/>
          </w:rPr>
          <w:tab/>
        </w:r>
        <w:r w:rsidR="00617E79">
          <w:rPr>
            <w:noProof/>
            <w:webHidden/>
          </w:rPr>
          <w:fldChar w:fldCharType="begin"/>
        </w:r>
        <w:r w:rsidR="00617E79">
          <w:rPr>
            <w:noProof/>
            <w:webHidden/>
          </w:rPr>
          <w:instrText xml:space="preserve"> PAGEREF _Toc19189636 \h </w:instrText>
        </w:r>
        <w:r w:rsidR="00617E79">
          <w:rPr>
            <w:noProof/>
            <w:webHidden/>
          </w:rPr>
        </w:r>
        <w:r w:rsidR="00617E79">
          <w:rPr>
            <w:noProof/>
            <w:webHidden/>
          </w:rPr>
          <w:fldChar w:fldCharType="separate"/>
        </w:r>
        <w:r w:rsidR="00617E79">
          <w:rPr>
            <w:noProof/>
            <w:webHidden/>
          </w:rPr>
          <w:t>18</w:t>
        </w:r>
        <w:r w:rsidR="00617E79">
          <w:rPr>
            <w:noProof/>
            <w:webHidden/>
          </w:rPr>
          <w:fldChar w:fldCharType="end"/>
        </w:r>
      </w:hyperlink>
    </w:p>
    <w:p w14:paraId="65C4D50D" w14:textId="77777777" w:rsidR="00617E79" w:rsidRDefault="00F95087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189637" w:history="1">
        <w:r w:rsidR="00617E79" w:rsidRPr="00AC0932">
          <w:rPr>
            <w:rStyle w:val="Hyperlink"/>
            <w:noProof/>
          </w:rPr>
          <w:t>INFORMAÇÕES COMPLEMENTARES</w:t>
        </w:r>
        <w:r w:rsidR="00617E79">
          <w:rPr>
            <w:noProof/>
            <w:webHidden/>
          </w:rPr>
          <w:tab/>
        </w:r>
        <w:r w:rsidR="00617E79">
          <w:rPr>
            <w:noProof/>
            <w:webHidden/>
          </w:rPr>
          <w:fldChar w:fldCharType="begin"/>
        </w:r>
        <w:r w:rsidR="00617E79">
          <w:rPr>
            <w:noProof/>
            <w:webHidden/>
          </w:rPr>
          <w:instrText xml:space="preserve"> PAGEREF _Toc19189637 \h </w:instrText>
        </w:r>
        <w:r w:rsidR="00617E79">
          <w:rPr>
            <w:noProof/>
            <w:webHidden/>
          </w:rPr>
        </w:r>
        <w:r w:rsidR="00617E79">
          <w:rPr>
            <w:noProof/>
            <w:webHidden/>
          </w:rPr>
          <w:fldChar w:fldCharType="separate"/>
        </w:r>
        <w:r w:rsidR="00617E79">
          <w:rPr>
            <w:noProof/>
            <w:webHidden/>
          </w:rPr>
          <w:t>31</w:t>
        </w:r>
        <w:r w:rsidR="00617E79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742C6F03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5" w:name="_Toc19189631"/>
      <w:r w:rsidR="00CE176F">
        <w:lastRenderedPageBreak/>
        <w:t>HST</w:t>
      </w:r>
      <w:r w:rsidR="00C03F98">
        <w:t>-</w:t>
      </w:r>
      <w:r w:rsidR="00AF2B52">
        <w:t>0</w:t>
      </w:r>
      <w:r w:rsidR="00675004">
        <w:t>1</w:t>
      </w:r>
      <w:r w:rsidR="002863AB">
        <w:t>1</w:t>
      </w:r>
      <w:r w:rsidR="0035649F">
        <w:t xml:space="preserve"> – </w:t>
      </w:r>
      <w:r w:rsidR="002863AB">
        <w:t>Parametrizar E-Mail – Cabeçalho e Rodapé</w:t>
      </w:r>
      <w:bookmarkEnd w:id="5"/>
      <w:r w:rsidR="005E1A06">
        <w:t xml:space="preserve"> </w:t>
      </w:r>
    </w:p>
    <w:p w14:paraId="37D34CD1" w14:textId="13106CC5" w:rsidR="002B1554" w:rsidRPr="000628DE" w:rsidRDefault="00CE176F" w:rsidP="00C64B05">
      <w:pPr>
        <w:pStyle w:val="Ttulo2"/>
        <w:numPr>
          <w:ilvl w:val="0"/>
          <w:numId w:val="0"/>
        </w:numPr>
      </w:pPr>
      <w:bookmarkStart w:id="6" w:name="_Toc19189632"/>
      <w:r w:rsidRPr="000628DE">
        <w:t>COMO</w:t>
      </w:r>
      <w:r w:rsidR="00C64B05" w:rsidRPr="000628DE">
        <w:t xml:space="preserve"> </w:t>
      </w:r>
      <w:r w:rsidR="001D510C">
        <w:rPr>
          <w:b w:val="0"/>
        </w:rPr>
        <w:t>Corporativo</w:t>
      </w:r>
      <w:bookmarkEnd w:id="6"/>
    </w:p>
    <w:p w14:paraId="3D5FB393" w14:textId="77777777" w:rsidR="002863AB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19189633"/>
      <w:r w:rsidRPr="000628DE">
        <w:t>QUERO</w:t>
      </w:r>
      <w:r w:rsidR="005A4527" w:rsidRPr="000628DE">
        <w:t xml:space="preserve"> </w:t>
      </w:r>
      <w:r w:rsidR="003F78ED">
        <w:rPr>
          <w:b w:val="0"/>
        </w:rPr>
        <w:t xml:space="preserve">acessar a </w:t>
      </w:r>
      <w:r w:rsidR="00EB5A96">
        <w:rPr>
          <w:b w:val="0"/>
        </w:rPr>
        <w:t>tela</w:t>
      </w:r>
      <w:r w:rsidR="003F78ED">
        <w:rPr>
          <w:b w:val="0"/>
        </w:rPr>
        <w:t xml:space="preserve"> d</w:t>
      </w:r>
      <w:r w:rsidR="002863AB">
        <w:rPr>
          <w:b w:val="0"/>
        </w:rPr>
        <w:t>e Parametrizar E-Mail – Cabeçalho e Rodapé</w:t>
      </w:r>
      <w:bookmarkEnd w:id="7"/>
    </w:p>
    <w:p w14:paraId="38E7497A" w14:textId="3F5A5022" w:rsidR="00A735A5" w:rsidRPr="000628DE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8" w:name="_Toc19189634"/>
      <w:r>
        <w:t>PAR</w:t>
      </w:r>
      <w:r w:rsidR="00CE176F" w:rsidRPr="000628DE">
        <w:t>A</w:t>
      </w:r>
      <w:r w:rsidR="005A4527" w:rsidRPr="000628DE">
        <w:t xml:space="preserve"> </w:t>
      </w:r>
      <w:r w:rsidR="0030499E">
        <w:rPr>
          <w:b w:val="0"/>
        </w:rPr>
        <w:t>consultar</w:t>
      </w:r>
      <w:r>
        <w:rPr>
          <w:b w:val="0"/>
        </w:rPr>
        <w:t>, incluir e alterar</w:t>
      </w:r>
      <w:r w:rsidR="003F78ED">
        <w:rPr>
          <w:b w:val="0"/>
        </w:rPr>
        <w:t xml:space="preserve"> </w:t>
      </w:r>
      <w:r>
        <w:rPr>
          <w:b w:val="0"/>
        </w:rPr>
        <w:t>as informações dos cabeçalhos e rodapés dos E-Mails do Sistema Eleitoral</w:t>
      </w:r>
      <w:r w:rsidR="001D510C">
        <w:rPr>
          <w:b w:val="0"/>
        </w:rPr>
        <w:t>.</w:t>
      </w:r>
      <w:bookmarkEnd w:id="8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9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10" w:name="_Toc19189635"/>
      <w:r>
        <w:t>PROTÓTIPO</w:t>
      </w:r>
      <w:bookmarkEnd w:id="9"/>
      <w:bookmarkEnd w:id="10"/>
    </w:p>
    <w:p w14:paraId="4AD30F2F" w14:textId="7B6BE436" w:rsidR="00D471A9" w:rsidRPr="00552B0C" w:rsidRDefault="008C3CCF" w:rsidP="007112FF">
      <w:pPr>
        <w:pStyle w:val="EstiloPrototipo3"/>
        <w:numPr>
          <w:ilvl w:val="0"/>
          <w:numId w:val="5"/>
        </w:numPr>
      </w:pPr>
      <w:bookmarkStart w:id="11" w:name="_Ref12279787"/>
      <w:bookmarkStart w:id="12" w:name="_Ref13579930"/>
      <w:r w:rsidRPr="00552B0C">
        <w:t xml:space="preserve">Resultado da </w:t>
      </w:r>
      <w:r w:rsidR="001D510C" w:rsidRPr="00552B0C">
        <w:t>Pesquisa</w:t>
      </w:r>
      <w:bookmarkEnd w:id="11"/>
      <w:r w:rsidR="001D510C" w:rsidRPr="00552B0C">
        <w:t>:</w:t>
      </w:r>
      <w:bookmarkEnd w:id="12"/>
    </w:p>
    <w:p w14:paraId="751EF40F" w14:textId="3E84E98D" w:rsidR="008C3CCF" w:rsidRPr="00552B0C" w:rsidRDefault="00122F06" w:rsidP="007112FF">
      <w:pPr>
        <w:pStyle w:val="EstiloPrototipo3"/>
        <w:numPr>
          <w:ilvl w:val="2"/>
          <w:numId w:val="12"/>
        </w:numPr>
      </w:pPr>
      <w:bookmarkStart w:id="13" w:name="_Ref13750038"/>
      <w:r w:rsidRPr="00552B0C">
        <w:t>Resultado da Pesquisa</w:t>
      </w:r>
      <w:bookmarkEnd w:id="13"/>
    </w:p>
    <w:p w14:paraId="25B19174" w14:textId="1FFAF02C" w:rsidR="00B57A2F" w:rsidRDefault="00C40B0C" w:rsidP="00B57A2F">
      <w:pPr>
        <w:pStyle w:val="EstiloPrototipo3"/>
      </w:pPr>
      <w:r>
        <w:rPr>
          <w:noProof/>
        </w:rPr>
        <w:drawing>
          <wp:inline distT="0" distB="0" distL="0" distR="0" wp14:anchorId="78DC7F5A" wp14:editId="70FA2700">
            <wp:extent cx="5760085" cy="2849245"/>
            <wp:effectExtent l="0" t="0" r="0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CDB5" w14:textId="2C1064EA" w:rsidR="00B57A2F" w:rsidRDefault="00B57A2F" w:rsidP="00FF65AE">
      <w:pPr>
        <w:pStyle w:val="EstiloPrototipo3"/>
        <w:jc w:val="center"/>
        <w:rPr>
          <w:noProof/>
        </w:rPr>
      </w:pPr>
    </w:p>
    <w:p w14:paraId="2548757B" w14:textId="77777777" w:rsidR="00DE0C01" w:rsidRDefault="00DE0C01" w:rsidP="00FF65AE">
      <w:pPr>
        <w:pStyle w:val="EstiloPrototipo3"/>
        <w:jc w:val="center"/>
        <w:rPr>
          <w:noProof/>
        </w:rPr>
      </w:pPr>
    </w:p>
    <w:p w14:paraId="67CFB31E" w14:textId="77777777" w:rsidR="00DE0C01" w:rsidRDefault="00DE0C01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1F430F" w:rsidRPr="005D2A67" w14:paraId="72CCE856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7FDE87D" w14:textId="77777777" w:rsidR="001F430F" w:rsidRPr="00E976B5" w:rsidRDefault="001F430F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1F430F" w:rsidRPr="005D2A67" w14:paraId="4B7BBC1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9FA1EC8" w14:textId="77777777" w:rsidR="001F430F" w:rsidRDefault="001F430F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Pesquisar</w:t>
            </w:r>
          </w:p>
        </w:tc>
      </w:tr>
      <w:tr w:rsidR="001F430F" w:rsidRPr="005D2A67" w14:paraId="40230657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4EBAB99" w14:textId="77777777" w:rsidR="001F430F" w:rsidRDefault="001F430F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Filtro</w:t>
            </w:r>
          </w:p>
        </w:tc>
      </w:tr>
      <w:tr w:rsidR="001F430F" w:rsidRPr="00FD775E" w14:paraId="7DCCE2F5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AB717D1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D196917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2E19216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2AE4436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7BACD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3DA3DE5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296C9E9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1F430F" w:rsidRPr="00EC175D" w14:paraId="23C95842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2BBFC0" w14:textId="77777777" w:rsidR="001F430F" w:rsidRPr="009B42E9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67EE36" w14:textId="691E3916" w:rsidR="001F430F" w:rsidRPr="00EC175D" w:rsidRDefault="00C678F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Título</w:t>
            </w:r>
          </w:p>
        </w:tc>
        <w:tc>
          <w:tcPr>
            <w:tcW w:w="1306" w:type="dxa"/>
            <w:gridSpan w:val="2"/>
          </w:tcPr>
          <w:p w14:paraId="0B2A4FB5" w14:textId="76D4A320" w:rsidR="001F430F" w:rsidRPr="00EC175D" w:rsidRDefault="00C678F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os títulos dos cabeçalho e rodapé </w:t>
            </w:r>
            <w:r>
              <w:rPr>
                <w:sz w:val="18"/>
                <w:szCs w:val="18"/>
              </w:rPr>
              <w:lastRenderedPageBreak/>
              <w:t>criados pelo ator</w:t>
            </w:r>
          </w:p>
        </w:tc>
        <w:tc>
          <w:tcPr>
            <w:tcW w:w="1246" w:type="dxa"/>
          </w:tcPr>
          <w:p w14:paraId="71408E2C" w14:textId="17599F2D" w:rsidR="001F430F" w:rsidRPr="00EC175D" w:rsidRDefault="00C678F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  <w:p w14:paraId="549B14E6" w14:textId="77777777" w:rsidR="001F430F" w:rsidRPr="00EC175D" w:rsidRDefault="001F430F" w:rsidP="0043456A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5955BEE2" w14:textId="77777777" w:rsidR="001348D6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Selecione</w:t>
            </w:r>
          </w:p>
          <w:p w14:paraId="5C7D94CB" w14:textId="4988D6BE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 </w:t>
            </w:r>
          </w:p>
          <w:p w14:paraId="58C21666" w14:textId="3DDB4D56" w:rsidR="001F430F" w:rsidRPr="00EC175D" w:rsidRDefault="001F430F" w:rsidP="00C678F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[</w:t>
            </w:r>
            <w:r w:rsidR="00DD3340">
              <w:rPr>
                <w:sz w:val="18"/>
                <w:szCs w:val="18"/>
              </w:rPr>
              <w:t>Títulos</w:t>
            </w:r>
            <w:r w:rsidRPr="00EC175D">
              <w:rPr>
                <w:sz w:val="18"/>
                <w:szCs w:val="18"/>
              </w:rPr>
              <w:t xml:space="preserve"> criados]</w:t>
            </w:r>
          </w:p>
        </w:tc>
        <w:tc>
          <w:tcPr>
            <w:tcW w:w="926" w:type="dxa"/>
            <w:gridSpan w:val="2"/>
          </w:tcPr>
          <w:p w14:paraId="28E21B0D" w14:textId="5DBEFBFB" w:rsidR="001F430F" w:rsidRPr="00EC175D" w:rsidRDefault="00C678F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B5ED73C" w14:textId="77777777" w:rsidR="00AA2D5D" w:rsidRDefault="00AA2D5D" w:rsidP="00AA2D5D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Não </w:t>
            </w:r>
            <w:r w:rsidRPr="00EC175D">
              <w:rPr>
                <w:sz w:val="18"/>
                <w:szCs w:val="18"/>
              </w:rPr>
              <w:t>Obrigatório</w:t>
            </w:r>
          </w:p>
          <w:p w14:paraId="3073FD21" w14:textId="77777777" w:rsidR="00AA2D5D" w:rsidRDefault="00AA2D5D" w:rsidP="00AA2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6CC296DB" w14:textId="77777777" w:rsidR="00AA2D5D" w:rsidRPr="00AA2D5D" w:rsidRDefault="00AA2D5D" w:rsidP="00AA2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AA2D5D">
              <w:rPr>
                <w:color w:val="31849B" w:themeColor="accent5" w:themeShade="BF"/>
                <w:sz w:val="18"/>
                <w:szCs w:val="18"/>
              </w:rPr>
              <w:instrText xml:space="preserve"> REF _Ref17641422 \r \h </w:instrText>
            </w:r>
            <w:r w:rsidRPr="00AA2D5D">
              <w:rPr>
                <w:color w:val="31849B" w:themeColor="accent5" w:themeShade="BF"/>
                <w:sz w:val="18"/>
                <w:szCs w:val="18"/>
              </w:rPr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C102E34" w14:textId="4EC80B1B" w:rsidR="001F430F" w:rsidRPr="00EC175D" w:rsidRDefault="001F430F" w:rsidP="00AA2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F430F" w:rsidRPr="00EC175D" w14:paraId="1D44E638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4BADDF" w14:textId="77777777" w:rsidR="001F430F" w:rsidRPr="00EC175D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5A324F" w14:textId="37718DDF" w:rsidR="001F430F" w:rsidRPr="00EC175D" w:rsidRDefault="00C678F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UF</w:t>
            </w:r>
          </w:p>
        </w:tc>
        <w:tc>
          <w:tcPr>
            <w:tcW w:w="1306" w:type="dxa"/>
            <w:gridSpan w:val="2"/>
          </w:tcPr>
          <w:p w14:paraId="7748C28F" w14:textId="5E39D0B9" w:rsidR="001F430F" w:rsidRPr="00EC175D" w:rsidRDefault="001348D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as </w:t>
            </w:r>
            <w:proofErr w:type="spellStart"/>
            <w:r>
              <w:rPr>
                <w:sz w:val="18"/>
                <w:szCs w:val="18"/>
              </w:rPr>
              <w:t>UFs</w:t>
            </w:r>
            <w:proofErr w:type="spellEnd"/>
          </w:p>
        </w:tc>
        <w:tc>
          <w:tcPr>
            <w:tcW w:w="1246" w:type="dxa"/>
          </w:tcPr>
          <w:p w14:paraId="3D5CDB30" w14:textId="593ECD45" w:rsidR="001F430F" w:rsidRPr="00EC175D" w:rsidRDefault="001348D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21A30D6B" w14:textId="77777777" w:rsidR="001348D6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Selecione</w:t>
            </w:r>
          </w:p>
          <w:p w14:paraId="378BEC6C" w14:textId="77777777" w:rsidR="001348D6" w:rsidRDefault="001348D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67D5855A" w14:textId="77777777" w:rsidR="001348D6" w:rsidRDefault="001348D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Todos</w:t>
            </w:r>
          </w:p>
          <w:p w14:paraId="461E2CF6" w14:textId="77777777" w:rsidR="001348D6" w:rsidRDefault="001348D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EAFAF8A" w14:textId="77777777" w:rsidR="001348D6" w:rsidRDefault="001348D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CEN</w:t>
            </w:r>
          </w:p>
          <w:p w14:paraId="37271DD8" w14:textId="77777777" w:rsidR="001348D6" w:rsidRDefault="001348D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D18BDB2" w14:textId="77777777" w:rsidR="001348D6" w:rsidRDefault="001348D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UFs</w:t>
            </w:r>
            <w:proofErr w:type="spellEnd"/>
          </w:p>
          <w:p w14:paraId="19324755" w14:textId="77777777" w:rsidR="001348D6" w:rsidRDefault="001348D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DB4CF28" w14:textId="0336B6E4" w:rsidR="001F430F" w:rsidRPr="00EC175D" w:rsidRDefault="001348D6" w:rsidP="001348D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</w:t>
            </w:r>
            <w:r w:rsidR="001F430F"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926" w:type="dxa"/>
            <w:gridSpan w:val="2"/>
          </w:tcPr>
          <w:p w14:paraId="6C7BDD10" w14:textId="32D625E9" w:rsidR="001F430F" w:rsidRPr="00EC175D" w:rsidRDefault="00DD3340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3F71643" w14:textId="77777777" w:rsidR="00AA2D5D" w:rsidRDefault="00AA2D5D" w:rsidP="00AA2D5D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Não </w:t>
            </w:r>
            <w:r w:rsidRPr="00EC175D">
              <w:rPr>
                <w:sz w:val="18"/>
                <w:szCs w:val="18"/>
              </w:rPr>
              <w:t>Obrigatório</w:t>
            </w:r>
          </w:p>
          <w:p w14:paraId="091DCACE" w14:textId="77777777" w:rsidR="00AA2D5D" w:rsidRDefault="00AA2D5D" w:rsidP="00AA2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56F9F8BB" w14:textId="77777777" w:rsidR="00AA2D5D" w:rsidRPr="00AA2D5D" w:rsidRDefault="00AA2D5D" w:rsidP="00AA2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AA2D5D">
              <w:rPr>
                <w:color w:val="31849B" w:themeColor="accent5" w:themeShade="BF"/>
                <w:sz w:val="18"/>
                <w:szCs w:val="18"/>
              </w:rPr>
              <w:instrText xml:space="preserve"> REF _Ref17641422 \r \h </w:instrText>
            </w:r>
            <w:r w:rsidRPr="00AA2D5D">
              <w:rPr>
                <w:color w:val="31849B" w:themeColor="accent5" w:themeShade="BF"/>
                <w:sz w:val="18"/>
                <w:szCs w:val="18"/>
              </w:rPr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A8F0F26" w14:textId="2AFF01DC" w:rsidR="001F430F" w:rsidRPr="00EC175D" w:rsidRDefault="001F430F" w:rsidP="00AA2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F430F" w:rsidRPr="00EC175D" w14:paraId="74C5AB8C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740BBC5" w14:textId="04EDF044" w:rsidR="001F430F" w:rsidRPr="00EC175D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707512" w14:textId="67667C1C" w:rsidR="001F430F" w:rsidRPr="00EC175D" w:rsidRDefault="00C678F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Ativo</w:t>
            </w:r>
          </w:p>
        </w:tc>
        <w:tc>
          <w:tcPr>
            <w:tcW w:w="1306" w:type="dxa"/>
            <w:gridSpan w:val="2"/>
          </w:tcPr>
          <w:p w14:paraId="3A47FACC" w14:textId="40F7D724" w:rsidR="001F430F" w:rsidRPr="00EC175D" w:rsidRDefault="008737BC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opção de ativo ou não ativo</w:t>
            </w:r>
          </w:p>
        </w:tc>
        <w:tc>
          <w:tcPr>
            <w:tcW w:w="1246" w:type="dxa"/>
          </w:tcPr>
          <w:p w14:paraId="766D33FB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4EA099A1" w14:textId="77777777" w:rsidR="008737BC" w:rsidRDefault="008737BC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Selecione</w:t>
            </w:r>
          </w:p>
          <w:p w14:paraId="19510287" w14:textId="023286B7" w:rsidR="008737BC" w:rsidRDefault="008737BC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14:paraId="56701626" w14:textId="64014013" w:rsidR="001F430F" w:rsidRDefault="008737BC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6766CA0F" w14:textId="77777777" w:rsidR="008737BC" w:rsidRDefault="008737BC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3B5B7E40" w14:textId="248648B9" w:rsidR="001F430F" w:rsidRPr="00EC175D" w:rsidRDefault="008737BC" w:rsidP="008737B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  <w:gridSpan w:val="2"/>
          </w:tcPr>
          <w:p w14:paraId="40072CE6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1406F2E" w14:textId="77777777" w:rsidR="001F430F" w:rsidRDefault="001348D6" w:rsidP="001348D6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Não </w:t>
            </w:r>
            <w:r w:rsidRPr="00EC175D">
              <w:rPr>
                <w:sz w:val="18"/>
                <w:szCs w:val="18"/>
              </w:rPr>
              <w:t>Obrigatório</w:t>
            </w:r>
          </w:p>
          <w:p w14:paraId="5FF60D34" w14:textId="77777777" w:rsidR="00AA2D5D" w:rsidRDefault="00AA2D5D" w:rsidP="00AA2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7D656764" w14:textId="77777777" w:rsidR="00AA2D5D" w:rsidRPr="00AA2D5D" w:rsidRDefault="00AA2D5D" w:rsidP="00AA2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AA2D5D">
              <w:rPr>
                <w:color w:val="31849B" w:themeColor="accent5" w:themeShade="BF"/>
                <w:sz w:val="18"/>
                <w:szCs w:val="18"/>
              </w:rPr>
              <w:instrText xml:space="preserve"> REF _Ref17641422 \r \h </w:instrText>
            </w:r>
            <w:r w:rsidRPr="00AA2D5D">
              <w:rPr>
                <w:color w:val="31849B" w:themeColor="accent5" w:themeShade="BF"/>
                <w:sz w:val="18"/>
                <w:szCs w:val="18"/>
              </w:rPr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6EB87CD" w14:textId="610EEBDD" w:rsidR="00AA2D5D" w:rsidRPr="00EC175D" w:rsidRDefault="00AA2D5D" w:rsidP="00AA2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F430F" w:rsidRPr="00EC175D" w14:paraId="3113B7EA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E52FF29" w14:textId="53DAB8A1" w:rsidR="001F430F" w:rsidRPr="00EC175D" w:rsidRDefault="001F430F" w:rsidP="0043456A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Resultado da Pesquisa</w:t>
            </w:r>
          </w:p>
        </w:tc>
      </w:tr>
      <w:tr w:rsidR="001F430F" w:rsidRPr="00EC175D" w14:paraId="658CFA99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8354B0" w14:textId="77777777" w:rsidR="001F430F" w:rsidRPr="00EC175D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554C51F" w14:textId="281DD2C7" w:rsidR="001F430F" w:rsidRPr="00EC175D" w:rsidRDefault="00E27DEC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</w:tcPr>
          <w:p w14:paraId="101B004B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Ano da Eleição</w:t>
            </w:r>
          </w:p>
        </w:tc>
        <w:tc>
          <w:tcPr>
            <w:tcW w:w="1246" w:type="dxa"/>
          </w:tcPr>
          <w:p w14:paraId="76E70267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Numérico</w:t>
            </w:r>
          </w:p>
          <w:p w14:paraId="17541C5C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10D0C17A" w14:textId="77777777" w:rsidR="001F430F" w:rsidRPr="00EC175D" w:rsidRDefault="001F430F" w:rsidP="0043456A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39B26CF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E594144" w14:textId="77777777" w:rsidR="001F430F" w:rsidRDefault="001F430F" w:rsidP="0043456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3E5897F0" w14:textId="77777777" w:rsidR="00DD3340" w:rsidRDefault="00DD3340" w:rsidP="00DD334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622CA398" w14:textId="524599B6" w:rsidR="00DD3340" w:rsidRPr="00EC175D" w:rsidRDefault="00DD3340" w:rsidP="00AA2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DD3340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D3340">
              <w:rPr>
                <w:color w:val="31849B" w:themeColor="accent5" w:themeShade="BF"/>
                <w:sz w:val="18"/>
                <w:szCs w:val="18"/>
              </w:rPr>
              <w:instrText xml:space="preserve"> REF _Ref17574161 \r \h </w:instrText>
            </w:r>
            <w:r w:rsidRPr="00DD3340">
              <w:rPr>
                <w:color w:val="31849B" w:themeColor="accent5" w:themeShade="BF"/>
                <w:sz w:val="18"/>
                <w:szCs w:val="18"/>
              </w:rPr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 xml:space="preserve"> ]</w:t>
            </w:r>
          </w:p>
        </w:tc>
      </w:tr>
      <w:tr w:rsidR="001F430F" w:rsidRPr="00EC175D" w14:paraId="0038A479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C76AD80" w14:textId="77777777" w:rsidR="001F430F" w:rsidRPr="00EC175D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FEAF340" w14:textId="5E17A9F3" w:rsidR="001F430F" w:rsidRPr="00EC175D" w:rsidRDefault="00E27DEC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Título</w:t>
            </w:r>
          </w:p>
        </w:tc>
        <w:tc>
          <w:tcPr>
            <w:tcW w:w="1306" w:type="dxa"/>
            <w:gridSpan w:val="2"/>
          </w:tcPr>
          <w:p w14:paraId="13829985" w14:textId="7F218978" w:rsidR="001F430F" w:rsidRPr="00EC175D" w:rsidRDefault="00DD3340" w:rsidP="005E4A2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Título criado pelo ator na HST01</w:t>
            </w:r>
            <w:r w:rsidR="005E4A27">
              <w:rPr>
                <w:sz w:val="18"/>
                <w:szCs w:val="18"/>
              </w:rPr>
              <w:t>1</w:t>
            </w:r>
          </w:p>
        </w:tc>
        <w:tc>
          <w:tcPr>
            <w:tcW w:w="1246" w:type="dxa"/>
          </w:tcPr>
          <w:p w14:paraId="144850CC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5504E8B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4E1F952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3E5A643" w14:textId="77777777" w:rsidR="001F430F" w:rsidRDefault="001F430F" w:rsidP="0043456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731B8C8B" w14:textId="77777777" w:rsidR="00DD3340" w:rsidRDefault="00DD3340" w:rsidP="00DD334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4C269BED" w14:textId="02EBA23E" w:rsidR="00DD3340" w:rsidRPr="00EC175D" w:rsidRDefault="00DD3340" w:rsidP="00AA2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DD3340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D3340">
              <w:rPr>
                <w:color w:val="31849B" w:themeColor="accent5" w:themeShade="BF"/>
                <w:sz w:val="18"/>
                <w:szCs w:val="18"/>
              </w:rPr>
              <w:instrText xml:space="preserve"> REF _Ref17574161 \r \h </w:instrText>
            </w:r>
            <w:r w:rsidRPr="00DD3340">
              <w:rPr>
                <w:color w:val="31849B" w:themeColor="accent5" w:themeShade="BF"/>
                <w:sz w:val="18"/>
                <w:szCs w:val="18"/>
              </w:rPr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 xml:space="preserve"> ]</w:t>
            </w:r>
          </w:p>
        </w:tc>
      </w:tr>
      <w:tr w:rsidR="001F430F" w:rsidRPr="00EC175D" w14:paraId="1195BBA4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80A737A" w14:textId="77777777" w:rsidR="001F430F" w:rsidRPr="00EC175D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3FCC7AA" w14:textId="3E6A12E9" w:rsidR="001F430F" w:rsidRPr="00EC175D" w:rsidRDefault="00E27DEC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UF</w:t>
            </w:r>
          </w:p>
        </w:tc>
        <w:tc>
          <w:tcPr>
            <w:tcW w:w="1306" w:type="dxa"/>
            <w:gridSpan w:val="2"/>
          </w:tcPr>
          <w:p w14:paraId="7384C3BD" w14:textId="58702C22" w:rsidR="001F430F" w:rsidRPr="00EC175D" w:rsidRDefault="00DD3340" w:rsidP="005E4A2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UF selecionado pelo ator na HST01</w:t>
            </w:r>
            <w:r w:rsidR="005E4A27">
              <w:rPr>
                <w:sz w:val="18"/>
                <w:szCs w:val="18"/>
              </w:rPr>
              <w:t>1</w:t>
            </w:r>
          </w:p>
        </w:tc>
        <w:tc>
          <w:tcPr>
            <w:tcW w:w="1246" w:type="dxa"/>
          </w:tcPr>
          <w:p w14:paraId="47562D29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500F4F57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663A773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4BBCDD0" w14:textId="77777777" w:rsidR="001F430F" w:rsidRDefault="001F430F" w:rsidP="0043456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4D96CEB5" w14:textId="6C495376" w:rsidR="00DD3340" w:rsidRDefault="00DD3340" w:rsidP="00DD334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681BE7BA" w14:textId="7E2AB61E" w:rsidR="00DD3340" w:rsidRPr="00EC175D" w:rsidRDefault="00DD3340" w:rsidP="00AA2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DD3340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D3340">
              <w:rPr>
                <w:color w:val="31849B" w:themeColor="accent5" w:themeShade="BF"/>
                <w:sz w:val="18"/>
                <w:szCs w:val="18"/>
              </w:rPr>
              <w:instrText xml:space="preserve"> REF _Ref17574161 \r \h </w:instrText>
            </w:r>
            <w:r w:rsidRPr="00DD3340">
              <w:rPr>
                <w:color w:val="31849B" w:themeColor="accent5" w:themeShade="BF"/>
                <w:sz w:val="18"/>
                <w:szCs w:val="18"/>
              </w:rPr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 xml:space="preserve"> ]</w:t>
            </w:r>
          </w:p>
        </w:tc>
      </w:tr>
      <w:tr w:rsidR="001F430F" w:rsidRPr="00EC175D" w14:paraId="6658C9E1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4C39BA" w14:textId="2D84CE52" w:rsidR="001F430F" w:rsidRPr="00EC175D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F4F626B" w14:textId="5248EF87" w:rsidR="001F430F" w:rsidRPr="00EC175D" w:rsidRDefault="00E27DEC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Ativo </w:t>
            </w:r>
          </w:p>
        </w:tc>
        <w:tc>
          <w:tcPr>
            <w:tcW w:w="1306" w:type="dxa"/>
            <w:gridSpan w:val="2"/>
          </w:tcPr>
          <w:p w14:paraId="037F9883" w14:textId="6F5D1FCB" w:rsidR="001F430F" w:rsidRPr="00EC175D" w:rsidRDefault="00DD3340" w:rsidP="00DD334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 w:rsidRPr="00EC175D">
              <w:rPr>
                <w:sz w:val="18"/>
                <w:szCs w:val="18"/>
              </w:rPr>
              <w:t>se</w:t>
            </w:r>
            <w:r>
              <w:rPr>
                <w:sz w:val="18"/>
                <w:szCs w:val="18"/>
              </w:rPr>
              <w:t xml:space="preserve"> o cabeçalho e rodapé estejam ativo ou não ativo</w:t>
            </w:r>
          </w:p>
        </w:tc>
        <w:tc>
          <w:tcPr>
            <w:tcW w:w="1246" w:type="dxa"/>
          </w:tcPr>
          <w:p w14:paraId="510A93CF" w14:textId="7E1BC119" w:rsidR="001F430F" w:rsidRPr="00EC175D" w:rsidRDefault="00DD3340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1DD54B36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AB31662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FDF07CA" w14:textId="242BCAFC" w:rsidR="001F430F" w:rsidRDefault="00DD3340" w:rsidP="00B76B1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DD3340">
              <w:rPr>
                <w:sz w:val="18"/>
                <w:szCs w:val="18"/>
              </w:rPr>
              <w:t>Somente Leitura</w:t>
            </w:r>
          </w:p>
          <w:p w14:paraId="3F16F246" w14:textId="77777777" w:rsidR="00DD3340" w:rsidRPr="00DD3340" w:rsidRDefault="00DD3340" w:rsidP="00DD334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4A3A8F53" w14:textId="40F7E055" w:rsidR="001F430F" w:rsidRPr="00EC175D" w:rsidRDefault="00DD3340" w:rsidP="00AA2D5D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  <w:r w:rsidRPr="00DD3340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D3340">
              <w:rPr>
                <w:color w:val="31849B" w:themeColor="accent5" w:themeShade="BF"/>
                <w:sz w:val="18"/>
                <w:szCs w:val="18"/>
              </w:rPr>
              <w:instrText xml:space="preserve"> REF _Ref17574161 \r \h </w:instrText>
            </w:r>
            <w:r w:rsidRPr="00DD3340">
              <w:rPr>
                <w:color w:val="31849B" w:themeColor="accent5" w:themeShade="BF"/>
                <w:sz w:val="18"/>
                <w:szCs w:val="18"/>
              </w:rPr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 xml:space="preserve"> ]</w:t>
            </w:r>
          </w:p>
          <w:p w14:paraId="43992CCF" w14:textId="77777777" w:rsidR="001F430F" w:rsidRPr="00EC175D" w:rsidRDefault="001F430F" w:rsidP="0043456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F430F" w:rsidRPr="00EC175D" w14:paraId="3322C277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0DF4FB1" w14:textId="77777777" w:rsidR="001F430F" w:rsidRPr="00EC175D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2010188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  <w:gridSpan w:val="2"/>
          </w:tcPr>
          <w:p w14:paraId="0BA49C25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Exibe as ações</w:t>
            </w:r>
          </w:p>
        </w:tc>
        <w:tc>
          <w:tcPr>
            <w:tcW w:w="1246" w:type="dxa"/>
          </w:tcPr>
          <w:p w14:paraId="4506F3D5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6C51BA7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2C2B760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301B252" w14:textId="6B1DBD66" w:rsidR="001F430F" w:rsidRPr="00EC175D" w:rsidRDefault="00DD3340" w:rsidP="00AA2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DD3340">
              <w:rPr>
                <w:sz w:val="18"/>
                <w:szCs w:val="18"/>
              </w:rPr>
              <w:t xml:space="preserve"> 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D3340">
              <w:rPr>
                <w:color w:val="31849B" w:themeColor="accent5" w:themeShade="BF"/>
                <w:sz w:val="18"/>
                <w:szCs w:val="18"/>
              </w:rPr>
              <w:instrText xml:space="preserve"> REF _Ref17574161 \r \h </w:instrText>
            </w:r>
            <w:r w:rsidRPr="00DD3340">
              <w:rPr>
                <w:color w:val="31849B" w:themeColor="accent5" w:themeShade="BF"/>
                <w:sz w:val="18"/>
                <w:szCs w:val="18"/>
              </w:rPr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DD3340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D3340">
              <w:rPr>
                <w:color w:val="31849B" w:themeColor="accent5" w:themeShade="BF"/>
                <w:sz w:val="18"/>
                <w:szCs w:val="18"/>
              </w:rPr>
              <w:t xml:space="preserve"> ]</w:t>
            </w:r>
          </w:p>
        </w:tc>
      </w:tr>
      <w:tr w:rsidR="001F430F" w:rsidRPr="00EC175D" w14:paraId="0430C86A" w14:textId="77777777" w:rsidTr="001F43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200F114C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7D175BFC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1F430F" w:rsidRPr="00EC175D" w14:paraId="2CD00A54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5E853358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370F9095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6B2A8742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993D4BA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1754D730" w14:textId="77777777" w:rsidR="001F430F" w:rsidRPr="00EC175D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1F430F" w:rsidRPr="00EC175D" w14:paraId="3B2DE575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42913B4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76E5BC66" w14:textId="4C58D153" w:rsidR="001F430F" w:rsidRPr="00EC175D" w:rsidRDefault="00F8551F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Cadastrar</w:t>
            </w:r>
          </w:p>
        </w:tc>
        <w:tc>
          <w:tcPr>
            <w:tcW w:w="2417" w:type="dxa"/>
            <w:gridSpan w:val="3"/>
          </w:tcPr>
          <w:p w14:paraId="6679975A" w14:textId="30556EB0" w:rsidR="001F430F" w:rsidRPr="00EC175D" w:rsidRDefault="001F430F" w:rsidP="00F8551F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Acessa o formulário do cadastro do c</w:t>
            </w:r>
            <w:r w:rsidR="00F8551F">
              <w:rPr>
                <w:sz w:val="18"/>
                <w:szCs w:val="18"/>
              </w:rPr>
              <w:t>abeçalho e rodapé</w:t>
            </w:r>
          </w:p>
        </w:tc>
        <w:tc>
          <w:tcPr>
            <w:tcW w:w="894" w:type="dxa"/>
            <w:gridSpan w:val="2"/>
          </w:tcPr>
          <w:p w14:paraId="61B0531A" w14:textId="77777777" w:rsidR="001F430F" w:rsidRPr="00EC175D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470EC81" w14:textId="4DC3FDD3" w:rsidR="001F430F" w:rsidRPr="00EC175D" w:rsidRDefault="00986AAA" w:rsidP="0043456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86AA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86AAA">
              <w:rPr>
                <w:color w:val="31849B" w:themeColor="accent5" w:themeShade="BF"/>
                <w:sz w:val="18"/>
                <w:szCs w:val="18"/>
              </w:rPr>
              <w:instrText xml:space="preserve"> REF _Ref17461581 \r \h </w:instrText>
            </w:r>
            <w:r w:rsidRPr="00986AAA">
              <w:rPr>
                <w:color w:val="31849B" w:themeColor="accent5" w:themeShade="BF"/>
                <w:sz w:val="18"/>
                <w:szCs w:val="18"/>
              </w:rPr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F430F" w:rsidRPr="00EC175D" w14:paraId="7D24F936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AC8961D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C33C3DB" w14:textId="77777777" w:rsidR="001F430F" w:rsidRPr="00EC175D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  <w:gridSpan w:val="3"/>
          </w:tcPr>
          <w:p w14:paraId="58ED82FF" w14:textId="77777777" w:rsidR="001F430F" w:rsidRPr="00EC175D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  <w:gridSpan w:val="2"/>
          </w:tcPr>
          <w:p w14:paraId="2AC753B2" w14:textId="77777777" w:rsidR="001F430F" w:rsidRPr="00EC175D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BE28C16" w14:textId="77777777" w:rsidR="001F430F" w:rsidRPr="00EC175D" w:rsidRDefault="001F430F" w:rsidP="00986AA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EC175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C175D">
              <w:rPr>
                <w:color w:val="31849B" w:themeColor="accent5" w:themeShade="BF"/>
                <w:sz w:val="18"/>
                <w:szCs w:val="18"/>
              </w:rPr>
              <w:instrText xml:space="preserve"> REF _Ref14108183 \r \h </w:instrText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EC175D">
              <w:rPr>
                <w:color w:val="31849B" w:themeColor="accent5" w:themeShade="BF"/>
                <w:sz w:val="18"/>
                <w:szCs w:val="18"/>
              </w:rPr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2.1.5</w:t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C175D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F430F" w:rsidRPr="00EC175D" w14:paraId="61E4CBA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0E7988ED" w14:textId="77777777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6786ACC2" w14:textId="77777777" w:rsidR="001F430F" w:rsidRPr="00EC175D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Alterar</w:t>
            </w:r>
          </w:p>
        </w:tc>
        <w:tc>
          <w:tcPr>
            <w:tcW w:w="2417" w:type="dxa"/>
            <w:gridSpan w:val="3"/>
          </w:tcPr>
          <w:p w14:paraId="349E8550" w14:textId="4AAF50DF" w:rsidR="001F430F" w:rsidRPr="00EC175D" w:rsidRDefault="001F430F" w:rsidP="00986AA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Acessa o formulário do cadastro do c</w:t>
            </w:r>
            <w:r w:rsidR="00986AAA">
              <w:rPr>
                <w:sz w:val="18"/>
                <w:szCs w:val="18"/>
              </w:rPr>
              <w:t xml:space="preserve">abeçalho e rodapé, com os dados disponível para alteração. </w:t>
            </w:r>
          </w:p>
        </w:tc>
        <w:tc>
          <w:tcPr>
            <w:tcW w:w="894" w:type="dxa"/>
            <w:gridSpan w:val="2"/>
          </w:tcPr>
          <w:p w14:paraId="406D2B0C" w14:textId="77777777" w:rsidR="001F430F" w:rsidRPr="00EC175D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7195529" w14:textId="7381F5DB" w:rsidR="001F430F" w:rsidRPr="00EC175D" w:rsidRDefault="00986AAA" w:rsidP="00986AAA">
            <w:pPr>
              <w:pStyle w:val="PargrafodaLista"/>
              <w:spacing w:before="60" w:after="60"/>
              <w:ind w:left="0"/>
              <w:rPr>
                <w:sz w:val="18"/>
                <w:szCs w:val="18"/>
              </w:rPr>
            </w:pPr>
            <w:r w:rsidRPr="00986AAA">
              <w:rPr>
                <w:color w:val="31849B" w:themeColor="accent5" w:themeShade="BF"/>
                <w:sz w:val="18"/>
                <w:szCs w:val="18"/>
              </w:rPr>
              <w:t xml:space="preserve">               [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86AAA">
              <w:rPr>
                <w:color w:val="31849B" w:themeColor="accent5" w:themeShade="BF"/>
                <w:sz w:val="18"/>
                <w:szCs w:val="18"/>
              </w:rPr>
              <w:instrText xml:space="preserve"> REF _Ref14108141 \r \h </w:instrText>
            </w:r>
            <w:r w:rsidRPr="00986AAA">
              <w:rPr>
                <w:color w:val="31849B" w:themeColor="accent5" w:themeShade="BF"/>
                <w:sz w:val="18"/>
                <w:szCs w:val="18"/>
              </w:rPr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573E718F" w14:textId="760BD5B8" w:rsidR="001F430F" w:rsidRDefault="001F430F" w:rsidP="007112FF">
      <w:pPr>
        <w:pStyle w:val="EstiloPrototipo3"/>
        <w:numPr>
          <w:ilvl w:val="2"/>
          <w:numId w:val="13"/>
        </w:numPr>
        <w:jc w:val="left"/>
        <w:rPr>
          <w:noProof/>
        </w:rPr>
      </w:pPr>
      <w:bookmarkStart w:id="14" w:name="_Ref13645882"/>
      <w:r>
        <w:rPr>
          <w:noProof/>
        </w:rPr>
        <w:lastRenderedPageBreak/>
        <w:t>Pesquisar</w:t>
      </w:r>
    </w:p>
    <w:bookmarkEnd w:id="14"/>
    <w:p w14:paraId="0BFC2646" w14:textId="19089FB1" w:rsidR="005835CE" w:rsidRDefault="004C0512" w:rsidP="004A464E">
      <w:pPr>
        <w:pStyle w:val="EstiloPrototipo3"/>
        <w:ind w:left="-284"/>
        <w:jc w:val="center"/>
        <w:rPr>
          <w:noProof/>
        </w:rPr>
      </w:pPr>
      <w:r>
        <w:rPr>
          <w:noProof/>
        </w:rPr>
        <w:drawing>
          <wp:inline distT="0" distB="0" distL="0" distR="0" wp14:anchorId="7AE313A0" wp14:editId="3FA29F78">
            <wp:extent cx="5760085" cy="28492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5D33" w14:textId="77777777" w:rsidR="0056045C" w:rsidRDefault="0056045C" w:rsidP="00FF65AE">
      <w:pPr>
        <w:pStyle w:val="EstiloPrototipo3"/>
        <w:jc w:val="center"/>
        <w:rPr>
          <w:noProof/>
        </w:rPr>
      </w:pPr>
    </w:p>
    <w:p w14:paraId="716191FD" w14:textId="77777777" w:rsidR="00066182" w:rsidRDefault="00066182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1F430F" w:rsidRPr="005D2A67" w14:paraId="03EB99F5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8CAB76D" w14:textId="77777777" w:rsidR="001F430F" w:rsidRPr="00E976B5" w:rsidRDefault="001F430F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1F430F" w:rsidRPr="005D2A67" w14:paraId="7BBF0EDD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07DF8D1" w14:textId="77777777" w:rsidR="001F430F" w:rsidRDefault="001F430F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Pesquisar</w:t>
            </w:r>
          </w:p>
        </w:tc>
      </w:tr>
      <w:tr w:rsidR="001F430F" w:rsidRPr="005D2A67" w14:paraId="79147A7E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BAA232E" w14:textId="77777777" w:rsidR="001F430F" w:rsidRDefault="001F430F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Filtro</w:t>
            </w:r>
          </w:p>
        </w:tc>
      </w:tr>
      <w:tr w:rsidR="001F430F" w:rsidRPr="00FD775E" w14:paraId="5980A609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1AC2B70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50B1E4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7696A67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C7E4243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C0BC03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16F9975C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03056DA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C944EA" w:rsidRPr="00EC175D" w14:paraId="7487AF75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76E93FE" w14:textId="77777777" w:rsidR="00C944EA" w:rsidRPr="009B42E9" w:rsidRDefault="00C944EA" w:rsidP="00C944EA">
            <w:pPr>
              <w:pStyle w:val="PargrafodaLista"/>
              <w:numPr>
                <w:ilvl w:val="0"/>
                <w:numId w:val="4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304EA4" w14:textId="50B8D4BD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Título</w:t>
            </w:r>
          </w:p>
        </w:tc>
        <w:tc>
          <w:tcPr>
            <w:tcW w:w="1306" w:type="dxa"/>
            <w:gridSpan w:val="2"/>
          </w:tcPr>
          <w:p w14:paraId="6045BB79" w14:textId="1A308E4B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os títulos dos cabeçalho e rodapé criados pelo ator</w:t>
            </w:r>
          </w:p>
        </w:tc>
        <w:tc>
          <w:tcPr>
            <w:tcW w:w="1246" w:type="dxa"/>
          </w:tcPr>
          <w:p w14:paraId="53CF80BA" w14:textId="77777777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  <w:p w14:paraId="288E227A" w14:textId="77777777" w:rsidR="00C944EA" w:rsidRPr="00EC175D" w:rsidRDefault="00C944EA" w:rsidP="00C944EA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0541D1E1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Selecione</w:t>
            </w:r>
          </w:p>
          <w:p w14:paraId="491D54FE" w14:textId="77777777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 </w:t>
            </w:r>
          </w:p>
          <w:p w14:paraId="373298D0" w14:textId="05526D38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Títulos</w:t>
            </w:r>
            <w:r w:rsidRPr="00EC175D">
              <w:rPr>
                <w:sz w:val="18"/>
                <w:szCs w:val="18"/>
              </w:rPr>
              <w:t xml:space="preserve"> criados]</w:t>
            </w:r>
          </w:p>
        </w:tc>
        <w:tc>
          <w:tcPr>
            <w:tcW w:w="926" w:type="dxa"/>
            <w:gridSpan w:val="2"/>
          </w:tcPr>
          <w:p w14:paraId="2B1D2906" w14:textId="6C2E73F4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1BA8049" w14:textId="77777777" w:rsidR="00C944EA" w:rsidRDefault="00C944EA" w:rsidP="00C944E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Não </w:t>
            </w:r>
            <w:r w:rsidRPr="00EC175D">
              <w:rPr>
                <w:sz w:val="18"/>
                <w:szCs w:val="18"/>
              </w:rPr>
              <w:t>Obrigatório</w:t>
            </w:r>
          </w:p>
          <w:p w14:paraId="3AD825B8" w14:textId="77777777" w:rsidR="00C944EA" w:rsidRDefault="00C944EA" w:rsidP="00C944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112BDC56" w14:textId="77777777" w:rsidR="00C944EA" w:rsidRPr="00AA2D5D" w:rsidRDefault="00C944EA" w:rsidP="00C944E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AA2D5D">
              <w:rPr>
                <w:color w:val="31849B" w:themeColor="accent5" w:themeShade="BF"/>
                <w:sz w:val="18"/>
                <w:szCs w:val="18"/>
              </w:rPr>
              <w:instrText xml:space="preserve"> REF _Ref17641422 \r \h </w:instrText>
            </w:r>
            <w:r w:rsidRPr="00AA2D5D">
              <w:rPr>
                <w:color w:val="31849B" w:themeColor="accent5" w:themeShade="BF"/>
                <w:sz w:val="18"/>
                <w:szCs w:val="18"/>
              </w:rPr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E274B7B" w14:textId="44AE6879" w:rsidR="00C944EA" w:rsidRPr="00EC175D" w:rsidRDefault="00C944EA" w:rsidP="00136C1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C944EA" w:rsidRPr="00EC175D" w14:paraId="09FF564D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4630C6D" w14:textId="77777777" w:rsidR="00C944EA" w:rsidRPr="00EC175D" w:rsidRDefault="00C944EA" w:rsidP="00C944EA">
            <w:pPr>
              <w:pStyle w:val="PargrafodaLista"/>
              <w:numPr>
                <w:ilvl w:val="0"/>
                <w:numId w:val="4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6E05AE2" w14:textId="5D83C6F2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UF</w:t>
            </w:r>
          </w:p>
        </w:tc>
        <w:tc>
          <w:tcPr>
            <w:tcW w:w="1306" w:type="dxa"/>
            <w:gridSpan w:val="2"/>
          </w:tcPr>
          <w:p w14:paraId="580B6D29" w14:textId="366F573A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as </w:t>
            </w:r>
            <w:proofErr w:type="spellStart"/>
            <w:r>
              <w:rPr>
                <w:sz w:val="18"/>
                <w:szCs w:val="18"/>
              </w:rPr>
              <w:t>UFs</w:t>
            </w:r>
            <w:proofErr w:type="spellEnd"/>
          </w:p>
        </w:tc>
        <w:tc>
          <w:tcPr>
            <w:tcW w:w="1246" w:type="dxa"/>
          </w:tcPr>
          <w:p w14:paraId="4967AEA9" w14:textId="7A84B716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0FC7CFCF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Selecione</w:t>
            </w:r>
          </w:p>
          <w:p w14:paraId="7F7C0479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3C492B6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Todos</w:t>
            </w:r>
          </w:p>
          <w:p w14:paraId="373D3A97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42FD90F7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CEN</w:t>
            </w:r>
          </w:p>
          <w:p w14:paraId="14AF32F8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0430267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UFs</w:t>
            </w:r>
            <w:proofErr w:type="spellEnd"/>
          </w:p>
          <w:p w14:paraId="45BFE6A2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49F0E07" w14:textId="6DFFBE0C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</w:t>
            </w:r>
            <w:r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926" w:type="dxa"/>
            <w:gridSpan w:val="2"/>
          </w:tcPr>
          <w:p w14:paraId="04E9F053" w14:textId="10FF2E83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AB09693" w14:textId="77777777" w:rsidR="00C944EA" w:rsidRDefault="00C944EA" w:rsidP="00C944E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Não </w:t>
            </w:r>
            <w:r w:rsidRPr="00EC175D">
              <w:rPr>
                <w:sz w:val="18"/>
                <w:szCs w:val="18"/>
              </w:rPr>
              <w:t>Obrigatório</w:t>
            </w:r>
          </w:p>
          <w:p w14:paraId="438D5C3F" w14:textId="77777777" w:rsidR="00C944EA" w:rsidRDefault="00C944EA" w:rsidP="00C944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2118A45F" w14:textId="77777777" w:rsidR="00C944EA" w:rsidRPr="00AA2D5D" w:rsidRDefault="00C944EA" w:rsidP="00C944E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AA2D5D">
              <w:rPr>
                <w:color w:val="31849B" w:themeColor="accent5" w:themeShade="BF"/>
                <w:sz w:val="18"/>
                <w:szCs w:val="18"/>
              </w:rPr>
              <w:instrText xml:space="preserve"> REF _Ref17641422 \r \h </w:instrText>
            </w:r>
            <w:r w:rsidRPr="00AA2D5D">
              <w:rPr>
                <w:color w:val="31849B" w:themeColor="accent5" w:themeShade="BF"/>
                <w:sz w:val="18"/>
                <w:szCs w:val="18"/>
              </w:rPr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5B348DE" w14:textId="71EAB94E" w:rsidR="00C944EA" w:rsidRPr="00EC175D" w:rsidRDefault="00C944EA" w:rsidP="00136C1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C944EA" w:rsidRPr="00EC175D" w14:paraId="4ABC405C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39E7FCC" w14:textId="77777777" w:rsidR="00C944EA" w:rsidRPr="00EC175D" w:rsidRDefault="00C944EA" w:rsidP="00C944EA">
            <w:pPr>
              <w:pStyle w:val="PargrafodaLista"/>
              <w:numPr>
                <w:ilvl w:val="0"/>
                <w:numId w:val="4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29974F4" w14:textId="510E04BC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Ativo</w:t>
            </w:r>
          </w:p>
        </w:tc>
        <w:tc>
          <w:tcPr>
            <w:tcW w:w="1306" w:type="dxa"/>
            <w:gridSpan w:val="2"/>
          </w:tcPr>
          <w:p w14:paraId="24285ED4" w14:textId="0BEE9E91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opção de ativo ou não ativo</w:t>
            </w:r>
          </w:p>
        </w:tc>
        <w:tc>
          <w:tcPr>
            <w:tcW w:w="1246" w:type="dxa"/>
          </w:tcPr>
          <w:p w14:paraId="3BCAA89B" w14:textId="7F3EBE72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69E7207D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Selecione</w:t>
            </w:r>
          </w:p>
          <w:p w14:paraId="62D65072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14:paraId="52D91AFA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6DECC26F" w14:textId="77777777" w:rsidR="00C944EA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140D0F70" w14:textId="2EEBFF75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  <w:gridSpan w:val="2"/>
          </w:tcPr>
          <w:p w14:paraId="5415F861" w14:textId="474A002A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lastRenderedPageBreak/>
              <w:t>-</w:t>
            </w:r>
          </w:p>
        </w:tc>
        <w:tc>
          <w:tcPr>
            <w:tcW w:w="2855" w:type="dxa"/>
          </w:tcPr>
          <w:p w14:paraId="49668EED" w14:textId="77777777" w:rsidR="00C944EA" w:rsidRDefault="00C944EA" w:rsidP="00C944E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Não </w:t>
            </w:r>
            <w:r w:rsidRPr="00EC175D">
              <w:rPr>
                <w:sz w:val="18"/>
                <w:szCs w:val="18"/>
              </w:rPr>
              <w:t>Obrigatório</w:t>
            </w:r>
          </w:p>
          <w:p w14:paraId="7E85FFB2" w14:textId="77777777" w:rsidR="00C944EA" w:rsidRDefault="00C944EA" w:rsidP="00C944E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75AF5B8D" w14:textId="77777777" w:rsidR="00C944EA" w:rsidRPr="00AA2D5D" w:rsidRDefault="00C944EA" w:rsidP="00C944E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AA2D5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AA2D5D">
              <w:rPr>
                <w:color w:val="31849B" w:themeColor="accent5" w:themeShade="BF"/>
                <w:sz w:val="18"/>
                <w:szCs w:val="18"/>
              </w:rPr>
              <w:instrText xml:space="preserve"> REF _Ref17641422 \r \h </w:instrText>
            </w:r>
            <w:r w:rsidRPr="00AA2D5D">
              <w:rPr>
                <w:color w:val="31849B" w:themeColor="accent5" w:themeShade="BF"/>
                <w:sz w:val="18"/>
                <w:szCs w:val="18"/>
              </w:rPr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AA2D5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AA2D5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ACA3767" w14:textId="54D3CCE3" w:rsidR="00C944EA" w:rsidRPr="00EC175D" w:rsidRDefault="00C944EA" w:rsidP="00136C1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C944EA" w:rsidRPr="00EC175D" w14:paraId="52FB5C61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2FDF060" w14:textId="77777777" w:rsidR="00C944EA" w:rsidRPr="00EC175D" w:rsidRDefault="00C944EA" w:rsidP="00C944EA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lastRenderedPageBreak/>
              <w:t>Resultado da Pesquisa</w:t>
            </w:r>
          </w:p>
        </w:tc>
      </w:tr>
      <w:tr w:rsidR="00C944EA" w:rsidRPr="00EC175D" w14:paraId="665FF277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013D659" w14:textId="77777777" w:rsidR="00C944EA" w:rsidRPr="00EC175D" w:rsidRDefault="00C944EA" w:rsidP="00C944EA">
            <w:pPr>
              <w:pStyle w:val="PargrafodaLista"/>
              <w:numPr>
                <w:ilvl w:val="0"/>
                <w:numId w:val="4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412D764" w14:textId="6C9FDBEB" w:rsidR="00C944EA" w:rsidRPr="00EC175D" w:rsidRDefault="005142D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Selecione o(s) filtros(s) para a nova pesquisa</w:t>
            </w:r>
          </w:p>
        </w:tc>
        <w:tc>
          <w:tcPr>
            <w:tcW w:w="1306" w:type="dxa"/>
            <w:gridSpan w:val="2"/>
          </w:tcPr>
          <w:p w14:paraId="41DE06F9" w14:textId="6B1DFA49" w:rsidR="00C944EA" w:rsidRPr="00EC175D" w:rsidRDefault="005142D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</w:t>
            </w:r>
          </w:p>
        </w:tc>
        <w:tc>
          <w:tcPr>
            <w:tcW w:w="1246" w:type="dxa"/>
          </w:tcPr>
          <w:p w14:paraId="7DBE4AA8" w14:textId="0DD5ED15" w:rsidR="00C944EA" w:rsidRDefault="005142D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Label</w:t>
            </w:r>
            <w:proofErr w:type="spellEnd"/>
          </w:p>
          <w:p w14:paraId="7817C3EB" w14:textId="42C402E2" w:rsidR="005142DA" w:rsidRPr="00EC175D" w:rsidRDefault="005142D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084304D2" w14:textId="77777777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0E1CB473" w14:textId="77777777" w:rsidR="00C944EA" w:rsidRPr="00EC175D" w:rsidRDefault="00C944EA" w:rsidP="00C944EA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E43502D" w14:textId="77777777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96ABAFB" w14:textId="77777777" w:rsidR="00C944EA" w:rsidRDefault="00C944EA" w:rsidP="00C944E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5B041FC0" w14:textId="77777777" w:rsidR="00735FFA" w:rsidRDefault="00735FFA" w:rsidP="00735FF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7767DB96" w14:textId="2A7186EF" w:rsidR="00735FFA" w:rsidRPr="00EC175D" w:rsidRDefault="00735FFA" w:rsidP="00735FF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35FF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735FF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735FFA">
              <w:rPr>
                <w:color w:val="31849B" w:themeColor="accent5" w:themeShade="BF"/>
                <w:sz w:val="18"/>
                <w:szCs w:val="18"/>
              </w:rPr>
              <w:instrText xml:space="preserve"> REF _Ref17791867 \r \h </w:instrText>
            </w:r>
            <w:r w:rsidRPr="00735FFA">
              <w:rPr>
                <w:color w:val="31849B" w:themeColor="accent5" w:themeShade="BF"/>
                <w:sz w:val="18"/>
                <w:szCs w:val="18"/>
              </w:rPr>
            </w:r>
            <w:r w:rsidRPr="00735FF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735FFA">
              <w:rPr>
                <w:color w:val="31849B" w:themeColor="accent5" w:themeShade="BF"/>
                <w:sz w:val="18"/>
                <w:szCs w:val="18"/>
              </w:rPr>
              <w:t>2.1.5</w:t>
            </w:r>
            <w:r w:rsidRPr="00735FF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735FF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944EA" w:rsidRPr="00EC175D" w14:paraId="1BF06FC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688A1F1A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15D8097B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C944EA" w:rsidRPr="00EC175D" w14:paraId="48BDBD16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71FCF2B1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0FF7627F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208A4EB9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74FAC59A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537BA034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735FFA" w:rsidRPr="00EC175D" w14:paraId="25159EC1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320BD8CC" w14:textId="77777777" w:rsidR="00735FFA" w:rsidRPr="00EC175D" w:rsidRDefault="00735FFA" w:rsidP="00735FF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B88E1DB" w14:textId="26307445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Cadastrar</w:t>
            </w:r>
          </w:p>
        </w:tc>
        <w:tc>
          <w:tcPr>
            <w:tcW w:w="2417" w:type="dxa"/>
            <w:gridSpan w:val="3"/>
          </w:tcPr>
          <w:p w14:paraId="1D4D3693" w14:textId="30E12029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Acessa o formulário do cadastro do c</w:t>
            </w:r>
            <w:r>
              <w:rPr>
                <w:sz w:val="18"/>
                <w:szCs w:val="18"/>
              </w:rPr>
              <w:t>abeçalho e rodapé</w:t>
            </w:r>
          </w:p>
        </w:tc>
        <w:tc>
          <w:tcPr>
            <w:tcW w:w="894" w:type="dxa"/>
            <w:gridSpan w:val="2"/>
          </w:tcPr>
          <w:p w14:paraId="363358BB" w14:textId="38FA1A66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6ADFC1AB" w14:textId="693D6446" w:rsidR="00735FFA" w:rsidRPr="00EC175D" w:rsidRDefault="00735FFA" w:rsidP="00735FF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86AA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86AAA">
              <w:rPr>
                <w:color w:val="31849B" w:themeColor="accent5" w:themeShade="BF"/>
                <w:sz w:val="18"/>
                <w:szCs w:val="18"/>
              </w:rPr>
              <w:instrText xml:space="preserve"> REF _Ref17461581 \r \h </w:instrText>
            </w:r>
            <w:r w:rsidRPr="00986AAA">
              <w:rPr>
                <w:color w:val="31849B" w:themeColor="accent5" w:themeShade="BF"/>
                <w:sz w:val="18"/>
                <w:szCs w:val="18"/>
              </w:rPr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735FFA" w:rsidRPr="00EC175D" w14:paraId="1438F93E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9781FAA" w14:textId="77777777" w:rsidR="00735FFA" w:rsidRPr="00EC175D" w:rsidRDefault="00735FFA" w:rsidP="00735FF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0639686" w14:textId="7E5D0FDE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  <w:gridSpan w:val="3"/>
          </w:tcPr>
          <w:p w14:paraId="27925D63" w14:textId="72D6935B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  <w:gridSpan w:val="2"/>
          </w:tcPr>
          <w:p w14:paraId="3515561D" w14:textId="29A321EA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E956464" w14:textId="54B284CF" w:rsidR="00735FFA" w:rsidRPr="00EC175D" w:rsidRDefault="00735FFA" w:rsidP="00735FF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EC175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C175D">
              <w:rPr>
                <w:color w:val="31849B" w:themeColor="accent5" w:themeShade="BF"/>
                <w:sz w:val="18"/>
                <w:szCs w:val="18"/>
              </w:rPr>
              <w:instrText xml:space="preserve"> REF _Ref14108183 \r \h </w:instrText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EC175D">
              <w:rPr>
                <w:color w:val="31849B" w:themeColor="accent5" w:themeShade="BF"/>
                <w:sz w:val="18"/>
                <w:szCs w:val="18"/>
              </w:rPr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2.1.5</w:t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C175D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32662436" w14:textId="760A4772" w:rsidR="00025925" w:rsidRDefault="0032720B" w:rsidP="007112FF">
      <w:pPr>
        <w:pStyle w:val="EstiloPrototipo3"/>
        <w:numPr>
          <w:ilvl w:val="0"/>
          <w:numId w:val="5"/>
        </w:numPr>
      </w:pPr>
      <w:bookmarkStart w:id="15" w:name="_Ref17461370"/>
      <w:bookmarkStart w:id="16" w:name="_Ref13579649"/>
      <w:r>
        <w:lastRenderedPageBreak/>
        <w:t>Cadastrar/</w:t>
      </w:r>
      <w:r w:rsidR="00025925">
        <w:t>Incluir Cabeçalho e Rodapé do E-Mail</w:t>
      </w:r>
      <w:bookmarkEnd w:id="15"/>
    </w:p>
    <w:p w14:paraId="5FC29F2A" w14:textId="60C429E4" w:rsidR="00025925" w:rsidRDefault="007B204E" w:rsidP="004A464E">
      <w:pPr>
        <w:pStyle w:val="EstiloPrototipo3"/>
      </w:pPr>
      <w:r>
        <w:rPr>
          <w:noProof/>
        </w:rPr>
        <w:drawing>
          <wp:inline distT="0" distB="0" distL="0" distR="0" wp14:anchorId="6087FC06" wp14:editId="2B5C259F">
            <wp:extent cx="5760085" cy="56464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ublicar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D25B" w14:textId="77777777" w:rsidR="00025925" w:rsidRDefault="00025925" w:rsidP="00025925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AF6497" w:rsidRPr="005D2A67" w14:paraId="023ADB3F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9A8F7E5" w14:textId="77777777" w:rsidR="00AF6497" w:rsidRPr="00E976B5" w:rsidRDefault="00AF6497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AF6497" w:rsidRPr="005D2A67" w14:paraId="524380E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6F9A534" w14:textId="03051BDB" w:rsidR="00AF6497" w:rsidRDefault="0032720B" w:rsidP="0032720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Cadastrar</w:t>
            </w:r>
          </w:p>
        </w:tc>
      </w:tr>
      <w:tr w:rsidR="00AF6497" w:rsidRPr="00FD775E" w14:paraId="5E3A3332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52C2453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597A2E09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F44FDB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4C6254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5090FFCA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65B1D0E8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71A83D0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32720B" w:rsidRPr="00EC175D" w14:paraId="0604ED4E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E1B927" w14:textId="77777777" w:rsidR="0032720B" w:rsidRPr="009B42E9" w:rsidRDefault="0032720B" w:rsidP="0032720B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88C30B" w14:textId="45C2F571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4EBA9A" wp14:editId="5E599BE2">
                  <wp:extent cx="266667" cy="190476"/>
                  <wp:effectExtent l="0" t="0" r="635" b="63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5AF477A" w14:textId="2EBE0332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7055DBEC" w14:textId="4A8D63B0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8E2ED50" w14:textId="2D363E91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4B6E437" w14:textId="150AFC2C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75DD6C4" w14:textId="2EFDA46F" w:rsidR="0032720B" w:rsidRDefault="0021764A" w:rsidP="0032720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21764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1764A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Pr="0021764A">
              <w:rPr>
                <w:color w:val="31849B" w:themeColor="accent5" w:themeShade="BF"/>
                <w:sz w:val="18"/>
                <w:szCs w:val="18"/>
              </w:rPr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2.6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F6497" w:rsidRPr="00EC175D" w14:paraId="62298E19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CAF687" w14:textId="77777777" w:rsidR="00AF6497" w:rsidRPr="009B42E9" w:rsidRDefault="00AF6497" w:rsidP="0032720B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A60926C" w14:textId="06F6DD40" w:rsidR="00AF6497" w:rsidRPr="00EC175D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Parametrizar Cabeçalho e </w:t>
            </w:r>
            <w:r>
              <w:rPr>
                <w:sz w:val="18"/>
                <w:szCs w:val="18"/>
              </w:rPr>
              <w:lastRenderedPageBreak/>
              <w:t>Rodapé do E-Mail</w:t>
            </w:r>
          </w:p>
        </w:tc>
        <w:tc>
          <w:tcPr>
            <w:tcW w:w="1306" w:type="dxa"/>
            <w:gridSpan w:val="2"/>
          </w:tcPr>
          <w:p w14:paraId="65DE4353" w14:textId="255A7EBD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Texto informativo</w:t>
            </w:r>
          </w:p>
        </w:tc>
        <w:tc>
          <w:tcPr>
            <w:tcW w:w="1246" w:type="dxa"/>
          </w:tcPr>
          <w:p w14:paraId="1AC9BE5E" w14:textId="726749E3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4898CF40" w14:textId="77777777" w:rsidR="00AF6497" w:rsidRPr="00EC175D" w:rsidRDefault="00AF6497" w:rsidP="0043456A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0818A00D" w14:textId="34C1BB01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3C0B8B6" w14:textId="5BB5A017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00E5D9A" w14:textId="22D8537A" w:rsidR="00AF6497" w:rsidRPr="00EC175D" w:rsidRDefault="003D2DF1" w:rsidP="003D2DF1">
            <w:pPr>
              <w:pStyle w:val="PargrafodaLista"/>
              <w:numPr>
                <w:ilvl w:val="1"/>
                <w:numId w:val="44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</w:tc>
      </w:tr>
      <w:tr w:rsidR="00AF6497" w:rsidRPr="00EC175D" w14:paraId="149658C5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3D34EA" w14:textId="77777777" w:rsidR="00AF6497" w:rsidRPr="00EC175D" w:rsidRDefault="00AF6497" w:rsidP="0032720B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23DB10" w14:textId="06DC5CF2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Título</w:t>
            </w:r>
          </w:p>
        </w:tc>
        <w:tc>
          <w:tcPr>
            <w:tcW w:w="1306" w:type="dxa"/>
            <w:gridSpan w:val="2"/>
          </w:tcPr>
          <w:p w14:paraId="6C97B792" w14:textId="4B45184A" w:rsidR="00AF6497" w:rsidRPr="00EC175D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o Título do Cabeçalho e Rodapé</w:t>
            </w:r>
          </w:p>
        </w:tc>
        <w:tc>
          <w:tcPr>
            <w:tcW w:w="1246" w:type="dxa"/>
          </w:tcPr>
          <w:p w14:paraId="136A562D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E70FE27" w14:textId="55968873" w:rsidR="00AF6497" w:rsidRPr="00EC175D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FD2EC52" w14:textId="3A3EC2C5" w:rsidR="00AF6497" w:rsidRPr="00EC175D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9C0CA93" w14:textId="27728B4D" w:rsidR="00AF6497" w:rsidRPr="00EC175D" w:rsidRDefault="00AD739E" w:rsidP="0043456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</w:t>
            </w:r>
          </w:p>
          <w:p w14:paraId="5E9BB3EC" w14:textId="77777777" w:rsidR="00AF6497" w:rsidRDefault="00AF6497" w:rsidP="00AD739E">
            <w:pPr>
              <w:pStyle w:val="PargrafodaLista"/>
              <w:spacing w:before="60" w:after="60"/>
              <w:ind w:left="720"/>
            </w:pPr>
          </w:p>
          <w:p w14:paraId="7632C401" w14:textId="32963EF5" w:rsidR="00AD739E" w:rsidRPr="00EC175D" w:rsidRDefault="00AD739E" w:rsidP="00AD739E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 w:rsidRPr="00AD739E">
              <w:rPr>
                <w:color w:val="31849B" w:themeColor="accent5" w:themeShade="BF"/>
              </w:rPr>
              <w:fldChar w:fldCharType="begin"/>
            </w:r>
            <w:r w:rsidRPr="00AD739E">
              <w:rPr>
                <w:color w:val="31849B" w:themeColor="accent5" w:themeShade="BF"/>
                <w:sz w:val="18"/>
                <w:szCs w:val="18"/>
              </w:rPr>
              <w:instrText xml:space="preserve"> REF _Ref17462589 \r \h </w:instrText>
            </w:r>
            <w:r w:rsidRPr="00AD739E">
              <w:rPr>
                <w:color w:val="31849B" w:themeColor="accent5" w:themeShade="BF"/>
              </w:rPr>
            </w:r>
            <w:r w:rsidRPr="00AD739E">
              <w:rPr>
                <w:color w:val="31849B" w:themeColor="accent5" w:themeShade="BF"/>
              </w:rPr>
              <w:fldChar w:fldCharType="separate"/>
            </w:r>
            <w:r w:rsidRPr="00AD73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AD739E"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AF6497" w:rsidRPr="00EC175D" w14:paraId="7AC7056F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6D84186" w14:textId="77777777" w:rsidR="00AF6497" w:rsidRPr="00EC175D" w:rsidRDefault="00AF6497" w:rsidP="0032720B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156A838" w14:textId="7DCCB7B8" w:rsidR="00AF6497" w:rsidRPr="00EC175D" w:rsidRDefault="007C11D5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UF</w:t>
            </w:r>
          </w:p>
        </w:tc>
        <w:tc>
          <w:tcPr>
            <w:tcW w:w="1306" w:type="dxa"/>
            <w:gridSpan w:val="2"/>
          </w:tcPr>
          <w:p w14:paraId="44802D75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Tipo de processo eleitoral</w:t>
            </w:r>
          </w:p>
        </w:tc>
        <w:tc>
          <w:tcPr>
            <w:tcW w:w="1246" w:type="dxa"/>
          </w:tcPr>
          <w:p w14:paraId="045CB56D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527FE5DC" w14:textId="77777777" w:rsidR="00515552" w:rsidRDefault="00515552" w:rsidP="0051555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Selecione</w:t>
            </w:r>
          </w:p>
          <w:p w14:paraId="0FA2186B" w14:textId="77777777" w:rsidR="00515552" w:rsidRDefault="00515552" w:rsidP="00515552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88F7F23" w14:textId="77777777" w:rsidR="00515552" w:rsidRDefault="00515552" w:rsidP="005155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Todos</w:t>
            </w:r>
          </w:p>
          <w:p w14:paraId="140D3962" w14:textId="77777777" w:rsidR="00515552" w:rsidRDefault="00515552" w:rsidP="00515552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A5F2C02" w14:textId="77777777" w:rsidR="00515552" w:rsidRDefault="00515552" w:rsidP="005155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CEN</w:t>
            </w:r>
          </w:p>
          <w:p w14:paraId="1028268A" w14:textId="77777777" w:rsidR="00515552" w:rsidRDefault="00515552" w:rsidP="00515552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6F5B3F7E" w14:textId="77777777" w:rsidR="00515552" w:rsidRDefault="00515552" w:rsidP="00515552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UFs</w:t>
            </w:r>
            <w:proofErr w:type="spellEnd"/>
          </w:p>
          <w:p w14:paraId="1A9FA9EE" w14:textId="77777777" w:rsidR="00515552" w:rsidRDefault="00515552" w:rsidP="00515552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6354E473" w14:textId="7A46CB53" w:rsidR="007C11D5" w:rsidRPr="00EC175D" w:rsidRDefault="00515552" w:rsidP="005155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</w:t>
            </w:r>
          </w:p>
        </w:tc>
        <w:tc>
          <w:tcPr>
            <w:tcW w:w="926" w:type="dxa"/>
            <w:gridSpan w:val="2"/>
          </w:tcPr>
          <w:p w14:paraId="4ACCF322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63E7D95" w14:textId="77777777" w:rsidR="00BC4D95" w:rsidRPr="00EC175D" w:rsidRDefault="00BC4D95" w:rsidP="00BC4D95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</w:t>
            </w:r>
          </w:p>
          <w:p w14:paraId="76648D4D" w14:textId="77777777" w:rsidR="00BC4D95" w:rsidRDefault="00BC4D95" w:rsidP="00BC4D95">
            <w:pPr>
              <w:pStyle w:val="PargrafodaLista"/>
              <w:spacing w:before="60" w:after="60"/>
              <w:ind w:left="720"/>
            </w:pPr>
          </w:p>
          <w:p w14:paraId="7102280A" w14:textId="0A8DAA74" w:rsidR="00AF6497" w:rsidRPr="00EC175D" w:rsidRDefault="00BC4D95" w:rsidP="00BC4D95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 w:rsidRPr="00AD739E">
              <w:rPr>
                <w:color w:val="31849B" w:themeColor="accent5" w:themeShade="BF"/>
              </w:rPr>
              <w:fldChar w:fldCharType="begin"/>
            </w:r>
            <w:r w:rsidRPr="00AD739E">
              <w:rPr>
                <w:color w:val="31849B" w:themeColor="accent5" w:themeShade="BF"/>
                <w:sz w:val="18"/>
                <w:szCs w:val="18"/>
              </w:rPr>
              <w:instrText xml:space="preserve"> REF _Ref17462589 \r \h </w:instrText>
            </w:r>
            <w:r w:rsidRPr="00AD739E">
              <w:rPr>
                <w:color w:val="31849B" w:themeColor="accent5" w:themeShade="BF"/>
              </w:rPr>
            </w:r>
            <w:r w:rsidRPr="00AD739E">
              <w:rPr>
                <w:color w:val="31849B" w:themeColor="accent5" w:themeShade="BF"/>
              </w:rPr>
              <w:fldChar w:fldCharType="separate"/>
            </w:r>
            <w:r w:rsidRPr="00AD73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AD739E"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3D2DF1" w:rsidRPr="00EC175D" w14:paraId="797F729B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C50D60E" w14:textId="77777777" w:rsidR="003D2DF1" w:rsidRPr="00EC175D" w:rsidRDefault="003D2DF1" w:rsidP="003D2DF1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4309CB3" w14:textId="50FDAB7B" w:rsidR="003D2DF1" w:rsidRPr="00EC175D" w:rsidRDefault="003D2DF1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Parametrizar Cabeçalho do E-Mail</w:t>
            </w:r>
          </w:p>
        </w:tc>
        <w:tc>
          <w:tcPr>
            <w:tcW w:w="1306" w:type="dxa"/>
            <w:gridSpan w:val="2"/>
          </w:tcPr>
          <w:p w14:paraId="57F828B0" w14:textId="0D8C9BA4" w:rsidR="003D2DF1" w:rsidRPr="00EC175D" w:rsidRDefault="003D2DF1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</w:t>
            </w:r>
          </w:p>
        </w:tc>
        <w:tc>
          <w:tcPr>
            <w:tcW w:w="1246" w:type="dxa"/>
          </w:tcPr>
          <w:p w14:paraId="663B8977" w14:textId="77777777" w:rsidR="003D2DF1" w:rsidRPr="00EC175D" w:rsidRDefault="003D2DF1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6A34417B" w14:textId="77777777" w:rsidR="003D2DF1" w:rsidRPr="00EC175D" w:rsidRDefault="003D2DF1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71C0F58E" w14:textId="74A2363B" w:rsidR="003D2DF1" w:rsidRPr="00EC175D" w:rsidRDefault="003D2DF1" w:rsidP="003D2D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2993BAE" w14:textId="4F8C1C23" w:rsidR="003D2DF1" w:rsidRPr="00EC175D" w:rsidRDefault="003D2DF1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B9335B0" w14:textId="77777777" w:rsidR="003D2DF1" w:rsidRPr="00EC175D" w:rsidRDefault="003D2DF1" w:rsidP="003D2DF1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</w:tc>
      </w:tr>
      <w:tr w:rsidR="000E7293" w:rsidRPr="00EC175D" w14:paraId="7319FB01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D4D4B5A" w14:textId="77777777" w:rsidR="000E7293" w:rsidRPr="00EC175D" w:rsidRDefault="000E7293" w:rsidP="000E7293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50B5D4" w14:textId="26EB0FFF" w:rsidR="000E7293" w:rsidRDefault="000E7293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  <w:gridSpan w:val="2"/>
          </w:tcPr>
          <w:p w14:paraId="385C62DA" w14:textId="3AD0F11D" w:rsidR="000E7293" w:rsidRDefault="000E7293" w:rsidP="00B2744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o Cabeçalho</w:t>
            </w:r>
          </w:p>
        </w:tc>
        <w:tc>
          <w:tcPr>
            <w:tcW w:w="1246" w:type="dxa"/>
          </w:tcPr>
          <w:p w14:paraId="4B49210F" w14:textId="584C4C68" w:rsidR="000E7293" w:rsidRPr="00EC175D" w:rsidRDefault="000E7293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21C28D9" wp14:editId="0D57B200">
                  <wp:extent cx="257143" cy="133333"/>
                  <wp:effectExtent l="0" t="0" r="0" b="63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4F860A73" w14:textId="78546112" w:rsidR="000E7293" w:rsidRPr="00EC175D" w:rsidRDefault="000E7293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44BBAFC" w14:textId="581CF3C7" w:rsidR="000E7293" w:rsidRPr="00EC175D" w:rsidRDefault="000E7293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8515440" w14:textId="0B684D23" w:rsidR="000E7293" w:rsidRDefault="000A5B48" w:rsidP="000A5B4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A5B4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A5B48">
              <w:rPr>
                <w:color w:val="31849B" w:themeColor="accent5" w:themeShade="BF"/>
                <w:sz w:val="18"/>
                <w:szCs w:val="18"/>
              </w:rPr>
              <w:instrText xml:space="preserve"> REF _Ref17794735 \r \h </w:instrText>
            </w:r>
            <w:r w:rsidRPr="000A5B48">
              <w:rPr>
                <w:color w:val="31849B" w:themeColor="accent5" w:themeShade="BF"/>
                <w:sz w:val="18"/>
                <w:szCs w:val="18"/>
              </w:rPr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A5B48">
              <w:rPr>
                <w:color w:val="31849B" w:themeColor="accent5" w:themeShade="BF"/>
                <w:sz w:val="18"/>
                <w:szCs w:val="18"/>
              </w:rPr>
              <w:t>2.2.3</w:t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A5B4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F6497" w:rsidRPr="00EC175D" w14:paraId="4DD11BF8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5CA410" w14:textId="77777777" w:rsidR="00AF6497" w:rsidRPr="00EC175D" w:rsidRDefault="00AF6497" w:rsidP="0032720B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20EC81C" w14:textId="2E006ED7" w:rsidR="00AF6497" w:rsidRPr="00EC175D" w:rsidRDefault="00500D40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Inserir Figura</w:t>
            </w:r>
          </w:p>
        </w:tc>
        <w:tc>
          <w:tcPr>
            <w:tcW w:w="1306" w:type="dxa"/>
            <w:gridSpan w:val="2"/>
          </w:tcPr>
          <w:p w14:paraId="6C1FD341" w14:textId="47A1E08D" w:rsidR="00AF6497" w:rsidRPr="00EC175D" w:rsidRDefault="00500D40" w:rsidP="00F85D4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Componente para inserir figura </w:t>
            </w:r>
            <w:r w:rsidR="00F85D44">
              <w:rPr>
                <w:sz w:val="18"/>
                <w:szCs w:val="18"/>
              </w:rPr>
              <w:t>do cabeçalho</w:t>
            </w:r>
          </w:p>
        </w:tc>
        <w:tc>
          <w:tcPr>
            <w:tcW w:w="1246" w:type="dxa"/>
          </w:tcPr>
          <w:p w14:paraId="1BF852D6" w14:textId="1BE9CFEF" w:rsidR="00AF6497" w:rsidRPr="00EC175D" w:rsidRDefault="00500D40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  <w:gridSpan w:val="2"/>
          </w:tcPr>
          <w:p w14:paraId="208E96B7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9274B71" w14:textId="77777777" w:rsidR="00BD63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png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>,</w:t>
            </w:r>
          </w:p>
          <w:p w14:paraId="3385EF8A" w14:textId="77777777" w:rsidR="00BD63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9091B">
              <w:rPr>
                <w:sz w:val="18"/>
                <w:szCs w:val="18"/>
              </w:rPr>
              <w:t>jpg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 xml:space="preserve"> </w:t>
            </w:r>
          </w:p>
          <w:p w14:paraId="19389C16" w14:textId="34435188" w:rsidR="00AF6497" w:rsidRPr="00EC17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jpeg</w:t>
            </w:r>
            <w:proofErr w:type="spellEnd"/>
            <w:proofErr w:type="gramEnd"/>
          </w:p>
        </w:tc>
        <w:tc>
          <w:tcPr>
            <w:tcW w:w="2855" w:type="dxa"/>
          </w:tcPr>
          <w:p w14:paraId="06E2C01A" w14:textId="04539654" w:rsidR="00AF6497" w:rsidRDefault="00FC55E9" w:rsidP="0043456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</w:t>
            </w:r>
            <w:r w:rsidR="00672128">
              <w:rPr>
                <w:sz w:val="18"/>
                <w:szCs w:val="18"/>
              </w:rPr>
              <w:t>, quando</w:t>
            </w:r>
            <w:r>
              <w:rPr>
                <w:sz w:val="18"/>
                <w:szCs w:val="18"/>
              </w:rPr>
              <w:t xml:space="preserve"> a opção Ativar esteja habilitada.</w:t>
            </w:r>
          </w:p>
          <w:p w14:paraId="179E3595" w14:textId="77777777" w:rsidR="00500D40" w:rsidRDefault="00500D40" w:rsidP="00500D40">
            <w:pPr>
              <w:spacing w:before="60" w:after="60"/>
              <w:rPr>
                <w:sz w:val="18"/>
                <w:szCs w:val="18"/>
              </w:rPr>
            </w:pPr>
          </w:p>
          <w:p w14:paraId="2BC8B4E9" w14:textId="3B63EE90" w:rsidR="00500D40" w:rsidRPr="00500D40" w:rsidRDefault="000A5B48" w:rsidP="000A5B48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               </w:t>
            </w:r>
            <w:r w:rsidR="00500D40" w:rsidRPr="00500D40">
              <w:rPr>
                <w:color w:val="31849B" w:themeColor="accent5" w:themeShade="BF"/>
                <w:sz w:val="18"/>
                <w:szCs w:val="18"/>
              </w:rPr>
              <w:t>[</w:t>
            </w:r>
            <w:r w:rsidR="00500D40" w:rsidRPr="00500D40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00D40" w:rsidRPr="00500D40">
              <w:rPr>
                <w:color w:val="31849B" w:themeColor="accent5" w:themeShade="BF"/>
                <w:sz w:val="18"/>
                <w:szCs w:val="18"/>
              </w:rPr>
              <w:instrText xml:space="preserve"> REF _Ref17794234 \r \h  \* MERGEFORMAT </w:instrText>
            </w:r>
            <w:r w:rsidR="00500D40" w:rsidRPr="00500D40">
              <w:rPr>
                <w:color w:val="31849B" w:themeColor="accent5" w:themeShade="BF"/>
                <w:sz w:val="18"/>
                <w:szCs w:val="18"/>
              </w:rPr>
            </w:r>
            <w:r w:rsidR="00500D40" w:rsidRPr="00500D40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00D40" w:rsidRPr="00500D40">
              <w:rPr>
                <w:color w:val="31849B" w:themeColor="accent5" w:themeShade="BF"/>
                <w:sz w:val="18"/>
                <w:szCs w:val="18"/>
              </w:rPr>
              <w:t>2.2.4</w:t>
            </w:r>
            <w:r w:rsidR="00500D40" w:rsidRPr="00500D40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00D40" w:rsidRPr="00500D40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F6497" w:rsidRPr="00EC175D" w14:paraId="0B3FF22D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2AE450" w14:textId="77777777" w:rsidR="00AF6497" w:rsidRPr="00EC175D" w:rsidRDefault="00AF6497" w:rsidP="0032720B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A85CE7F" w14:textId="1EA6D370" w:rsidR="00AF6497" w:rsidRPr="00EC175D" w:rsidRDefault="00672128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Comentário do Cabeçalho</w:t>
            </w:r>
          </w:p>
        </w:tc>
        <w:tc>
          <w:tcPr>
            <w:tcW w:w="1306" w:type="dxa"/>
            <w:gridSpan w:val="2"/>
          </w:tcPr>
          <w:p w14:paraId="4A4F9429" w14:textId="22ADE872" w:rsidR="00AF6497" w:rsidRPr="00EC175D" w:rsidRDefault="00672128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 para informar os comentários pertinentes ao cabeçalho</w:t>
            </w:r>
          </w:p>
        </w:tc>
        <w:tc>
          <w:tcPr>
            <w:tcW w:w="1246" w:type="dxa"/>
          </w:tcPr>
          <w:p w14:paraId="69F3C14F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474BDA6D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4076290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4BB1A72" w14:textId="640A0FBF" w:rsidR="00AF6497" w:rsidRPr="00600A3E" w:rsidRDefault="00287B79" w:rsidP="0043456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 w:rsidRPr="00600A3E">
              <w:rPr>
                <w:color w:val="auto"/>
                <w:sz w:val="18"/>
                <w:szCs w:val="18"/>
              </w:rPr>
              <w:t>Não Obrigatório</w:t>
            </w:r>
          </w:p>
          <w:p w14:paraId="18F23503" w14:textId="77777777" w:rsidR="00672128" w:rsidRPr="00600A3E" w:rsidRDefault="00672128" w:rsidP="00600A3E">
            <w:pPr>
              <w:spacing w:before="60" w:after="60"/>
              <w:rPr>
                <w:sz w:val="18"/>
                <w:szCs w:val="18"/>
              </w:rPr>
            </w:pPr>
          </w:p>
          <w:p w14:paraId="550C7B36" w14:textId="77777777" w:rsidR="00600A3E" w:rsidRPr="00600A3E" w:rsidRDefault="00600A3E" w:rsidP="00600A3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  <w:p w14:paraId="6A5CF56B" w14:textId="68366080" w:rsidR="00672128" w:rsidRPr="001070F4" w:rsidRDefault="003E504A" w:rsidP="00672128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="00672128" w:rsidRPr="001070F4">
              <w:rPr>
                <w:color w:val="31849B" w:themeColor="accent5" w:themeShade="BF"/>
                <w:sz w:val="18"/>
                <w:szCs w:val="18"/>
              </w:rPr>
              <w:t>[</w:t>
            </w:r>
            <w:r w:rsidR="00672128" w:rsidRPr="001070F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672128" w:rsidRPr="001070F4">
              <w:rPr>
                <w:color w:val="31849B" w:themeColor="accent5" w:themeShade="BF"/>
                <w:sz w:val="18"/>
                <w:szCs w:val="18"/>
              </w:rPr>
              <w:instrText xml:space="preserve"> REF _Ref17794949 \r \h </w:instrText>
            </w:r>
            <w:r w:rsidR="00672128" w:rsidRPr="001070F4">
              <w:rPr>
                <w:color w:val="31849B" w:themeColor="accent5" w:themeShade="BF"/>
                <w:sz w:val="18"/>
                <w:szCs w:val="18"/>
              </w:rPr>
            </w:r>
            <w:r w:rsidR="00672128" w:rsidRPr="001070F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672128" w:rsidRPr="001070F4">
              <w:rPr>
                <w:color w:val="31849B" w:themeColor="accent5" w:themeShade="BF"/>
                <w:sz w:val="18"/>
                <w:szCs w:val="18"/>
              </w:rPr>
              <w:t>2.2.5</w:t>
            </w:r>
            <w:r w:rsidR="00672128" w:rsidRPr="001070F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672128" w:rsidRPr="001070F4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F6497" w:rsidRPr="00EC175D" w14:paraId="060830CF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F3A55D5" w14:textId="77777777" w:rsidR="00AF6497" w:rsidRPr="00EC175D" w:rsidRDefault="00AF6497" w:rsidP="0032720B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BFB89AB" w14:textId="1654E370" w:rsidR="00AF6497" w:rsidRPr="00EC175D" w:rsidRDefault="00287B7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Limpar</w:t>
            </w:r>
          </w:p>
        </w:tc>
        <w:tc>
          <w:tcPr>
            <w:tcW w:w="1306" w:type="dxa"/>
            <w:gridSpan w:val="2"/>
          </w:tcPr>
          <w:p w14:paraId="2BDD554A" w14:textId="502D0A37" w:rsidR="00AF6497" w:rsidRPr="00EC175D" w:rsidRDefault="00287B7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limpar os campos pertinentes ao cabeçalho</w:t>
            </w:r>
            <w:r w:rsidR="00AF6497"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651DCE93" w14:textId="4398D29A" w:rsidR="00AF6497" w:rsidRPr="00EC175D" w:rsidRDefault="00EE51F3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38ABD50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C8D6CB8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3F1FF35" w14:textId="44355E7D" w:rsidR="00AF6497" w:rsidRPr="001070F4" w:rsidRDefault="001070F4" w:rsidP="001070F4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1070F4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="00AF6497" w:rsidRPr="001070F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1070F4">
              <w:rPr>
                <w:color w:val="31849B" w:themeColor="accent5" w:themeShade="BF"/>
                <w:sz w:val="18"/>
                <w:szCs w:val="18"/>
              </w:rPr>
              <w:instrText xml:space="preserve"> REF _Ref17795272 \r \h </w:instrText>
            </w:r>
            <w:r w:rsidRPr="001070F4">
              <w:rPr>
                <w:color w:val="31849B" w:themeColor="accent5" w:themeShade="BF"/>
                <w:sz w:val="18"/>
                <w:szCs w:val="18"/>
              </w:rPr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2.2.6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AF6497" w:rsidRPr="001070F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5D84CD3" w14:textId="77777777" w:rsidR="00AF6497" w:rsidRPr="001070F4" w:rsidRDefault="00AF6497" w:rsidP="0043456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1A77F8" w:rsidRPr="00EC175D" w14:paraId="14269CC1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3452AA1" w14:textId="77777777" w:rsidR="001A77F8" w:rsidRPr="00EC175D" w:rsidRDefault="001A77F8" w:rsidP="001A77F8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F810329" w14:textId="21A07239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Parametrizar Rodapé do E-Mail</w:t>
            </w:r>
          </w:p>
        </w:tc>
        <w:tc>
          <w:tcPr>
            <w:tcW w:w="1306" w:type="dxa"/>
            <w:gridSpan w:val="2"/>
          </w:tcPr>
          <w:p w14:paraId="6362F6DD" w14:textId="78B1DFBE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</w:t>
            </w:r>
          </w:p>
        </w:tc>
        <w:tc>
          <w:tcPr>
            <w:tcW w:w="1246" w:type="dxa"/>
          </w:tcPr>
          <w:p w14:paraId="14BB6D99" w14:textId="77777777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66A56B40" w14:textId="5AE16A64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731076D3" w14:textId="3EC3D25E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9AB712A" w14:textId="78541234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121437B" w14:textId="009950A5" w:rsidR="001A77F8" w:rsidRPr="00EC175D" w:rsidRDefault="001A77F8" w:rsidP="001A77F8">
            <w:pPr>
              <w:pStyle w:val="PargrafodaLista"/>
              <w:numPr>
                <w:ilvl w:val="0"/>
                <w:numId w:val="19"/>
              </w:numPr>
              <w:spacing w:before="60" w:after="60"/>
              <w:ind w:left="625" w:hanging="283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</w:tc>
      </w:tr>
      <w:tr w:rsidR="001A77F8" w:rsidRPr="00EC175D" w14:paraId="495D5B12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8584E23" w14:textId="77777777" w:rsidR="001A77F8" w:rsidRPr="00EC175D" w:rsidRDefault="001A77F8" w:rsidP="001A77F8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EBA6D21" w14:textId="5B4286D9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  <w:gridSpan w:val="2"/>
          </w:tcPr>
          <w:p w14:paraId="30F971B7" w14:textId="7524F549" w:rsidR="001A77F8" w:rsidRPr="00EC175D" w:rsidRDefault="001A77F8" w:rsidP="00B2744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a opção de Ativar ou desativar </w:t>
            </w:r>
            <w:r w:rsidR="00B27441">
              <w:rPr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 xml:space="preserve"> </w:t>
            </w:r>
            <w:r w:rsidR="00B27441">
              <w:rPr>
                <w:sz w:val="18"/>
                <w:szCs w:val="18"/>
              </w:rPr>
              <w:t>Rodapé</w:t>
            </w:r>
          </w:p>
        </w:tc>
        <w:tc>
          <w:tcPr>
            <w:tcW w:w="1246" w:type="dxa"/>
          </w:tcPr>
          <w:p w14:paraId="6C8C5471" w14:textId="03212DDD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AE92871" wp14:editId="4DC13086">
                  <wp:extent cx="257143" cy="133333"/>
                  <wp:effectExtent l="0" t="0" r="0" b="63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5E906085" w14:textId="56112B6B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3D3B6B1" w14:textId="164BD3AF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C147F1D" w14:textId="2B84E7CE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A5B4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A5B48">
              <w:rPr>
                <w:color w:val="31849B" w:themeColor="accent5" w:themeShade="BF"/>
                <w:sz w:val="18"/>
                <w:szCs w:val="18"/>
              </w:rPr>
              <w:instrText xml:space="preserve"> REF _Ref17794735 \r \h </w:instrText>
            </w:r>
            <w:r w:rsidRPr="000A5B48">
              <w:rPr>
                <w:color w:val="31849B" w:themeColor="accent5" w:themeShade="BF"/>
                <w:sz w:val="18"/>
                <w:szCs w:val="18"/>
              </w:rPr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A5B48">
              <w:rPr>
                <w:color w:val="31849B" w:themeColor="accent5" w:themeShade="BF"/>
                <w:sz w:val="18"/>
                <w:szCs w:val="18"/>
              </w:rPr>
              <w:t>2.2.3</w:t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A5B4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A77F8" w:rsidRPr="00EC175D" w14:paraId="607F6E56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1D7B8BB8" w14:textId="77777777" w:rsidR="001A77F8" w:rsidRPr="00EC175D" w:rsidRDefault="001A77F8" w:rsidP="001A77F8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7ABE4F1" w14:textId="19C9FAB2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Inserir Figura</w:t>
            </w:r>
          </w:p>
        </w:tc>
        <w:tc>
          <w:tcPr>
            <w:tcW w:w="1306" w:type="dxa"/>
            <w:gridSpan w:val="2"/>
          </w:tcPr>
          <w:p w14:paraId="087AB5E4" w14:textId="59EB91BD" w:rsidR="001A77F8" w:rsidRPr="00EC175D" w:rsidRDefault="001A77F8" w:rsidP="00F85D4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Componente para inserir figura </w:t>
            </w:r>
            <w:r w:rsidR="00F85D44">
              <w:rPr>
                <w:sz w:val="18"/>
                <w:szCs w:val="18"/>
              </w:rPr>
              <w:t xml:space="preserve">do rodapé </w:t>
            </w:r>
          </w:p>
        </w:tc>
        <w:tc>
          <w:tcPr>
            <w:tcW w:w="1246" w:type="dxa"/>
          </w:tcPr>
          <w:p w14:paraId="66A0921D" w14:textId="01BB13E9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  <w:gridSpan w:val="2"/>
          </w:tcPr>
          <w:p w14:paraId="39125BC5" w14:textId="340DF8AD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04D962A" w14:textId="77777777" w:rsidR="00BD63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png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>,</w:t>
            </w:r>
          </w:p>
          <w:p w14:paraId="1B86B203" w14:textId="77777777" w:rsidR="00BD63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9091B">
              <w:rPr>
                <w:sz w:val="18"/>
                <w:szCs w:val="18"/>
              </w:rPr>
              <w:t>jpg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 xml:space="preserve"> </w:t>
            </w:r>
          </w:p>
          <w:p w14:paraId="10576A5D" w14:textId="1967CE05" w:rsidR="001A77F8" w:rsidRPr="00EC17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jpeg</w:t>
            </w:r>
            <w:proofErr w:type="spellEnd"/>
            <w:proofErr w:type="gramEnd"/>
          </w:p>
        </w:tc>
        <w:tc>
          <w:tcPr>
            <w:tcW w:w="2855" w:type="dxa"/>
          </w:tcPr>
          <w:p w14:paraId="604D8B3D" w14:textId="77777777" w:rsidR="001A77F8" w:rsidRDefault="001A77F8" w:rsidP="001A77F8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esteja habilitada.</w:t>
            </w:r>
          </w:p>
          <w:p w14:paraId="19E384F2" w14:textId="77777777" w:rsidR="001A77F8" w:rsidRDefault="001A77F8" w:rsidP="001A77F8">
            <w:pPr>
              <w:spacing w:before="60" w:after="60"/>
              <w:rPr>
                <w:sz w:val="18"/>
                <w:szCs w:val="18"/>
              </w:rPr>
            </w:pPr>
          </w:p>
          <w:p w14:paraId="0033DBAF" w14:textId="486FECF7" w:rsidR="001A77F8" w:rsidRPr="00EC175D" w:rsidRDefault="001A77F8" w:rsidP="001A77F8">
            <w:pPr>
              <w:pStyle w:val="PargrafodaLista"/>
              <w:spacing w:before="60" w:after="60"/>
              <w:ind w:left="483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               </w:t>
            </w:r>
            <w:r w:rsidRPr="00500D40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00D40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00D40">
              <w:rPr>
                <w:color w:val="31849B" w:themeColor="accent5" w:themeShade="BF"/>
                <w:sz w:val="18"/>
                <w:szCs w:val="18"/>
              </w:rPr>
              <w:instrText xml:space="preserve"> REF _Ref17794234 \r \h  \* MERGEFORMAT </w:instrText>
            </w:r>
            <w:r w:rsidRPr="00500D40">
              <w:rPr>
                <w:color w:val="31849B" w:themeColor="accent5" w:themeShade="BF"/>
                <w:sz w:val="18"/>
                <w:szCs w:val="18"/>
              </w:rPr>
            </w:r>
            <w:r w:rsidRPr="00500D40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00D40">
              <w:rPr>
                <w:color w:val="31849B" w:themeColor="accent5" w:themeShade="BF"/>
                <w:sz w:val="18"/>
                <w:szCs w:val="18"/>
              </w:rPr>
              <w:t>2.2.4</w:t>
            </w:r>
            <w:r w:rsidRPr="00500D40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00D40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A77F8" w:rsidRPr="00EC175D" w14:paraId="40CB866A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255576BB" w14:textId="77777777" w:rsidR="001A77F8" w:rsidRPr="00EC175D" w:rsidRDefault="001A77F8" w:rsidP="001A77F8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AB8A951" w14:textId="08E28A4A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Comentário do Cabeçalho</w:t>
            </w:r>
          </w:p>
        </w:tc>
        <w:tc>
          <w:tcPr>
            <w:tcW w:w="1306" w:type="dxa"/>
            <w:gridSpan w:val="2"/>
          </w:tcPr>
          <w:p w14:paraId="794469E8" w14:textId="75DFE217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 para informar os comentários pertinentes ao cabeçalho</w:t>
            </w:r>
          </w:p>
        </w:tc>
        <w:tc>
          <w:tcPr>
            <w:tcW w:w="1246" w:type="dxa"/>
          </w:tcPr>
          <w:p w14:paraId="509FCF2F" w14:textId="28F188D0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1DDC191D" w14:textId="551A6229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FBC3B9D" w14:textId="7034AD7C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FF07226" w14:textId="77777777" w:rsidR="001A77F8" w:rsidRPr="00600A3E" w:rsidRDefault="001A77F8" w:rsidP="001A77F8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 w:rsidRPr="00600A3E">
              <w:rPr>
                <w:color w:val="auto"/>
                <w:sz w:val="18"/>
                <w:szCs w:val="18"/>
              </w:rPr>
              <w:t>Não Obrigatório</w:t>
            </w:r>
          </w:p>
          <w:p w14:paraId="3657D846" w14:textId="77777777" w:rsidR="001A77F8" w:rsidRPr="00600A3E" w:rsidRDefault="001A77F8" w:rsidP="001A77F8">
            <w:pPr>
              <w:spacing w:before="60" w:after="60"/>
              <w:rPr>
                <w:sz w:val="18"/>
                <w:szCs w:val="18"/>
              </w:rPr>
            </w:pPr>
          </w:p>
          <w:p w14:paraId="6310BF4F" w14:textId="77777777" w:rsidR="001A77F8" w:rsidRPr="00600A3E" w:rsidRDefault="001A77F8" w:rsidP="001A77F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  <w:p w14:paraId="1347B3DB" w14:textId="6C6B632D" w:rsidR="001A77F8" w:rsidRPr="00EC175D" w:rsidRDefault="00C7546C" w:rsidP="00372BD4">
            <w:pPr>
              <w:pStyle w:val="PargrafodaLista"/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     </w:t>
            </w:r>
            <w:r w:rsidR="001A77F8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="001A77F8" w:rsidRPr="001070F4">
              <w:rPr>
                <w:color w:val="31849B" w:themeColor="accent5" w:themeShade="BF"/>
                <w:sz w:val="18"/>
                <w:szCs w:val="18"/>
              </w:rPr>
              <w:t>[</w:t>
            </w:r>
            <w:r w:rsidR="001A77F8" w:rsidRPr="001070F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1A77F8" w:rsidRPr="001070F4">
              <w:rPr>
                <w:color w:val="31849B" w:themeColor="accent5" w:themeShade="BF"/>
                <w:sz w:val="18"/>
                <w:szCs w:val="18"/>
              </w:rPr>
              <w:instrText xml:space="preserve"> REF _Ref17794949 \r \h </w:instrText>
            </w:r>
            <w:r w:rsidR="001A77F8" w:rsidRPr="001070F4">
              <w:rPr>
                <w:color w:val="31849B" w:themeColor="accent5" w:themeShade="BF"/>
                <w:sz w:val="18"/>
                <w:szCs w:val="18"/>
              </w:rPr>
            </w:r>
            <w:r w:rsidR="001A77F8" w:rsidRPr="001070F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1A77F8" w:rsidRPr="001070F4">
              <w:rPr>
                <w:color w:val="31849B" w:themeColor="accent5" w:themeShade="BF"/>
                <w:sz w:val="18"/>
                <w:szCs w:val="18"/>
              </w:rPr>
              <w:t>2.2.5</w:t>
            </w:r>
            <w:r w:rsidR="001A77F8" w:rsidRPr="001070F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1A77F8" w:rsidRPr="001070F4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A77F8" w:rsidRPr="00EC175D" w14:paraId="4E5CC3DD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560FA4BB" w14:textId="77777777" w:rsidR="001A77F8" w:rsidRPr="00EC175D" w:rsidRDefault="001A77F8" w:rsidP="001A77F8">
            <w:pPr>
              <w:pStyle w:val="PargrafodaLista"/>
              <w:numPr>
                <w:ilvl w:val="0"/>
                <w:numId w:val="41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2F7A38" w14:textId="43F22057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Limpar</w:t>
            </w:r>
          </w:p>
        </w:tc>
        <w:tc>
          <w:tcPr>
            <w:tcW w:w="1306" w:type="dxa"/>
            <w:gridSpan w:val="2"/>
          </w:tcPr>
          <w:p w14:paraId="0570797C" w14:textId="3ACF74C2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limpar os campos pertinentes ao cabeçalho</w:t>
            </w:r>
            <w:r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46F133EF" w14:textId="43BF176F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E621FE8" w14:textId="14F2D8D1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56ED715" w14:textId="43747516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5BC9871" w14:textId="77777777" w:rsidR="001A77F8" w:rsidRPr="001070F4" w:rsidRDefault="001A77F8" w:rsidP="001A77F8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1070F4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1070F4">
              <w:rPr>
                <w:color w:val="31849B" w:themeColor="accent5" w:themeShade="BF"/>
                <w:sz w:val="18"/>
                <w:szCs w:val="18"/>
              </w:rPr>
              <w:instrText xml:space="preserve"> REF _Ref17795272 \r \h </w:instrText>
            </w:r>
            <w:r w:rsidRPr="001070F4">
              <w:rPr>
                <w:color w:val="31849B" w:themeColor="accent5" w:themeShade="BF"/>
                <w:sz w:val="18"/>
                <w:szCs w:val="18"/>
              </w:rPr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2.2.6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83E0544" w14:textId="77777777" w:rsidR="001A77F8" w:rsidRPr="00EC175D" w:rsidRDefault="001A77F8" w:rsidP="00C7546C">
            <w:pPr>
              <w:pStyle w:val="PargrafodaLista"/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</w:p>
        </w:tc>
      </w:tr>
      <w:tr w:rsidR="00AF6497" w:rsidRPr="00EC175D" w14:paraId="52E661EB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32DFE87A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AF6497" w:rsidRPr="00EC175D" w14:paraId="6E493533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B4746CA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873AC18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789DE02B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BADCE73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35D6034B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B76B19" w:rsidRPr="00EC175D" w14:paraId="045D9D0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3A187CB" w14:textId="77777777" w:rsidR="00B76B19" w:rsidRPr="00EC175D" w:rsidRDefault="00B76B1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46E3681D" w14:textId="5F16DF47" w:rsidR="00B76B19" w:rsidRDefault="00B76B19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Visualizar</w:t>
            </w:r>
          </w:p>
        </w:tc>
        <w:tc>
          <w:tcPr>
            <w:tcW w:w="2417" w:type="dxa"/>
            <w:gridSpan w:val="3"/>
          </w:tcPr>
          <w:p w14:paraId="1D1DF38F" w14:textId="6F0D05C8" w:rsidR="00B76B19" w:rsidRDefault="00687599" w:rsidP="00392629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interface para visualização após a parametrização</w:t>
            </w:r>
          </w:p>
        </w:tc>
        <w:tc>
          <w:tcPr>
            <w:tcW w:w="894" w:type="dxa"/>
            <w:gridSpan w:val="2"/>
          </w:tcPr>
          <w:p w14:paraId="21157251" w14:textId="5D68E649" w:rsidR="00B76B19" w:rsidRPr="00EC175D" w:rsidRDefault="00B76B19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ECF5E33" w14:textId="462755B1" w:rsidR="00B76B19" w:rsidRPr="00392629" w:rsidRDefault="00B76B19" w:rsidP="0043456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_Ref17797674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0C665FB1" w14:textId="56E572EA" w:rsidR="00025925" w:rsidRDefault="00025925" w:rsidP="007112FF">
      <w:pPr>
        <w:pStyle w:val="EstiloPrototipo3"/>
        <w:numPr>
          <w:ilvl w:val="0"/>
          <w:numId w:val="5"/>
        </w:numPr>
      </w:pPr>
      <w:bookmarkStart w:id="17" w:name="_Ref17460175"/>
      <w:r>
        <w:lastRenderedPageBreak/>
        <w:t>Alterar Cabeçalho e Rodapé dos E-Mails</w:t>
      </w:r>
      <w:bookmarkEnd w:id="17"/>
    </w:p>
    <w:p w14:paraId="5057D1BF" w14:textId="2B7087B9" w:rsidR="00901138" w:rsidRDefault="003769A3" w:rsidP="004A464E">
      <w:pPr>
        <w:pStyle w:val="EstiloPrototipo3"/>
      </w:pPr>
      <w:r>
        <w:rPr>
          <w:noProof/>
        </w:rPr>
        <w:drawing>
          <wp:inline distT="0" distB="0" distL="0" distR="0" wp14:anchorId="171397E8" wp14:editId="627B0135">
            <wp:extent cx="5760085" cy="56464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ublicar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7702" w14:textId="77777777" w:rsidR="00901138" w:rsidRDefault="00901138" w:rsidP="00901138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370754" w:rsidRPr="005D2A67" w14:paraId="49BE438C" w14:textId="77777777" w:rsidTr="00B76B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E220248" w14:textId="77777777" w:rsidR="00370754" w:rsidRPr="00E976B5" w:rsidRDefault="00370754" w:rsidP="00B76B19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370754" w:rsidRPr="005D2A67" w14:paraId="54DA99AF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3321EF6" w14:textId="323D6B4C" w:rsidR="00370754" w:rsidRDefault="00E24622" w:rsidP="00B76B19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Alterar</w:t>
            </w:r>
          </w:p>
        </w:tc>
      </w:tr>
      <w:tr w:rsidR="00370754" w:rsidRPr="00FD775E" w14:paraId="602EE17F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146B201" w14:textId="77777777" w:rsidR="00370754" w:rsidRPr="005D2A67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027ABA0" w14:textId="77777777" w:rsidR="00370754" w:rsidRPr="005D2A67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CEFFC1B" w14:textId="77777777" w:rsidR="00370754" w:rsidRPr="005D2A67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DA76FB3" w14:textId="77777777" w:rsidR="00370754" w:rsidRPr="005D2A67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7B750256" w14:textId="77777777" w:rsidR="00370754" w:rsidRPr="005D2A67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52E7950D" w14:textId="77777777" w:rsidR="00370754" w:rsidRPr="005D2A67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194DFEA6" w14:textId="77777777" w:rsidR="00370754" w:rsidRPr="005D2A67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370754" w:rsidRPr="00EC175D" w14:paraId="289AA397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8DB203" w14:textId="77777777" w:rsidR="00370754" w:rsidRPr="009B42E9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3F2CDA5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8E5FFD" wp14:editId="4D052E8C">
                  <wp:extent cx="266667" cy="190476"/>
                  <wp:effectExtent l="0" t="0" r="635" b="63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4C80165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07EA457E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1789AAC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AD29AE7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C8D6CFB" w14:textId="77777777" w:rsidR="00370754" w:rsidRDefault="00370754" w:rsidP="00B76B1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21764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1764A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Pr="0021764A">
              <w:rPr>
                <w:color w:val="31849B" w:themeColor="accent5" w:themeShade="BF"/>
                <w:sz w:val="18"/>
                <w:szCs w:val="18"/>
              </w:rPr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2.6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70754" w:rsidRPr="00EC175D" w14:paraId="50493CF8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F82997E" w14:textId="77777777" w:rsidR="00370754" w:rsidRPr="009B42E9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047551B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Parametrizar Cabeçalho e </w:t>
            </w:r>
            <w:r>
              <w:rPr>
                <w:sz w:val="18"/>
                <w:szCs w:val="18"/>
              </w:rPr>
              <w:lastRenderedPageBreak/>
              <w:t>Rodapé do E-Mail</w:t>
            </w:r>
          </w:p>
        </w:tc>
        <w:tc>
          <w:tcPr>
            <w:tcW w:w="1306" w:type="dxa"/>
            <w:gridSpan w:val="2"/>
          </w:tcPr>
          <w:p w14:paraId="2B98E0F3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Texto informativo</w:t>
            </w:r>
          </w:p>
        </w:tc>
        <w:tc>
          <w:tcPr>
            <w:tcW w:w="1246" w:type="dxa"/>
          </w:tcPr>
          <w:p w14:paraId="22FA9296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01D642D6" w14:textId="77777777" w:rsidR="00370754" w:rsidRPr="00EC175D" w:rsidRDefault="00370754" w:rsidP="00B76B19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13CEC404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E4290BD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AB797D9" w14:textId="77777777" w:rsidR="00370754" w:rsidRPr="00EC175D" w:rsidRDefault="00370754" w:rsidP="00B76B19">
            <w:pPr>
              <w:pStyle w:val="PargrafodaLista"/>
              <w:numPr>
                <w:ilvl w:val="1"/>
                <w:numId w:val="44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</w:tc>
      </w:tr>
      <w:tr w:rsidR="00370754" w:rsidRPr="00EC175D" w14:paraId="489F3164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4B4C778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655041C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Título</w:t>
            </w:r>
          </w:p>
        </w:tc>
        <w:tc>
          <w:tcPr>
            <w:tcW w:w="1306" w:type="dxa"/>
            <w:gridSpan w:val="2"/>
          </w:tcPr>
          <w:p w14:paraId="468B84E2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o Título do Cabeçalho e Rodapé</w:t>
            </w:r>
          </w:p>
        </w:tc>
        <w:tc>
          <w:tcPr>
            <w:tcW w:w="1246" w:type="dxa"/>
          </w:tcPr>
          <w:p w14:paraId="71759C5A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7FC291F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FC270FD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17574DF" w14:textId="77777777" w:rsidR="00370754" w:rsidRPr="00EC175D" w:rsidRDefault="00370754" w:rsidP="00B76B1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</w:t>
            </w:r>
          </w:p>
          <w:p w14:paraId="22117C7C" w14:textId="77777777" w:rsidR="00370754" w:rsidRDefault="00370754" w:rsidP="00B76B19">
            <w:pPr>
              <w:pStyle w:val="PargrafodaLista"/>
              <w:spacing w:before="60" w:after="60"/>
              <w:ind w:left="720"/>
            </w:pPr>
          </w:p>
          <w:p w14:paraId="13E162FD" w14:textId="77777777" w:rsidR="00370754" w:rsidRPr="00EC175D" w:rsidRDefault="00370754" w:rsidP="00B76B1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 w:rsidRPr="00AD739E">
              <w:rPr>
                <w:color w:val="31849B" w:themeColor="accent5" w:themeShade="BF"/>
              </w:rPr>
              <w:fldChar w:fldCharType="begin"/>
            </w:r>
            <w:r w:rsidRPr="00AD739E">
              <w:rPr>
                <w:color w:val="31849B" w:themeColor="accent5" w:themeShade="BF"/>
                <w:sz w:val="18"/>
                <w:szCs w:val="18"/>
              </w:rPr>
              <w:instrText xml:space="preserve"> REF _Ref17462589 \r \h </w:instrText>
            </w:r>
            <w:r w:rsidRPr="00AD739E">
              <w:rPr>
                <w:color w:val="31849B" w:themeColor="accent5" w:themeShade="BF"/>
              </w:rPr>
            </w:r>
            <w:r w:rsidRPr="00AD739E">
              <w:rPr>
                <w:color w:val="31849B" w:themeColor="accent5" w:themeShade="BF"/>
              </w:rPr>
              <w:fldChar w:fldCharType="separate"/>
            </w:r>
            <w:r w:rsidRPr="00AD73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AD739E"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370754" w:rsidRPr="00EC175D" w14:paraId="454BD1B4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E36ACFC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297095A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UF</w:t>
            </w:r>
          </w:p>
        </w:tc>
        <w:tc>
          <w:tcPr>
            <w:tcW w:w="1306" w:type="dxa"/>
            <w:gridSpan w:val="2"/>
          </w:tcPr>
          <w:p w14:paraId="674E984F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Tipo de processo eleitoral</w:t>
            </w:r>
          </w:p>
        </w:tc>
        <w:tc>
          <w:tcPr>
            <w:tcW w:w="1246" w:type="dxa"/>
          </w:tcPr>
          <w:p w14:paraId="4D360E00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2DC40725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Selecione</w:t>
            </w:r>
          </w:p>
          <w:p w14:paraId="5452D48E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8B13BAF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Todos</w:t>
            </w:r>
          </w:p>
          <w:p w14:paraId="124B51DD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6E9041FB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CEN</w:t>
            </w:r>
          </w:p>
          <w:p w14:paraId="2F402AF4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4BBC945A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UFs</w:t>
            </w:r>
            <w:proofErr w:type="spellEnd"/>
          </w:p>
          <w:p w14:paraId="1C942600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7A8297A7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</w:t>
            </w:r>
          </w:p>
        </w:tc>
        <w:tc>
          <w:tcPr>
            <w:tcW w:w="926" w:type="dxa"/>
            <w:gridSpan w:val="2"/>
          </w:tcPr>
          <w:p w14:paraId="7F00D0B5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D53B773" w14:textId="77777777" w:rsidR="00370754" w:rsidRPr="00EC175D" w:rsidRDefault="00370754" w:rsidP="00B76B1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</w:t>
            </w:r>
          </w:p>
          <w:p w14:paraId="6FB18ED1" w14:textId="77777777" w:rsidR="00370754" w:rsidRDefault="00370754" w:rsidP="00B76B19">
            <w:pPr>
              <w:pStyle w:val="PargrafodaLista"/>
              <w:spacing w:before="60" w:after="60"/>
              <w:ind w:left="720"/>
            </w:pPr>
          </w:p>
          <w:p w14:paraId="09C0D22E" w14:textId="77777777" w:rsidR="00370754" w:rsidRPr="00EC175D" w:rsidRDefault="00370754" w:rsidP="00B76B1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 w:rsidRPr="00AD739E">
              <w:rPr>
                <w:color w:val="31849B" w:themeColor="accent5" w:themeShade="BF"/>
              </w:rPr>
              <w:fldChar w:fldCharType="begin"/>
            </w:r>
            <w:r w:rsidRPr="00AD739E">
              <w:rPr>
                <w:color w:val="31849B" w:themeColor="accent5" w:themeShade="BF"/>
                <w:sz w:val="18"/>
                <w:szCs w:val="18"/>
              </w:rPr>
              <w:instrText xml:space="preserve"> REF _Ref17462589 \r \h </w:instrText>
            </w:r>
            <w:r w:rsidRPr="00AD739E">
              <w:rPr>
                <w:color w:val="31849B" w:themeColor="accent5" w:themeShade="BF"/>
              </w:rPr>
            </w:r>
            <w:r w:rsidRPr="00AD739E">
              <w:rPr>
                <w:color w:val="31849B" w:themeColor="accent5" w:themeShade="BF"/>
              </w:rPr>
              <w:fldChar w:fldCharType="separate"/>
            </w:r>
            <w:r w:rsidRPr="00AD739E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AD739E"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370754" w:rsidRPr="00EC175D" w14:paraId="3BEAF76A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B8B991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B3949E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Parametrizar Cabeçalho do E-Mail</w:t>
            </w:r>
          </w:p>
        </w:tc>
        <w:tc>
          <w:tcPr>
            <w:tcW w:w="1306" w:type="dxa"/>
            <w:gridSpan w:val="2"/>
          </w:tcPr>
          <w:p w14:paraId="515939EE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</w:t>
            </w:r>
          </w:p>
        </w:tc>
        <w:tc>
          <w:tcPr>
            <w:tcW w:w="1246" w:type="dxa"/>
          </w:tcPr>
          <w:p w14:paraId="671032B4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73761C06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151DFCF5" w14:textId="77777777" w:rsidR="00370754" w:rsidRPr="00EC175D" w:rsidRDefault="00370754" w:rsidP="00B76B1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A7DF056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C79E8F7" w14:textId="77777777" w:rsidR="00370754" w:rsidRPr="00EC175D" w:rsidRDefault="00370754" w:rsidP="00B76B1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</w:tc>
      </w:tr>
      <w:tr w:rsidR="00370754" w:rsidRPr="00EC175D" w14:paraId="22DC81A8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0227360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4B109DD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  <w:gridSpan w:val="2"/>
          </w:tcPr>
          <w:p w14:paraId="16D40A8D" w14:textId="77777777" w:rsidR="00370754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o Cabeçalho</w:t>
            </w:r>
          </w:p>
        </w:tc>
        <w:tc>
          <w:tcPr>
            <w:tcW w:w="1246" w:type="dxa"/>
          </w:tcPr>
          <w:p w14:paraId="5FA57D97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AD78F31" wp14:editId="1A9D3EF1">
                  <wp:extent cx="257143" cy="133333"/>
                  <wp:effectExtent l="0" t="0" r="0" b="63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6ACFF6CD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73BF45C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21A37D3" w14:textId="77777777" w:rsidR="00370754" w:rsidRDefault="00370754" w:rsidP="00B76B1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A5B4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A5B48">
              <w:rPr>
                <w:color w:val="31849B" w:themeColor="accent5" w:themeShade="BF"/>
                <w:sz w:val="18"/>
                <w:szCs w:val="18"/>
              </w:rPr>
              <w:instrText xml:space="preserve"> REF _Ref17794735 \r \h </w:instrText>
            </w:r>
            <w:r w:rsidRPr="000A5B48">
              <w:rPr>
                <w:color w:val="31849B" w:themeColor="accent5" w:themeShade="BF"/>
                <w:sz w:val="18"/>
                <w:szCs w:val="18"/>
              </w:rPr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A5B48">
              <w:rPr>
                <w:color w:val="31849B" w:themeColor="accent5" w:themeShade="BF"/>
                <w:sz w:val="18"/>
                <w:szCs w:val="18"/>
              </w:rPr>
              <w:t>2.2.3</w:t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A5B4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70754" w:rsidRPr="00EC175D" w14:paraId="744D4D7B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066C202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2D6E25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Inserir Figura</w:t>
            </w:r>
          </w:p>
        </w:tc>
        <w:tc>
          <w:tcPr>
            <w:tcW w:w="1306" w:type="dxa"/>
            <w:gridSpan w:val="2"/>
          </w:tcPr>
          <w:p w14:paraId="46E72363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 para inserir figura do cabeçalho</w:t>
            </w:r>
          </w:p>
        </w:tc>
        <w:tc>
          <w:tcPr>
            <w:tcW w:w="1246" w:type="dxa"/>
          </w:tcPr>
          <w:p w14:paraId="2C4559AE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  <w:gridSpan w:val="2"/>
          </w:tcPr>
          <w:p w14:paraId="7B8E36A8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09E8FE7" w14:textId="77777777" w:rsidR="00BD63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png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>,</w:t>
            </w:r>
          </w:p>
          <w:p w14:paraId="4E0360A4" w14:textId="77777777" w:rsidR="00BD63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9091B">
              <w:rPr>
                <w:sz w:val="18"/>
                <w:szCs w:val="18"/>
              </w:rPr>
              <w:t>jpg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 xml:space="preserve"> </w:t>
            </w:r>
          </w:p>
          <w:p w14:paraId="19D3D20E" w14:textId="729F579B" w:rsidR="00370754" w:rsidRPr="00EC17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jpeg</w:t>
            </w:r>
            <w:proofErr w:type="spellEnd"/>
            <w:proofErr w:type="gramEnd"/>
          </w:p>
        </w:tc>
        <w:tc>
          <w:tcPr>
            <w:tcW w:w="2855" w:type="dxa"/>
          </w:tcPr>
          <w:p w14:paraId="6E2E22D9" w14:textId="77777777" w:rsidR="00370754" w:rsidRDefault="00370754" w:rsidP="00B76B1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esteja habilitada.</w:t>
            </w:r>
          </w:p>
          <w:p w14:paraId="7AFBCEC6" w14:textId="77777777" w:rsidR="00370754" w:rsidRDefault="00370754" w:rsidP="00B76B19">
            <w:pPr>
              <w:spacing w:before="60" w:after="60"/>
              <w:rPr>
                <w:sz w:val="18"/>
                <w:szCs w:val="18"/>
              </w:rPr>
            </w:pPr>
          </w:p>
          <w:p w14:paraId="29386A28" w14:textId="77777777" w:rsidR="00370754" w:rsidRPr="00500D40" w:rsidRDefault="00370754" w:rsidP="00B76B19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               </w:t>
            </w:r>
            <w:r w:rsidRPr="00500D40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00D40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00D40">
              <w:rPr>
                <w:color w:val="31849B" w:themeColor="accent5" w:themeShade="BF"/>
                <w:sz w:val="18"/>
                <w:szCs w:val="18"/>
              </w:rPr>
              <w:instrText xml:space="preserve"> REF _Ref17794234 \r \h  \* MERGEFORMAT </w:instrText>
            </w:r>
            <w:r w:rsidRPr="00500D40">
              <w:rPr>
                <w:color w:val="31849B" w:themeColor="accent5" w:themeShade="BF"/>
                <w:sz w:val="18"/>
                <w:szCs w:val="18"/>
              </w:rPr>
            </w:r>
            <w:r w:rsidRPr="00500D40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00D40">
              <w:rPr>
                <w:color w:val="31849B" w:themeColor="accent5" w:themeShade="BF"/>
                <w:sz w:val="18"/>
                <w:szCs w:val="18"/>
              </w:rPr>
              <w:t>2.2.4</w:t>
            </w:r>
            <w:r w:rsidRPr="00500D40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00D40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70754" w:rsidRPr="00EC175D" w14:paraId="708BD61E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A2566D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2DA7F6B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Comentário do Cabeçalho</w:t>
            </w:r>
          </w:p>
        </w:tc>
        <w:tc>
          <w:tcPr>
            <w:tcW w:w="1306" w:type="dxa"/>
            <w:gridSpan w:val="2"/>
          </w:tcPr>
          <w:p w14:paraId="43571452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 para informar os comentários pertinentes ao cabeçalho</w:t>
            </w:r>
          </w:p>
        </w:tc>
        <w:tc>
          <w:tcPr>
            <w:tcW w:w="1246" w:type="dxa"/>
          </w:tcPr>
          <w:p w14:paraId="7EB36FB8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44D1CF31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00673A0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28E9F62" w14:textId="77777777" w:rsidR="00370754" w:rsidRPr="00600A3E" w:rsidRDefault="00370754" w:rsidP="00B76B1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 w:rsidRPr="00600A3E">
              <w:rPr>
                <w:color w:val="auto"/>
                <w:sz w:val="18"/>
                <w:szCs w:val="18"/>
              </w:rPr>
              <w:t>Não Obrigatório</w:t>
            </w:r>
          </w:p>
          <w:p w14:paraId="44855FC6" w14:textId="77777777" w:rsidR="00370754" w:rsidRPr="00600A3E" w:rsidRDefault="00370754" w:rsidP="00B76B19">
            <w:pPr>
              <w:spacing w:before="60" w:after="60"/>
              <w:rPr>
                <w:sz w:val="18"/>
                <w:szCs w:val="18"/>
              </w:rPr>
            </w:pPr>
          </w:p>
          <w:p w14:paraId="4BB7FB5B" w14:textId="77777777" w:rsidR="00370754" w:rsidRPr="00600A3E" w:rsidRDefault="00370754" w:rsidP="00B76B1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  <w:p w14:paraId="6C32B663" w14:textId="77777777" w:rsidR="00370754" w:rsidRPr="001070F4" w:rsidRDefault="00370754" w:rsidP="00B76B19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1070F4">
              <w:rPr>
                <w:color w:val="31849B" w:themeColor="accent5" w:themeShade="BF"/>
                <w:sz w:val="18"/>
                <w:szCs w:val="18"/>
              </w:rPr>
              <w:instrText xml:space="preserve"> REF _Ref17794949 \r \h </w:instrText>
            </w:r>
            <w:r w:rsidRPr="001070F4">
              <w:rPr>
                <w:color w:val="31849B" w:themeColor="accent5" w:themeShade="BF"/>
                <w:sz w:val="18"/>
                <w:szCs w:val="18"/>
              </w:rPr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2.2.5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70754" w:rsidRPr="00EC175D" w14:paraId="3D05438D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FA23B4E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DC9E34C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Limpar</w:t>
            </w:r>
          </w:p>
        </w:tc>
        <w:tc>
          <w:tcPr>
            <w:tcW w:w="1306" w:type="dxa"/>
            <w:gridSpan w:val="2"/>
          </w:tcPr>
          <w:p w14:paraId="5521AAC8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limpar os campos pertinentes ao cabeçalho</w:t>
            </w:r>
            <w:r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07A1A223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5ED5C645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A242FB0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9465EFB" w14:textId="5E8DC988" w:rsidR="00370754" w:rsidRPr="001070F4" w:rsidRDefault="00370754" w:rsidP="00B76B19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1070F4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1070F4">
              <w:rPr>
                <w:color w:val="31849B" w:themeColor="accent5" w:themeShade="BF"/>
                <w:sz w:val="18"/>
                <w:szCs w:val="18"/>
              </w:rPr>
              <w:instrText xml:space="preserve"> REF _Ref17795272 \r \h </w:instrText>
            </w:r>
            <w:r w:rsidR="008015A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1070F4">
              <w:rPr>
                <w:color w:val="31849B" w:themeColor="accent5" w:themeShade="BF"/>
                <w:sz w:val="18"/>
                <w:szCs w:val="18"/>
              </w:rPr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2.2.6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BB6C08A" w14:textId="77777777" w:rsidR="00370754" w:rsidRPr="001070F4" w:rsidRDefault="00370754" w:rsidP="00B76B19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370754" w:rsidRPr="00EC175D" w14:paraId="5C393135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FD54C3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AA97CD4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Parametrizar Rodapé do E-Mail</w:t>
            </w:r>
          </w:p>
        </w:tc>
        <w:tc>
          <w:tcPr>
            <w:tcW w:w="1306" w:type="dxa"/>
            <w:gridSpan w:val="2"/>
          </w:tcPr>
          <w:p w14:paraId="6326AF80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</w:t>
            </w:r>
          </w:p>
        </w:tc>
        <w:tc>
          <w:tcPr>
            <w:tcW w:w="1246" w:type="dxa"/>
          </w:tcPr>
          <w:p w14:paraId="5E279D36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30C7070C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5E661673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D78115F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23F29F3" w14:textId="77777777" w:rsidR="00370754" w:rsidRPr="00EC175D" w:rsidRDefault="00370754" w:rsidP="00B76B19">
            <w:pPr>
              <w:pStyle w:val="PargrafodaLista"/>
              <w:numPr>
                <w:ilvl w:val="0"/>
                <w:numId w:val="19"/>
              </w:numPr>
              <w:spacing w:before="60" w:after="60"/>
              <w:ind w:left="625" w:hanging="283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</w:tc>
      </w:tr>
      <w:tr w:rsidR="00370754" w:rsidRPr="00EC175D" w14:paraId="609A32A8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921A79B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B27A79F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  <w:gridSpan w:val="2"/>
          </w:tcPr>
          <w:p w14:paraId="7B564F15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o Rodapé</w:t>
            </w:r>
          </w:p>
        </w:tc>
        <w:tc>
          <w:tcPr>
            <w:tcW w:w="1246" w:type="dxa"/>
          </w:tcPr>
          <w:p w14:paraId="3924CE0B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D846BDC" wp14:editId="7C2A9542">
                  <wp:extent cx="257143" cy="133333"/>
                  <wp:effectExtent l="0" t="0" r="0" b="63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540147BF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02A5CBA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4342C75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A5B4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A5B48">
              <w:rPr>
                <w:color w:val="31849B" w:themeColor="accent5" w:themeShade="BF"/>
                <w:sz w:val="18"/>
                <w:szCs w:val="18"/>
              </w:rPr>
              <w:instrText xml:space="preserve"> REF _Ref17794735 \r \h </w:instrText>
            </w:r>
            <w:r w:rsidRPr="000A5B48">
              <w:rPr>
                <w:color w:val="31849B" w:themeColor="accent5" w:themeShade="BF"/>
                <w:sz w:val="18"/>
                <w:szCs w:val="18"/>
              </w:rPr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A5B48">
              <w:rPr>
                <w:color w:val="31849B" w:themeColor="accent5" w:themeShade="BF"/>
                <w:sz w:val="18"/>
                <w:szCs w:val="18"/>
              </w:rPr>
              <w:t>2.2.3</w:t>
            </w:r>
            <w:r w:rsidRPr="000A5B4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A5B4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70754" w:rsidRPr="00EC175D" w14:paraId="29D1D25A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1696530A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FFC71B7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Inserir Figura</w:t>
            </w:r>
          </w:p>
        </w:tc>
        <w:tc>
          <w:tcPr>
            <w:tcW w:w="1306" w:type="dxa"/>
            <w:gridSpan w:val="2"/>
          </w:tcPr>
          <w:p w14:paraId="32A32D1B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Componente para inserir figura do rodapé </w:t>
            </w:r>
          </w:p>
        </w:tc>
        <w:tc>
          <w:tcPr>
            <w:tcW w:w="1246" w:type="dxa"/>
          </w:tcPr>
          <w:p w14:paraId="3906446B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  <w:gridSpan w:val="2"/>
          </w:tcPr>
          <w:p w14:paraId="407B8E05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F396003" w14:textId="77777777" w:rsidR="00BD63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png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>,</w:t>
            </w:r>
          </w:p>
          <w:p w14:paraId="57254488" w14:textId="77777777" w:rsidR="00BD63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9091B">
              <w:rPr>
                <w:sz w:val="18"/>
                <w:szCs w:val="18"/>
              </w:rPr>
              <w:t>jpg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 xml:space="preserve"> </w:t>
            </w:r>
          </w:p>
          <w:p w14:paraId="5F0424CA" w14:textId="4BC2EF8B" w:rsidR="00370754" w:rsidRPr="00EC175D" w:rsidRDefault="00BD635D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jpeg</w:t>
            </w:r>
            <w:proofErr w:type="spellEnd"/>
            <w:proofErr w:type="gramEnd"/>
          </w:p>
        </w:tc>
        <w:tc>
          <w:tcPr>
            <w:tcW w:w="2855" w:type="dxa"/>
          </w:tcPr>
          <w:p w14:paraId="3D044475" w14:textId="77777777" w:rsidR="00370754" w:rsidRDefault="00370754" w:rsidP="00B76B1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esteja habilitada.</w:t>
            </w:r>
          </w:p>
          <w:p w14:paraId="67C305A2" w14:textId="77777777" w:rsidR="00370754" w:rsidRDefault="00370754" w:rsidP="00B76B19">
            <w:pPr>
              <w:spacing w:before="60" w:after="60"/>
              <w:rPr>
                <w:sz w:val="18"/>
                <w:szCs w:val="18"/>
              </w:rPr>
            </w:pPr>
          </w:p>
          <w:p w14:paraId="3FBBFC7B" w14:textId="77777777" w:rsidR="00370754" w:rsidRPr="00EC175D" w:rsidRDefault="00370754" w:rsidP="00B76B19">
            <w:pPr>
              <w:pStyle w:val="PargrafodaLista"/>
              <w:spacing w:before="60" w:after="60"/>
              <w:ind w:left="483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               </w:t>
            </w:r>
            <w:r w:rsidRPr="00500D40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00D40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00D40">
              <w:rPr>
                <w:color w:val="31849B" w:themeColor="accent5" w:themeShade="BF"/>
                <w:sz w:val="18"/>
                <w:szCs w:val="18"/>
              </w:rPr>
              <w:instrText xml:space="preserve"> REF _Ref17794234 \r \h  \* MERGEFORMAT </w:instrText>
            </w:r>
            <w:r w:rsidRPr="00500D40">
              <w:rPr>
                <w:color w:val="31849B" w:themeColor="accent5" w:themeShade="BF"/>
                <w:sz w:val="18"/>
                <w:szCs w:val="18"/>
              </w:rPr>
            </w:r>
            <w:r w:rsidRPr="00500D40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00D40">
              <w:rPr>
                <w:color w:val="31849B" w:themeColor="accent5" w:themeShade="BF"/>
                <w:sz w:val="18"/>
                <w:szCs w:val="18"/>
              </w:rPr>
              <w:t>2.2.4</w:t>
            </w:r>
            <w:r w:rsidRPr="00500D40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00D40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70754" w:rsidRPr="00EC175D" w14:paraId="27AAF6CC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717F8E19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57B5941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Comentário do Cabeçalho</w:t>
            </w:r>
          </w:p>
        </w:tc>
        <w:tc>
          <w:tcPr>
            <w:tcW w:w="1306" w:type="dxa"/>
            <w:gridSpan w:val="2"/>
          </w:tcPr>
          <w:p w14:paraId="281BFC57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 para informar os comentários pertinentes ao cabeçalho</w:t>
            </w:r>
          </w:p>
        </w:tc>
        <w:tc>
          <w:tcPr>
            <w:tcW w:w="1246" w:type="dxa"/>
          </w:tcPr>
          <w:p w14:paraId="54AC5465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722E88C5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E41E4D9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0F55FA1" w14:textId="77777777" w:rsidR="00370754" w:rsidRPr="00600A3E" w:rsidRDefault="00370754" w:rsidP="00B76B1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 w:rsidRPr="00600A3E">
              <w:rPr>
                <w:color w:val="auto"/>
                <w:sz w:val="18"/>
                <w:szCs w:val="18"/>
              </w:rPr>
              <w:t>Não Obrigatório</w:t>
            </w:r>
          </w:p>
          <w:p w14:paraId="206274A3" w14:textId="77777777" w:rsidR="00370754" w:rsidRPr="00600A3E" w:rsidRDefault="00370754" w:rsidP="00B76B19">
            <w:pPr>
              <w:spacing w:before="60" w:after="60"/>
              <w:rPr>
                <w:sz w:val="18"/>
                <w:szCs w:val="18"/>
              </w:rPr>
            </w:pPr>
          </w:p>
          <w:p w14:paraId="7C216030" w14:textId="77777777" w:rsidR="00370754" w:rsidRPr="00600A3E" w:rsidRDefault="00370754" w:rsidP="00B76B1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  <w:p w14:paraId="2773FC83" w14:textId="77777777" w:rsidR="00370754" w:rsidRPr="00EC175D" w:rsidRDefault="00370754" w:rsidP="00B76B19">
            <w:pPr>
              <w:pStyle w:val="PargrafodaLista"/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      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1070F4">
              <w:rPr>
                <w:color w:val="31849B" w:themeColor="accent5" w:themeShade="BF"/>
                <w:sz w:val="18"/>
                <w:szCs w:val="18"/>
              </w:rPr>
              <w:instrText xml:space="preserve"> REF _Ref17794949 \r \h </w:instrText>
            </w:r>
            <w:r w:rsidRPr="001070F4">
              <w:rPr>
                <w:color w:val="31849B" w:themeColor="accent5" w:themeShade="BF"/>
                <w:sz w:val="18"/>
                <w:szCs w:val="18"/>
              </w:rPr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2.2.5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70754" w:rsidRPr="00EC175D" w14:paraId="62A8F3D8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64CAB557" w14:textId="77777777" w:rsidR="00370754" w:rsidRPr="00EC175D" w:rsidRDefault="00370754" w:rsidP="00084624">
            <w:pPr>
              <w:pStyle w:val="PargrafodaLista"/>
              <w:numPr>
                <w:ilvl w:val="0"/>
                <w:numId w:val="4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F9BC483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Limpar</w:t>
            </w:r>
          </w:p>
        </w:tc>
        <w:tc>
          <w:tcPr>
            <w:tcW w:w="1306" w:type="dxa"/>
            <w:gridSpan w:val="2"/>
          </w:tcPr>
          <w:p w14:paraId="25CEC3BD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limpar os campos pertinentes ao cabeçalho</w:t>
            </w:r>
            <w:r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0837DD97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23C989C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9B77FB3" w14:textId="77777777" w:rsidR="00370754" w:rsidRPr="00EC175D" w:rsidRDefault="00370754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FAAC681" w14:textId="77777777" w:rsidR="00370754" w:rsidRPr="001070F4" w:rsidRDefault="00370754" w:rsidP="00B76B19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1070F4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1070F4">
              <w:rPr>
                <w:color w:val="31849B" w:themeColor="accent5" w:themeShade="BF"/>
                <w:sz w:val="18"/>
                <w:szCs w:val="18"/>
              </w:rPr>
              <w:instrText xml:space="preserve"> REF _Ref17795272 \r \h </w:instrText>
            </w:r>
            <w:r w:rsidRPr="001070F4">
              <w:rPr>
                <w:color w:val="31849B" w:themeColor="accent5" w:themeShade="BF"/>
                <w:sz w:val="18"/>
                <w:szCs w:val="18"/>
              </w:rPr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2.2.6</w:t>
            </w:r>
            <w:r w:rsidRPr="001070F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070F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58DF97C" w14:textId="77777777" w:rsidR="00370754" w:rsidRPr="00EC175D" w:rsidRDefault="00370754" w:rsidP="00B76B19">
            <w:pPr>
              <w:pStyle w:val="PargrafodaLista"/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</w:p>
        </w:tc>
      </w:tr>
      <w:tr w:rsidR="00370754" w:rsidRPr="00EC175D" w14:paraId="32A12BD1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069F9198" w14:textId="77777777" w:rsidR="00370754" w:rsidRPr="00EC175D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370754" w:rsidRPr="00EC175D" w14:paraId="76C590DD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C1AC238" w14:textId="77777777" w:rsidR="00370754" w:rsidRPr="00EC175D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5999E19E" w14:textId="77777777" w:rsidR="00370754" w:rsidRPr="00EC175D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7F714D3A" w14:textId="77777777" w:rsidR="00370754" w:rsidRPr="00EC175D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38AC9A50" w14:textId="77777777" w:rsidR="00370754" w:rsidRPr="00EC175D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50A8CCCC" w14:textId="77777777" w:rsidR="00370754" w:rsidRPr="00EC175D" w:rsidRDefault="00370754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E24622" w:rsidRPr="00EC175D" w14:paraId="3E2ADE90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9ACAA97" w14:textId="77777777" w:rsidR="00E24622" w:rsidRPr="00EC175D" w:rsidRDefault="00E24622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0192C11" w14:textId="0DA920AB" w:rsidR="00E24622" w:rsidRDefault="00E24622" w:rsidP="00B76B19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Visualizar</w:t>
            </w:r>
          </w:p>
        </w:tc>
        <w:tc>
          <w:tcPr>
            <w:tcW w:w="2417" w:type="dxa"/>
            <w:gridSpan w:val="3"/>
          </w:tcPr>
          <w:p w14:paraId="60BC270B" w14:textId="77777777" w:rsidR="00E24622" w:rsidRDefault="00E24622" w:rsidP="00B76B1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894" w:type="dxa"/>
            <w:gridSpan w:val="2"/>
          </w:tcPr>
          <w:p w14:paraId="2D32CAE8" w14:textId="17FC7FC5" w:rsidR="00E24622" w:rsidRPr="00EC175D" w:rsidRDefault="00E24622" w:rsidP="00B76B19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109EFBB4" w14:textId="44FD157F" w:rsidR="00E24622" w:rsidRDefault="00B76B19" w:rsidP="00B76B19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_Ref17797674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06D31F6B" w14:textId="77777777" w:rsidR="00370754" w:rsidRDefault="00370754" w:rsidP="00901138">
      <w:pPr>
        <w:pStyle w:val="EstiloPrototipo3"/>
        <w:ind w:left="720"/>
      </w:pPr>
    </w:p>
    <w:p w14:paraId="69E37654" w14:textId="7D0A1E5C" w:rsidR="00977771" w:rsidRDefault="00977771" w:rsidP="007112FF">
      <w:pPr>
        <w:pStyle w:val="EstiloPrototipo3"/>
        <w:numPr>
          <w:ilvl w:val="0"/>
          <w:numId w:val="5"/>
        </w:numPr>
      </w:pPr>
      <w:bookmarkStart w:id="18" w:name="_Ref17469671"/>
      <w:r>
        <w:t>Visualizar Cabeçalho e Rodapé</w:t>
      </w:r>
      <w:bookmarkEnd w:id="18"/>
    </w:p>
    <w:p w14:paraId="58096F92" w14:textId="405DB35D" w:rsidR="00977771" w:rsidRDefault="004047DB" w:rsidP="00F434F3">
      <w:pPr>
        <w:pStyle w:val="EstiloPrototipo3"/>
      </w:pPr>
      <w:r>
        <w:rPr>
          <w:noProof/>
        </w:rPr>
        <w:drawing>
          <wp:inline distT="0" distB="0" distL="0" distR="0" wp14:anchorId="65B6C9BB" wp14:editId="6A2F7C12">
            <wp:extent cx="5760085" cy="42360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ublicar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A5F6" w14:textId="77777777" w:rsidR="00977771" w:rsidRDefault="00977771" w:rsidP="00977771">
      <w:pPr>
        <w:pStyle w:val="EstiloPrototipo3"/>
        <w:ind w:left="720"/>
      </w:pPr>
    </w:p>
    <w:p w14:paraId="735A8FA0" w14:textId="77777777" w:rsidR="00977771" w:rsidRDefault="00977771" w:rsidP="00977771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F434F3" w:rsidRPr="005D2A67" w14:paraId="7716071C" w14:textId="77777777" w:rsidTr="00B76B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66E0DD8" w14:textId="77777777" w:rsidR="00F434F3" w:rsidRPr="00E976B5" w:rsidRDefault="00F434F3" w:rsidP="00B76B19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F434F3" w:rsidRPr="005D2A67" w14:paraId="783774E6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31BAFE4" w14:textId="5CD94DB0" w:rsidR="00F434F3" w:rsidRDefault="004E55E7" w:rsidP="00B76B19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Visualizar</w:t>
            </w:r>
          </w:p>
        </w:tc>
      </w:tr>
      <w:tr w:rsidR="00F434F3" w:rsidRPr="00FD775E" w14:paraId="2117B35E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28C88CE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468F404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9662B9A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4FA37DDF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4E20C66D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5A692B72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FB4AB2E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F434F3" w:rsidRPr="00EC175D" w14:paraId="6C54894A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548E4B5" w14:textId="77777777" w:rsidR="00F434F3" w:rsidRPr="009B42E9" w:rsidRDefault="00F434F3" w:rsidP="00084624">
            <w:pPr>
              <w:pStyle w:val="PargrafodaLista"/>
              <w:numPr>
                <w:ilvl w:val="0"/>
                <w:numId w:val="4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87AB922" w14:textId="77777777" w:rsidR="00F434F3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452C726" wp14:editId="46AEC87B">
                  <wp:extent cx="266667" cy="190476"/>
                  <wp:effectExtent l="0" t="0" r="635" b="63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71D5533" w14:textId="77777777" w:rsidR="00F434F3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5B5A4524" w14:textId="77777777" w:rsidR="00F434F3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11B5816" w14:textId="77777777" w:rsidR="00F434F3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10F0DF3" w14:textId="77777777" w:rsidR="00F434F3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996E178" w14:textId="77777777" w:rsidR="00F434F3" w:rsidRDefault="00F434F3" w:rsidP="00B76B1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21764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1764A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Pr="0021764A">
              <w:rPr>
                <w:color w:val="31849B" w:themeColor="accent5" w:themeShade="BF"/>
                <w:sz w:val="18"/>
                <w:szCs w:val="18"/>
              </w:rPr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2.6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34F3" w:rsidRPr="00EC175D" w14:paraId="35D88B25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23D93E" w14:textId="77777777" w:rsidR="00F434F3" w:rsidRPr="009B42E9" w:rsidRDefault="00F434F3" w:rsidP="00084624">
            <w:pPr>
              <w:pStyle w:val="PargrafodaLista"/>
              <w:numPr>
                <w:ilvl w:val="0"/>
                <w:numId w:val="4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451CEA8" w14:textId="1EBEA523" w:rsidR="00F434F3" w:rsidRPr="00EC175D" w:rsidRDefault="00084624" w:rsidP="0008462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Visualizar Cabeçalho </w:t>
            </w:r>
            <w:proofErr w:type="gramStart"/>
            <w:r>
              <w:rPr>
                <w:sz w:val="18"/>
                <w:szCs w:val="18"/>
              </w:rPr>
              <w:t xml:space="preserve">e </w:t>
            </w:r>
            <w:r w:rsidR="00F434F3">
              <w:rPr>
                <w:sz w:val="18"/>
                <w:szCs w:val="18"/>
              </w:rPr>
              <w:t xml:space="preserve"> </w:t>
            </w:r>
            <w:proofErr w:type="spellStart"/>
            <w:r w:rsidR="00F434F3">
              <w:rPr>
                <w:sz w:val="18"/>
                <w:szCs w:val="18"/>
              </w:rPr>
              <w:t>e</w:t>
            </w:r>
            <w:proofErr w:type="spellEnd"/>
            <w:proofErr w:type="gramEnd"/>
            <w:r w:rsidR="00F434F3">
              <w:rPr>
                <w:sz w:val="18"/>
                <w:szCs w:val="18"/>
              </w:rPr>
              <w:t xml:space="preserve"> Rodapé do E-Mail</w:t>
            </w:r>
          </w:p>
        </w:tc>
        <w:tc>
          <w:tcPr>
            <w:tcW w:w="1306" w:type="dxa"/>
            <w:gridSpan w:val="2"/>
          </w:tcPr>
          <w:p w14:paraId="4171C02D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</w:t>
            </w:r>
          </w:p>
        </w:tc>
        <w:tc>
          <w:tcPr>
            <w:tcW w:w="1246" w:type="dxa"/>
          </w:tcPr>
          <w:p w14:paraId="43E65138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75C6A722" w14:textId="77777777" w:rsidR="00F434F3" w:rsidRPr="00EC175D" w:rsidRDefault="00F434F3" w:rsidP="00B76B19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6106C2BA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B6951AE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26F6091" w14:textId="77777777" w:rsidR="00F434F3" w:rsidRPr="00EC175D" w:rsidRDefault="00F434F3" w:rsidP="00B76B19">
            <w:pPr>
              <w:pStyle w:val="PargrafodaLista"/>
              <w:numPr>
                <w:ilvl w:val="1"/>
                <w:numId w:val="44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</w:tc>
      </w:tr>
      <w:tr w:rsidR="00F434F3" w:rsidRPr="00EC175D" w14:paraId="57E41596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F5ED6A5" w14:textId="77777777" w:rsidR="00F434F3" w:rsidRPr="00EC175D" w:rsidRDefault="00F434F3" w:rsidP="00084624">
            <w:pPr>
              <w:pStyle w:val="PargrafodaLista"/>
              <w:numPr>
                <w:ilvl w:val="0"/>
                <w:numId w:val="4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45D475F" w14:textId="2D9A82EF" w:rsidR="00F434F3" w:rsidRPr="00EC175D" w:rsidRDefault="002C32C2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Figura cabeçalho</w:t>
            </w:r>
          </w:p>
        </w:tc>
        <w:tc>
          <w:tcPr>
            <w:tcW w:w="1306" w:type="dxa"/>
            <w:gridSpan w:val="2"/>
          </w:tcPr>
          <w:p w14:paraId="0987A94F" w14:textId="01A3CEAB" w:rsidR="00F434F3" w:rsidRPr="00EC175D" w:rsidRDefault="002C32C2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figura que o ator incluiu para o cabeçalho</w:t>
            </w:r>
          </w:p>
        </w:tc>
        <w:tc>
          <w:tcPr>
            <w:tcW w:w="1246" w:type="dxa"/>
          </w:tcPr>
          <w:p w14:paraId="3476EC1B" w14:textId="143CB6F0" w:rsidR="00F434F3" w:rsidRPr="00EC175D" w:rsidRDefault="002C32C2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Figura</w:t>
            </w:r>
          </w:p>
        </w:tc>
        <w:tc>
          <w:tcPr>
            <w:tcW w:w="1034" w:type="dxa"/>
            <w:gridSpan w:val="2"/>
          </w:tcPr>
          <w:p w14:paraId="514C8852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AECC166" w14:textId="77777777" w:rsidR="00371728" w:rsidRDefault="0079091B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png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>,</w:t>
            </w:r>
          </w:p>
          <w:p w14:paraId="510A4C63" w14:textId="77777777" w:rsidR="00371728" w:rsidRDefault="0079091B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9091B">
              <w:rPr>
                <w:sz w:val="18"/>
                <w:szCs w:val="18"/>
              </w:rPr>
              <w:t>jpg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 xml:space="preserve"> </w:t>
            </w:r>
          </w:p>
          <w:p w14:paraId="00169AB1" w14:textId="364EC494" w:rsidR="00F434F3" w:rsidRPr="0079091B" w:rsidRDefault="0079091B" w:rsidP="00371728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jpeg</w:t>
            </w:r>
            <w:proofErr w:type="spellEnd"/>
            <w:proofErr w:type="gramEnd"/>
          </w:p>
        </w:tc>
        <w:tc>
          <w:tcPr>
            <w:tcW w:w="2855" w:type="dxa"/>
          </w:tcPr>
          <w:p w14:paraId="74062F4E" w14:textId="0396FDED" w:rsidR="00F434F3" w:rsidRDefault="00874A9D" w:rsidP="00874A9D">
            <w:pPr>
              <w:pStyle w:val="PargrafodaLista"/>
              <w:numPr>
                <w:ilvl w:val="1"/>
                <w:numId w:val="44"/>
              </w:numPr>
              <w:spacing w:before="60" w:after="60"/>
            </w:pPr>
            <w:r w:rsidRPr="00EC175D">
              <w:rPr>
                <w:sz w:val="18"/>
                <w:szCs w:val="18"/>
              </w:rPr>
              <w:t>Somente Leitura</w:t>
            </w:r>
            <w:r>
              <w:t xml:space="preserve"> </w:t>
            </w:r>
          </w:p>
          <w:p w14:paraId="52980F1D" w14:textId="77777777" w:rsidR="00874A9D" w:rsidRDefault="00874A9D" w:rsidP="00B76B19">
            <w:pPr>
              <w:pStyle w:val="PargrafodaLista"/>
              <w:spacing w:before="60" w:after="60"/>
              <w:ind w:left="720"/>
            </w:pPr>
          </w:p>
          <w:p w14:paraId="2C51C44A" w14:textId="3500FAD7" w:rsidR="00F434F3" w:rsidRPr="00EC175D" w:rsidRDefault="00F434F3" w:rsidP="002C32C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AD739E">
              <w:rPr>
                <w:color w:val="31849B" w:themeColor="accent5" w:themeShade="BF"/>
              </w:rPr>
              <w:t>[</w:t>
            </w:r>
            <w:r w:rsidR="002C32C2">
              <w:rPr>
                <w:color w:val="31849B" w:themeColor="accent5" w:themeShade="BF"/>
              </w:rPr>
              <w:fldChar w:fldCharType="begin"/>
            </w:r>
            <w:r w:rsidR="002C32C2">
              <w:rPr>
                <w:color w:val="31849B" w:themeColor="accent5" w:themeShade="BF"/>
              </w:rPr>
              <w:instrText xml:space="preserve"> REF _Ref17794234 \r \h </w:instrText>
            </w:r>
            <w:r w:rsidR="002C32C2">
              <w:rPr>
                <w:color w:val="31849B" w:themeColor="accent5" w:themeShade="BF"/>
              </w:rPr>
            </w:r>
            <w:r w:rsidR="002C32C2">
              <w:rPr>
                <w:color w:val="31849B" w:themeColor="accent5" w:themeShade="BF"/>
              </w:rPr>
              <w:fldChar w:fldCharType="separate"/>
            </w:r>
            <w:r w:rsidR="002C32C2">
              <w:rPr>
                <w:color w:val="31849B" w:themeColor="accent5" w:themeShade="BF"/>
              </w:rPr>
              <w:t>2.2.4</w:t>
            </w:r>
            <w:r w:rsidR="002C32C2"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</w:tc>
      </w:tr>
      <w:tr w:rsidR="00F434F3" w:rsidRPr="00EC175D" w14:paraId="2EB26058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41CF900" w14:textId="77777777" w:rsidR="00F434F3" w:rsidRPr="00EC175D" w:rsidRDefault="00F434F3" w:rsidP="00084624">
            <w:pPr>
              <w:pStyle w:val="PargrafodaLista"/>
              <w:numPr>
                <w:ilvl w:val="0"/>
                <w:numId w:val="4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6896937" w14:textId="749A7E54" w:rsidR="00F434F3" w:rsidRPr="00EC175D" w:rsidRDefault="00874A9D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Comentário</w:t>
            </w:r>
            <w:r w:rsidR="009654C6">
              <w:rPr>
                <w:sz w:val="18"/>
                <w:szCs w:val="18"/>
              </w:rPr>
              <w:t xml:space="preserve"> do cabeçalho</w:t>
            </w:r>
          </w:p>
        </w:tc>
        <w:tc>
          <w:tcPr>
            <w:tcW w:w="1306" w:type="dxa"/>
            <w:gridSpan w:val="2"/>
          </w:tcPr>
          <w:p w14:paraId="20963242" w14:textId="4AAA0B2C" w:rsidR="00F434F3" w:rsidRPr="00EC175D" w:rsidRDefault="009654C6" w:rsidP="009654C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comentário que o ator incluiu para o cabeçalho</w:t>
            </w:r>
          </w:p>
        </w:tc>
        <w:tc>
          <w:tcPr>
            <w:tcW w:w="1246" w:type="dxa"/>
          </w:tcPr>
          <w:p w14:paraId="3D12C832" w14:textId="7E757878" w:rsidR="00F434F3" w:rsidRPr="00EC175D" w:rsidRDefault="009654C6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F86448F" w14:textId="031C26D7" w:rsidR="00F434F3" w:rsidRPr="00EC175D" w:rsidRDefault="009654C6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D0106A8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AD106B5" w14:textId="60BAF50B" w:rsidR="00F434F3" w:rsidRDefault="004E55E7" w:rsidP="00B76B19">
            <w:pPr>
              <w:pStyle w:val="PargrafodaLista"/>
              <w:spacing w:before="60" w:after="60"/>
              <w:ind w:left="720"/>
            </w:pPr>
            <w:r w:rsidRPr="00EC175D">
              <w:rPr>
                <w:sz w:val="18"/>
                <w:szCs w:val="18"/>
              </w:rPr>
              <w:t>Somente Leitura</w:t>
            </w:r>
            <w:r>
              <w:t xml:space="preserve"> </w:t>
            </w:r>
          </w:p>
          <w:p w14:paraId="65EE04E3" w14:textId="77777777" w:rsidR="00F434F3" w:rsidRDefault="00F434F3" w:rsidP="009654C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</w:rPr>
            </w:pPr>
            <w:r w:rsidRPr="00AD739E">
              <w:rPr>
                <w:color w:val="31849B" w:themeColor="accent5" w:themeShade="BF"/>
              </w:rPr>
              <w:t>[</w:t>
            </w:r>
            <w:r w:rsidR="009654C6">
              <w:rPr>
                <w:color w:val="31849B" w:themeColor="accent5" w:themeShade="BF"/>
              </w:rPr>
              <w:fldChar w:fldCharType="begin"/>
            </w:r>
            <w:r w:rsidR="009654C6">
              <w:rPr>
                <w:color w:val="31849B" w:themeColor="accent5" w:themeShade="BF"/>
              </w:rPr>
              <w:instrText xml:space="preserve"> REF _Ref17794949 \r \h </w:instrText>
            </w:r>
            <w:r w:rsidR="009654C6">
              <w:rPr>
                <w:color w:val="31849B" w:themeColor="accent5" w:themeShade="BF"/>
              </w:rPr>
            </w:r>
            <w:r w:rsidR="009654C6">
              <w:rPr>
                <w:color w:val="31849B" w:themeColor="accent5" w:themeShade="BF"/>
              </w:rPr>
              <w:fldChar w:fldCharType="separate"/>
            </w:r>
            <w:r w:rsidR="009654C6">
              <w:rPr>
                <w:color w:val="31849B" w:themeColor="accent5" w:themeShade="BF"/>
              </w:rPr>
              <w:t>2.2.5</w:t>
            </w:r>
            <w:r w:rsidR="009654C6">
              <w:rPr>
                <w:color w:val="31849B" w:themeColor="accent5" w:themeShade="BF"/>
              </w:rPr>
              <w:fldChar w:fldCharType="end"/>
            </w:r>
            <w:r w:rsidRPr="00AD739E">
              <w:rPr>
                <w:color w:val="31849B" w:themeColor="accent5" w:themeShade="BF"/>
              </w:rPr>
              <w:t>]</w:t>
            </w:r>
          </w:p>
          <w:p w14:paraId="0FFB171D" w14:textId="61190726" w:rsidR="00E735A7" w:rsidRPr="00EC175D" w:rsidRDefault="00E735A7" w:rsidP="009654C6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E735A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735A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735A7">
              <w:rPr>
                <w:color w:val="31849B" w:themeColor="accent5" w:themeShade="BF"/>
                <w:sz w:val="18"/>
                <w:szCs w:val="18"/>
              </w:rPr>
              <w:instrText xml:space="preserve"> REF _Ref17797674 \r \h </w:instrText>
            </w:r>
            <w:r w:rsidRPr="00E735A7">
              <w:rPr>
                <w:color w:val="31849B" w:themeColor="accent5" w:themeShade="BF"/>
                <w:sz w:val="18"/>
                <w:szCs w:val="18"/>
              </w:rPr>
            </w:r>
            <w:r w:rsidRPr="00E735A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E735A7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E735A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735A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34F3" w:rsidRPr="00EC175D" w14:paraId="4B5B52D4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C26DB46" w14:textId="77777777" w:rsidR="00F434F3" w:rsidRPr="00EC175D" w:rsidRDefault="00F434F3" w:rsidP="00084624">
            <w:pPr>
              <w:pStyle w:val="PargrafodaLista"/>
              <w:numPr>
                <w:ilvl w:val="0"/>
                <w:numId w:val="4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B6D4F6" w14:textId="4F7962C5" w:rsidR="00F434F3" w:rsidRPr="00EC175D" w:rsidRDefault="00A84BE6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Corpo do E-Mail</w:t>
            </w:r>
          </w:p>
        </w:tc>
        <w:tc>
          <w:tcPr>
            <w:tcW w:w="1306" w:type="dxa"/>
            <w:gridSpan w:val="2"/>
          </w:tcPr>
          <w:p w14:paraId="0614B49E" w14:textId="6803283B" w:rsidR="00F434F3" w:rsidRPr="00EC175D" w:rsidRDefault="00A84BE6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Label</w:t>
            </w:r>
            <w:proofErr w:type="spellEnd"/>
          </w:p>
        </w:tc>
        <w:tc>
          <w:tcPr>
            <w:tcW w:w="1246" w:type="dxa"/>
          </w:tcPr>
          <w:p w14:paraId="6361BD4E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37A8441C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4D49B9CB" w14:textId="77777777" w:rsidR="00F434F3" w:rsidRPr="00EC175D" w:rsidRDefault="00F434F3" w:rsidP="00B76B1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0696F7F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0736D4F" w14:textId="77777777" w:rsidR="00F434F3" w:rsidRDefault="00F434F3" w:rsidP="00B76B1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3779877D" w14:textId="77777777" w:rsidR="00E735A7" w:rsidRDefault="00E735A7" w:rsidP="00E735A7">
            <w:pPr>
              <w:spacing w:before="60" w:after="60"/>
              <w:rPr>
                <w:sz w:val="18"/>
                <w:szCs w:val="18"/>
              </w:rPr>
            </w:pPr>
          </w:p>
          <w:p w14:paraId="07E7314F" w14:textId="6E8DEBE2" w:rsidR="00E735A7" w:rsidRPr="00E735A7" w:rsidRDefault="00E735A7" w:rsidP="00E735A7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             </w:t>
            </w:r>
            <w:r w:rsidRPr="00E735A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735A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735A7">
              <w:rPr>
                <w:color w:val="31849B" w:themeColor="accent5" w:themeShade="BF"/>
                <w:sz w:val="18"/>
                <w:szCs w:val="18"/>
              </w:rPr>
              <w:instrText xml:space="preserve"> REF _Ref17797674 \r \h </w:instrText>
            </w:r>
            <w:r w:rsidRPr="00E735A7">
              <w:rPr>
                <w:color w:val="31849B" w:themeColor="accent5" w:themeShade="BF"/>
                <w:sz w:val="18"/>
                <w:szCs w:val="18"/>
              </w:rPr>
            </w:r>
            <w:r w:rsidRPr="00E735A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E735A7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E735A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735A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7E5A67" w:rsidRPr="00EC175D" w14:paraId="20A65F54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9857286" w14:textId="77777777" w:rsidR="007E5A67" w:rsidRPr="00EC175D" w:rsidRDefault="007E5A67" w:rsidP="007E5A67">
            <w:pPr>
              <w:pStyle w:val="PargrafodaLista"/>
              <w:numPr>
                <w:ilvl w:val="0"/>
                <w:numId w:val="4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F873A8C" w14:textId="267BCA98" w:rsidR="007E5A67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Comentário do rodapé</w:t>
            </w:r>
          </w:p>
        </w:tc>
        <w:tc>
          <w:tcPr>
            <w:tcW w:w="1306" w:type="dxa"/>
            <w:gridSpan w:val="2"/>
          </w:tcPr>
          <w:p w14:paraId="61DDEBB8" w14:textId="3E9ADA47" w:rsidR="007E5A67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comentário que o ator incluiu para o rodapé</w:t>
            </w:r>
          </w:p>
        </w:tc>
        <w:tc>
          <w:tcPr>
            <w:tcW w:w="1246" w:type="dxa"/>
          </w:tcPr>
          <w:p w14:paraId="19A8CA09" w14:textId="77810BFC" w:rsidR="007E5A67" w:rsidRPr="00EC175D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B5B8D17" w14:textId="51CC8AA4" w:rsidR="007E5A67" w:rsidRPr="00EC175D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24092B0" w14:textId="36FEF1D0" w:rsidR="007E5A67" w:rsidRPr="00EC175D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5414A00" w14:textId="77777777" w:rsidR="007E5A67" w:rsidRPr="007E5A67" w:rsidRDefault="007E5A67" w:rsidP="007E5A6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E5A67">
              <w:rPr>
                <w:sz w:val="18"/>
                <w:szCs w:val="18"/>
              </w:rPr>
              <w:t xml:space="preserve">Somente Leitura </w:t>
            </w:r>
          </w:p>
          <w:p w14:paraId="24C0AEF4" w14:textId="34950EE2" w:rsidR="007E5A67" w:rsidRPr="007E5A67" w:rsidRDefault="007E5A67" w:rsidP="007E5A6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7E5A6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7E5A67">
              <w:rPr>
                <w:color w:val="31849B" w:themeColor="accent5" w:themeShade="BF"/>
                <w:sz w:val="18"/>
                <w:szCs w:val="18"/>
              </w:rPr>
              <w:instrText xml:space="preserve"> REF _Ref17794949 \r \h </w:instrText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7E5A67">
              <w:rPr>
                <w:color w:val="31849B" w:themeColor="accent5" w:themeShade="BF"/>
                <w:sz w:val="18"/>
                <w:szCs w:val="18"/>
              </w:rPr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7E5A67">
              <w:rPr>
                <w:color w:val="31849B" w:themeColor="accent5" w:themeShade="BF"/>
                <w:sz w:val="18"/>
                <w:szCs w:val="18"/>
              </w:rPr>
              <w:t>2.2.5</w:t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7E5A67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24809A3" w14:textId="5568CC4B" w:rsidR="007E5A67" w:rsidRDefault="007E5A67" w:rsidP="007E5A6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E5A67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7E5A67">
              <w:rPr>
                <w:color w:val="31849B" w:themeColor="accent5" w:themeShade="BF"/>
                <w:sz w:val="18"/>
                <w:szCs w:val="18"/>
              </w:rPr>
              <w:instrText xml:space="preserve"> REF _Ref17797674 \r \h </w:instrText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7E5A67">
              <w:rPr>
                <w:color w:val="31849B" w:themeColor="accent5" w:themeShade="BF"/>
                <w:sz w:val="18"/>
                <w:szCs w:val="18"/>
              </w:rPr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7E5A67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7E5A6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7E5A67" w:rsidRPr="00EC175D" w14:paraId="293C8400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A3CAF7" w14:textId="77777777" w:rsidR="007E5A67" w:rsidRPr="00EC175D" w:rsidRDefault="007E5A67" w:rsidP="007E5A67">
            <w:pPr>
              <w:pStyle w:val="PargrafodaLista"/>
              <w:numPr>
                <w:ilvl w:val="0"/>
                <w:numId w:val="4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BAE336F" w14:textId="55426B47" w:rsidR="007E5A67" w:rsidRPr="00EC175D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Figura Rodapé</w:t>
            </w:r>
          </w:p>
        </w:tc>
        <w:tc>
          <w:tcPr>
            <w:tcW w:w="1306" w:type="dxa"/>
            <w:gridSpan w:val="2"/>
          </w:tcPr>
          <w:p w14:paraId="34F7EAAA" w14:textId="6D0DA0A3" w:rsidR="007E5A67" w:rsidRPr="00EC175D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figura que o ator incluiu para o cabeçalho</w:t>
            </w:r>
          </w:p>
        </w:tc>
        <w:tc>
          <w:tcPr>
            <w:tcW w:w="1246" w:type="dxa"/>
          </w:tcPr>
          <w:p w14:paraId="25F23E39" w14:textId="122F50CB" w:rsidR="007E5A67" w:rsidRPr="00EC175D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Figura</w:t>
            </w:r>
          </w:p>
        </w:tc>
        <w:tc>
          <w:tcPr>
            <w:tcW w:w="1034" w:type="dxa"/>
            <w:gridSpan w:val="2"/>
          </w:tcPr>
          <w:p w14:paraId="5949C89A" w14:textId="488EECD9" w:rsidR="007E5A67" w:rsidRPr="00EC175D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8CC55DA" w14:textId="77777777" w:rsidR="007E5A67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png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>,</w:t>
            </w:r>
          </w:p>
          <w:p w14:paraId="62066AC1" w14:textId="77777777" w:rsidR="007E5A67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9091B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9091B">
              <w:rPr>
                <w:sz w:val="18"/>
                <w:szCs w:val="18"/>
              </w:rPr>
              <w:t>jpg</w:t>
            </w:r>
            <w:proofErr w:type="spellEnd"/>
            <w:proofErr w:type="gramEnd"/>
            <w:r w:rsidRPr="0079091B">
              <w:rPr>
                <w:sz w:val="18"/>
                <w:szCs w:val="18"/>
              </w:rPr>
              <w:t xml:space="preserve"> </w:t>
            </w:r>
          </w:p>
          <w:p w14:paraId="7EA1A91D" w14:textId="2B3A50CC" w:rsidR="007E5A67" w:rsidRPr="00EC175D" w:rsidRDefault="007E5A67" w:rsidP="007E5A67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79091B">
              <w:rPr>
                <w:sz w:val="18"/>
                <w:szCs w:val="18"/>
              </w:rPr>
              <w:t>jpeg</w:t>
            </w:r>
            <w:proofErr w:type="spellEnd"/>
            <w:proofErr w:type="gramEnd"/>
          </w:p>
        </w:tc>
        <w:tc>
          <w:tcPr>
            <w:tcW w:w="2855" w:type="dxa"/>
          </w:tcPr>
          <w:p w14:paraId="1536FE8E" w14:textId="77777777" w:rsidR="007E5A67" w:rsidRDefault="007E5A67" w:rsidP="007E5A67">
            <w:pPr>
              <w:pStyle w:val="PargrafodaLista"/>
              <w:numPr>
                <w:ilvl w:val="1"/>
                <w:numId w:val="44"/>
              </w:numPr>
              <w:spacing w:before="60" w:after="60"/>
            </w:pPr>
            <w:r w:rsidRPr="00EC175D">
              <w:rPr>
                <w:sz w:val="18"/>
                <w:szCs w:val="18"/>
              </w:rPr>
              <w:t>Somente Leitura</w:t>
            </w:r>
            <w:r>
              <w:t xml:space="preserve"> </w:t>
            </w:r>
          </w:p>
          <w:p w14:paraId="79D03B5D" w14:textId="77777777" w:rsidR="007E5A67" w:rsidRPr="007E5A67" w:rsidRDefault="007E5A67" w:rsidP="007E5A6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3D74CF21" w14:textId="36CC1438" w:rsidR="007E5A67" w:rsidRPr="007E5A67" w:rsidRDefault="007E5A67" w:rsidP="007E5A67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7E5A67">
              <w:rPr>
                <w:color w:val="31849B" w:themeColor="accent5" w:themeShade="BF"/>
                <w:sz w:val="18"/>
                <w:szCs w:val="18"/>
              </w:rPr>
              <w:t xml:space="preserve">    </w:t>
            </w:r>
            <w:r w:rsidR="005E057C">
              <w:rPr>
                <w:color w:val="31849B" w:themeColor="accent5" w:themeShade="BF"/>
                <w:sz w:val="18"/>
                <w:szCs w:val="18"/>
              </w:rPr>
              <w:t xml:space="preserve">     </w:t>
            </w:r>
            <w:r w:rsidRPr="007E5A67">
              <w:rPr>
                <w:color w:val="31849B" w:themeColor="accent5" w:themeShade="BF"/>
                <w:sz w:val="18"/>
                <w:szCs w:val="18"/>
              </w:rPr>
              <w:t xml:space="preserve">      [</w:t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7E5A67">
              <w:rPr>
                <w:color w:val="31849B" w:themeColor="accent5" w:themeShade="BF"/>
                <w:sz w:val="18"/>
                <w:szCs w:val="18"/>
              </w:rPr>
              <w:instrText xml:space="preserve"> REF _Ref17794234 \r \h  \* MERGEFORMAT </w:instrText>
            </w:r>
            <w:r w:rsidRPr="007E5A67">
              <w:rPr>
                <w:color w:val="31849B" w:themeColor="accent5" w:themeShade="BF"/>
                <w:sz w:val="18"/>
                <w:szCs w:val="18"/>
              </w:rPr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7E5A67">
              <w:rPr>
                <w:color w:val="31849B" w:themeColor="accent5" w:themeShade="BF"/>
                <w:sz w:val="18"/>
                <w:szCs w:val="18"/>
              </w:rPr>
              <w:t>2.2.4</w:t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7E5A67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FEE04D7" w14:textId="3607B65C" w:rsidR="007E5A67" w:rsidRPr="00500D40" w:rsidRDefault="007E5A67" w:rsidP="007E5A67">
            <w:pPr>
              <w:spacing w:before="60" w:after="60"/>
              <w:rPr>
                <w:sz w:val="18"/>
                <w:szCs w:val="18"/>
              </w:rPr>
            </w:pPr>
            <w:r w:rsidRPr="007E5A67">
              <w:rPr>
                <w:color w:val="31849B" w:themeColor="accent5" w:themeShade="BF"/>
                <w:sz w:val="18"/>
                <w:szCs w:val="18"/>
              </w:rPr>
              <w:t xml:space="preserve">          </w:t>
            </w:r>
            <w:r w:rsidR="005E057C">
              <w:rPr>
                <w:color w:val="31849B" w:themeColor="accent5" w:themeShade="BF"/>
                <w:sz w:val="18"/>
                <w:szCs w:val="18"/>
              </w:rPr>
              <w:t xml:space="preserve">   </w:t>
            </w:r>
            <w:r w:rsidRPr="007E5A67">
              <w:rPr>
                <w:color w:val="31849B" w:themeColor="accent5" w:themeShade="BF"/>
                <w:sz w:val="18"/>
                <w:szCs w:val="18"/>
              </w:rPr>
              <w:t xml:space="preserve">   [</w:t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7E5A67">
              <w:rPr>
                <w:color w:val="31849B" w:themeColor="accent5" w:themeShade="BF"/>
                <w:sz w:val="18"/>
                <w:szCs w:val="18"/>
              </w:rPr>
              <w:instrText xml:space="preserve"> REF _Ref17797674 \r \h  \* MERGEFORMAT </w:instrText>
            </w:r>
            <w:r w:rsidRPr="007E5A67">
              <w:rPr>
                <w:color w:val="31849B" w:themeColor="accent5" w:themeShade="BF"/>
                <w:sz w:val="18"/>
                <w:szCs w:val="18"/>
              </w:rPr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7E5A67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7E5A6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7E5A6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34F3" w:rsidRPr="00EC175D" w14:paraId="59A316CE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0FCA2967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F434F3" w:rsidRPr="00EC175D" w14:paraId="26433C6C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0AEB420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94120EB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4298A36C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74C24E15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5D3A7264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4047DB" w:rsidRPr="00EC175D" w14:paraId="201D04ED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7C71C9C2" w14:textId="77777777" w:rsidR="004047DB" w:rsidRPr="00EC175D" w:rsidRDefault="004047DB" w:rsidP="004047D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455FF1A" w14:textId="49AFEEF2" w:rsidR="004047DB" w:rsidRPr="00EC175D" w:rsidRDefault="004047DB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Concluir</w:t>
            </w:r>
          </w:p>
        </w:tc>
        <w:tc>
          <w:tcPr>
            <w:tcW w:w="2417" w:type="dxa"/>
            <w:gridSpan w:val="3"/>
          </w:tcPr>
          <w:p w14:paraId="62286A60" w14:textId="162444EB" w:rsidR="004047DB" w:rsidRPr="00EC175D" w:rsidRDefault="004047DB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 as informações inseridas pelo ator, na base de dados</w:t>
            </w:r>
          </w:p>
        </w:tc>
        <w:tc>
          <w:tcPr>
            <w:tcW w:w="894" w:type="dxa"/>
            <w:gridSpan w:val="2"/>
          </w:tcPr>
          <w:p w14:paraId="4385CE39" w14:textId="7D8E7609" w:rsidR="004047DB" w:rsidRPr="00EC175D" w:rsidRDefault="004047DB" w:rsidP="004047DB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7F454961" w14:textId="5A50880D" w:rsidR="004047DB" w:rsidRPr="00EC175D" w:rsidRDefault="004047DB" w:rsidP="004047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         </w:t>
            </w:r>
            <w:r w:rsidRPr="00392629">
              <w:rPr>
                <w:color w:val="31849B" w:themeColor="accent5" w:themeShade="BF"/>
                <w:sz w:val="18"/>
                <w:szCs w:val="18"/>
              </w:rPr>
              <w:t>[</w:t>
            </w:r>
            <w:r w:rsidRPr="00392629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392629">
              <w:rPr>
                <w:color w:val="31849B" w:themeColor="accent5" w:themeShade="BF"/>
                <w:sz w:val="18"/>
                <w:szCs w:val="18"/>
              </w:rPr>
              <w:instrText xml:space="preserve"> REF _Ref15910724 \r \h </w:instrText>
            </w:r>
            <w:r w:rsidRPr="00392629">
              <w:rPr>
                <w:color w:val="31849B" w:themeColor="accent5" w:themeShade="BF"/>
                <w:sz w:val="18"/>
                <w:szCs w:val="18"/>
              </w:rPr>
            </w:r>
            <w:r w:rsidRPr="00392629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392629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392629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92629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42170D0F" w14:textId="3BE67841" w:rsidR="0056045C" w:rsidRDefault="0056045C" w:rsidP="007112FF">
      <w:pPr>
        <w:pStyle w:val="EstiloPrototipo3"/>
        <w:numPr>
          <w:ilvl w:val="0"/>
          <w:numId w:val="5"/>
        </w:numPr>
      </w:pPr>
      <w:bookmarkStart w:id="19" w:name="_Ref17572350"/>
      <w:r>
        <w:lastRenderedPageBreak/>
        <w:t>Tela Inicial:</w:t>
      </w:r>
      <w:bookmarkEnd w:id="16"/>
      <w:bookmarkEnd w:id="19"/>
    </w:p>
    <w:p w14:paraId="044B8C8D" w14:textId="575081D7" w:rsidR="00B00B8B" w:rsidRDefault="00BD389E" w:rsidP="007112FF">
      <w:pPr>
        <w:pStyle w:val="EstiloPrototipo3"/>
        <w:numPr>
          <w:ilvl w:val="2"/>
          <w:numId w:val="8"/>
        </w:numPr>
      </w:pPr>
      <w:bookmarkStart w:id="20" w:name="_Ref13749926"/>
      <w:bookmarkStart w:id="21" w:name="_Ref13657061"/>
      <w:r>
        <w:t>Tela Inicial</w:t>
      </w:r>
      <w:bookmarkEnd w:id="20"/>
    </w:p>
    <w:bookmarkEnd w:id="21"/>
    <w:p w14:paraId="13A01814" w14:textId="475D6511" w:rsidR="0056045C" w:rsidRDefault="0056045C" w:rsidP="0056045C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64FB09AD" wp14:editId="564C0A96">
            <wp:extent cx="5760085" cy="4826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D3F" w14:textId="77777777" w:rsidR="0056045C" w:rsidRDefault="0056045C" w:rsidP="00FF65AE">
      <w:pPr>
        <w:pStyle w:val="EstiloPrototipo3"/>
        <w:jc w:val="center"/>
        <w:rPr>
          <w:noProof/>
        </w:rPr>
      </w:pPr>
    </w:p>
    <w:p w14:paraId="36EFF8F4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2F2E887A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27367003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6E73E5B3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6F3FF039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02EF9FA4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3DCBFD77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55C7A27C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43350969" w14:textId="77777777" w:rsidR="00D25B2B" w:rsidRDefault="00D25B2B" w:rsidP="00FF65AE">
      <w:pPr>
        <w:pStyle w:val="EstiloPrototipo3"/>
        <w:jc w:val="center"/>
        <w:rPr>
          <w:noProof/>
        </w:rPr>
      </w:pPr>
    </w:p>
    <w:p w14:paraId="66B1613C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2997CC92" w14:textId="4D808A90" w:rsidR="00B00B8B" w:rsidRDefault="00BD389E" w:rsidP="007112FF">
      <w:pPr>
        <w:pStyle w:val="EstiloPrototipo3"/>
        <w:numPr>
          <w:ilvl w:val="2"/>
          <w:numId w:val="9"/>
        </w:numPr>
        <w:jc w:val="left"/>
        <w:rPr>
          <w:noProof/>
        </w:rPr>
      </w:pPr>
      <w:bookmarkStart w:id="22" w:name="_Ref13657063"/>
      <w:r>
        <w:rPr>
          <w:noProof/>
        </w:rPr>
        <w:lastRenderedPageBreak/>
        <w:t xml:space="preserve"> </w:t>
      </w:r>
      <w:bookmarkStart w:id="23" w:name="_Ref13749928"/>
      <w:r>
        <w:rPr>
          <w:noProof/>
        </w:rPr>
        <w:t>Tela Inicial - Menu</w:t>
      </w:r>
      <w:bookmarkEnd w:id="23"/>
    </w:p>
    <w:bookmarkEnd w:id="22"/>
    <w:p w14:paraId="5991902B" w14:textId="0CE96F7B" w:rsidR="00E37982" w:rsidRDefault="00766202" w:rsidP="00FF65AE">
      <w:pPr>
        <w:pStyle w:val="EstiloPrototipo3"/>
        <w:jc w:val="center"/>
        <w:rPr>
          <w:noProof/>
        </w:rPr>
      </w:pPr>
      <w:r>
        <w:rPr>
          <w:noProof/>
        </w:rPr>
        <w:drawing>
          <wp:inline distT="0" distB="0" distL="0" distR="0" wp14:anchorId="7266723C" wp14:editId="3C830EAC">
            <wp:extent cx="5760085" cy="483044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blicar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2C4A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507CE767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2C6300F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82EA0E3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5FDF24D1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0E94458A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93C69EA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4DB82B58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2D63BA0B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5E50120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1D690D42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22E4E47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53F68FA4" w14:textId="77777777" w:rsidR="000514D4" w:rsidRPr="00EC175D" w:rsidRDefault="00CE176F" w:rsidP="0030370F">
      <w:pPr>
        <w:pStyle w:val="Ttulo2"/>
        <w:numPr>
          <w:ilvl w:val="0"/>
          <w:numId w:val="0"/>
        </w:numPr>
        <w:spacing w:before="240"/>
      </w:pPr>
      <w:bookmarkStart w:id="24" w:name="_Toc19189636"/>
      <w:r w:rsidRPr="00EC175D">
        <w:lastRenderedPageBreak/>
        <w:t>CRITÉRIOS DE ACEITE</w:t>
      </w:r>
      <w:bookmarkEnd w:id="24"/>
    </w:p>
    <w:p w14:paraId="34F179F8" w14:textId="77777777" w:rsidR="0030370F" w:rsidRPr="00EC175D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EC175D">
        <w:rPr>
          <w:b/>
          <w:color w:val="auto"/>
        </w:rPr>
        <w:t xml:space="preserve">Premissa: </w:t>
      </w:r>
    </w:p>
    <w:p w14:paraId="2BA75331" w14:textId="06170858" w:rsidR="00790F8E" w:rsidRPr="00EC175D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C175D">
        <w:t>Esta história deve ser executada quando o usuário acessa</w:t>
      </w:r>
      <w:r w:rsidR="0056045C" w:rsidRPr="00EC175D">
        <w:t>r</w:t>
      </w:r>
      <w:r w:rsidRPr="00EC175D">
        <w:t xml:space="preserve"> a opção “</w:t>
      </w:r>
      <w:r w:rsidR="00B00B8B" w:rsidRPr="00EC175D">
        <w:t>Menu&gt;&gt;</w:t>
      </w:r>
      <w:r w:rsidR="0056045C" w:rsidRPr="00EF6432">
        <w:rPr>
          <w:b/>
        </w:rPr>
        <w:t>Parametrização</w:t>
      </w:r>
      <w:r w:rsidR="0056045C" w:rsidRPr="00EC175D">
        <w:t xml:space="preserve">&gt;&gt; </w:t>
      </w:r>
      <w:r w:rsidR="0023598C" w:rsidRPr="00EF6432">
        <w:rPr>
          <w:b/>
        </w:rPr>
        <w:t>E-Mail</w:t>
      </w:r>
      <w:r w:rsidR="0023598C">
        <w:t>&gt;&gt;</w:t>
      </w:r>
      <w:r w:rsidR="00E012BC">
        <w:t xml:space="preserve"> </w:t>
      </w:r>
      <w:r w:rsidR="0023598C" w:rsidRPr="00EF6432">
        <w:rPr>
          <w:b/>
        </w:rPr>
        <w:t>Cabeçalho e Rodapé</w:t>
      </w:r>
      <w:r w:rsidRPr="00EC175D">
        <w:t>”.</w:t>
      </w:r>
      <w:r w:rsidR="00B00B8B" w:rsidRPr="00EC175D">
        <w:t xml:space="preserve"> </w:t>
      </w:r>
      <w:r w:rsidR="00B00B8B" w:rsidRPr="00EC175D">
        <w:rPr>
          <w:color w:val="31849B" w:themeColor="accent5" w:themeShade="BF"/>
        </w:rPr>
        <w:t>[</w:t>
      </w:r>
      <w:r w:rsidR="00F53D8E">
        <w:rPr>
          <w:color w:val="31849B" w:themeColor="accent5" w:themeShade="BF"/>
        </w:rPr>
        <w:fldChar w:fldCharType="begin"/>
      </w:r>
      <w:r w:rsidR="00F53D8E">
        <w:rPr>
          <w:color w:val="31849B" w:themeColor="accent5" w:themeShade="BF"/>
        </w:rPr>
        <w:instrText xml:space="preserve"> REF _Ref17572350 \r \h </w:instrText>
      </w:r>
      <w:r w:rsidR="00F53D8E">
        <w:rPr>
          <w:color w:val="31849B" w:themeColor="accent5" w:themeShade="BF"/>
        </w:rPr>
      </w:r>
      <w:r w:rsidR="00F53D8E">
        <w:rPr>
          <w:color w:val="31849B" w:themeColor="accent5" w:themeShade="BF"/>
        </w:rPr>
        <w:fldChar w:fldCharType="separate"/>
      </w:r>
      <w:r w:rsidR="00F53D8E">
        <w:rPr>
          <w:color w:val="31849B" w:themeColor="accent5" w:themeShade="BF"/>
        </w:rPr>
        <w:t>P05</w:t>
      </w:r>
      <w:r w:rsidR="00F53D8E">
        <w:rPr>
          <w:color w:val="31849B" w:themeColor="accent5" w:themeShade="BF"/>
        </w:rPr>
        <w:fldChar w:fldCharType="end"/>
      </w:r>
      <w:r w:rsidR="00F53D8E">
        <w:rPr>
          <w:color w:val="31849B" w:themeColor="accent5" w:themeShade="BF"/>
        </w:rPr>
        <w:t>] [</w:t>
      </w:r>
      <w:r w:rsidR="00F53D8E">
        <w:rPr>
          <w:color w:val="31849B" w:themeColor="accent5" w:themeShade="BF"/>
        </w:rPr>
        <w:fldChar w:fldCharType="begin"/>
      </w:r>
      <w:r w:rsidR="00F53D8E">
        <w:rPr>
          <w:color w:val="31849B" w:themeColor="accent5" w:themeShade="BF"/>
        </w:rPr>
        <w:instrText xml:space="preserve"> REF _Ref13749928 \r \h </w:instrText>
      </w:r>
      <w:r w:rsidR="00F53D8E">
        <w:rPr>
          <w:color w:val="31849B" w:themeColor="accent5" w:themeShade="BF"/>
        </w:rPr>
      </w:r>
      <w:r w:rsidR="00F53D8E">
        <w:rPr>
          <w:color w:val="31849B" w:themeColor="accent5" w:themeShade="BF"/>
        </w:rPr>
        <w:fldChar w:fldCharType="separate"/>
      </w:r>
      <w:r w:rsidR="00F53D8E">
        <w:rPr>
          <w:color w:val="31849B" w:themeColor="accent5" w:themeShade="BF"/>
        </w:rPr>
        <w:t>2.2</w:t>
      </w:r>
      <w:r w:rsidR="00F53D8E">
        <w:rPr>
          <w:color w:val="31849B" w:themeColor="accent5" w:themeShade="BF"/>
        </w:rPr>
        <w:fldChar w:fldCharType="end"/>
      </w:r>
      <w:r w:rsidR="00B00B8B" w:rsidRPr="00EC175D">
        <w:rPr>
          <w:color w:val="31849B" w:themeColor="accent5" w:themeShade="BF"/>
        </w:rPr>
        <w:t>]</w:t>
      </w:r>
      <w:r w:rsidR="00BA1F8B" w:rsidRPr="00EC175D">
        <w:rPr>
          <w:color w:val="31849B" w:themeColor="accent5" w:themeShade="BF"/>
        </w:rPr>
        <w:t xml:space="preserve"> </w:t>
      </w:r>
    </w:p>
    <w:p w14:paraId="04D7C257" w14:textId="74CD66A9" w:rsidR="00B00B8B" w:rsidRPr="00EC175D" w:rsidRDefault="00B00B8B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C175D">
        <w:t xml:space="preserve">O usuário deve ter permissão de </w:t>
      </w:r>
      <w:r w:rsidR="005015CA" w:rsidRPr="00EC175D">
        <w:t xml:space="preserve">acesso ao menu “Parametrização”, conforme cadastro no SICCAU Corporativo, vinculado ao usuário logado. </w:t>
      </w:r>
    </w:p>
    <w:p w14:paraId="1D8C0B39" w14:textId="17BD4DBA" w:rsidR="004A6CD5" w:rsidRDefault="004A6CD5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EC175D">
        <w:t>Para os usuários sem permissão de acesso, o sistema não deve exibir o menu “</w:t>
      </w:r>
      <w:r w:rsidR="008D1039" w:rsidRPr="00EC175D">
        <w:t>P</w:t>
      </w:r>
      <w:r w:rsidRPr="00EC175D">
        <w:t>arametrização”.</w:t>
      </w:r>
    </w:p>
    <w:p w14:paraId="26EE1BE7" w14:textId="78B0445E" w:rsidR="00D81C66" w:rsidRPr="00EC175D" w:rsidRDefault="00D81C66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Todos os cabeçalhos e rodapés do sistema serão parametrizáveis por essa estória de usuário.</w:t>
      </w:r>
    </w:p>
    <w:p w14:paraId="665F158B" w14:textId="77777777" w:rsidR="00B00B8B" w:rsidRPr="00EC175D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A24EFF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5" w:name="_Ref12024542"/>
      <w:r w:rsidRPr="00EC175D">
        <w:rPr>
          <w:b/>
        </w:rPr>
        <w:t>Regras Gerais:</w:t>
      </w:r>
      <w:bookmarkEnd w:id="25"/>
    </w:p>
    <w:p w14:paraId="473993FE" w14:textId="77777777" w:rsidR="00A24EFF" w:rsidRPr="00EC175D" w:rsidRDefault="00A24EFF" w:rsidP="00A24EF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AABDFEE" w14:textId="55D233F3" w:rsidR="00A67B79" w:rsidRPr="00EC175D" w:rsidRDefault="0007671A" w:rsidP="0021355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  <w:u w:val="single"/>
        </w:rPr>
        <w:t>CONSULTAR</w:t>
      </w:r>
      <w:r w:rsidR="00280149" w:rsidRPr="00EC175D">
        <w:rPr>
          <w:b/>
          <w:u w:val="single"/>
        </w:rPr>
        <w:t>:</w:t>
      </w:r>
      <w:r w:rsidR="00280149" w:rsidRPr="00EC175D">
        <w:t xml:space="preserve"> </w:t>
      </w:r>
    </w:p>
    <w:p w14:paraId="5659B7B0" w14:textId="488C40BA" w:rsidR="008E3881" w:rsidRPr="00F66BB2" w:rsidRDefault="008E3881" w:rsidP="00F66BB2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F66BB2">
        <w:rPr>
          <w:color w:val="000000" w:themeColor="text1"/>
        </w:rPr>
        <w:t xml:space="preserve">Após </w:t>
      </w:r>
      <w:r w:rsidR="000A054B" w:rsidRPr="00F66BB2">
        <w:rPr>
          <w:color w:val="000000" w:themeColor="text1"/>
        </w:rPr>
        <w:t>ac</w:t>
      </w:r>
      <w:r w:rsidR="00926C1B" w:rsidRPr="00F66BB2">
        <w:rPr>
          <w:color w:val="000000" w:themeColor="text1"/>
        </w:rPr>
        <w:t>ionar</w:t>
      </w:r>
      <w:r w:rsidR="000A054B" w:rsidRPr="00F66BB2">
        <w:rPr>
          <w:color w:val="000000" w:themeColor="text1"/>
        </w:rPr>
        <w:t xml:space="preserve"> </w:t>
      </w:r>
      <w:r w:rsidR="00A67B79" w:rsidRPr="00F66BB2">
        <w:rPr>
          <w:color w:val="000000" w:themeColor="text1"/>
        </w:rPr>
        <w:t xml:space="preserve">o </w:t>
      </w:r>
      <w:r w:rsidR="00926C1B" w:rsidRPr="00F66BB2">
        <w:rPr>
          <w:color w:val="000000" w:themeColor="text1"/>
        </w:rPr>
        <w:t>sub</w:t>
      </w:r>
      <w:r w:rsidR="00A67B79" w:rsidRPr="00F66BB2">
        <w:rPr>
          <w:color w:val="000000" w:themeColor="text1"/>
        </w:rPr>
        <w:t xml:space="preserve">menu </w:t>
      </w:r>
      <w:r w:rsidR="000A054B" w:rsidRPr="00F66BB2">
        <w:rPr>
          <w:color w:val="000000" w:themeColor="text1"/>
        </w:rPr>
        <w:t>“</w:t>
      </w:r>
      <w:r w:rsidR="00B00B8B" w:rsidRPr="00F66BB2">
        <w:rPr>
          <w:b/>
          <w:color w:val="000000" w:themeColor="text1"/>
        </w:rPr>
        <w:t>C</w:t>
      </w:r>
      <w:r w:rsidR="0042629D" w:rsidRPr="00F66BB2">
        <w:rPr>
          <w:b/>
          <w:color w:val="000000" w:themeColor="text1"/>
        </w:rPr>
        <w:t>abeçalho e Rodapé</w:t>
      </w:r>
      <w:r w:rsidR="000A054B" w:rsidRPr="00F66BB2">
        <w:rPr>
          <w:color w:val="000000" w:themeColor="text1"/>
        </w:rPr>
        <w:t>”</w:t>
      </w:r>
      <w:r w:rsidRPr="00F66BB2">
        <w:rPr>
          <w:color w:val="000000" w:themeColor="text1"/>
        </w:rPr>
        <w:t xml:space="preserve">, o </w:t>
      </w:r>
      <w:r w:rsidR="00B00B8B" w:rsidRPr="00F66BB2">
        <w:rPr>
          <w:color w:val="000000" w:themeColor="text1"/>
        </w:rPr>
        <w:t xml:space="preserve">sistema </w:t>
      </w:r>
      <w:r w:rsidR="00484037" w:rsidRPr="00F66BB2">
        <w:rPr>
          <w:color w:val="000000" w:themeColor="text1"/>
        </w:rPr>
        <w:t>realiza a pesquisa e recupera as informações do c</w:t>
      </w:r>
      <w:r w:rsidR="00666B54" w:rsidRPr="00F66BB2">
        <w:rPr>
          <w:color w:val="000000" w:themeColor="text1"/>
        </w:rPr>
        <w:t>abeçalho e rodapé</w:t>
      </w:r>
      <w:r w:rsidR="00484037" w:rsidRPr="00F66BB2">
        <w:rPr>
          <w:color w:val="000000" w:themeColor="text1"/>
        </w:rPr>
        <w:t>,</w:t>
      </w:r>
      <w:r w:rsidR="00DF3B9A" w:rsidRPr="00F66BB2">
        <w:rPr>
          <w:color w:val="000000" w:themeColor="text1"/>
        </w:rPr>
        <w:t xml:space="preserve"> </w:t>
      </w:r>
      <w:r w:rsidR="009A6DF7" w:rsidRPr="00F66BB2">
        <w:rPr>
          <w:color w:val="000000" w:themeColor="text1"/>
        </w:rPr>
        <w:t>com o resultad</w:t>
      </w:r>
      <w:r w:rsidR="00DF3B9A" w:rsidRPr="00F66BB2">
        <w:rPr>
          <w:color w:val="000000" w:themeColor="text1"/>
        </w:rPr>
        <w:t>o</w:t>
      </w:r>
      <w:r w:rsidR="009A6DF7" w:rsidRPr="00F66BB2">
        <w:rPr>
          <w:color w:val="000000" w:themeColor="text1"/>
        </w:rPr>
        <w:t xml:space="preserve"> da pesquisa</w:t>
      </w:r>
      <w:r w:rsidR="00DF3B9A" w:rsidRPr="00F66BB2">
        <w:rPr>
          <w:color w:val="000000" w:themeColor="text1"/>
        </w:rPr>
        <w:t xml:space="preserve"> pré definido, com o valor default </w:t>
      </w:r>
      <w:r w:rsidR="0051057B" w:rsidRPr="00F66BB2">
        <w:rPr>
          <w:color w:val="000000" w:themeColor="text1"/>
        </w:rPr>
        <w:t xml:space="preserve">igual a </w:t>
      </w:r>
      <w:r w:rsidR="006571F2" w:rsidRPr="00F66BB2">
        <w:rPr>
          <w:color w:val="000000" w:themeColor="text1"/>
        </w:rPr>
        <w:t>“T</w:t>
      </w:r>
      <w:r w:rsidR="00DF3B9A" w:rsidRPr="00F66BB2">
        <w:rPr>
          <w:color w:val="000000" w:themeColor="text1"/>
        </w:rPr>
        <w:t>odos</w:t>
      </w:r>
      <w:r w:rsidR="006571F2" w:rsidRPr="00F66BB2">
        <w:rPr>
          <w:color w:val="000000" w:themeColor="text1"/>
        </w:rPr>
        <w:t>”</w:t>
      </w:r>
      <w:r w:rsidR="00DF3B9A" w:rsidRPr="00F66BB2">
        <w:rPr>
          <w:color w:val="000000" w:themeColor="text1"/>
        </w:rPr>
        <w:t xml:space="preserve"> os </w:t>
      </w:r>
      <w:r w:rsidR="00666B54" w:rsidRPr="00F66BB2">
        <w:rPr>
          <w:color w:val="000000" w:themeColor="text1"/>
        </w:rPr>
        <w:t>registros de cabeçalho e rodapé</w:t>
      </w:r>
      <w:r w:rsidR="00926C1B" w:rsidRPr="00F66BB2">
        <w:rPr>
          <w:color w:val="000000" w:themeColor="text1"/>
        </w:rPr>
        <w:t>,</w:t>
      </w:r>
      <w:r w:rsidR="0051057B" w:rsidRPr="00F66BB2">
        <w:rPr>
          <w:color w:val="000000" w:themeColor="text1"/>
        </w:rPr>
        <w:t xml:space="preserve"> </w:t>
      </w:r>
      <w:r w:rsidR="00DF3B9A" w:rsidRPr="00F66BB2">
        <w:rPr>
          <w:color w:val="000000" w:themeColor="text1"/>
        </w:rPr>
        <w:t xml:space="preserve">cadastrados no </w:t>
      </w:r>
      <w:r w:rsidR="0051057B" w:rsidRPr="00F66BB2">
        <w:rPr>
          <w:color w:val="000000" w:themeColor="text1"/>
        </w:rPr>
        <w:t>sistema;</w:t>
      </w:r>
      <w:r w:rsidR="009A6DF7" w:rsidRPr="00F66BB2">
        <w:rPr>
          <w:color w:val="000000" w:themeColor="text1"/>
        </w:rPr>
        <w:t xml:space="preserve"> </w:t>
      </w:r>
      <w:r w:rsidR="00B00B8B" w:rsidRPr="00F66BB2">
        <w:rPr>
          <w:color w:val="31849B" w:themeColor="accent5" w:themeShade="BF"/>
        </w:rPr>
        <w:t>[</w:t>
      </w:r>
      <w:r w:rsidR="00B00B8B" w:rsidRPr="00F66BB2">
        <w:rPr>
          <w:color w:val="31849B" w:themeColor="accent5" w:themeShade="BF"/>
        </w:rPr>
        <w:fldChar w:fldCharType="begin"/>
      </w:r>
      <w:r w:rsidR="00B00B8B" w:rsidRPr="00F66BB2">
        <w:rPr>
          <w:color w:val="31849B" w:themeColor="accent5" w:themeShade="BF"/>
        </w:rPr>
        <w:instrText xml:space="preserve"> REF _Ref13579930 \r \h </w:instrText>
      </w:r>
      <w:r w:rsidR="00EC175D" w:rsidRPr="00F66BB2">
        <w:rPr>
          <w:color w:val="31849B" w:themeColor="accent5" w:themeShade="BF"/>
        </w:rPr>
        <w:instrText xml:space="preserve"> \* MERGEFORMAT </w:instrText>
      </w:r>
      <w:r w:rsidR="00B00B8B" w:rsidRPr="00F66BB2">
        <w:rPr>
          <w:color w:val="31849B" w:themeColor="accent5" w:themeShade="BF"/>
        </w:rPr>
      </w:r>
      <w:r w:rsidR="00B00B8B" w:rsidRPr="00F66BB2">
        <w:rPr>
          <w:color w:val="31849B" w:themeColor="accent5" w:themeShade="BF"/>
        </w:rPr>
        <w:fldChar w:fldCharType="separate"/>
      </w:r>
      <w:r w:rsidR="002863AB" w:rsidRPr="00F66BB2">
        <w:rPr>
          <w:color w:val="31849B" w:themeColor="accent5" w:themeShade="BF"/>
        </w:rPr>
        <w:t>P01</w:t>
      </w:r>
      <w:r w:rsidR="00B00B8B" w:rsidRPr="00F66BB2">
        <w:rPr>
          <w:color w:val="31849B" w:themeColor="accent5" w:themeShade="BF"/>
        </w:rPr>
        <w:fldChar w:fldCharType="end"/>
      </w:r>
      <w:r w:rsidR="00B00B8B" w:rsidRPr="00F66BB2">
        <w:rPr>
          <w:color w:val="31849B" w:themeColor="accent5" w:themeShade="BF"/>
        </w:rPr>
        <w:t>]</w:t>
      </w:r>
    </w:p>
    <w:p w14:paraId="4FEF58F7" w14:textId="77777777" w:rsidR="00F66BB2" w:rsidRPr="00F66BB2" w:rsidRDefault="00F66BB2" w:rsidP="00F66BB2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07E0A605" w14:textId="139E00A2" w:rsidR="00455881" w:rsidRPr="00F66BB2" w:rsidRDefault="00455881" w:rsidP="00F66BB2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F66BB2">
        <w:rPr>
          <w:color w:val="000000" w:themeColor="text1"/>
        </w:rPr>
        <w:t xml:space="preserve">Ao acionar o </w:t>
      </w:r>
      <w:proofErr w:type="spellStart"/>
      <w:r w:rsidR="00926C1B" w:rsidRPr="00F66BB2">
        <w:rPr>
          <w:color w:val="000000" w:themeColor="text1"/>
        </w:rPr>
        <w:t>s</w:t>
      </w:r>
      <w:r w:rsidRPr="00F66BB2">
        <w:rPr>
          <w:color w:val="000000" w:themeColor="text1"/>
        </w:rPr>
        <w:t>ubMenu</w:t>
      </w:r>
      <w:proofErr w:type="spellEnd"/>
      <w:r w:rsidRPr="00F66BB2">
        <w:rPr>
          <w:color w:val="000000" w:themeColor="text1"/>
        </w:rPr>
        <w:t xml:space="preserve"> “</w:t>
      </w:r>
      <w:r w:rsidR="001F3225" w:rsidRPr="00F66BB2">
        <w:rPr>
          <w:b/>
          <w:color w:val="000000" w:themeColor="text1"/>
        </w:rPr>
        <w:t>Cabeçalho e Rodapé</w:t>
      </w:r>
      <w:r w:rsidRPr="00F66BB2">
        <w:rPr>
          <w:color w:val="000000" w:themeColor="text1"/>
        </w:rPr>
        <w:t xml:space="preserve">”, o sistema altera a </w:t>
      </w:r>
      <w:proofErr w:type="spellStart"/>
      <w:r w:rsidRPr="00F66BB2">
        <w:rPr>
          <w:color w:val="000000" w:themeColor="text1"/>
        </w:rPr>
        <w:t>label</w:t>
      </w:r>
      <w:proofErr w:type="spellEnd"/>
      <w:r w:rsidRPr="00F66BB2">
        <w:rPr>
          <w:color w:val="000000" w:themeColor="text1"/>
        </w:rPr>
        <w:t xml:space="preserve"> </w:t>
      </w:r>
      <w:r w:rsidR="001F3225" w:rsidRPr="00F66BB2">
        <w:rPr>
          <w:color w:val="000000" w:themeColor="text1"/>
        </w:rPr>
        <w:t>exibida</w:t>
      </w:r>
      <w:r w:rsidRPr="00F66BB2">
        <w:rPr>
          <w:color w:val="000000" w:themeColor="text1"/>
        </w:rPr>
        <w:t xml:space="preserve"> para “</w:t>
      </w:r>
      <w:r w:rsidR="001F3225" w:rsidRPr="00F66BB2">
        <w:rPr>
          <w:b/>
          <w:color w:val="000000" w:themeColor="text1"/>
        </w:rPr>
        <w:t>Parametrizar Cabeçalho e Rodapé do E-Mail</w:t>
      </w:r>
      <w:r w:rsidRPr="00F66BB2">
        <w:rPr>
          <w:color w:val="000000" w:themeColor="text1"/>
        </w:rPr>
        <w:t>”</w:t>
      </w:r>
      <w:r w:rsidR="00926C1B" w:rsidRPr="00F66BB2">
        <w:rPr>
          <w:color w:val="000000" w:themeColor="text1"/>
        </w:rPr>
        <w:t xml:space="preserve"> e limpa a label “Bem Vindo(a) &lt;nome do usuário que </w:t>
      </w:r>
      <w:proofErr w:type="spellStart"/>
      <w:r w:rsidR="00926C1B" w:rsidRPr="00F66BB2">
        <w:rPr>
          <w:color w:val="000000" w:themeColor="text1"/>
        </w:rPr>
        <w:t>logado</w:t>
      </w:r>
      <w:proofErr w:type="spellEnd"/>
      <w:r w:rsidR="00926C1B" w:rsidRPr="00F66BB2">
        <w:rPr>
          <w:color w:val="000000" w:themeColor="text1"/>
        </w:rPr>
        <w:t>&gt;</w:t>
      </w:r>
      <w:r w:rsidR="001F3225" w:rsidRPr="00F66BB2">
        <w:rPr>
          <w:color w:val="000000" w:themeColor="text1"/>
        </w:rPr>
        <w:t>, caso esteja sendo exibida</w:t>
      </w:r>
      <w:r w:rsidR="00765709" w:rsidRPr="00F66BB2">
        <w:rPr>
          <w:color w:val="000000" w:themeColor="text1"/>
        </w:rPr>
        <w:t>.</w:t>
      </w:r>
    </w:p>
    <w:p w14:paraId="626AB714" w14:textId="77777777" w:rsidR="00FD4D6F" w:rsidRPr="00EC175D" w:rsidRDefault="00FD4D6F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73FFD77B" w14:textId="0643F19D" w:rsidR="00926C1B" w:rsidRPr="006F2D64" w:rsidRDefault="006F2D64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b/>
          <w:color w:val="auto"/>
        </w:rPr>
      </w:pPr>
      <w:proofErr w:type="spellStart"/>
      <w:r w:rsidRPr="006F2D64">
        <w:rPr>
          <w:b/>
          <w:color w:val="auto"/>
        </w:rPr>
        <w:t>Ex</w:t>
      </w:r>
      <w:proofErr w:type="spellEnd"/>
      <w:r w:rsidRPr="006F2D64">
        <w:rPr>
          <w:b/>
          <w:color w:val="auto"/>
        </w:rPr>
        <w:t>:</w:t>
      </w:r>
    </w:p>
    <w:p w14:paraId="519DF752" w14:textId="3D3BA677" w:rsidR="00455881" w:rsidRPr="00EC175D" w:rsidRDefault="00455881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EC175D">
        <w:rPr>
          <w:color w:val="auto"/>
        </w:rPr>
        <w:t>De</w:t>
      </w:r>
      <w:r w:rsidRPr="00EC175D">
        <w:rPr>
          <w:color w:val="31849B" w:themeColor="accent5" w:themeShade="BF"/>
        </w:rPr>
        <w:t>:</w:t>
      </w:r>
    </w:p>
    <w:p w14:paraId="2C591279" w14:textId="5B100DF7" w:rsidR="00455881" w:rsidRPr="00EC175D" w:rsidRDefault="006F2D64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498DAF0" wp14:editId="4A4B6D17">
            <wp:extent cx="3767328" cy="617499"/>
            <wp:effectExtent l="0" t="0" r="508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147" cy="62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F4E2" w14:textId="565C8553" w:rsidR="00455881" w:rsidRPr="00EC175D" w:rsidRDefault="00455881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EC175D">
        <w:rPr>
          <w:color w:val="auto"/>
        </w:rPr>
        <w:t xml:space="preserve">Para: </w:t>
      </w:r>
    </w:p>
    <w:p w14:paraId="069267AA" w14:textId="42397633" w:rsidR="00455881" w:rsidRPr="00EC175D" w:rsidRDefault="006F2D64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03942684" wp14:editId="6839FD20">
            <wp:extent cx="3789273" cy="457254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98" cy="47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D47A" w14:textId="77777777" w:rsidR="00FB177D" w:rsidRPr="00EC175D" w:rsidRDefault="00FB177D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3A9D0C43" w14:textId="77777777" w:rsidR="00484037" w:rsidRPr="00EC175D" w:rsidRDefault="00484037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5E35427F" w14:textId="36FACBC7" w:rsidR="00C8013A" w:rsidRPr="00C8013A" w:rsidRDefault="008E3881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C175D">
        <w:t xml:space="preserve"> </w:t>
      </w:r>
      <w:bookmarkStart w:id="26" w:name="_Ref17641422"/>
      <w:bookmarkStart w:id="27" w:name="_Ref15911404"/>
      <w:r w:rsidR="00C8013A" w:rsidRPr="00C8013A">
        <w:rPr>
          <w:b/>
        </w:rPr>
        <w:t>Filtros</w:t>
      </w:r>
      <w:r w:rsidR="00AA33C4">
        <w:rPr>
          <w:b/>
        </w:rPr>
        <w:t xml:space="preserve"> </w:t>
      </w:r>
      <w:r w:rsidR="00AA33C4" w:rsidRPr="00F66BB2">
        <w:rPr>
          <w:color w:val="31849B" w:themeColor="accent5" w:themeShade="BF"/>
        </w:rPr>
        <w:t>[</w:t>
      </w:r>
      <w:r w:rsidR="00AA33C4" w:rsidRPr="00F66BB2">
        <w:rPr>
          <w:color w:val="31849B" w:themeColor="accent5" w:themeShade="BF"/>
        </w:rPr>
        <w:fldChar w:fldCharType="begin"/>
      </w:r>
      <w:r w:rsidR="00AA33C4" w:rsidRPr="00F66BB2">
        <w:rPr>
          <w:color w:val="31849B" w:themeColor="accent5" w:themeShade="BF"/>
        </w:rPr>
        <w:instrText xml:space="preserve"> REF _Ref13579930 \r \h  \* MERGEFORMAT </w:instrText>
      </w:r>
      <w:r w:rsidR="00AA33C4" w:rsidRPr="00F66BB2">
        <w:rPr>
          <w:color w:val="31849B" w:themeColor="accent5" w:themeShade="BF"/>
        </w:rPr>
      </w:r>
      <w:r w:rsidR="00AA33C4" w:rsidRPr="00F66BB2">
        <w:rPr>
          <w:color w:val="31849B" w:themeColor="accent5" w:themeShade="BF"/>
        </w:rPr>
        <w:fldChar w:fldCharType="separate"/>
      </w:r>
      <w:r w:rsidR="00AA33C4" w:rsidRPr="00F66BB2">
        <w:rPr>
          <w:color w:val="31849B" w:themeColor="accent5" w:themeShade="BF"/>
        </w:rPr>
        <w:t>P01</w:t>
      </w:r>
      <w:r w:rsidR="00AA33C4" w:rsidRPr="00F66BB2">
        <w:rPr>
          <w:color w:val="31849B" w:themeColor="accent5" w:themeShade="BF"/>
        </w:rPr>
        <w:fldChar w:fldCharType="end"/>
      </w:r>
      <w:r w:rsidR="00AA33C4" w:rsidRPr="00F66BB2">
        <w:rPr>
          <w:color w:val="31849B" w:themeColor="accent5" w:themeShade="BF"/>
        </w:rPr>
        <w:t>]</w:t>
      </w:r>
      <w:bookmarkEnd w:id="26"/>
    </w:p>
    <w:p w14:paraId="1F0F7A6A" w14:textId="3C44FDEB" w:rsidR="00280149" w:rsidRPr="00EC175D" w:rsidRDefault="009A6DF7" w:rsidP="00C8013A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C175D">
        <w:t>O sistema deve</w:t>
      </w:r>
      <w:r w:rsidR="00C40B0C">
        <w:t xml:space="preserve"> exibir nos filtros, </w:t>
      </w:r>
      <w:proofErr w:type="spellStart"/>
      <w:r w:rsidR="00C40B0C">
        <w:t>combobox</w:t>
      </w:r>
      <w:proofErr w:type="spellEnd"/>
      <w:r w:rsidR="00C40B0C">
        <w:t xml:space="preserve"> com múltipla seleção</w:t>
      </w:r>
      <w:r w:rsidR="00280149" w:rsidRPr="00EC175D">
        <w:t>:</w:t>
      </w:r>
      <w:bookmarkEnd w:id="27"/>
    </w:p>
    <w:p w14:paraId="15B6F06B" w14:textId="2EC50B50" w:rsidR="0051057B" w:rsidRPr="00EC175D" w:rsidRDefault="00C40B0C" w:rsidP="006571F2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  <w:r>
        <w:t xml:space="preserve">  </w:t>
      </w:r>
      <w:proofErr w:type="spellStart"/>
      <w:r w:rsidR="0051057B" w:rsidRPr="00EC175D">
        <w:t>Ex</w:t>
      </w:r>
      <w:proofErr w:type="spellEnd"/>
      <w:r w:rsidR="0051057B" w:rsidRPr="00EC175D">
        <w:t>:</w:t>
      </w:r>
    </w:p>
    <w:p w14:paraId="7CB1059C" w14:textId="2636F985" w:rsidR="0051057B" w:rsidRPr="00EC175D" w:rsidRDefault="0051057B" w:rsidP="006571F2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EC175D">
        <w:t xml:space="preserve"> </w:t>
      </w:r>
      <w:r w:rsidR="00FD4D6F">
        <w:rPr>
          <w:noProof/>
        </w:rPr>
        <w:drawing>
          <wp:inline distT="0" distB="0" distL="0" distR="0" wp14:anchorId="260F2FAC" wp14:editId="692C16B9">
            <wp:extent cx="1272208" cy="265835"/>
            <wp:effectExtent l="0" t="0" r="4445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3888" cy="2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33B1" w14:textId="77777777" w:rsidR="0051057B" w:rsidRPr="00EC175D" w:rsidRDefault="0051057B" w:rsidP="00332B3F">
      <w:pPr>
        <w:pStyle w:val="PargrafodaLista"/>
        <w:widowControl/>
        <w:autoSpaceDE/>
        <w:autoSpaceDN/>
        <w:adjustRightInd/>
        <w:spacing w:after="200" w:line="276" w:lineRule="auto"/>
        <w:ind w:left="993" w:hanging="504"/>
        <w:contextualSpacing/>
        <w:jc w:val="both"/>
      </w:pPr>
    </w:p>
    <w:p w14:paraId="086A7506" w14:textId="1D9A6FD3" w:rsidR="006571F2" w:rsidRDefault="006571F2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C175D">
        <w:t>No filtro “</w:t>
      </w:r>
      <w:r w:rsidR="00F66BB2" w:rsidRPr="00F66BB2">
        <w:rPr>
          <w:b/>
        </w:rPr>
        <w:t>Título</w:t>
      </w:r>
      <w:r w:rsidR="00F66BB2">
        <w:t>”</w:t>
      </w:r>
      <w:r w:rsidRPr="00EC175D">
        <w:t xml:space="preserve">, </w:t>
      </w:r>
      <w:r w:rsidR="00F66BB2">
        <w:t xml:space="preserve">o sistema </w:t>
      </w:r>
      <w:r w:rsidRPr="00EC175D">
        <w:t>deve exibir os valores</w:t>
      </w:r>
      <w:r w:rsidR="00DF5B9C">
        <w:t>: todos o</w:t>
      </w:r>
      <w:r w:rsidR="00F66BB2">
        <w:t>s títulos incluídos pelo ator, na HST01</w:t>
      </w:r>
      <w:r w:rsidR="00C351D6">
        <w:t>1</w:t>
      </w:r>
      <w:r w:rsidR="00F66BB2">
        <w:t xml:space="preserve">. Os títulos devem ser </w:t>
      </w:r>
      <w:r w:rsidR="00DF5B9C">
        <w:t>exibidos em</w:t>
      </w:r>
      <w:r w:rsidR="00F66BB2">
        <w:t xml:space="preserve"> ordem alfabética;</w:t>
      </w:r>
    </w:p>
    <w:p w14:paraId="680AA271" w14:textId="77777777" w:rsidR="00F66BB2" w:rsidRPr="00EC175D" w:rsidRDefault="00F66BB2" w:rsidP="00F66BB2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FF353E0" w14:textId="36615D4C" w:rsidR="00B42391" w:rsidRDefault="00CE7EF0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C175D">
        <w:t xml:space="preserve">No filtro </w:t>
      </w:r>
      <w:r w:rsidR="0084794D" w:rsidRPr="00EC175D">
        <w:t>“</w:t>
      </w:r>
      <w:r w:rsidR="00F66BB2" w:rsidRPr="00F66BB2">
        <w:rPr>
          <w:b/>
        </w:rPr>
        <w:t>UF</w:t>
      </w:r>
      <w:r w:rsidR="0084794D" w:rsidRPr="00EC175D">
        <w:t>”</w:t>
      </w:r>
      <w:r w:rsidRPr="00EC175D">
        <w:t xml:space="preserve">, </w:t>
      </w:r>
      <w:r w:rsidR="00F66BB2">
        <w:t>o sistema d</w:t>
      </w:r>
      <w:r w:rsidR="004A6B65" w:rsidRPr="00EC175D">
        <w:t xml:space="preserve">eve exibir </w:t>
      </w:r>
      <w:r w:rsidR="00DF5B9C">
        <w:t>os valores:</w:t>
      </w:r>
      <w:r w:rsidR="00F66BB2">
        <w:t xml:space="preserve"> </w:t>
      </w:r>
      <w:r w:rsidR="00DF5B9C">
        <w:t>Todos +</w:t>
      </w:r>
      <w:proofErr w:type="spellStart"/>
      <w:r w:rsidR="00F66BB2">
        <w:t>UF</w:t>
      </w:r>
      <w:r w:rsidR="00DF5B9C">
        <w:t>s</w:t>
      </w:r>
      <w:proofErr w:type="spellEnd"/>
      <w:r w:rsidR="00DF5B9C">
        <w:t xml:space="preserve"> </w:t>
      </w:r>
      <w:r w:rsidR="00F66BB2">
        <w:t>+DF +CEN</w:t>
      </w:r>
      <w:r w:rsidR="00DF5B9C">
        <w:t>;</w:t>
      </w:r>
    </w:p>
    <w:p w14:paraId="5045046D" w14:textId="77777777" w:rsidR="00DF5B9C" w:rsidRDefault="00DF5B9C" w:rsidP="00DF5B9C">
      <w:pPr>
        <w:pStyle w:val="PargrafodaLista"/>
      </w:pPr>
    </w:p>
    <w:p w14:paraId="0FE39F51" w14:textId="78DE7F6D" w:rsidR="00C40B0C" w:rsidRDefault="00C40B0C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No filtro “</w:t>
      </w:r>
      <w:r w:rsidRPr="002417DF">
        <w:rPr>
          <w:b/>
        </w:rPr>
        <w:t>Ativo</w:t>
      </w:r>
      <w:r>
        <w:t>”, o sistema deve exibir os valores: Sim e Não;</w:t>
      </w:r>
    </w:p>
    <w:p w14:paraId="5771AD8A" w14:textId="77777777" w:rsidR="00C40B0C" w:rsidRDefault="00C40B0C" w:rsidP="00C40B0C">
      <w:pPr>
        <w:pStyle w:val="PargrafodaLista"/>
      </w:pPr>
    </w:p>
    <w:p w14:paraId="3D5AE46A" w14:textId="77777777" w:rsidR="002B1BFB" w:rsidRPr="00EC175D" w:rsidRDefault="002B1BFB" w:rsidP="002B1BF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193ACDFE" w14:textId="77777777" w:rsidR="002B1BFB" w:rsidRPr="00C8013A" w:rsidRDefault="002B1BFB" w:rsidP="002B1BF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C175D">
        <w:t xml:space="preserve"> </w:t>
      </w:r>
      <w:bookmarkStart w:id="28" w:name="_Ref17574161"/>
      <w:r w:rsidRPr="00C8013A">
        <w:rPr>
          <w:b/>
        </w:rPr>
        <w:t>Resultado da Pesquisa</w:t>
      </w:r>
      <w:bookmarkEnd w:id="28"/>
    </w:p>
    <w:p w14:paraId="62F9839B" w14:textId="5CD1D89A" w:rsidR="002B1BFB" w:rsidRPr="00EC175D" w:rsidRDefault="002B1BFB" w:rsidP="002B1BFB">
      <w:pPr>
        <w:pStyle w:val="PargrafodaLista"/>
        <w:widowControl/>
        <w:numPr>
          <w:ilvl w:val="0"/>
          <w:numId w:val="26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C175D">
        <w:t>O sistema deve</w:t>
      </w:r>
      <w:r>
        <w:t xml:space="preserve"> exibir o resultado da pesquisa com as colunas:</w:t>
      </w:r>
    </w:p>
    <w:p w14:paraId="47B720CA" w14:textId="77777777" w:rsidR="00C40B0C" w:rsidRDefault="00C40B0C" w:rsidP="00C40B0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C786101" w14:textId="1D3BC8B4" w:rsidR="00A06C65" w:rsidRDefault="0068084B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31849B" w:themeColor="accent5" w:themeShade="BF"/>
        </w:rPr>
      </w:pPr>
      <w:r>
        <w:rPr>
          <w:b/>
        </w:rPr>
        <w:t>Nº</w:t>
      </w:r>
      <w:r w:rsidR="00AD7E95">
        <w:t xml:space="preserve">: Exibe o número gerado automaticamente pelo </w:t>
      </w:r>
      <w:r w:rsidR="00AD7E95" w:rsidRPr="00861BE6">
        <w:t>sistema</w:t>
      </w:r>
      <w:r w:rsidR="00861BE6">
        <w:t>;</w:t>
      </w:r>
      <w:r w:rsidR="00AD7E95" w:rsidRPr="00861BE6">
        <w:t xml:space="preserve"> </w:t>
      </w:r>
      <w:r w:rsidR="00AD7E95" w:rsidRPr="00861BE6">
        <w:rPr>
          <w:color w:val="31849B" w:themeColor="accent5" w:themeShade="BF"/>
        </w:rPr>
        <w:t>[</w:t>
      </w:r>
      <w:r w:rsidR="00861BE6" w:rsidRPr="00861BE6">
        <w:rPr>
          <w:color w:val="31849B" w:themeColor="accent5" w:themeShade="BF"/>
        </w:rPr>
        <w:fldChar w:fldCharType="begin"/>
      </w:r>
      <w:r w:rsidR="00861BE6" w:rsidRPr="00861BE6">
        <w:rPr>
          <w:color w:val="31849B" w:themeColor="accent5" w:themeShade="BF"/>
        </w:rPr>
        <w:instrText xml:space="preserve"> REF _Ref17461581 \r \h  \* MERGEFORMAT </w:instrText>
      </w:r>
      <w:r w:rsidR="00861BE6" w:rsidRPr="00861BE6">
        <w:rPr>
          <w:color w:val="31849B" w:themeColor="accent5" w:themeShade="BF"/>
        </w:rPr>
      </w:r>
      <w:r w:rsidR="00861BE6" w:rsidRPr="00861BE6">
        <w:rPr>
          <w:color w:val="31849B" w:themeColor="accent5" w:themeShade="BF"/>
        </w:rPr>
        <w:fldChar w:fldCharType="separate"/>
      </w:r>
      <w:r w:rsidR="00861BE6" w:rsidRPr="00861BE6">
        <w:rPr>
          <w:color w:val="31849B" w:themeColor="accent5" w:themeShade="BF"/>
        </w:rPr>
        <w:t>2.2</w:t>
      </w:r>
      <w:r w:rsidR="00861BE6" w:rsidRPr="00861BE6">
        <w:rPr>
          <w:color w:val="31849B" w:themeColor="accent5" w:themeShade="BF"/>
        </w:rPr>
        <w:fldChar w:fldCharType="end"/>
      </w:r>
      <w:r w:rsidR="00AD7E95" w:rsidRPr="00861BE6">
        <w:rPr>
          <w:color w:val="31849B" w:themeColor="accent5" w:themeShade="BF"/>
        </w:rPr>
        <w:t>]</w:t>
      </w:r>
    </w:p>
    <w:p w14:paraId="21C3AA9F" w14:textId="77777777" w:rsidR="0080522D" w:rsidRPr="00AD7E95" w:rsidRDefault="0080522D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12E3A81" w14:textId="398334F2" w:rsidR="00A06C65" w:rsidRDefault="00E10D24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31849B" w:themeColor="accent5" w:themeShade="BF"/>
        </w:rPr>
      </w:pPr>
      <w:r>
        <w:rPr>
          <w:b/>
        </w:rPr>
        <w:t>T</w:t>
      </w:r>
      <w:r w:rsidR="00AD25A6">
        <w:rPr>
          <w:b/>
        </w:rPr>
        <w:t>í</w:t>
      </w:r>
      <w:r>
        <w:rPr>
          <w:b/>
        </w:rPr>
        <w:t>tulo</w:t>
      </w:r>
      <w:r w:rsidR="00AD7E95">
        <w:rPr>
          <w:b/>
        </w:rPr>
        <w:t xml:space="preserve">: </w:t>
      </w:r>
      <w:r w:rsidR="00AD7E95" w:rsidRPr="00AD7E95">
        <w:t>Exibe o Título que o ator informou ao incluir/alterar os dados do cabeçalho e rodapé</w:t>
      </w:r>
      <w:r w:rsidR="00AD7E95">
        <w:t>;</w:t>
      </w:r>
      <w:r w:rsidR="00987EC1">
        <w:t xml:space="preserve"> </w:t>
      </w:r>
      <w:r w:rsidR="00987EC1" w:rsidRPr="00987EC1">
        <w:rPr>
          <w:color w:val="31849B" w:themeColor="accent5" w:themeShade="BF"/>
        </w:rPr>
        <w:t>[</w:t>
      </w:r>
      <w:r w:rsidR="00987EC1" w:rsidRPr="00987EC1">
        <w:rPr>
          <w:color w:val="31849B" w:themeColor="accent5" w:themeShade="BF"/>
        </w:rPr>
        <w:fldChar w:fldCharType="begin"/>
      </w:r>
      <w:r w:rsidR="00987EC1" w:rsidRPr="00987EC1">
        <w:rPr>
          <w:color w:val="31849B" w:themeColor="accent5" w:themeShade="BF"/>
        </w:rPr>
        <w:instrText xml:space="preserve"> REF _Ref17462589 \r \h </w:instrText>
      </w:r>
      <w:r w:rsidR="00987EC1" w:rsidRPr="00987EC1">
        <w:rPr>
          <w:color w:val="31849B" w:themeColor="accent5" w:themeShade="BF"/>
        </w:rPr>
      </w:r>
      <w:r w:rsidR="00987EC1" w:rsidRPr="00987EC1">
        <w:rPr>
          <w:color w:val="31849B" w:themeColor="accent5" w:themeShade="BF"/>
        </w:rPr>
        <w:fldChar w:fldCharType="separate"/>
      </w:r>
      <w:r w:rsidR="00987EC1" w:rsidRPr="00987EC1">
        <w:rPr>
          <w:color w:val="31849B" w:themeColor="accent5" w:themeShade="BF"/>
        </w:rPr>
        <w:t>2.2.1</w:t>
      </w:r>
      <w:r w:rsidR="00987EC1" w:rsidRPr="00987EC1">
        <w:rPr>
          <w:color w:val="31849B" w:themeColor="accent5" w:themeShade="BF"/>
        </w:rPr>
        <w:fldChar w:fldCharType="end"/>
      </w:r>
      <w:r w:rsidR="00987EC1" w:rsidRPr="00987EC1">
        <w:rPr>
          <w:color w:val="31849B" w:themeColor="accent5" w:themeShade="BF"/>
        </w:rPr>
        <w:t>]</w:t>
      </w:r>
    </w:p>
    <w:p w14:paraId="6A755BAB" w14:textId="77777777" w:rsidR="0080522D" w:rsidRPr="00EC175D" w:rsidRDefault="0080522D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49136583" w14:textId="2B3C43AC" w:rsidR="00A06C65" w:rsidRDefault="00E10D24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31849B" w:themeColor="accent5" w:themeShade="BF"/>
        </w:rPr>
      </w:pPr>
      <w:r>
        <w:rPr>
          <w:b/>
        </w:rPr>
        <w:t>UF</w:t>
      </w:r>
      <w:r w:rsidR="00AD7E95">
        <w:rPr>
          <w:b/>
        </w:rPr>
        <w:t xml:space="preserve">: </w:t>
      </w:r>
      <w:r w:rsidR="00AD7E95" w:rsidRPr="00AD7E95">
        <w:t>Exibe a(s) UF(s) selecionada(s) pelo ator ao</w:t>
      </w:r>
      <w:r w:rsidR="00AD7E95">
        <w:rPr>
          <w:b/>
        </w:rPr>
        <w:t xml:space="preserve"> </w:t>
      </w:r>
      <w:r w:rsidR="00AD7E95" w:rsidRPr="00AD7E95">
        <w:t>incluir/alterar os dados do cabeçalho e rodapé</w:t>
      </w:r>
      <w:r w:rsidR="00AD7E95">
        <w:t>;</w:t>
      </w:r>
      <w:r w:rsidR="00987EC1">
        <w:t xml:space="preserve"> </w:t>
      </w:r>
      <w:r w:rsidR="00987EC1" w:rsidRPr="00987EC1">
        <w:rPr>
          <w:color w:val="31849B" w:themeColor="accent5" w:themeShade="BF"/>
        </w:rPr>
        <w:t>[</w:t>
      </w:r>
      <w:r w:rsidR="00987EC1" w:rsidRPr="00987EC1">
        <w:rPr>
          <w:color w:val="31849B" w:themeColor="accent5" w:themeShade="BF"/>
        </w:rPr>
        <w:fldChar w:fldCharType="begin"/>
      </w:r>
      <w:r w:rsidR="00987EC1" w:rsidRPr="00987EC1">
        <w:rPr>
          <w:color w:val="31849B" w:themeColor="accent5" w:themeShade="BF"/>
        </w:rPr>
        <w:instrText xml:space="preserve"> REF _Ref17462609 \r \h </w:instrText>
      </w:r>
      <w:r w:rsidR="00987EC1" w:rsidRPr="00987EC1">
        <w:rPr>
          <w:color w:val="31849B" w:themeColor="accent5" w:themeShade="BF"/>
        </w:rPr>
      </w:r>
      <w:r w:rsidR="00987EC1" w:rsidRPr="00987EC1">
        <w:rPr>
          <w:color w:val="31849B" w:themeColor="accent5" w:themeShade="BF"/>
        </w:rPr>
        <w:fldChar w:fldCharType="separate"/>
      </w:r>
      <w:r w:rsidR="00987EC1" w:rsidRPr="00987EC1">
        <w:rPr>
          <w:color w:val="31849B" w:themeColor="accent5" w:themeShade="BF"/>
        </w:rPr>
        <w:t>2.2.2</w:t>
      </w:r>
      <w:r w:rsidR="00987EC1" w:rsidRPr="00987EC1">
        <w:rPr>
          <w:color w:val="31849B" w:themeColor="accent5" w:themeShade="BF"/>
        </w:rPr>
        <w:fldChar w:fldCharType="end"/>
      </w:r>
      <w:r w:rsidR="00987EC1" w:rsidRPr="00987EC1">
        <w:rPr>
          <w:color w:val="31849B" w:themeColor="accent5" w:themeShade="BF"/>
        </w:rPr>
        <w:t>]</w:t>
      </w:r>
    </w:p>
    <w:p w14:paraId="334A9B05" w14:textId="77777777" w:rsidR="0080522D" w:rsidRPr="00EC175D" w:rsidRDefault="0080522D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5769ED70" w14:textId="48D07335" w:rsidR="00A06C65" w:rsidRDefault="00E10D24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b/>
        </w:rPr>
        <w:t>Ativo</w:t>
      </w:r>
      <w:r w:rsidR="00AD7E95">
        <w:rPr>
          <w:b/>
        </w:rPr>
        <w:t xml:space="preserve">: </w:t>
      </w:r>
      <w:r w:rsidR="00AD7E95" w:rsidRPr="00AD7E95">
        <w:t>Exibe se o</w:t>
      </w:r>
      <w:r w:rsidR="00AD7E95">
        <w:rPr>
          <w:b/>
        </w:rPr>
        <w:t xml:space="preserve"> </w:t>
      </w:r>
      <w:r w:rsidR="00AD7E95" w:rsidRPr="00AD7E95">
        <w:t>cabeçalho e rodapé</w:t>
      </w:r>
      <w:r w:rsidR="00AD7E95">
        <w:t xml:space="preserve"> estão ativo o</w:t>
      </w:r>
      <w:r w:rsidR="006B132D">
        <w:t>u</w:t>
      </w:r>
      <w:r w:rsidR="00AD7E95">
        <w:t xml:space="preserve"> desabitados;</w:t>
      </w:r>
    </w:p>
    <w:p w14:paraId="5029D7DF" w14:textId="77777777" w:rsidR="0080522D" w:rsidRPr="00EC175D" w:rsidRDefault="0080522D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7C5A3CF1" w14:textId="7E92AF30" w:rsidR="00A06C65" w:rsidRPr="00EC175D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EC175D">
        <w:rPr>
          <w:b/>
        </w:rPr>
        <w:t>Ação</w:t>
      </w:r>
      <w:r w:rsidR="00AD7E95">
        <w:rPr>
          <w:b/>
        </w:rPr>
        <w:t xml:space="preserve">: </w:t>
      </w:r>
      <w:r w:rsidR="00AD7E95" w:rsidRPr="00AD7E95">
        <w:t>Exibe a ação</w:t>
      </w:r>
      <w:r w:rsidR="00AD7E95">
        <w:rPr>
          <w:b/>
        </w:rPr>
        <w:t xml:space="preserve"> Alterar;</w:t>
      </w:r>
    </w:p>
    <w:p w14:paraId="2325B94B" w14:textId="77777777" w:rsidR="00A06C65" w:rsidRPr="00EC175D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3092764" w14:textId="0236472E" w:rsidR="009A6DF7" w:rsidRPr="00F052A6" w:rsidRDefault="002518C9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O sistema deve e</w:t>
      </w:r>
      <w:r w:rsidR="001B3A10" w:rsidRPr="00EC175D">
        <w:t>xibir o</w:t>
      </w:r>
      <w:r w:rsidR="00E25CD3" w:rsidRPr="00EC175D">
        <w:t xml:space="preserve"> </w:t>
      </w:r>
      <w:r w:rsidR="009A6DF7" w:rsidRPr="00EC175D">
        <w:t xml:space="preserve">resultado da pesquisa em ordem </w:t>
      </w:r>
      <w:r>
        <w:t>numérica, referente a coluna Nº</w:t>
      </w:r>
      <w:r w:rsidR="00973B98" w:rsidRPr="00EC175D">
        <w:t xml:space="preserve">; </w:t>
      </w:r>
      <w:r w:rsidR="00973B98" w:rsidRPr="00EC175D">
        <w:rPr>
          <w:color w:val="31849B" w:themeColor="accent5" w:themeShade="BF"/>
        </w:rPr>
        <w:t>[</w:t>
      </w:r>
      <w:r w:rsidR="00973B98" w:rsidRPr="00EC175D">
        <w:rPr>
          <w:color w:val="31849B" w:themeColor="accent5" w:themeShade="BF"/>
        </w:rPr>
        <w:fldChar w:fldCharType="begin"/>
      </w:r>
      <w:r w:rsidR="00973B98" w:rsidRPr="00EC175D">
        <w:rPr>
          <w:color w:val="31849B" w:themeColor="accent5" w:themeShade="BF"/>
        </w:rPr>
        <w:instrText xml:space="preserve"> REF _Ref13579930 \r \h </w:instrText>
      </w:r>
      <w:r w:rsidR="00FA5096" w:rsidRPr="00EC175D">
        <w:rPr>
          <w:color w:val="31849B" w:themeColor="accent5" w:themeShade="BF"/>
        </w:rPr>
        <w:instrText xml:space="preserve"> \* MERGEFORMAT </w:instrText>
      </w:r>
      <w:r w:rsidR="00973B98" w:rsidRPr="00EC175D">
        <w:rPr>
          <w:color w:val="31849B" w:themeColor="accent5" w:themeShade="BF"/>
        </w:rPr>
      </w:r>
      <w:r w:rsidR="00973B98" w:rsidRPr="00EC175D">
        <w:rPr>
          <w:color w:val="31849B" w:themeColor="accent5" w:themeShade="BF"/>
        </w:rPr>
        <w:fldChar w:fldCharType="separate"/>
      </w:r>
      <w:r w:rsidR="002863AB">
        <w:rPr>
          <w:color w:val="31849B" w:themeColor="accent5" w:themeShade="BF"/>
        </w:rPr>
        <w:t>P01</w:t>
      </w:r>
      <w:r w:rsidR="00973B98" w:rsidRPr="00EC175D">
        <w:rPr>
          <w:color w:val="31849B" w:themeColor="accent5" w:themeShade="BF"/>
        </w:rPr>
        <w:fldChar w:fldCharType="end"/>
      </w:r>
      <w:r w:rsidR="00973B98" w:rsidRPr="00EC175D">
        <w:rPr>
          <w:color w:val="31849B" w:themeColor="accent5" w:themeShade="BF"/>
        </w:rPr>
        <w:t>]</w:t>
      </w:r>
      <w:r w:rsidR="005015CA" w:rsidRPr="00EC175D">
        <w:rPr>
          <w:color w:val="31849B" w:themeColor="accent5" w:themeShade="BF"/>
        </w:rPr>
        <w:t xml:space="preserve"> </w:t>
      </w:r>
      <w:r w:rsidR="005015CA" w:rsidRPr="00EC175D">
        <w:rPr>
          <w:color w:val="000000" w:themeColor="text1"/>
        </w:rPr>
        <w:t>com a opção de ordenamento nos menus criados, realizados em ordem crescente ou decrescente</w:t>
      </w:r>
      <w:r w:rsidR="004C7131">
        <w:rPr>
          <w:color w:val="000000" w:themeColor="text1"/>
        </w:rPr>
        <w:t xml:space="preserve">. </w:t>
      </w:r>
      <w:r w:rsidR="004C7131" w:rsidRPr="00DB2340">
        <w:rPr>
          <w:color w:val="000000" w:themeColor="text1"/>
          <w:highlight w:val="yellow"/>
        </w:rPr>
        <w:t xml:space="preserve">Com exceção de ordenamento na coluna </w:t>
      </w:r>
      <w:r w:rsidR="004C7131" w:rsidRPr="00DB2340">
        <w:rPr>
          <w:b/>
          <w:color w:val="000000" w:themeColor="text1"/>
          <w:highlight w:val="yellow"/>
        </w:rPr>
        <w:t>Ação</w:t>
      </w:r>
      <w:r w:rsidR="004C7131" w:rsidRPr="00DB2340">
        <w:rPr>
          <w:color w:val="000000" w:themeColor="text1"/>
          <w:highlight w:val="yellow"/>
        </w:rPr>
        <w:t>.</w:t>
      </w:r>
    </w:p>
    <w:p w14:paraId="642DEBB8" w14:textId="77777777" w:rsidR="00F052A6" w:rsidRPr="00EC175D" w:rsidRDefault="00F052A6" w:rsidP="00F052A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ADC79CC" w14:textId="4BB47898" w:rsidR="00973B98" w:rsidRDefault="00973B98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EC175D">
        <w:t>Caso o número de registros seja acima de 10, </w:t>
      </w:r>
      <w:r w:rsidRPr="00EC175D">
        <w:br/>
        <w:t>o sistema deve aplicar o componente de paginação. Apresentar de 10 em 10 registros</w:t>
      </w:r>
      <w:r w:rsidR="00F052A6">
        <w:t>;</w:t>
      </w:r>
    </w:p>
    <w:p w14:paraId="50B8EBAD" w14:textId="77777777" w:rsidR="00F052A6" w:rsidRPr="00EC175D" w:rsidRDefault="00F052A6" w:rsidP="00F052A6">
      <w:pPr>
        <w:pStyle w:val="PargrafodaLista"/>
        <w:spacing w:before="60" w:after="60"/>
        <w:ind w:left="993"/>
        <w:jc w:val="both"/>
      </w:pPr>
    </w:p>
    <w:p w14:paraId="77E5C401" w14:textId="75F188F7" w:rsidR="004672D2" w:rsidRDefault="004672D2" w:rsidP="004672D2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before="60" w:after="60" w:line="259" w:lineRule="auto"/>
        <w:ind w:left="993"/>
        <w:contextualSpacing/>
        <w:jc w:val="both"/>
      </w:pPr>
      <w:r w:rsidRPr="00EC175D">
        <w:t>Deve ser informado o total de registros encontrados no rodapé do grid de resultados</w:t>
      </w:r>
      <w:r w:rsidR="00F052A6">
        <w:t>;</w:t>
      </w:r>
    </w:p>
    <w:p w14:paraId="491F2C82" w14:textId="77777777" w:rsidR="00F052A6" w:rsidRDefault="00F052A6" w:rsidP="00F052A6">
      <w:pPr>
        <w:pStyle w:val="PargrafodaLista"/>
      </w:pPr>
    </w:p>
    <w:p w14:paraId="64A01184" w14:textId="12C796DC" w:rsidR="0084794D" w:rsidRDefault="0084794D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EC175D">
        <w:t xml:space="preserve">Deve disponibilizar </w:t>
      </w:r>
      <w:r w:rsidR="002446C3" w:rsidRPr="00EC175D">
        <w:t xml:space="preserve">o </w:t>
      </w:r>
      <w:r w:rsidRPr="00EC175D">
        <w:t xml:space="preserve">campo </w:t>
      </w:r>
      <w:r w:rsidR="00BA1F8B" w:rsidRPr="00EC175D">
        <w:t>“</w:t>
      </w:r>
      <w:r w:rsidR="00BA1F8B" w:rsidRPr="006D220C">
        <w:rPr>
          <w:b/>
        </w:rPr>
        <w:t>Buscar</w:t>
      </w:r>
      <w:r w:rsidR="002446C3" w:rsidRPr="00EC175D">
        <w:t>”</w:t>
      </w:r>
      <w:r w:rsidRPr="00EC175D">
        <w:t>, aonde o ator poderá realizar suas buscas</w:t>
      </w:r>
      <w:r w:rsidR="003A2211" w:rsidRPr="00EC175D">
        <w:t xml:space="preserve"> dentro dos dados contidos no resultado da pesquisa</w:t>
      </w:r>
      <w:r w:rsidRPr="00EC175D">
        <w:t>;</w:t>
      </w:r>
    </w:p>
    <w:p w14:paraId="757DF2A6" w14:textId="77777777" w:rsidR="006D220C" w:rsidRDefault="006D220C" w:rsidP="006D220C">
      <w:pPr>
        <w:pStyle w:val="PargrafodaLista"/>
      </w:pPr>
    </w:p>
    <w:p w14:paraId="542B4DB9" w14:textId="3CC93B94" w:rsidR="0084794D" w:rsidRPr="004C7131" w:rsidRDefault="00B219F6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highlight w:val="yellow"/>
        </w:rPr>
      </w:pPr>
      <w:r w:rsidRPr="00EC175D">
        <w:t xml:space="preserve">Caso o sistema identifique que o ator informou um valor no campo “Buscar”, que não possui resultado, </w:t>
      </w:r>
      <w:r w:rsidRPr="004C7131">
        <w:rPr>
          <w:highlight w:val="yellow"/>
        </w:rPr>
        <w:t>o sistema deve exibir mensagem</w:t>
      </w:r>
      <w:r w:rsidR="00FB177D" w:rsidRPr="004C7131">
        <w:rPr>
          <w:highlight w:val="yellow"/>
        </w:rPr>
        <w:t>;</w:t>
      </w:r>
      <w:r w:rsidRPr="004C7131">
        <w:rPr>
          <w:highlight w:val="yellow"/>
        </w:rPr>
        <w:t xml:space="preserve"> </w:t>
      </w:r>
      <w:r w:rsidRPr="004C7131">
        <w:rPr>
          <w:color w:val="31849B" w:themeColor="accent5" w:themeShade="BF"/>
          <w:highlight w:val="yellow"/>
        </w:rPr>
        <w:t>[</w:t>
      </w:r>
      <w:r w:rsidR="006E5559" w:rsidRPr="004C7131">
        <w:rPr>
          <w:color w:val="31849B" w:themeColor="accent5" w:themeShade="BF"/>
          <w:highlight w:val="yellow"/>
        </w:rPr>
        <w:fldChar w:fldCharType="begin"/>
      </w:r>
      <w:r w:rsidR="006E5559" w:rsidRPr="004C7131">
        <w:rPr>
          <w:color w:val="31849B" w:themeColor="accent5" w:themeShade="BF"/>
          <w:highlight w:val="yellow"/>
        </w:rPr>
        <w:instrText xml:space="preserve"> REF _Ref13647479 \r \h </w:instrText>
      </w:r>
      <w:r w:rsidR="00BE33F0" w:rsidRPr="004C7131">
        <w:rPr>
          <w:color w:val="31849B" w:themeColor="accent5" w:themeShade="BF"/>
          <w:highlight w:val="yellow"/>
        </w:rPr>
        <w:instrText xml:space="preserve"> \* MERGEFORMAT </w:instrText>
      </w:r>
      <w:r w:rsidR="006E5559" w:rsidRPr="004C7131">
        <w:rPr>
          <w:color w:val="31849B" w:themeColor="accent5" w:themeShade="BF"/>
          <w:highlight w:val="yellow"/>
        </w:rPr>
      </w:r>
      <w:r w:rsidR="006E5559" w:rsidRPr="004C7131">
        <w:rPr>
          <w:color w:val="31849B" w:themeColor="accent5" w:themeShade="BF"/>
          <w:highlight w:val="yellow"/>
        </w:rPr>
        <w:fldChar w:fldCharType="separate"/>
      </w:r>
      <w:r w:rsidR="002863AB" w:rsidRPr="004C7131">
        <w:rPr>
          <w:color w:val="31849B" w:themeColor="accent5" w:themeShade="BF"/>
          <w:highlight w:val="yellow"/>
        </w:rPr>
        <w:t>ME02</w:t>
      </w:r>
      <w:r w:rsidR="006E5559" w:rsidRPr="004C7131">
        <w:rPr>
          <w:color w:val="31849B" w:themeColor="accent5" w:themeShade="BF"/>
          <w:highlight w:val="yellow"/>
        </w:rPr>
        <w:fldChar w:fldCharType="end"/>
      </w:r>
      <w:r w:rsidRPr="004C7131">
        <w:rPr>
          <w:color w:val="31849B" w:themeColor="accent5" w:themeShade="BF"/>
          <w:highlight w:val="yellow"/>
        </w:rPr>
        <w:t>]</w:t>
      </w:r>
      <w:r w:rsidR="00DB41CA" w:rsidRPr="004C7131">
        <w:rPr>
          <w:color w:val="000000" w:themeColor="text1"/>
          <w:highlight w:val="yellow"/>
        </w:rPr>
        <w:t>, abaixo da grid do resultado da pesquisa.</w:t>
      </w:r>
    </w:p>
    <w:p w14:paraId="065DD1EC" w14:textId="77777777" w:rsidR="006D220C" w:rsidRDefault="006D220C" w:rsidP="006D220C">
      <w:pPr>
        <w:pStyle w:val="PargrafodaLista"/>
      </w:pPr>
    </w:p>
    <w:p w14:paraId="6E187964" w14:textId="4B08FD1A" w:rsidR="00DB41CA" w:rsidRDefault="00DB41CA" w:rsidP="00DB41CA">
      <w:pPr>
        <w:pStyle w:val="PargrafodaLista"/>
        <w:ind w:left="993"/>
      </w:pPr>
      <w:proofErr w:type="spellStart"/>
      <w:r>
        <w:t>Ex</w:t>
      </w:r>
      <w:proofErr w:type="spellEnd"/>
      <w:r>
        <w:t>: (Fig1)</w:t>
      </w:r>
    </w:p>
    <w:p w14:paraId="12ECD191" w14:textId="346D959C" w:rsidR="00DB41CA" w:rsidRDefault="00DB41CA" w:rsidP="006D220C">
      <w:pPr>
        <w:pStyle w:val="PargrafodaLista"/>
      </w:pPr>
      <w:r>
        <w:rPr>
          <w:noProof/>
        </w:rPr>
        <w:drawing>
          <wp:inline distT="0" distB="0" distL="0" distR="0" wp14:anchorId="6B1140C2" wp14:editId="36517594">
            <wp:extent cx="5448300" cy="2695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blicar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57" cy="270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024C" w14:textId="36762459" w:rsidR="00FB177D" w:rsidRDefault="00A67B79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EC175D">
        <w:rPr>
          <w:color w:val="auto"/>
        </w:rPr>
        <w:t xml:space="preserve">Para os campos de seleção, </w:t>
      </w:r>
      <w:r w:rsidR="00FA5096" w:rsidRPr="00EC175D">
        <w:rPr>
          <w:color w:val="auto"/>
        </w:rPr>
        <w:t xml:space="preserve">deve </w:t>
      </w:r>
      <w:r w:rsidRPr="00EC175D">
        <w:rPr>
          <w:color w:val="auto"/>
        </w:rPr>
        <w:t>exibir a opção “</w:t>
      </w:r>
      <w:r w:rsidRPr="006D220C">
        <w:rPr>
          <w:b/>
          <w:color w:val="auto"/>
        </w:rPr>
        <w:t>Selecione</w:t>
      </w:r>
      <w:r w:rsidRPr="00EC175D">
        <w:rPr>
          <w:color w:val="auto"/>
        </w:rPr>
        <w:t>” como padrão</w:t>
      </w:r>
      <w:r w:rsidR="006D220C">
        <w:rPr>
          <w:color w:val="auto"/>
        </w:rPr>
        <w:t>;</w:t>
      </w:r>
    </w:p>
    <w:p w14:paraId="2ED094DD" w14:textId="77777777" w:rsidR="006D220C" w:rsidRPr="006D220C" w:rsidRDefault="006D220C" w:rsidP="006D220C">
      <w:pPr>
        <w:pStyle w:val="PargrafodaLista"/>
        <w:rPr>
          <w:color w:val="auto"/>
        </w:rPr>
      </w:pPr>
    </w:p>
    <w:p w14:paraId="08093DE1" w14:textId="60A69EDC" w:rsidR="00857156" w:rsidRDefault="00857156" w:rsidP="00857156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EC175D">
        <w:rPr>
          <w:color w:val="auto"/>
        </w:rPr>
        <w:lastRenderedPageBreak/>
        <w:t>Os campos de seleção não são de preenchimento obrigatórios</w:t>
      </w:r>
      <w:r w:rsidR="006D220C">
        <w:rPr>
          <w:color w:val="auto"/>
        </w:rPr>
        <w:t>;</w:t>
      </w:r>
    </w:p>
    <w:p w14:paraId="107DB7CE" w14:textId="77777777" w:rsidR="006D220C" w:rsidRPr="006D220C" w:rsidRDefault="006D220C" w:rsidP="006D220C">
      <w:pPr>
        <w:pStyle w:val="PargrafodaLista"/>
        <w:rPr>
          <w:color w:val="auto"/>
        </w:rPr>
      </w:pPr>
    </w:p>
    <w:p w14:paraId="16E5C30F" w14:textId="398062BC" w:rsidR="000B2C14" w:rsidRPr="004C7131" w:rsidRDefault="000B2C14" w:rsidP="004C7131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  <w:highlight w:val="yellow"/>
        </w:rPr>
      </w:pPr>
      <w:r w:rsidRPr="00DB41CA">
        <w:rPr>
          <w:color w:val="auto"/>
        </w:rPr>
        <w:t>Caso o sistema não encontre nenhum resultado da pesquisa, com os filtros informados pelo ator, o sistema deve exibir a mensagem</w:t>
      </w:r>
      <w:r w:rsidR="006D220C" w:rsidRPr="00DB41CA">
        <w:rPr>
          <w:color w:val="auto"/>
        </w:rPr>
        <w:t>;</w:t>
      </w:r>
      <w:r w:rsidRPr="00DB41CA">
        <w:rPr>
          <w:color w:val="auto"/>
        </w:rPr>
        <w:t xml:space="preserve"> </w:t>
      </w:r>
      <w:r w:rsidR="006D220C" w:rsidRPr="00DB41CA">
        <w:rPr>
          <w:color w:val="31849B" w:themeColor="accent5" w:themeShade="BF"/>
        </w:rPr>
        <w:t>[</w:t>
      </w:r>
      <w:r w:rsidR="006D220C" w:rsidRPr="00DB41CA">
        <w:rPr>
          <w:color w:val="31849B" w:themeColor="accent5" w:themeShade="BF"/>
        </w:rPr>
        <w:fldChar w:fldCharType="begin"/>
      </w:r>
      <w:r w:rsidR="006D220C" w:rsidRPr="00DB41CA">
        <w:rPr>
          <w:color w:val="31849B" w:themeColor="accent5" w:themeShade="BF"/>
        </w:rPr>
        <w:instrText xml:space="preserve"> REF _Ref13647479 \r \h  \* MERGEFORMAT </w:instrText>
      </w:r>
      <w:r w:rsidR="006D220C" w:rsidRPr="00DB41CA">
        <w:rPr>
          <w:color w:val="31849B" w:themeColor="accent5" w:themeShade="BF"/>
        </w:rPr>
      </w:r>
      <w:r w:rsidR="006D220C" w:rsidRPr="00DB41CA">
        <w:rPr>
          <w:color w:val="31849B" w:themeColor="accent5" w:themeShade="BF"/>
        </w:rPr>
        <w:fldChar w:fldCharType="separate"/>
      </w:r>
      <w:r w:rsidR="006D220C" w:rsidRPr="00DB41CA">
        <w:rPr>
          <w:color w:val="31849B" w:themeColor="accent5" w:themeShade="BF"/>
        </w:rPr>
        <w:t>ME02</w:t>
      </w:r>
      <w:r w:rsidR="006D220C" w:rsidRPr="00DB41CA">
        <w:rPr>
          <w:color w:val="31849B" w:themeColor="accent5" w:themeShade="BF"/>
        </w:rPr>
        <w:fldChar w:fldCharType="end"/>
      </w:r>
      <w:r w:rsidR="006D220C" w:rsidRPr="00DB41CA">
        <w:rPr>
          <w:color w:val="31849B" w:themeColor="accent5" w:themeShade="BF"/>
        </w:rPr>
        <w:t>]</w:t>
      </w:r>
      <w:r w:rsidR="00DB41CA" w:rsidRPr="00DB41CA">
        <w:rPr>
          <w:color w:val="31849B" w:themeColor="accent5" w:themeShade="BF"/>
        </w:rPr>
        <w:t xml:space="preserve">, </w:t>
      </w:r>
      <w:r w:rsidR="00DB41CA" w:rsidRPr="004C7131">
        <w:rPr>
          <w:color w:val="000000" w:themeColor="text1"/>
          <w:highlight w:val="yellow"/>
        </w:rPr>
        <w:t>abaixo da grid do resultado da pesquisa. Exemplo (Fig1)</w:t>
      </w:r>
    </w:p>
    <w:p w14:paraId="1CF24FA2" w14:textId="77777777" w:rsidR="000B2C14" w:rsidRPr="00EC175D" w:rsidRDefault="000B2C14" w:rsidP="000B2C14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35EC492C" w14:textId="66E3F892" w:rsidR="00484037" w:rsidRPr="00EC175D" w:rsidRDefault="00FB177D" w:rsidP="00FB177D">
      <w:pPr>
        <w:pStyle w:val="PargrafodaLista"/>
        <w:spacing w:before="60" w:after="60"/>
        <w:ind w:left="993"/>
        <w:jc w:val="both"/>
        <w:rPr>
          <w:color w:val="auto"/>
        </w:rPr>
      </w:pPr>
      <w:r w:rsidRPr="00EC175D">
        <w:rPr>
          <w:color w:val="auto"/>
        </w:rPr>
        <w:t xml:space="preserve"> </w:t>
      </w:r>
    </w:p>
    <w:p w14:paraId="13D0F17D" w14:textId="5121990B" w:rsidR="00810D6A" w:rsidRDefault="00810D6A" w:rsidP="00810D6A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9" w:name="_Ref15569690"/>
      <w:r w:rsidRPr="00BE33F0">
        <w:t xml:space="preserve">Ações nas telas Pesquisa e do Resultado da Pesquisa: </w:t>
      </w:r>
      <w:bookmarkEnd w:id="29"/>
      <w:r w:rsidR="00F92105" w:rsidRPr="00EC175D">
        <w:rPr>
          <w:color w:val="31849B" w:themeColor="accent5" w:themeShade="BF"/>
        </w:rPr>
        <w:t>[</w:t>
      </w:r>
      <w:r w:rsidR="00F92105" w:rsidRPr="00EC175D">
        <w:rPr>
          <w:color w:val="31849B" w:themeColor="accent5" w:themeShade="BF"/>
        </w:rPr>
        <w:fldChar w:fldCharType="begin"/>
      </w:r>
      <w:r w:rsidR="00F92105" w:rsidRPr="00EC175D">
        <w:rPr>
          <w:color w:val="31849B" w:themeColor="accent5" w:themeShade="BF"/>
        </w:rPr>
        <w:instrText xml:space="preserve"> REF _Ref13579930 \r \h  \* MERGEFORMAT </w:instrText>
      </w:r>
      <w:r w:rsidR="00F92105" w:rsidRPr="00EC175D">
        <w:rPr>
          <w:color w:val="31849B" w:themeColor="accent5" w:themeShade="BF"/>
        </w:rPr>
      </w:r>
      <w:r w:rsidR="00F92105" w:rsidRPr="00EC175D">
        <w:rPr>
          <w:color w:val="31849B" w:themeColor="accent5" w:themeShade="BF"/>
        </w:rPr>
        <w:fldChar w:fldCharType="separate"/>
      </w:r>
      <w:r w:rsidR="00F92105">
        <w:rPr>
          <w:color w:val="31849B" w:themeColor="accent5" w:themeShade="BF"/>
        </w:rPr>
        <w:t>P01</w:t>
      </w:r>
      <w:r w:rsidR="00F92105" w:rsidRPr="00EC175D">
        <w:rPr>
          <w:color w:val="31849B" w:themeColor="accent5" w:themeShade="BF"/>
        </w:rPr>
        <w:fldChar w:fldCharType="end"/>
      </w:r>
      <w:r w:rsidR="00F92105" w:rsidRPr="00EC175D">
        <w:rPr>
          <w:color w:val="31849B" w:themeColor="accent5" w:themeShade="BF"/>
        </w:rPr>
        <w:t>]</w:t>
      </w:r>
    </w:p>
    <w:p w14:paraId="51CD14D6" w14:textId="4A151B9F" w:rsidR="00810D6A" w:rsidRDefault="00810D6A" w:rsidP="00810D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Ao acionar o </w:t>
      </w:r>
      <w:proofErr w:type="gramStart"/>
      <w:r>
        <w:t xml:space="preserve">componente </w:t>
      </w:r>
      <w:r>
        <w:rPr>
          <w:noProof/>
        </w:rPr>
        <w:drawing>
          <wp:inline distT="0" distB="0" distL="0" distR="0" wp14:anchorId="1B1AEAD0" wp14:editId="72AEEB4D">
            <wp:extent cx="38095" cy="190476"/>
            <wp:effectExtent l="0" t="0" r="635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o sistema deve exibir a ação “</w:t>
      </w:r>
      <w:r w:rsidR="00821BC9">
        <w:rPr>
          <w:b/>
        </w:rPr>
        <w:t>Alterar</w:t>
      </w:r>
      <w:r>
        <w:t>”:</w:t>
      </w:r>
    </w:p>
    <w:p w14:paraId="43A53A12" w14:textId="727FF91E" w:rsidR="00810D6A" w:rsidRDefault="00E30E01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noProof/>
        </w:rPr>
        <w:drawing>
          <wp:inline distT="0" distB="0" distL="0" distR="0" wp14:anchorId="3284E172" wp14:editId="58DDFB93">
            <wp:extent cx="628153" cy="379155"/>
            <wp:effectExtent l="0" t="0" r="635" b="190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935" cy="3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6B2" w14:textId="77777777" w:rsidR="00810D6A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E54D28F" w14:textId="56666854" w:rsidR="00810D6A" w:rsidRPr="00AE4E19" w:rsidRDefault="00810D6A" w:rsidP="00810D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Ao selecionar a ação </w:t>
      </w:r>
      <w:r w:rsidR="00E30E01">
        <w:t>Alterar</w:t>
      </w:r>
      <w:r>
        <w:t xml:space="preserve">, o sistema deve exibir a </w:t>
      </w:r>
      <w:r w:rsidR="00E30E01">
        <w:t>interface de alteração do Cabeçalho e Rodapé</w:t>
      </w:r>
      <w:r>
        <w:t>;</w:t>
      </w:r>
      <w:r w:rsidR="00E30E01">
        <w:rPr>
          <w:color w:val="215868" w:themeColor="accent5" w:themeShade="80"/>
        </w:rPr>
        <w:t xml:space="preserve"> (</w:t>
      </w:r>
      <w:r w:rsidR="00E30E01">
        <w:rPr>
          <w:color w:val="215868" w:themeColor="accent5" w:themeShade="80"/>
        </w:rPr>
        <w:fldChar w:fldCharType="begin"/>
      </w:r>
      <w:r w:rsidR="00E30E01">
        <w:rPr>
          <w:color w:val="215868" w:themeColor="accent5" w:themeShade="80"/>
        </w:rPr>
        <w:instrText xml:space="preserve"> REF _Ref17460175 \r \h </w:instrText>
      </w:r>
      <w:r w:rsidR="00E30E01">
        <w:rPr>
          <w:color w:val="215868" w:themeColor="accent5" w:themeShade="80"/>
        </w:rPr>
      </w:r>
      <w:r w:rsidR="00E30E01">
        <w:rPr>
          <w:color w:val="215868" w:themeColor="accent5" w:themeShade="80"/>
        </w:rPr>
        <w:fldChar w:fldCharType="separate"/>
      </w:r>
      <w:r w:rsidR="00E30E01">
        <w:rPr>
          <w:color w:val="215868" w:themeColor="accent5" w:themeShade="80"/>
        </w:rPr>
        <w:t>P03</w:t>
      </w:r>
      <w:r w:rsidR="00E30E01">
        <w:rPr>
          <w:color w:val="215868" w:themeColor="accent5" w:themeShade="80"/>
        </w:rPr>
        <w:fldChar w:fldCharType="end"/>
      </w:r>
      <w:r w:rsidR="00E30E01">
        <w:rPr>
          <w:color w:val="215868" w:themeColor="accent5" w:themeShade="80"/>
        </w:rPr>
        <w:t>)</w:t>
      </w:r>
      <w:r w:rsidR="00E30E01" w:rsidRPr="00AE4E19">
        <w:t xml:space="preserve"> </w:t>
      </w:r>
    </w:p>
    <w:p w14:paraId="371E6DE6" w14:textId="77777777" w:rsidR="00810D6A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56AE201" w14:textId="77777777" w:rsidR="00810D6A" w:rsidRDefault="00810D6A" w:rsidP="00810D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Ao posicionar o cursor </w:t>
      </w:r>
      <w:r w:rsidRPr="00DD51A3">
        <w:t>na opção desejada, o sistema deve destacar o fundo da ação:</w:t>
      </w:r>
    </w:p>
    <w:p w14:paraId="106D04DA" w14:textId="23060180" w:rsidR="00810D6A" w:rsidRDefault="00AA55F2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noProof/>
        </w:rPr>
        <w:drawing>
          <wp:inline distT="0" distB="0" distL="0" distR="0" wp14:anchorId="38745215" wp14:editId="5AD36673">
            <wp:extent cx="572494" cy="450687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124" cy="4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D36C" w14:textId="77777777" w:rsidR="00810D6A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E9BCE9B" w14:textId="59BBC66E" w:rsidR="00A8269A" w:rsidRPr="00A8269A" w:rsidRDefault="00A8269A" w:rsidP="00810D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A8269A">
        <w:rPr>
          <w:b/>
        </w:rPr>
        <w:t>Cadastrar</w:t>
      </w:r>
      <w:r>
        <w:t xml:space="preserve">: Botão Exibido no </w:t>
      </w:r>
      <w:r w:rsidRPr="0042152C">
        <w:t xml:space="preserve">Filtro; </w:t>
      </w:r>
      <w:r w:rsidRPr="0042152C">
        <w:rPr>
          <w:color w:val="31849B" w:themeColor="accent5" w:themeShade="BF"/>
        </w:rPr>
        <w:t>[</w:t>
      </w:r>
      <w:r w:rsidR="0042152C" w:rsidRPr="0042152C">
        <w:rPr>
          <w:color w:val="31849B" w:themeColor="accent5" w:themeShade="BF"/>
        </w:rPr>
        <w:fldChar w:fldCharType="begin"/>
      </w:r>
      <w:r w:rsidR="0042152C" w:rsidRPr="0042152C">
        <w:rPr>
          <w:color w:val="31849B" w:themeColor="accent5" w:themeShade="BF"/>
        </w:rPr>
        <w:instrText xml:space="preserve"> REF _Ref17461581 \r \h  \* MERGEFORMAT </w:instrText>
      </w:r>
      <w:r w:rsidR="0042152C" w:rsidRPr="0042152C">
        <w:rPr>
          <w:color w:val="31849B" w:themeColor="accent5" w:themeShade="BF"/>
        </w:rPr>
      </w:r>
      <w:r w:rsidR="0042152C" w:rsidRPr="0042152C">
        <w:rPr>
          <w:color w:val="31849B" w:themeColor="accent5" w:themeShade="BF"/>
        </w:rPr>
        <w:fldChar w:fldCharType="separate"/>
      </w:r>
      <w:r w:rsidR="0042152C" w:rsidRPr="0042152C">
        <w:rPr>
          <w:color w:val="31849B" w:themeColor="accent5" w:themeShade="BF"/>
        </w:rPr>
        <w:t>2.2</w:t>
      </w:r>
      <w:r w:rsidR="0042152C" w:rsidRPr="0042152C">
        <w:rPr>
          <w:color w:val="31849B" w:themeColor="accent5" w:themeShade="BF"/>
        </w:rPr>
        <w:fldChar w:fldCharType="end"/>
      </w:r>
      <w:r w:rsidRPr="0042152C">
        <w:rPr>
          <w:color w:val="31849B" w:themeColor="accent5" w:themeShade="BF"/>
        </w:rPr>
        <w:t>]</w:t>
      </w:r>
    </w:p>
    <w:p w14:paraId="143EA0DE" w14:textId="5569305A" w:rsidR="00810D6A" w:rsidRPr="00AE4E19" w:rsidRDefault="00810D6A" w:rsidP="00810D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C114AC">
        <w:rPr>
          <w:b/>
        </w:rPr>
        <w:t>Limpar</w:t>
      </w:r>
      <w:r>
        <w:t xml:space="preserve">: Botão exibido no </w:t>
      </w:r>
      <w:r w:rsidRPr="00AD6364">
        <w:t xml:space="preserve">Filtro; </w:t>
      </w:r>
      <w:r w:rsidRPr="0042152C">
        <w:rPr>
          <w:color w:val="31849B" w:themeColor="accent5" w:themeShade="BF"/>
        </w:rPr>
        <w:t>[</w:t>
      </w:r>
      <w:r w:rsidRPr="0042152C">
        <w:rPr>
          <w:color w:val="31849B" w:themeColor="accent5" w:themeShade="BF"/>
        </w:rPr>
        <w:fldChar w:fldCharType="begin"/>
      </w:r>
      <w:r w:rsidRPr="0042152C">
        <w:rPr>
          <w:color w:val="31849B" w:themeColor="accent5" w:themeShade="BF"/>
        </w:rPr>
        <w:instrText xml:space="preserve"> REF _Ref14108183 \r \h </w:instrText>
      </w:r>
      <w:r w:rsidR="00A8269A" w:rsidRPr="0042152C">
        <w:rPr>
          <w:color w:val="31849B" w:themeColor="accent5" w:themeShade="BF"/>
        </w:rPr>
        <w:instrText xml:space="preserve"> \* MERGEFORMAT </w:instrText>
      </w:r>
      <w:r w:rsidRPr="0042152C">
        <w:rPr>
          <w:color w:val="31849B" w:themeColor="accent5" w:themeShade="BF"/>
        </w:rPr>
      </w:r>
      <w:r w:rsidRPr="0042152C">
        <w:rPr>
          <w:color w:val="31849B" w:themeColor="accent5" w:themeShade="BF"/>
        </w:rPr>
        <w:fldChar w:fldCharType="separate"/>
      </w:r>
      <w:r w:rsidRPr="0042152C">
        <w:rPr>
          <w:color w:val="31849B" w:themeColor="accent5" w:themeShade="BF"/>
        </w:rPr>
        <w:t>2.</w:t>
      </w:r>
      <w:r w:rsidR="00AD6364" w:rsidRPr="0042152C">
        <w:rPr>
          <w:color w:val="31849B" w:themeColor="accent5" w:themeShade="BF"/>
        </w:rPr>
        <w:t>1.5</w:t>
      </w:r>
      <w:r w:rsidRPr="0042152C">
        <w:rPr>
          <w:color w:val="31849B" w:themeColor="accent5" w:themeShade="BF"/>
        </w:rPr>
        <w:fldChar w:fldCharType="end"/>
      </w:r>
      <w:r w:rsidRPr="0042152C">
        <w:rPr>
          <w:color w:val="31849B" w:themeColor="accent5" w:themeShade="BF"/>
        </w:rPr>
        <w:t>]</w:t>
      </w:r>
    </w:p>
    <w:p w14:paraId="4E61DAFD" w14:textId="1B7BC4C6" w:rsidR="00810D6A" w:rsidRDefault="00810D6A" w:rsidP="00810D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b/>
        </w:rPr>
        <w:t>Buscar</w:t>
      </w:r>
      <w:r w:rsidRPr="00C114AC">
        <w:t>:</w:t>
      </w:r>
      <w:r>
        <w:t xml:space="preserve"> opção exibida no campo do resultado da </w:t>
      </w:r>
      <w:r w:rsidR="00B63F96">
        <w:t>pesquisa</w:t>
      </w:r>
      <w:r w:rsidR="00B63F96" w:rsidRPr="00B63F96">
        <w:rPr>
          <w:color w:val="31849B" w:themeColor="accent5" w:themeShade="BF"/>
        </w:rPr>
        <w:t>. [</w:t>
      </w:r>
      <w:r w:rsidR="00B63F96" w:rsidRPr="00B63F96">
        <w:rPr>
          <w:color w:val="31849B" w:themeColor="accent5" w:themeShade="BF"/>
        </w:rPr>
        <w:fldChar w:fldCharType="begin"/>
      </w:r>
      <w:r w:rsidR="00B63F96" w:rsidRPr="00B63F96">
        <w:rPr>
          <w:color w:val="31849B" w:themeColor="accent5" w:themeShade="BF"/>
        </w:rPr>
        <w:instrText xml:space="preserve"> REF _Ref17574161 \r \h </w:instrText>
      </w:r>
      <w:r w:rsidR="00B63F96" w:rsidRPr="00B63F96">
        <w:rPr>
          <w:color w:val="31849B" w:themeColor="accent5" w:themeShade="BF"/>
        </w:rPr>
      </w:r>
      <w:r w:rsidR="00B63F96" w:rsidRPr="00B63F96">
        <w:rPr>
          <w:color w:val="31849B" w:themeColor="accent5" w:themeShade="BF"/>
        </w:rPr>
        <w:fldChar w:fldCharType="separate"/>
      </w:r>
      <w:r w:rsidR="00B63F96" w:rsidRPr="00B63F96">
        <w:rPr>
          <w:color w:val="31849B" w:themeColor="accent5" w:themeShade="BF"/>
        </w:rPr>
        <w:t>2.1.2</w:t>
      </w:r>
      <w:r w:rsidR="00B63F96" w:rsidRPr="00B63F96">
        <w:rPr>
          <w:color w:val="31849B" w:themeColor="accent5" w:themeShade="BF"/>
        </w:rPr>
        <w:fldChar w:fldCharType="end"/>
      </w:r>
      <w:r w:rsidR="00B63F96" w:rsidRPr="00B63F96">
        <w:rPr>
          <w:color w:val="31849B" w:themeColor="accent5" w:themeShade="BF"/>
        </w:rPr>
        <w:t>]</w:t>
      </w:r>
    </w:p>
    <w:p w14:paraId="094DFE72" w14:textId="77777777" w:rsidR="00810D6A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C2C2A88" w14:textId="77777777" w:rsidR="00484037" w:rsidRPr="00EC175D" w:rsidRDefault="00484037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BE2E503" w14:textId="5D259C4C" w:rsidR="00B00B8B" w:rsidRPr="00EC175D" w:rsidRDefault="002E2C2B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EC175D">
        <w:t xml:space="preserve">O sistema identifica falta de comunicação com o sistema e </w:t>
      </w:r>
      <w:r w:rsidR="00B219F6" w:rsidRPr="00EC175D">
        <w:t>apresenta</w:t>
      </w:r>
      <w:r w:rsidRPr="00EC175D">
        <w:t xml:space="preserve"> a mensagem </w:t>
      </w:r>
      <w:r w:rsidRPr="00EC175D">
        <w:rPr>
          <w:color w:val="31849B" w:themeColor="accent5" w:themeShade="BF"/>
        </w:rPr>
        <w:t>[</w:t>
      </w:r>
      <w:r w:rsidRPr="00EC175D">
        <w:rPr>
          <w:color w:val="31849B" w:themeColor="accent5" w:themeShade="BF"/>
        </w:rPr>
        <w:fldChar w:fldCharType="begin"/>
      </w:r>
      <w:r w:rsidRPr="00EC175D">
        <w:rPr>
          <w:color w:val="31849B" w:themeColor="accent5" w:themeShade="BF"/>
        </w:rPr>
        <w:instrText xml:space="preserve"> REF _Ref12023348 \r \h </w:instrText>
      </w:r>
      <w:r w:rsidR="00257C46" w:rsidRPr="00EC175D">
        <w:rPr>
          <w:color w:val="31849B" w:themeColor="accent5" w:themeShade="BF"/>
        </w:rPr>
        <w:instrText xml:space="preserve"> \* MERGEFORMAT </w:instrText>
      </w:r>
      <w:r w:rsidRPr="00EC175D">
        <w:rPr>
          <w:color w:val="31849B" w:themeColor="accent5" w:themeShade="BF"/>
        </w:rPr>
      </w:r>
      <w:r w:rsidRPr="00EC175D">
        <w:rPr>
          <w:color w:val="31849B" w:themeColor="accent5" w:themeShade="BF"/>
        </w:rPr>
        <w:fldChar w:fldCharType="separate"/>
      </w:r>
      <w:r w:rsidR="002863AB">
        <w:rPr>
          <w:color w:val="31849B" w:themeColor="accent5" w:themeShade="BF"/>
        </w:rPr>
        <w:t>ME01</w:t>
      </w:r>
      <w:r w:rsidRPr="00EC175D">
        <w:rPr>
          <w:color w:val="31849B" w:themeColor="accent5" w:themeShade="BF"/>
        </w:rPr>
        <w:fldChar w:fldCharType="end"/>
      </w:r>
      <w:r w:rsidRPr="00EC175D">
        <w:rPr>
          <w:color w:val="31849B" w:themeColor="accent5" w:themeShade="BF"/>
        </w:rPr>
        <w:t>]</w:t>
      </w:r>
    </w:p>
    <w:p w14:paraId="15AABF47" w14:textId="77777777" w:rsidR="00484037" w:rsidRDefault="00484037" w:rsidP="00484037">
      <w:pPr>
        <w:pStyle w:val="PargrafodaLista"/>
      </w:pPr>
    </w:p>
    <w:p w14:paraId="7DAE4067" w14:textId="77777777" w:rsidR="00DC2D8A" w:rsidRPr="00EC175D" w:rsidRDefault="00DC2D8A" w:rsidP="00484037">
      <w:pPr>
        <w:pStyle w:val="PargrafodaLista"/>
      </w:pPr>
    </w:p>
    <w:p w14:paraId="375294FA" w14:textId="6D7885E5" w:rsidR="001A73BB" w:rsidRPr="00EC175D" w:rsidRDefault="001A73BB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color w:val="auto"/>
        </w:rPr>
      </w:pPr>
      <w:bookmarkStart w:id="30" w:name="_Ref14108183"/>
      <w:bookmarkStart w:id="31" w:name="_Ref17791867"/>
      <w:r w:rsidRPr="00EC175D">
        <w:rPr>
          <w:color w:val="auto"/>
        </w:rPr>
        <w:t>O sistema deve exibir a opção de “</w:t>
      </w:r>
      <w:r w:rsidRPr="00AD6364">
        <w:rPr>
          <w:b/>
          <w:color w:val="auto"/>
        </w:rPr>
        <w:t>Limpar</w:t>
      </w:r>
      <w:proofErr w:type="gramStart"/>
      <w:r w:rsidRPr="00EC175D">
        <w:rPr>
          <w:color w:val="auto"/>
        </w:rPr>
        <w:t>”;</w:t>
      </w:r>
      <w:bookmarkEnd w:id="30"/>
      <w:r w:rsidR="002E2C2B" w:rsidRPr="00EC175D">
        <w:rPr>
          <w:color w:val="auto"/>
        </w:rPr>
        <w:t xml:space="preserve"> </w:t>
      </w:r>
      <w:r w:rsidR="00E25CD3" w:rsidRPr="00EC175D">
        <w:rPr>
          <w:color w:val="auto"/>
        </w:rPr>
        <w:t xml:space="preserve"> </w:t>
      </w:r>
      <w:r w:rsidR="00E5283B" w:rsidRPr="00E5283B">
        <w:rPr>
          <w:color w:val="31849B" w:themeColor="accent5" w:themeShade="BF"/>
        </w:rPr>
        <w:t>[</w:t>
      </w:r>
      <w:proofErr w:type="gramEnd"/>
      <w:r w:rsidR="00E5283B" w:rsidRPr="00E5283B">
        <w:rPr>
          <w:color w:val="31849B" w:themeColor="accent5" w:themeShade="BF"/>
        </w:rPr>
        <w:fldChar w:fldCharType="begin"/>
      </w:r>
      <w:r w:rsidR="00E5283B" w:rsidRPr="00E5283B">
        <w:rPr>
          <w:color w:val="31849B" w:themeColor="accent5" w:themeShade="BF"/>
        </w:rPr>
        <w:instrText xml:space="preserve"> REF _Ref13579930 \r \h </w:instrText>
      </w:r>
      <w:r w:rsidR="00E5283B" w:rsidRPr="00E5283B">
        <w:rPr>
          <w:color w:val="31849B" w:themeColor="accent5" w:themeShade="BF"/>
        </w:rPr>
      </w:r>
      <w:r w:rsidR="00E5283B" w:rsidRPr="00E5283B">
        <w:rPr>
          <w:color w:val="31849B" w:themeColor="accent5" w:themeShade="BF"/>
        </w:rPr>
        <w:fldChar w:fldCharType="separate"/>
      </w:r>
      <w:r w:rsidR="00E5283B" w:rsidRPr="00E5283B">
        <w:rPr>
          <w:color w:val="31849B" w:themeColor="accent5" w:themeShade="BF"/>
        </w:rPr>
        <w:t>P01</w:t>
      </w:r>
      <w:r w:rsidR="00E5283B" w:rsidRPr="00E5283B">
        <w:rPr>
          <w:color w:val="31849B" w:themeColor="accent5" w:themeShade="BF"/>
        </w:rPr>
        <w:fldChar w:fldCharType="end"/>
      </w:r>
      <w:r w:rsidR="00E5283B" w:rsidRPr="00E5283B">
        <w:rPr>
          <w:color w:val="31849B" w:themeColor="accent5" w:themeShade="BF"/>
        </w:rPr>
        <w:t>]</w:t>
      </w:r>
      <w:bookmarkEnd w:id="31"/>
    </w:p>
    <w:p w14:paraId="255AD798" w14:textId="55CAD9FE" w:rsidR="00E25CD3" w:rsidRPr="00DC2D8A" w:rsidRDefault="00E25CD3" w:rsidP="00DC2D8A">
      <w:pPr>
        <w:pStyle w:val="PargrafodaLista"/>
        <w:widowControl/>
        <w:numPr>
          <w:ilvl w:val="0"/>
          <w:numId w:val="38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DC2D8A">
        <w:rPr>
          <w:color w:val="000000" w:themeColor="text1"/>
        </w:rPr>
        <w:t>O sistema identifica que o ator acionou a opção “Limpar”, o sistema limpa os filtros e o resultado da pesquisa. E disponibiliza os campos limpos para realização de uma nova pesquisa;</w:t>
      </w:r>
      <w:r w:rsidR="00B42391" w:rsidRPr="00DC2D8A">
        <w:rPr>
          <w:color w:val="000000" w:themeColor="text1"/>
        </w:rPr>
        <w:t xml:space="preserve"> </w:t>
      </w:r>
      <w:r w:rsidR="00B42391" w:rsidRPr="00DC2D8A">
        <w:rPr>
          <w:color w:val="31849B" w:themeColor="accent5" w:themeShade="BF"/>
        </w:rPr>
        <w:t>[</w:t>
      </w:r>
      <w:r w:rsidR="00B42391" w:rsidRPr="00DC2D8A">
        <w:rPr>
          <w:color w:val="31849B" w:themeColor="accent5" w:themeShade="BF"/>
        </w:rPr>
        <w:fldChar w:fldCharType="begin"/>
      </w:r>
      <w:r w:rsidR="00B42391" w:rsidRPr="00DC2D8A">
        <w:rPr>
          <w:color w:val="31849B" w:themeColor="accent5" w:themeShade="BF"/>
        </w:rPr>
        <w:instrText xml:space="preserve"> REF _Ref13645882 \r \h </w:instrText>
      </w:r>
      <w:r w:rsidR="001A73BB" w:rsidRPr="00DC2D8A">
        <w:rPr>
          <w:color w:val="31849B" w:themeColor="accent5" w:themeShade="BF"/>
        </w:rPr>
        <w:instrText xml:space="preserve"> \* MERGEFORMAT </w:instrText>
      </w:r>
      <w:r w:rsidR="00B42391" w:rsidRPr="00DC2D8A">
        <w:rPr>
          <w:color w:val="31849B" w:themeColor="accent5" w:themeShade="BF"/>
        </w:rPr>
      </w:r>
      <w:r w:rsidR="00B42391" w:rsidRPr="00DC2D8A">
        <w:rPr>
          <w:color w:val="31849B" w:themeColor="accent5" w:themeShade="BF"/>
        </w:rPr>
        <w:fldChar w:fldCharType="separate"/>
      </w:r>
      <w:r w:rsidR="002863AB" w:rsidRPr="00DC2D8A">
        <w:rPr>
          <w:color w:val="31849B" w:themeColor="accent5" w:themeShade="BF"/>
        </w:rPr>
        <w:t>1.2</w:t>
      </w:r>
      <w:r w:rsidR="00B42391" w:rsidRPr="00DC2D8A">
        <w:rPr>
          <w:color w:val="31849B" w:themeColor="accent5" w:themeShade="BF"/>
        </w:rPr>
        <w:fldChar w:fldCharType="end"/>
      </w:r>
      <w:r w:rsidR="00B42391" w:rsidRPr="00DC2D8A">
        <w:rPr>
          <w:color w:val="31849B" w:themeColor="accent5" w:themeShade="BF"/>
        </w:rPr>
        <w:t>]</w:t>
      </w:r>
    </w:p>
    <w:p w14:paraId="6EB000B2" w14:textId="06F6B641" w:rsidR="001A73BB" w:rsidRPr="00EC175D" w:rsidRDefault="001A73BB" w:rsidP="00DC2D8A">
      <w:pPr>
        <w:pStyle w:val="PargrafodaLista"/>
        <w:widowControl/>
        <w:numPr>
          <w:ilvl w:val="0"/>
          <w:numId w:val="38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EC175D">
        <w:rPr>
          <w:color w:val="auto"/>
        </w:rPr>
        <w:t>No campo limpo do resultado da pesquisa, o sistema deve exibir a informação: Selecion</w:t>
      </w:r>
      <w:r w:rsidR="00032841" w:rsidRPr="00EC175D">
        <w:rPr>
          <w:color w:val="auto"/>
        </w:rPr>
        <w:t>e</w:t>
      </w:r>
      <w:r w:rsidRPr="00EC175D">
        <w:rPr>
          <w:color w:val="auto"/>
        </w:rPr>
        <w:t xml:space="preserve"> o</w:t>
      </w:r>
      <w:r w:rsidR="00032841" w:rsidRPr="00EC175D">
        <w:rPr>
          <w:color w:val="auto"/>
        </w:rPr>
        <w:t>(</w:t>
      </w:r>
      <w:r w:rsidRPr="00EC175D">
        <w:rPr>
          <w:color w:val="auto"/>
        </w:rPr>
        <w:t>s</w:t>
      </w:r>
      <w:r w:rsidR="00032841" w:rsidRPr="00EC175D">
        <w:rPr>
          <w:color w:val="auto"/>
        </w:rPr>
        <w:t>)</w:t>
      </w:r>
      <w:r w:rsidRPr="00EC175D">
        <w:rPr>
          <w:color w:val="auto"/>
        </w:rPr>
        <w:t xml:space="preserve"> filtro</w:t>
      </w:r>
      <w:r w:rsidR="00032841" w:rsidRPr="00EC175D">
        <w:rPr>
          <w:color w:val="auto"/>
        </w:rPr>
        <w:t>(</w:t>
      </w:r>
      <w:r w:rsidRPr="00EC175D">
        <w:rPr>
          <w:color w:val="auto"/>
        </w:rPr>
        <w:t>s</w:t>
      </w:r>
      <w:r w:rsidR="00032841" w:rsidRPr="00EC175D">
        <w:rPr>
          <w:color w:val="auto"/>
        </w:rPr>
        <w:t>)</w:t>
      </w:r>
      <w:r w:rsidRPr="00EC175D">
        <w:rPr>
          <w:color w:val="auto"/>
        </w:rPr>
        <w:t xml:space="preserve"> para a nova pesquisa; </w:t>
      </w:r>
      <w:r w:rsidRPr="00EC175D">
        <w:rPr>
          <w:color w:val="31849B" w:themeColor="accent5" w:themeShade="BF"/>
        </w:rPr>
        <w:t>[</w:t>
      </w:r>
      <w:r w:rsidRPr="00EC175D">
        <w:rPr>
          <w:color w:val="31849B" w:themeColor="accent5" w:themeShade="BF"/>
        </w:rPr>
        <w:fldChar w:fldCharType="begin"/>
      </w:r>
      <w:r w:rsidRPr="00EC175D">
        <w:rPr>
          <w:color w:val="31849B" w:themeColor="accent5" w:themeShade="BF"/>
        </w:rPr>
        <w:instrText xml:space="preserve"> REF _Ref13645882 \r \h  \* MERGEFORMAT </w:instrText>
      </w:r>
      <w:r w:rsidRPr="00EC175D">
        <w:rPr>
          <w:color w:val="31849B" w:themeColor="accent5" w:themeShade="BF"/>
        </w:rPr>
      </w:r>
      <w:r w:rsidRPr="00EC175D">
        <w:rPr>
          <w:color w:val="31849B" w:themeColor="accent5" w:themeShade="BF"/>
        </w:rPr>
        <w:fldChar w:fldCharType="separate"/>
      </w:r>
      <w:r w:rsidR="002863AB">
        <w:rPr>
          <w:color w:val="31849B" w:themeColor="accent5" w:themeShade="BF"/>
        </w:rPr>
        <w:t>1.2</w:t>
      </w:r>
      <w:r w:rsidRPr="00EC175D">
        <w:rPr>
          <w:color w:val="31849B" w:themeColor="accent5" w:themeShade="BF"/>
        </w:rPr>
        <w:fldChar w:fldCharType="end"/>
      </w:r>
      <w:r w:rsidRPr="00EC175D">
        <w:rPr>
          <w:color w:val="31849B" w:themeColor="accent5" w:themeShade="BF"/>
        </w:rPr>
        <w:t>]</w:t>
      </w:r>
    </w:p>
    <w:p w14:paraId="7806E40C" w14:textId="77777777" w:rsidR="00484037" w:rsidRDefault="00484037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20E99878" w14:textId="77777777" w:rsidR="00DC2D8A" w:rsidRPr="00EC175D" w:rsidRDefault="00DC2D8A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7CC4D4E7" w14:textId="2F28F934" w:rsidR="00DE0C01" w:rsidRPr="00EC175D" w:rsidRDefault="00DE0C01" w:rsidP="0028729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EC175D">
        <w:t xml:space="preserve"> </w:t>
      </w:r>
      <w:r w:rsidR="00B219F6" w:rsidRPr="00EC175D">
        <w:t xml:space="preserve"> O sistema não identifica nenhum resultado para o filtro informado, o sistema apresenta mensagem</w:t>
      </w:r>
      <w:r w:rsidR="00122F06" w:rsidRPr="00EC175D">
        <w:t>;</w:t>
      </w:r>
      <w:r w:rsidR="00B219F6" w:rsidRPr="00EC175D">
        <w:t xml:space="preserve"> </w:t>
      </w:r>
      <w:r w:rsidR="00A35A6B" w:rsidRPr="00EC175D">
        <w:rPr>
          <w:color w:val="31849B" w:themeColor="accent5" w:themeShade="BF"/>
        </w:rPr>
        <w:t>[</w:t>
      </w:r>
      <w:r w:rsidR="00A35A6B" w:rsidRPr="00EC175D">
        <w:rPr>
          <w:color w:val="31849B" w:themeColor="accent5" w:themeShade="BF"/>
        </w:rPr>
        <w:fldChar w:fldCharType="begin"/>
      </w:r>
      <w:r w:rsidR="00A35A6B" w:rsidRPr="00EC175D">
        <w:rPr>
          <w:color w:val="31849B" w:themeColor="accent5" w:themeShade="BF"/>
        </w:rPr>
        <w:instrText xml:space="preserve"> REF _Ref13647479 \r \h </w:instrText>
      </w:r>
      <w:r w:rsidR="00FA5096" w:rsidRPr="00EC175D">
        <w:rPr>
          <w:color w:val="31849B" w:themeColor="accent5" w:themeShade="BF"/>
        </w:rPr>
        <w:instrText xml:space="preserve"> \* MERGEFORMAT </w:instrText>
      </w:r>
      <w:r w:rsidR="00A35A6B" w:rsidRPr="00EC175D">
        <w:rPr>
          <w:color w:val="31849B" w:themeColor="accent5" w:themeShade="BF"/>
        </w:rPr>
      </w:r>
      <w:r w:rsidR="00A35A6B" w:rsidRPr="00EC175D">
        <w:rPr>
          <w:color w:val="31849B" w:themeColor="accent5" w:themeShade="BF"/>
        </w:rPr>
        <w:fldChar w:fldCharType="separate"/>
      </w:r>
      <w:r w:rsidR="002863AB">
        <w:rPr>
          <w:color w:val="31849B" w:themeColor="accent5" w:themeShade="BF"/>
        </w:rPr>
        <w:t>ME02</w:t>
      </w:r>
      <w:r w:rsidR="00A35A6B" w:rsidRPr="00EC175D">
        <w:rPr>
          <w:color w:val="31849B" w:themeColor="accent5" w:themeShade="BF"/>
        </w:rPr>
        <w:fldChar w:fldCharType="end"/>
      </w:r>
      <w:r w:rsidR="00A35A6B" w:rsidRPr="00EC175D">
        <w:rPr>
          <w:color w:val="31849B" w:themeColor="accent5" w:themeShade="BF"/>
        </w:rPr>
        <w:t>]</w:t>
      </w:r>
    </w:p>
    <w:p w14:paraId="2FB28F4A" w14:textId="295EA41A" w:rsidR="00326FC1" w:rsidRPr="00EC175D" w:rsidRDefault="00326FC1" w:rsidP="00326FC1">
      <w:pPr>
        <w:pStyle w:val="PargrafodaLista"/>
        <w:widowControl/>
        <w:autoSpaceDE/>
        <w:autoSpaceDN/>
        <w:adjustRightInd/>
        <w:spacing w:after="200" w:line="276" w:lineRule="auto"/>
        <w:ind w:left="720"/>
        <w:contextualSpacing/>
        <w:jc w:val="both"/>
      </w:pPr>
    </w:p>
    <w:p w14:paraId="6C59C22E" w14:textId="16BBCFEE" w:rsidR="001738CF" w:rsidRPr="00EC175D" w:rsidRDefault="001738CF" w:rsidP="002B4DE5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1261BD77" w14:textId="13BFBDB7" w:rsidR="00AD6364" w:rsidRDefault="00A24EFF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2" w:name="_Ref17461581"/>
      <w:bookmarkStart w:id="33" w:name="_Ref14108152"/>
      <w:r>
        <w:rPr>
          <w:b/>
          <w:u w:val="single"/>
        </w:rPr>
        <w:t>CADASTRAR / INCLUIR</w:t>
      </w:r>
      <w:bookmarkEnd w:id="32"/>
    </w:p>
    <w:p w14:paraId="303AF9C5" w14:textId="701A39A8" w:rsidR="00AD6364" w:rsidRPr="00257F1E" w:rsidRDefault="00AD6364" w:rsidP="00AD6364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3D7A15">
        <w:t xml:space="preserve">O ator aciona a opção que permite </w:t>
      </w:r>
      <w:r>
        <w:t>Cadastrar</w:t>
      </w:r>
      <w:r w:rsidRPr="003D7A15">
        <w:t xml:space="preserve"> um c</w:t>
      </w:r>
      <w:r>
        <w:t xml:space="preserve">abeçalho e rodapé </w:t>
      </w:r>
      <w:r w:rsidRPr="003D7A15">
        <w:rPr>
          <w:color w:val="31849B" w:themeColor="accent5" w:themeShade="BF"/>
        </w:rPr>
        <w:t>[</w:t>
      </w:r>
      <w:r w:rsidRPr="003D7A15">
        <w:rPr>
          <w:color w:val="31849B" w:themeColor="accent5" w:themeShade="BF"/>
        </w:rPr>
        <w:fldChar w:fldCharType="begin"/>
      </w:r>
      <w:r w:rsidRPr="003D7A15">
        <w:rPr>
          <w:color w:val="31849B" w:themeColor="accent5" w:themeShade="BF"/>
        </w:rPr>
        <w:instrText xml:space="preserve"> REF _Ref13579930 \r \h </w:instrText>
      </w:r>
      <w:r>
        <w:rPr>
          <w:color w:val="31849B" w:themeColor="accent5" w:themeShade="BF"/>
        </w:rPr>
        <w:instrText xml:space="preserve"> \* MERGEFORMAT </w:instrText>
      </w:r>
      <w:r w:rsidRPr="003D7A15">
        <w:rPr>
          <w:color w:val="31849B" w:themeColor="accent5" w:themeShade="BF"/>
        </w:rPr>
      </w:r>
      <w:r w:rsidRPr="003D7A15">
        <w:rPr>
          <w:color w:val="31849B" w:themeColor="accent5" w:themeShade="BF"/>
        </w:rPr>
        <w:fldChar w:fldCharType="separate"/>
      </w:r>
      <w:r w:rsidRPr="003D7A15">
        <w:rPr>
          <w:color w:val="31849B" w:themeColor="accent5" w:themeShade="BF"/>
        </w:rPr>
        <w:t>P01</w:t>
      </w:r>
      <w:r w:rsidRPr="003D7A15">
        <w:rPr>
          <w:color w:val="31849B" w:themeColor="accent5" w:themeShade="BF"/>
        </w:rPr>
        <w:fldChar w:fldCharType="end"/>
      </w:r>
      <w:r w:rsidRPr="003D7A15">
        <w:rPr>
          <w:color w:val="31849B" w:themeColor="accent5" w:themeShade="BF"/>
        </w:rPr>
        <w:t>]</w:t>
      </w:r>
      <w:r w:rsidRPr="003D7A15">
        <w:t xml:space="preserve">, o sistema exibe a interface </w:t>
      </w:r>
      <w:r w:rsidRPr="003D7A15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_Ref17461370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 w:rsidR="004308BB" w:rsidRPr="004308BB">
        <w:rPr>
          <w:color w:val="auto"/>
        </w:rPr>
        <w:t>;</w:t>
      </w:r>
      <w:r w:rsidRPr="004308BB">
        <w:rPr>
          <w:color w:val="auto"/>
        </w:rPr>
        <w:t xml:space="preserve"> </w:t>
      </w:r>
    </w:p>
    <w:p w14:paraId="1265640A" w14:textId="77777777" w:rsidR="00257F1E" w:rsidRDefault="00257F1E" w:rsidP="00257F1E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618CBF59" w14:textId="7A86E6ED" w:rsidR="00AD6364" w:rsidRPr="003D4B4C" w:rsidRDefault="00AD6364" w:rsidP="00AD6364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3D7A15">
        <w:rPr>
          <w:color w:val="auto"/>
        </w:rPr>
        <w:t xml:space="preserve">O </w:t>
      </w:r>
      <w:r w:rsidRPr="003D4B4C">
        <w:rPr>
          <w:color w:val="auto"/>
        </w:rPr>
        <w:t>sistema deve apresentar o formulário com os campos habilitados para preenchimento</w:t>
      </w:r>
      <w:r w:rsidR="00257F1E" w:rsidRPr="003D4B4C">
        <w:rPr>
          <w:color w:val="auto"/>
        </w:rPr>
        <w:t>;</w:t>
      </w:r>
      <w:r w:rsidRPr="003D4B4C">
        <w:rPr>
          <w:color w:val="auto"/>
        </w:rPr>
        <w:t xml:space="preserve">  </w:t>
      </w:r>
    </w:p>
    <w:p w14:paraId="74911F73" w14:textId="77777777" w:rsidR="00257F1E" w:rsidRPr="003D4B4C" w:rsidRDefault="00257F1E" w:rsidP="00257F1E">
      <w:pPr>
        <w:pStyle w:val="PargrafodaLista"/>
        <w:rPr>
          <w:color w:val="auto"/>
        </w:rPr>
      </w:pPr>
    </w:p>
    <w:p w14:paraId="1A90FFE1" w14:textId="5AE1823C" w:rsidR="00445457" w:rsidRPr="003D4B4C" w:rsidRDefault="00445457" w:rsidP="00445457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3D4B4C">
        <w:rPr>
          <w:color w:val="auto"/>
        </w:rPr>
        <w:lastRenderedPageBreak/>
        <w:t>O ator preenche os campos e aciona a opção “</w:t>
      </w:r>
      <w:r w:rsidRPr="003D4B4C">
        <w:rPr>
          <w:b/>
          <w:color w:val="auto"/>
        </w:rPr>
        <w:t>Visualizar</w:t>
      </w:r>
      <w:r w:rsidRPr="003D4B4C">
        <w:rPr>
          <w:color w:val="auto"/>
        </w:rPr>
        <w:t xml:space="preserve">”, o sistema exibe a interface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_Ref17469671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P04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 xml:space="preserve">], </w:t>
      </w:r>
      <w:r w:rsidRPr="003D4B4C">
        <w:rPr>
          <w:color w:val="000000" w:themeColor="text1"/>
        </w:rPr>
        <w:t>com o cabeçalho, comentários e rodapé, conforme parametrização definida;</w:t>
      </w:r>
    </w:p>
    <w:p w14:paraId="47B510FC" w14:textId="77777777" w:rsidR="00445457" w:rsidRPr="003D4B4C" w:rsidRDefault="00445457" w:rsidP="00445457">
      <w:pPr>
        <w:pStyle w:val="PargrafodaLista"/>
        <w:rPr>
          <w:color w:val="auto"/>
        </w:rPr>
      </w:pPr>
    </w:p>
    <w:p w14:paraId="085980DF" w14:textId="184E305C" w:rsidR="00445457" w:rsidRPr="003D4B4C" w:rsidRDefault="00445457" w:rsidP="00445457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3D4B4C">
        <w:rPr>
          <w:color w:val="auto"/>
        </w:rPr>
        <w:t xml:space="preserve">Ao acionar a opção </w:t>
      </w:r>
      <w:r w:rsidRPr="003D4B4C">
        <w:rPr>
          <w:b/>
          <w:color w:val="auto"/>
        </w:rPr>
        <w:t>Visualizar</w:t>
      </w:r>
      <w:r w:rsidRPr="003D4B4C">
        <w:rPr>
          <w:color w:val="auto"/>
        </w:rPr>
        <w:t xml:space="preserve">, o sistema deve validar se os campos obrigatórios foram preenchidos;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_Ref17461370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P02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 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_Ref17460175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P03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6CB19F02" w14:textId="77777777" w:rsidR="00445457" w:rsidRPr="003D4B4C" w:rsidRDefault="00445457" w:rsidP="00445457">
      <w:pPr>
        <w:pStyle w:val="PargrafodaLista"/>
        <w:rPr>
          <w:color w:val="auto"/>
        </w:rPr>
      </w:pPr>
    </w:p>
    <w:p w14:paraId="6F64E0B2" w14:textId="43C953B4" w:rsidR="003B6291" w:rsidRPr="00EC54CB" w:rsidRDefault="003B6291" w:rsidP="003B6291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  <w:highlight w:val="yellow"/>
        </w:rPr>
      </w:pPr>
      <w:r w:rsidRPr="00EC54CB">
        <w:rPr>
          <w:color w:val="auto"/>
          <w:highlight w:val="yellow"/>
        </w:rPr>
        <w:t xml:space="preserve">O sistema identifica que os campos obrigatórios não foram informados, o sistema exibe mensagem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_Ref17462071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ME03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  <w:r w:rsidRPr="00EC54CB">
        <w:rPr>
          <w:color w:val="31849B" w:themeColor="accent5" w:themeShade="BF"/>
          <w:highlight w:val="yellow"/>
        </w:rPr>
        <w:t xml:space="preserve"> </w:t>
      </w:r>
      <w:r w:rsidRPr="00EC54CB">
        <w:rPr>
          <w:color w:val="000000" w:themeColor="text1"/>
          <w:highlight w:val="yellow"/>
        </w:rPr>
        <w:t>destacada em vermelho.</w:t>
      </w:r>
    </w:p>
    <w:p w14:paraId="3620CA30" w14:textId="77777777" w:rsidR="003B6291" w:rsidRPr="003B6291" w:rsidRDefault="003B6291" w:rsidP="003B6291">
      <w:pPr>
        <w:pStyle w:val="PargrafodaLista"/>
        <w:rPr>
          <w:color w:val="auto"/>
        </w:rPr>
      </w:pPr>
    </w:p>
    <w:p w14:paraId="037C2B55" w14:textId="77777777" w:rsidR="00445457" w:rsidRPr="003D4B4C" w:rsidRDefault="00445457" w:rsidP="00445457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4D970D68" w14:textId="02885408" w:rsidR="00445457" w:rsidRPr="003D4B4C" w:rsidRDefault="00445457" w:rsidP="00445457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3D4B4C">
        <w:rPr>
          <w:color w:val="auto"/>
        </w:rPr>
        <w:t xml:space="preserve">O ator visualiza os dados </w:t>
      </w:r>
      <w:r w:rsidRPr="003D4B4C">
        <w:rPr>
          <w:color w:val="31849B" w:themeColor="accent5" w:themeShade="BF"/>
        </w:rPr>
        <w:t>[</w:t>
      </w:r>
      <w:r w:rsidR="00E07B93" w:rsidRPr="003D4B4C">
        <w:rPr>
          <w:color w:val="31849B" w:themeColor="accent5" w:themeShade="BF"/>
        </w:rPr>
        <w:fldChar w:fldCharType="begin"/>
      </w:r>
      <w:r w:rsidR="00E07B93" w:rsidRPr="003D4B4C">
        <w:rPr>
          <w:color w:val="31849B" w:themeColor="accent5" w:themeShade="BF"/>
        </w:rPr>
        <w:instrText xml:space="preserve"> REF _Ref17469671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E07B93" w:rsidRPr="003D4B4C">
        <w:rPr>
          <w:color w:val="31849B" w:themeColor="accent5" w:themeShade="BF"/>
        </w:rPr>
      </w:r>
      <w:r w:rsidR="00E07B93" w:rsidRPr="003D4B4C">
        <w:rPr>
          <w:color w:val="31849B" w:themeColor="accent5" w:themeShade="BF"/>
        </w:rPr>
        <w:fldChar w:fldCharType="separate"/>
      </w:r>
      <w:r w:rsidR="00E07B93" w:rsidRPr="003D4B4C">
        <w:rPr>
          <w:color w:val="31849B" w:themeColor="accent5" w:themeShade="BF"/>
        </w:rPr>
        <w:t>P04</w:t>
      </w:r>
      <w:r w:rsidR="00E07B93"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  <w:r w:rsidRPr="003D4B4C">
        <w:rPr>
          <w:color w:val="auto"/>
        </w:rPr>
        <w:t xml:space="preserve"> e aciona a opção </w:t>
      </w:r>
      <w:r w:rsidRPr="003D4B4C">
        <w:rPr>
          <w:b/>
          <w:color w:val="auto"/>
        </w:rPr>
        <w:t>Concluir</w:t>
      </w:r>
      <w:r w:rsidRPr="003D4B4C">
        <w:rPr>
          <w:color w:val="auto"/>
        </w:rPr>
        <w:t xml:space="preserve">, o sistema exibe a mensagem </w:t>
      </w:r>
      <w:r w:rsidRPr="003D4B4C">
        <w:rPr>
          <w:color w:val="31849B" w:themeColor="accent5" w:themeShade="BF"/>
        </w:rPr>
        <w:t>[</w:t>
      </w:r>
      <w:r w:rsidR="00E07B93" w:rsidRPr="003D4B4C">
        <w:rPr>
          <w:color w:val="31849B" w:themeColor="accent5" w:themeShade="BF"/>
        </w:rPr>
        <w:fldChar w:fldCharType="begin"/>
      </w:r>
      <w:r w:rsidR="00E07B93" w:rsidRPr="003D4B4C">
        <w:rPr>
          <w:color w:val="31849B" w:themeColor="accent5" w:themeShade="BF"/>
        </w:rPr>
        <w:instrText xml:space="preserve"> REF _Ref17467703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E07B93" w:rsidRPr="003D4B4C">
        <w:rPr>
          <w:color w:val="31849B" w:themeColor="accent5" w:themeShade="BF"/>
        </w:rPr>
      </w:r>
      <w:r w:rsidR="00E07B93" w:rsidRPr="003D4B4C">
        <w:rPr>
          <w:color w:val="31849B" w:themeColor="accent5" w:themeShade="BF"/>
        </w:rPr>
        <w:fldChar w:fldCharType="separate"/>
      </w:r>
      <w:r w:rsidR="00E07B93" w:rsidRPr="003D4B4C">
        <w:rPr>
          <w:color w:val="31849B" w:themeColor="accent5" w:themeShade="BF"/>
        </w:rPr>
        <w:t>ME08</w:t>
      </w:r>
      <w:r w:rsidR="00E07B93"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36EA2B18" w14:textId="77777777" w:rsidR="00445457" w:rsidRPr="003D4B4C" w:rsidRDefault="00445457" w:rsidP="00445457">
      <w:pPr>
        <w:pStyle w:val="PargrafodaLista"/>
        <w:rPr>
          <w:color w:val="auto"/>
        </w:rPr>
      </w:pPr>
    </w:p>
    <w:p w14:paraId="5084092A" w14:textId="430C5EEB" w:rsidR="00445457" w:rsidRPr="003D4B4C" w:rsidRDefault="00445457" w:rsidP="00445457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3D4B4C">
        <w:rPr>
          <w:color w:val="auto"/>
        </w:rPr>
        <w:t xml:space="preserve">Caso o ator acione a opção </w:t>
      </w:r>
      <w:r w:rsidRPr="003D4B4C">
        <w:rPr>
          <w:b/>
          <w:color w:val="auto"/>
        </w:rPr>
        <w:t>Voltar</w:t>
      </w:r>
      <w:r w:rsidRPr="003D4B4C">
        <w:rPr>
          <w:color w:val="auto"/>
        </w:rPr>
        <w:t xml:space="preserve"> na interface</w:t>
      </w:r>
      <w:r w:rsidR="00E07B93" w:rsidRPr="003D4B4C">
        <w:rPr>
          <w:color w:val="auto"/>
        </w:rPr>
        <w:t xml:space="preserve"> </w:t>
      </w:r>
      <w:r w:rsidR="00E07B93" w:rsidRPr="003D4B4C">
        <w:rPr>
          <w:color w:val="31849B" w:themeColor="accent5" w:themeShade="BF"/>
        </w:rPr>
        <w:t>[</w:t>
      </w:r>
      <w:r w:rsidR="00E07B93" w:rsidRPr="003D4B4C">
        <w:rPr>
          <w:color w:val="31849B" w:themeColor="accent5" w:themeShade="BF"/>
        </w:rPr>
        <w:fldChar w:fldCharType="begin"/>
      </w:r>
      <w:r w:rsidR="00E07B93" w:rsidRPr="003D4B4C">
        <w:rPr>
          <w:color w:val="31849B" w:themeColor="accent5" w:themeShade="BF"/>
        </w:rPr>
        <w:instrText xml:space="preserve"> REF _Ref17469671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E07B93" w:rsidRPr="003D4B4C">
        <w:rPr>
          <w:color w:val="31849B" w:themeColor="accent5" w:themeShade="BF"/>
        </w:rPr>
      </w:r>
      <w:r w:rsidR="00E07B93" w:rsidRPr="003D4B4C">
        <w:rPr>
          <w:color w:val="31849B" w:themeColor="accent5" w:themeShade="BF"/>
        </w:rPr>
        <w:fldChar w:fldCharType="separate"/>
      </w:r>
      <w:r w:rsidR="00E07B93" w:rsidRPr="003D4B4C">
        <w:rPr>
          <w:color w:val="31849B" w:themeColor="accent5" w:themeShade="BF"/>
        </w:rPr>
        <w:t>P04</w:t>
      </w:r>
      <w:r w:rsidR="00E07B93" w:rsidRPr="003D4B4C">
        <w:rPr>
          <w:color w:val="31849B" w:themeColor="accent5" w:themeShade="BF"/>
        </w:rPr>
        <w:fldChar w:fldCharType="end"/>
      </w:r>
      <w:r w:rsidR="00E07B93" w:rsidRPr="003D4B4C">
        <w:rPr>
          <w:color w:val="31849B" w:themeColor="accent5" w:themeShade="BF"/>
        </w:rPr>
        <w:t>]</w:t>
      </w:r>
      <w:r w:rsidRPr="003D4B4C">
        <w:rPr>
          <w:color w:val="000000" w:themeColor="text1"/>
        </w:rPr>
        <w:t xml:space="preserve">, o sistema deve voltar para a interface que o acionou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_Ref17461370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P02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 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_Ref17460175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P03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  <w:r w:rsidRPr="003D4B4C">
        <w:rPr>
          <w:color w:val="000000" w:themeColor="text1"/>
        </w:rPr>
        <w:t>, com os dados preenchidos e disponível para edição.</w:t>
      </w:r>
    </w:p>
    <w:p w14:paraId="74607B1A" w14:textId="77777777" w:rsidR="00445457" w:rsidRPr="009A7ECB" w:rsidRDefault="00445457" w:rsidP="00445457">
      <w:pPr>
        <w:pStyle w:val="PargrafodaLista"/>
        <w:rPr>
          <w:color w:val="auto"/>
        </w:rPr>
      </w:pPr>
    </w:p>
    <w:p w14:paraId="345F9566" w14:textId="06273B8E" w:rsidR="00445457" w:rsidRPr="003D4B4C" w:rsidRDefault="00445457" w:rsidP="00445457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3D4B4C">
        <w:rPr>
          <w:color w:val="auto"/>
        </w:rPr>
        <w:t xml:space="preserve">Mesmo nos casos em que o ator </w:t>
      </w:r>
      <w:r w:rsidRPr="003D4B4C">
        <w:rPr>
          <w:b/>
          <w:color w:val="auto"/>
        </w:rPr>
        <w:t>NÃO</w:t>
      </w:r>
      <w:r w:rsidRPr="003D4B4C">
        <w:rPr>
          <w:color w:val="auto"/>
        </w:rPr>
        <w:t xml:space="preserve"> tenha acionado a opção </w:t>
      </w:r>
      <w:r w:rsidRPr="003D4B4C">
        <w:rPr>
          <w:b/>
          <w:color w:val="auto"/>
        </w:rPr>
        <w:t>Concluir</w:t>
      </w:r>
      <w:r w:rsidRPr="003D4B4C">
        <w:rPr>
          <w:color w:val="auto"/>
        </w:rPr>
        <w:t xml:space="preserve"> na interface</w:t>
      </w:r>
      <w:r w:rsidR="00F7407F" w:rsidRPr="003D4B4C">
        <w:rPr>
          <w:color w:val="auto"/>
        </w:rPr>
        <w:t xml:space="preserve"> </w:t>
      </w:r>
      <w:r w:rsidR="00F7407F" w:rsidRPr="003D4B4C">
        <w:rPr>
          <w:color w:val="31849B" w:themeColor="accent5" w:themeShade="BF"/>
        </w:rPr>
        <w:t>[</w:t>
      </w:r>
      <w:r w:rsidR="00F7407F" w:rsidRPr="003D4B4C">
        <w:rPr>
          <w:color w:val="31849B" w:themeColor="accent5" w:themeShade="BF"/>
        </w:rPr>
        <w:fldChar w:fldCharType="begin"/>
      </w:r>
      <w:r w:rsidR="00F7407F" w:rsidRPr="003D4B4C">
        <w:rPr>
          <w:color w:val="31849B" w:themeColor="accent5" w:themeShade="BF"/>
        </w:rPr>
        <w:instrText xml:space="preserve"> REF _Ref17469671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F7407F" w:rsidRPr="003D4B4C">
        <w:rPr>
          <w:color w:val="31849B" w:themeColor="accent5" w:themeShade="BF"/>
        </w:rPr>
      </w:r>
      <w:r w:rsidR="00F7407F" w:rsidRPr="003D4B4C">
        <w:rPr>
          <w:color w:val="31849B" w:themeColor="accent5" w:themeShade="BF"/>
        </w:rPr>
        <w:fldChar w:fldCharType="separate"/>
      </w:r>
      <w:r w:rsidR="00F7407F" w:rsidRPr="003D4B4C">
        <w:rPr>
          <w:color w:val="31849B" w:themeColor="accent5" w:themeShade="BF"/>
        </w:rPr>
        <w:t>P04</w:t>
      </w:r>
      <w:r w:rsidR="00F7407F" w:rsidRPr="003D4B4C">
        <w:rPr>
          <w:color w:val="31849B" w:themeColor="accent5" w:themeShade="BF"/>
        </w:rPr>
        <w:fldChar w:fldCharType="end"/>
      </w:r>
      <w:r w:rsidR="00F7407F" w:rsidRPr="003D4B4C">
        <w:rPr>
          <w:color w:val="31849B" w:themeColor="accent5" w:themeShade="BF"/>
        </w:rPr>
        <w:t>]</w:t>
      </w:r>
      <w:r w:rsidRPr="003D4B4C">
        <w:rPr>
          <w:color w:val="31849B" w:themeColor="accent5" w:themeShade="BF"/>
        </w:rPr>
        <w:t>,</w:t>
      </w:r>
      <w:r w:rsidRPr="003D4B4C">
        <w:rPr>
          <w:color w:val="auto"/>
        </w:rPr>
        <w:t xml:space="preserve"> o sistema deve exibir os dados preenchidos e disponível para edição, ao acionar a opção voltar na interface</w:t>
      </w:r>
      <w:r w:rsidR="00F7407F" w:rsidRPr="003D4B4C">
        <w:rPr>
          <w:color w:val="auto"/>
        </w:rPr>
        <w:t xml:space="preserve"> </w:t>
      </w:r>
      <w:r w:rsidR="00F7407F" w:rsidRPr="003D4B4C">
        <w:rPr>
          <w:color w:val="31849B" w:themeColor="accent5" w:themeShade="BF"/>
        </w:rPr>
        <w:t>[</w:t>
      </w:r>
      <w:r w:rsidR="00F7407F" w:rsidRPr="003D4B4C">
        <w:rPr>
          <w:color w:val="31849B" w:themeColor="accent5" w:themeShade="BF"/>
        </w:rPr>
        <w:fldChar w:fldCharType="begin"/>
      </w:r>
      <w:r w:rsidR="00F7407F" w:rsidRPr="003D4B4C">
        <w:rPr>
          <w:color w:val="31849B" w:themeColor="accent5" w:themeShade="BF"/>
        </w:rPr>
        <w:instrText xml:space="preserve"> REF _Ref17469671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F7407F" w:rsidRPr="003D4B4C">
        <w:rPr>
          <w:color w:val="31849B" w:themeColor="accent5" w:themeShade="BF"/>
        </w:rPr>
      </w:r>
      <w:r w:rsidR="00F7407F" w:rsidRPr="003D4B4C">
        <w:rPr>
          <w:color w:val="31849B" w:themeColor="accent5" w:themeShade="BF"/>
        </w:rPr>
        <w:fldChar w:fldCharType="separate"/>
      </w:r>
      <w:r w:rsidR="00F7407F" w:rsidRPr="003D4B4C">
        <w:rPr>
          <w:color w:val="31849B" w:themeColor="accent5" w:themeShade="BF"/>
        </w:rPr>
        <w:t>P04</w:t>
      </w:r>
      <w:r w:rsidR="00F7407F" w:rsidRPr="003D4B4C">
        <w:rPr>
          <w:color w:val="31849B" w:themeColor="accent5" w:themeShade="BF"/>
        </w:rPr>
        <w:fldChar w:fldCharType="end"/>
      </w:r>
      <w:r w:rsidR="00F7407F" w:rsidRPr="003D4B4C">
        <w:rPr>
          <w:color w:val="31849B" w:themeColor="accent5" w:themeShade="BF"/>
        </w:rPr>
        <w:t>]</w:t>
      </w:r>
      <w:r w:rsidRPr="003D4B4C">
        <w:rPr>
          <w:color w:val="auto"/>
        </w:rPr>
        <w:t>.</w:t>
      </w:r>
    </w:p>
    <w:p w14:paraId="2DA2A174" w14:textId="77777777" w:rsidR="00445457" w:rsidRPr="003D4B4C" w:rsidRDefault="00445457" w:rsidP="00445457">
      <w:pPr>
        <w:pStyle w:val="PargrafodaLista"/>
        <w:rPr>
          <w:color w:val="auto"/>
        </w:rPr>
      </w:pPr>
    </w:p>
    <w:p w14:paraId="203B9269" w14:textId="77777777" w:rsidR="005271AF" w:rsidRPr="003D4B4C" w:rsidRDefault="005271AF" w:rsidP="00445457">
      <w:pPr>
        <w:pStyle w:val="PargrafodaLista"/>
        <w:rPr>
          <w:color w:val="auto"/>
        </w:rPr>
      </w:pPr>
    </w:p>
    <w:p w14:paraId="5C85DF41" w14:textId="520B4512" w:rsidR="00AD6364" w:rsidRPr="003D4B4C" w:rsidRDefault="00AD6364" w:rsidP="00AD6364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3D4B4C">
        <w:rPr>
          <w:color w:val="auto"/>
        </w:rPr>
        <w:t>Ao acionar a opção de “</w:t>
      </w:r>
      <w:r w:rsidR="00AE69DC" w:rsidRPr="003D4B4C">
        <w:rPr>
          <w:color w:val="auto"/>
        </w:rPr>
        <w:t>Concluir</w:t>
      </w:r>
      <w:r w:rsidRPr="003D4B4C">
        <w:rPr>
          <w:color w:val="auto"/>
        </w:rPr>
        <w:t xml:space="preserve">”, o sistema deve </w:t>
      </w:r>
      <w:r w:rsidRPr="003D4B4C">
        <w:rPr>
          <w:b/>
          <w:color w:val="auto"/>
        </w:rPr>
        <w:t>gerar um número incremental</w:t>
      </w:r>
      <w:r w:rsidRPr="003D4B4C">
        <w:rPr>
          <w:color w:val="auto"/>
        </w:rPr>
        <w:t xml:space="preserve"> para cada registro</w:t>
      </w:r>
      <w:r w:rsidR="00100368" w:rsidRPr="003D4B4C">
        <w:rPr>
          <w:color w:val="auto"/>
        </w:rPr>
        <w:t xml:space="preserve"> do cabeçalho e rodapé do E-Mail</w:t>
      </w:r>
      <w:r w:rsidRPr="003D4B4C">
        <w:rPr>
          <w:color w:val="auto"/>
        </w:rPr>
        <w:t>.</w:t>
      </w:r>
    </w:p>
    <w:p w14:paraId="47D4E28B" w14:textId="77777777" w:rsidR="00AD6364" w:rsidRPr="003D4B4C" w:rsidRDefault="00AD6364" w:rsidP="00AD6364">
      <w:pPr>
        <w:spacing w:before="60" w:after="60"/>
        <w:ind w:left="993"/>
        <w:rPr>
          <w:rFonts w:cs="Arial"/>
          <w:color w:val="000000"/>
          <w:sz w:val="20"/>
        </w:rPr>
      </w:pPr>
      <w:r w:rsidRPr="003D4B4C">
        <w:rPr>
          <w:rFonts w:cs="Arial"/>
          <w:color w:val="000000"/>
          <w:sz w:val="20"/>
        </w:rPr>
        <w:t>Sequencial =&gt; gerado pelo sistema somando 1 ao último algarismo.</w:t>
      </w:r>
    </w:p>
    <w:p w14:paraId="4D03DCA4" w14:textId="77777777" w:rsidR="00AD6364" w:rsidRPr="003D4B4C" w:rsidRDefault="00AD6364" w:rsidP="00AD636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CEA728A" w14:textId="6BDB6A21" w:rsidR="00C34037" w:rsidRPr="003D4B4C" w:rsidRDefault="00C34037" w:rsidP="00AD6364">
      <w:pPr>
        <w:pStyle w:val="PargrafodaLista"/>
        <w:widowControl/>
        <w:numPr>
          <w:ilvl w:val="0"/>
          <w:numId w:val="31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3D4B4C">
        <w:rPr>
          <w:color w:val="auto"/>
        </w:rPr>
        <w:t xml:space="preserve">Este número deve ser exibido no resultado da pesquisa na coluna </w:t>
      </w:r>
      <w:r w:rsidRPr="003D4B4C">
        <w:rPr>
          <w:b/>
          <w:color w:val="auto"/>
        </w:rPr>
        <w:t>Nº;</w:t>
      </w:r>
      <w:r w:rsidR="00F86CB9" w:rsidRPr="003D4B4C">
        <w:rPr>
          <w:b/>
          <w:color w:val="auto"/>
        </w:rPr>
        <w:t xml:space="preserve"> </w:t>
      </w:r>
      <w:r w:rsidR="00F86CB9" w:rsidRPr="003D4B4C">
        <w:rPr>
          <w:color w:val="31849B" w:themeColor="accent5" w:themeShade="BF"/>
        </w:rPr>
        <w:t>[</w:t>
      </w:r>
      <w:r w:rsidR="00F86CB9" w:rsidRPr="003D4B4C">
        <w:rPr>
          <w:color w:val="31849B" w:themeColor="accent5" w:themeShade="BF"/>
        </w:rPr>
        <w:fldChar w:fldCharType="begin"/>
      </w:r>
      <w:r w:rsidR="00F86CB9" w:rsidRPr="003D4B4C">
        <w:rPr>
          <w:color w:val="31849B" w:themeColor="accent5" w:themeShade="BF"/>
        </w:rPr>
        <w:instrText xml:space="preserve"> REF _Ref13579930 \r \h  \* MERGEFORMAT </w:instrText>
      </w:r>
      <w:r w:rsidR="00F86CB9" w:rsidRPr="003D4B4C">
        <w:rPr>
          <w:color w:val="31849B" w:themeColor="accent5" w:themeShade="BF"/>
        </w:rPr>
      </w:r>
      <w:r w:rsidR="00F86CB9" w:rsidRPr="003D4B4C">
        <w:rPr>
          <w:color w:val="31849B" w:themeColor="accent5" w:themeShade="BF"/>
        </w:rPr>
        <w:fldChar w:fldCharType="separate"/>
      </w:r>
      <w:r w:rsidR="00F86CB9" w:rsidRPr="003D4B4C">
        <w:rPr>
          <w:color w:val="31849B" w:themeColor="accent5" w:themeShade="BF"/>
        </w:rPr>
        <w:t>P01</w:t>
      </w:r>
      <w:r w:rsidR="00F86CB9" w:rsidRPr="003D4B4C">
        <w:rPr>
          <w:color w:val="31849B" w:themeColor="accent5" w:themeShade="BF"/>
        </w:rPr>
        <w:fldChar w:fldCharType="end"/>
      </w:r>
      <w:r w:rsidR="00F86CB9" w:rsidRPr="003D4B4C">
        <w:rPr>
          <w:color w:val="31849B" w:themeColor="accent5" w:themeShade="BF"/>
        </w:rPr>
        <w:t>]</w:t>
      </w:r>
    </w:p>
    <w:p w14:paraId="600B1E5A" w14:textId="77777777" w:rsidR="00C34037" w:rsidRDefault="00C34037" w:rsidP="00C34037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7B686EC4" w14:textId="3BA8E73F" w:rsidR="00AD6364" w:rsidRPr="0025482F" w:rsidRDefault="00AD6364" w:rsidP="00AD6364">
      <w:pPr>
        <w:pStyle w:val="PargrafodaLista"/>
        <w:widowControl/>
        <w:numPr>
          <w:ilvl w:val="0"/>
          <w:numId w:val="31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78411D">
        <w:rPr>
          <w:color w:val="auto"/>
        </w:rPr>
        <w:t>O sistema identifica que os campos obrigatórios não foram informados, o sistema destaca em vermelho a borda do campo obrigatório e apresenta mensagem</w:t>
      </w:r>
      <w:r w:rsidR="0025482F">
        <w:rPr>
          <w:color w:val="auto"/>
        </w:rPr>
        <w:t>;</w:t>
      </w:r>
      <w:r w:rsidRPr="0078411D">
        <w:rPr>
          <w:color w:val="auto"/>
        </w:rPr>
        <w:t xml:space="preserve"> </w:t>
      </w:r>
      <w:r w:rsidRPr="0078411D">
        <w:rPr>
          <w:color w:val="31849B" w:themeColor="accent5" w:themeShade="BF"/>
        </w:rPr>
        <w:t>[</w:t>
      </w:r>
      <w:r w:rsidR="00987EC1">
        <w:rPr>
          <w:color w:val="31849B" w:themeColor="accent5" w:themeShade="BF"/>
        </w:rPr>
        <w:fldChar w:fldCharType="begin"/>
      </w:r>
      <w:r w:rsidR="00987EC1">
        <w:rPr>
          <w:color w:val="31849B" w:themeColor="accent5" w:themeShade="BF"/>
        </w:rPr>
        <w:instrText xml:space="preserve"> REF _Ref17462071 \r \h </w:instrText>
      </w:r>
      <w:r w:rsidR="00987EC1">
        <w:rPr>
          <w:color w:val="31849B" w:themeColor="accent5" w:themeShade="BF"/>
        </w:rPr>
      </w:r>
      <w:r w:rsidR="00987EC1">
        <w:rPr>
          <w:color w:val="31849B" w:themeColor="accent5" w:themeShade="BF"/>
        </w:rPr>
        <w:fldChar w:fldCharType="separate"/>
      </w:r>
      <w:r w:rsidR="00987EC1">
        <w:rPr>
          <w:color w:val="31849B" w:themeColor="accent5" w:themeShade="BF"/>
        </w:rPr>
        <w:t>ME03</w:t>
      </w:r>
      <w:r w:rsidR="00987EC1">
        <w:rPr>
          <w:color w:val="31849B" w:themeColor="accent5" w:themeShade="BF"/>
        </w:rPr>
        <w:fldChar w:fldCharType="end"/>
      </w:r>
      <w:r w:rsidRPr="0078411D">
        <w:rPr>
          <w:color w:val="31849B" w:themeColor="accent5" w:themeShade="BF"/>
        </w:rPr>
        <w:t>]</w:t>
      </w:r>
    </w:p>
    <w:p w14:paraId="70B50A66" w14:textId="77777777" w:rsidR="0025482F" w:rsidRPr="00861BE6" w:rsidRDefault="0025482F" w:rsidP="0025482F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745D7DC7" w14:textId="5AF3BA5D" w:rsidR="00861BE6" w:rsidRPr="0078411D" w:rsidRDefault="00861BE6" w:rsidP="00861BE6">
      <w:pPr>
        <w:pStyle w:val="PargrafodaLista"/>
        <w:numPr>
          <w:ilvl w:val="0"/>
          <w:numId w:val="31"/>
        </w:numPr>
        <w:spacing w:before="60" w:after="60"/>
        <w:ind w:left="709"/>
      </w:pPr>
      <w:r w:rsidRPr="003D7A15">
        <w:t>O sistema deve registrar uma trilha de auditoria contendo a ação executada (incluir, alterar), a identificação da funcionalidade, a data e hora da ocorrência e a identificação do ator; </w:t>
      </w:r>
    </w:p>
    <w:p w14:paraId="5B5778F8" w14:textId="77777777" w:rsidR="00987EC1" w:rsidRDefault="00987EC1" w:rsidP="00987EC1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51A3E783" w14:textId="77777777" w:rsidR="00655218" w:rsidRPr="00EC175D" w:rsidRDefault="00655218" w:rsidP="00987EC1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45C8BB1A" w14:textId="0358E411" w:rsidR="00987EC1" w:rsidRDefault="00987EC1" w:rsidP="00987EC1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4" w:name="_Ref17462589"/>
      <w:r>
        <w:t xml:space="preserve">Campo </w:t>
      </w:r>
      <w:r w:rsidRPr="00987EC1">
        <w:rPr>
          <w:b/>
        </w:rPr>
        <w:t>Título</w:t>
      </w:r>
      <w:bookmarkEnd w:id="34"/>
    </w:p>
    <w:p w14:paraId="40BEBBB2" w14:textId="57C6E716" w:rsidR="00987EC1" w:rsidRDefault="00987EC1" w:rsidP="00987EC1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O sistema deve disponibilizar um componente, para que o ator possa incluir/informar o Título do cabeçalho e rodapé do E-Mail.</w:t>
      </w:r>
    </w:p>
    <w:p w14:paraId="049C0EF6" w14:textId="77777777" w:rsidR="00987EC1" w:rsidRDefault="00987EC1" w:rsidP="00987EC1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768C6888" w14:textId="77777777" w:rsidR="00C90C74" w:rsidRDefault="00C90C74" w:rsidP="00987EC1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25FF92F" w14:textId="6894A57A" w:rsidR="00987EC1" w:rsidRDefault="00987EC1" w:rsidP="00987EC1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5" w:name="_Ref17462609"/>
      <w:r>
        <w:t xml:space="preserve">Campo </w:t>
      </w:r>
      <w:r>
        <w:rPr>
          <w:b/>
        </w:rPr>
        <w:t>UF</w:t>
      </w:r>
      <w:bookmarkEnd w:id="35"/>
    </w:p>
    <w:p w14:paraId="16E766CE" w14:textId="582E7893" w:rsidR="00987EC1" w:rsidRDefault="00987EC1" w:rsidP="00987EC1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O sistema deve disponibilizar um componente, para que o ator possa informar </w:t>
      </w:r>
      <w:r w:rsidR="00655218">
        <w:t>a</w:t>
      </w:r>
      <w:r>
        <w:t xml:space="preserve"> UF desejada</w:t>
      </w:r>
      <w:r w:rsidR="00C90C74">
        <w:t xml:space="preserve">, para o cabeçalho e rodapé do E-Mail, que está sendo </w:t>
      </w:r>
      <w:r w:rsidR="00061F5D">
        <w:t>incluído/</w:t>
      </w:r>
      <w:r w:rsidR="00E8733F">
        <w:t>cadastrado</w:t>
      </w:r>
      <w:r w:rsidR="00A71D3B">
        <w:t>;</w:t>
      </w:r>
    </w:p>
    <w:p w14:paraId="09D48E13" w14:textId="77777777" w:rsidR="00A71D3B" w:rsidRDefault="00A71D3B" w:rsidP="00A71D3B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14548E0" w14:textId="0FA18BB0" w:rsidR="00A71D3B" w:rsidRDefault="00A71D3B" w:rsidP="00987EC1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O sistema deve exibir os valores: Todos, CEN, </w:t>
      </w:r>
      <w:proofErr w:type="spellStart"/>
      <w:r>
        <w:t>UFs</w:t>
      </w:r>
      <w:proofErr w:type="spellEnd"/>
      <w:r>
        <w:t xml:space="preserve"> e DF;</w:t>
      </w:r>
    </w:p>
    <w:p w14:paraId="56E38228" w14:textId="77777777" w:rsidR="00A71D3B" w:rsidRDefault="00A71D3B" w:rsidP="00A71D3B">
      <w:pPr>
        <w:pStyle w:val="PargrafodaLista"/>
      </w:pPr>
    </w:p>
    <w:p w14:paraId="3A5B2D3E" w14:textId="12E7903A" w:rsidR="00A71D3B" w:rsidRDefault="00A71D3B" w:rsidP="00987EC1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Ao selecionar a opção Todos, o sistema deve englobar CEN + </w:t>
      </w:r>
      <w:proofErr w:type="spellStart"/>
      <w:r>
        <w:t>UFs</w:t>
      </w:r>
      <w:proofErr w:type="spellEnd"/>
      <w:r>
        <w:t xml:space="preserve"> + DF;</w:t>
      </w:r>
    </w:p>
    <w:p w14:paraId="5894BF09" w14:textId="77777777" w:rsidR="00A71D3B" w:rsidRDefault="00A71D3B" w:rsidP="00A71D3B">
      <w:pPr>
        <w:pStyle w:val="PargrafodaLista"/>
      </w:pPr>
    </w:p>
    <w:p w14:paraId="49B07E3C" w14:textId="77777777" w:rsidR="00A71D3B" w:rsidRDefault="00A71D3B" w:rsidP="00A71D3B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0B48641" w14:textId="71E0C302" w:rsidR="00655218" w:rsidRDefault="00655218" w:rsidP="00655218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6" w:name="_Ref17794735"/>
      <w:r>
        <w:t xml:space="preserve">Campo </w:t>
      </w:r>
      <w:r w:rsidRPr="00655218">
        <w:rPr>
          <w:b/>
        </w:rPr>
        <w:t>Ativar</w:t>
      </w:r>
      <w:bookmarkEnd w:id="36"/>
    </w:p>
    <w:p w14:paraId="1B0E9BAF" w14:textId="1764FB67" w:rsidR="00655218" w:rsidRDefault="00655218" w:rsidP="0065521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O sistema deve disponibilizar um </w:t>
      </w:r>
      <w:proofErr w:type="gramStart"/>
      <w:r>
        <w:t xml:space="preserve">componente </w:t>
      </w:r>
      <w:r>
        <w:rPr>
          <w:noProof/>
        </w:rPr>
        <w:drawing>
          <wp:inline distT="0" distB="0" distL="0" distR="0" wp14:anchorId="180D4B87" wp14:editId="03AAA18E">
            <wp:extent cx="190831" cy="98949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946" cy="1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para o cabeçalho e outro para o rodapé;</w:t>
      </w:r>
    </w:p>
    <w:p w14:paraId="75261A90" w14:textId="77777777" w:rsidR="00655218" w:rsidRDefault="00655218" w:rsidP="0065521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F5DE151" w14:textId="1BA7DD90" w:rsidR="00655218" w:rsidRDefault="00655218" w:rsidP="0065521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Como default o sistema deve exibi-los ativados;</w:t>
      </w:r>
    </w:p>
    <w:p w14:paraId="643AA0EF" w14:textId="77777777" w:rsidR="006B132D" w:rsidRDefault="006B132D" w:rsidP="006B132D">
      <w:pPr>
        <w:pStyle w:val="PargrafodaLista"/>
      </w:pPr>
    </w:p>
    <w:p w14:paraId="7FE08AD2" w14:textId="5B531D34" w:rsidR="006B132D" w:rsidRDefault="006B132D" w:rsidP="0065521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Quando desativado a inclusão de imagem ou texto deverá ficar travada, apresentando os componentes na cor cinza.</w:t>
      </w:r>
    </w:p>
    <w:p w14:paraId="1169D306" w14:textId="77777777" w:rsidR="00655218" w:rsidRDefault="00655218" w:rsidP="00655218">
      <w:pPr>
        <w:pStyle w:val="PargrafodaLista"/>
      </w:pPr>
    </w:p>
    <w:p w14:paraId="4CA499BC" w14:textId="053BD45B" w:rsidR="00655218" w:rsidRDefault="00655218" w:rsidP="0065521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Ao desativar, o sistema não deve exibir o cabeçalho</w:t>
      </w:r>
      <w:r w:rsidR="009075ED">
        <w:t xml:space="preserve"> e seu </w:t>
      </w:r>
      <w:r w:rsidR="0060628F">
        <w:t>comentário (caso exista)</w:t>
      </w:r>
      <w:r>
        <w:t>:</w:t>
      </w:r>
    </w:p>
    <w:p w14:paraId="241767D5" w14:textId="1A8B5627" w:rsidR="00655218" w:rsidRDefault="00655218" w:rsidP="0065521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noProof/>
        </w:rPr>
        <w:drawing>
          <wp:inline distT="0" distB="0" distL="0" distR="0" wp14:anchorId="55087161" wp14:editId="563A8A98">
            <wp:extent cx="4063116" cy="181822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04" cy="182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F95B" w14:textId="77777777" w:rsidR="00655218" w:rsidRDefault="00655218" w:rsidP="0065521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0317C49" w14:textId="634E4A20" w:rsidR="00655218" w:rsidRDefault="00655218" w:rsidP="0065521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Ao desativar, o sistema não deve exibir o rodapé</w:t>
      </w:r>
      <w:r w:rsidR="009075ED">
        <w:t xml:space="preserve"> e seu comentário</w:t>
      </w:r>
      <w:r w:rsidR="0060628F">
        <w:t xml:space="preserve"> (caso exista)</w:t>
      </w:r>
      <w:r>
        <w:t>:</w:t>
      </w:r>
    </w:p>
    <w:p w14:paraId="31FD6D89" w14:textId="1948B485" w:rsidR="00987EC1" w:rsidRDefault="00655218" w:rsidP="00987EC1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noProof/>
        </w:rPr>
        <w:drawing>
          <wp:inline distT="0" distB="0" distL="0" distR="0" wp14:anchorId="52EE7957" wp14:editId="384058EC">
            <wp:extent cx="3967701" cy="1786472"/>
            <wp:effectExtent l="0" t="0" r="0" b="444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267" cy="179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612A" w14:textId="77777777" w:rsidR="00DF2836" w:rsidRDefault="00DF2836" w:rsidP="00987EC1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5D08EE78" w14:textId="75EB2298" w:rsidR="00DF2836" w:rsidRDefault="00DF2836" w:rsidP="00DF2836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O sistema deve validar:</w:t>
      </w:r>
    </w:p>
    <w:p w14:paraId="79106DF3" w14:textId="7D6C9671" w:rsidR="00DF2836" w:rsidRPr="008A6D46" w:rsidRDefault="00DF2836" w:rsidP="00DF2836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>
        <w:t xml:space="preserve">Quando as duas opções estiverem habilitadas (cabeçalho e rodapé), o sistema deve exibir no resultado da pesquisa, coluna </w:t>
      </w:r>
      <w:r w:rsidRPr="00DF2836">
        <w:rPr>
          <w:b/>
        </w:rPr>
        <w:t>Ativo</w:t>
      </w:r>
      <w:r>
        <w:t xml:space="preserve">, o valor igual a </w:t>
      </w:r>
      <w:r w:rsidRPr="00DF2836">
        <w:rPr>
          <w:b/>
        </w:rPr>
        <w:t>Sim</w:t>
      </w:r>
      <w:r>
        <w:rPr>
          <w:b/>
        </w:rPr>
        <w:t xml:space="preserve">; </w:t>
      </w:r>
      <w:r w:rsidRPr="00DF2836">
        <w:rPr>
          <w:color w:val="31849B" w:themeColor="accent5" w:themeShade="BF"/>
        </w:rPr>
        <w:t>[</w:t>
      </w:r>
      <w:r w:rsidRPr="00DF2836">
        <w:rPr>
          <w:color w:val="31849B" w:themeColor="accent5" w:themeShade="BF"/>
        </w:rPr>
        <w:fldChar w:fldCharType="begin"/>
      </w:r>
      <w:r w:rsidRPr="00DF2836">
        <w:rPr>
          <w:color w:val="31849B" w:themeColor="accent5" w:themeShade="BF"/>
        </w:rPr>
        <w:instrText xml:space="preserve"> REF _Ref13579930 \r \h </w:instrText>
      </w:r>
      <w:r>
        <w:rPr>
          <w:color w:val="31849B" w:themeColor="accent5" w:themeShade="BF"/>
        </w:rPr>
        <w:instrText xml:space="preserve"> \* MERGEFORMAT </w:instrText>
      </w:r>
      <w:r w:rsidRPr="00DF2836">
        <w:rPr>
          <w:color w:val="31849B" w:themeColor="accent5" w:themeShade="BF"/>
        </w:rPr>
      </w:r>
      <w:r w:rsidRPr="00DF2836">
        <w:rPr>
          <w:color w:val="31849B" w:themeColor="accent5" w:themeShade="BF"/>
        </w:rPr>
        <w:fldChar w:fldCharType="separate"/>
      </w:r>
      <w:r w:rsidRPr="00DF2836">
        <w:rPr>
          <w:color w:val="31849B" w:themeColor="accent5" w:themeShade="BF"/>
        </w:rPr>
        <w:t>P01</w:t>
      </w:r>
      <w:r w:rsidRPr="00DF2836">
        <w:rPr>
          <w:color w:val="31849B" w:themeColor="accent5" w:themeShade="BF"/>
        </w:rPr>
        <w:fldChar w:fldCharType="end"/>
      </w:r>
      <w:r w:rsidRPr="00DF2836">
        <w:rPr>
          <w:color w:val="31849B" w:themeColor="accent5" w:themeShade="BF"/>
        </w:rPr>
        <w:t>]</w:t>
      </w:r>
    </w:p>
    <w:p w14:paraId="629118E8" w14:textId="77777777" w:rsidR="008A6D46" w:rsidRPr="00DF2836" w:rsidRDefault="008A6D46" w:rsidP="008A6D4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</w:pPr>
    </w:p>
    <w:p w14:paraId="01192B8E" w14:textId="4F6E0A3E" w:rsidR="00DF2836" w:rsidRPr="003D4B4C" w:rsidRDefault="00DF2836" w:rsidP="00DF2836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DF2836">
        <w:rPr>
          <w:color w:val="000000" w:themeColor="text1"/>
        </w:rPr>
        <w:t xml:space="preserve">Quando uma outra opção estivar habilitada e a outra estiver desabilitada (cabeçalho ou rodapé), </w:t>
      </w:r>
      <w:r>
        <w:t xml:space="preserve">o sistema deve exibir no resultado da pesquisa, coluna </w:t>
      </w:r>
      <w:r w:rsidRPr="00DF2836">
        <w:rPr>
          <w:b/>
        </w:rPr>
        <w:t>Ativo</w:t>
      </w:r>
      <w:r>
        <w:t xml:space="preserve">, o valor igual a </w:t>
      </w:r>
      <w:r w:rsidRPr="00DF2836">
        <w:rPr>
          <w:b/>
        </w:rPr>
        <w:t>Sim</w:t>
      </w:r>
      <w:r w:rsidRPr="003D4B4C">
        <w:rPr>
          <w:b/>
        </w:rPr>
        <w:t xml:space="preserve">;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_Ref13579930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P01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7B49E8D5" w14:textId="77777777" w:rsidR="008A6D46" w:rsidRPr="003D4B4C" w:rsidRDefault="008A6D46" w:rsidP="008A6D46">
      <w:pPr>
        <w:pStyle w:val="PargrafodaLista"/>
      </w:pPr>
    </w:p>
    <w:p w14:paraId="06D356A6" w14:textId="2DBC7EB8" w:rsidR="00DF2836" w:rsidRPr="003D4B4C" w:rsidRDefault="00DF2836" w:rsidP="00DF2836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3D4B4C">
        <w:rPr>
          <w:color w:val="000000" w:themeColor="text1"/>
        </w:rPr>
        <w:t xml:space="preserve">Quando as duas opções estiverem desabilitadas (cabeçalho ou rodapé), </w:t>
      </w:r>
      <w:r w:rsidRPr="003D4B4C">
        <w:t xml:space="preserve">o sistema deve exibir no resultado da pesquisa, coluna </w:t>
      </w:r>
      <w:r w:rsidRPr="003D4B4C">
        <w:rPr>
          <w:b/>
        </w:rPr>
        <w:t>Ativo</w:t>
      </w:r>
      <w:r w:rsidRPr="003D4B4C">
        <w:t xml:space="preserve">, o valor igual a </w:t>
      </w:r>
      <w:r w:rsidRPr="003D4B4C">
        <w:rPr>
          <w:b/>
        </w:rPr>
        <w:t xml:space="preserve">Não;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_Ref13579930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P01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353DF585" w14:textId="77777777" w:rsidR="006B132D" w:rsidRPr="003D4B4C" w:rsidRDefault="006B132D" w:rsidP="006B132D">
      <w:pPr>
        <w:pStyle w:val="PargrafodaLista"/>
      </w:pPr>
    </w:p>
    <w:p w14:paraId="1E942AE2" w14:textId="6B88762D" w:rsidR="006B132D" w:rsidRPr="003D4B4C" w:rsidRDefault="006B132D" w:rsidP="00DF2836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3D4B4C">
        <w:t xml:space="preserve">Ao desabilitar a opção ATIVO, o sistema deve validar se já existe um corpo do E-Mail (HST012) utilizando o cabeçalho e/ou Rodapé, em questão. Caso exista, o sistema não </w:t>
      </w:r>
      <w:r w:rsidRPr="003D4B4C">
        <w:lastRenderedPageBreak/>
        <w:t xml:space="preserve">deve permitir que a opção seja desabilitada, e deve exibir a mensagem </w:t>
      </w:r>
      <w:r w:rsidR="00225616" w:rsidRPr="003D4B4C">
        <w:rPr>
          <w:color w:val="31849B" w:themeColor="accent5" w:themeShade="BF"/>
        </w:rPr>
        <w:t>[</w:t>
      </w:r>
      <w:r w:rsidR="00225616" w:rsidRPr="003D4B4C">
        <w:rPr>
          <w:color w:val="31849B" w:themeColor="accent5" w:themeShade="BF"/>
        </w:rPr>
        <w:fldChar w:fldCharType="begin"/>
      </w:r>
      <w:r w:rsidR="00225616" w:rsidRPr="003D4B4C">
        <w:rPr>
          <w:color w:val="31849B" w:themeColor="accent5" w:themeShade="BF"/>
        </w:rPr>
        <w:instrText xml:space="preserve"> REF _Ref17789885 \r \h </w:instrText>
      </w:r>
      <w:r w:rsidR="00586708" w:rsidRPr="003D4B4C">
        <w:rPr>
          <w:color w:val="31849B" w:themeColor="accent5" w:themeShade="BF"/>
        </w:rPr>
        <w:instrText xml:space="preserve"> \* MERGEFORMAT </w:instrText>
      </w:r>
      <w:r w:rsidR="00225616" w:rsidRPr="003D4B4C">
        <w:rPr>
          <w:color w:val="31849B" w:themeColor="accent5" w:themeShade="BF"/>
        </w:rPr>
      </w:r>
      <w:r w:rsidR="00225616" w:rsidRPr="003D4B4C">
        <w:rPr>
          <w:color w:val="31849B" w:themeColor="accent5" w:themeShade="BF"/>
        </w:rPr>
        <w:fldChar w:fldCharType="separate"/>
      </w:r>
      <w:r w:rsidR="00225616" w:rsidRPr="003D4B4C">
        <w:rPr>
          <w:color w:val="31849B" w:themeColor="accent5" w:themeShade="BF"/>
        </w:rPr>
        <w:t>ME010</w:t>
      </w:r>
      <w:r w:rsidR="00225616" w:rsidRPr="003D4B4C">
        <w:rPr>
          <w:color w:val="31849B" w:themeColor="accent5" w:themeShade="BF"/>
        </w:rPr>
        <w:fldChar w:fldCharType="end"/>
      </w:r>
      <w:r w:rsidR="00225616" w:rsidRPr="003D4B4C">
        <w:rPr>
          <w:color w:val="31849B" w:themeColor="accent5" w:themeShade="BF"/>
        </w:rPr>
        <w:t>] [</w:t>
      </w:r>
      <w:r w:rsidR="00225616" w:rsidRPr="003D4B4C">
        <w:rPr>
          <w:color w:val="31849B" w:themeColor="accent5" w:themeShade="BF"/>
        </w:rPr>
        <w:fldChar w:fldCharType="begin"/>
      </w:r>
      <w:r w:rsidR="00225616" w:rsidRPr="003D4B4C">
        <w:rPr>
          <w:color w:val="31849B" w:themeColor="accent5" w:themeShade="BF"/>
        </w:rPr>
        <w:instrText xml:space="preserve"> REF _Ref17789887 \r \h </w:instrText>
      </w:r>
      <w:r w:rsidR="00586708" w:rsidRPr="003D4B4C">
        <w:rPr>
          <w:color w:val="31849B" w:themeColor="accent5" w:themeShade="BF"/>
        </w:rPr>
        <w:instrText xml:space="preserve"> \* MERGEFORMAT </w:instrText>
      </w:r>
      <w:r w:rsidR="00225616" w:rsidRPr="003D4B4C">
        <w:rPr>
          <w:color w:val="31849B" w:themeColor="accent5" w:themeShade="BF"/>
        </w:rPr>
      </w:r>
      <w:r w:rsidR="00225616" w:rsidRPr="003D4B4C">
        <w:rPr>
          <w:color w:val="31849B" w:themeColor="accent5" w:themeShade="BF"/>
        </w:rPr>
        <w:fldChar w:fldCharType="separate"/>
      </w:r>
      <w:r w:rsidR="00225616" w:rsidRPr="003D4B4C">
        <w:rPr>
          <w:color w:val="31849B" w:themeColor="accent5" w:themeShade="BF"/>
        </w:rPr>
        <w:t>ME011</w:t>
      </w:r>
      <w:r w:rsidR="00225616" w:rsidRPr="003D4B4C">
        <w:rPr>
          <w:color w:val="31849B" w:themeColor="accent5" w:themeShade="BF"/>
        </w:rPr>
        <w:fldChar w:fldCharType="end"/>
      </w:r>
      <w:r w:rsidR="00225616" w:rsidRPr="003D4B4C">
        <w:rPr>
          <w:color w:val="31849B" w:themeColor="accent5" w:themeShade="BF"/>
        </w:rPr>
        <w:t>]</w:t>
      </w:r>
      <w:r w:rsidRPr="003D4B4C">
        <w:fldChar w:fldCharType="begin"/>
      </w:r>
      <w:r w:rsidRPr="003D4B4C">
        <w:instrText xml:space="preserve"> REF _Ref17473269 \r \h </w:instrText>
      </w:r>
      <w:r w:rsidR="00586708" w:rsidRPr="003D4B4C">
        <w:instrText xml:space="preserve"> \* MERGEFORMAT </w:instrText>
      </w:r>
      <w:r w:rsidRPr="003D4B4C">
        <w:fldChar w:fldCharType="end"/>
      </w:r>
      <w:r w:rsidRPr="003D4B4C">
        <w:t xml:space="preserve"> </w:t>
      </w:r>
    </w:p>
    <w:p w14:paraId="14BA6F42" w14:textId="77777777" w:rsidR="00CA4A99" w:rsidRPr="003D4B4C" w:rsidRDefault="00CA4A99" w:rsidP="00CA4A99">
      <w:pPr>
        <w:pStyle w:val="PargrafodaLista"/>
      </w:pPr>
    </w:p>
    <w:p w14:paraId="2CA36DDD" w14:textId="61039B6F" w:rsidR="00CA4A99" w:rsidRPr="003D4B4C" w:rsidRDefault="00CA4A99" w:rsidP="00DF2836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3D4B4C">
        <w:t xml:space="preserve">Nas mensagens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_Ref17789885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ME010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 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_Ref17789887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ME011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  <w:r w:rsidRPr="003D4B4C">
        <w:rPr>
          <w:color w:val="auto"/>
        </w:rPr>
        <w:t>,</w:t>
      </w:r>
      <w:r w:rsidRPr="003D4B4C">
        <w:t xml:space="preserve"> o sistema deve </w:t>
      </w:r>
      <w:r w:rsidR="00BB60F8" w:rsidRPr="003D4B4C">
        <w:t xml:space="preserve">buscar e </w:t>
      </w:r>
      <w:r w:rsidRPr="003D4B4C">
        <w:t>exibir o</w:t>
      </w:r>
      <w:r w:rsidR="00BB60F8" w:rsidRPr="003D4B4C">
        <w:t>(s)</w:t>
      </w:r>
      <w:r w:rsidRPr="003D4B4C">
        <w:t xml:space="preserve"> assunto</w:t>
      </w:r>
      <w:r w:rsidR="00BB60F8" w:rsidRPr="003D4B4C">
        <w:t>(s)</w:t>
      </w:r>
      <w:r w:rsidRPr="003D4B4C">
        <w:t xml:space="preserve"> do corpo do E-Mail que está sendo utilizado o cabeçalho e/ou rodapé</w:t>
      </w:r>
      <w:r w:rsidR="00BB60F8" w:rsidRPr="003D4B4C">
        <w:t xml:space="preserve"> (HST012)</w:t>
      </w:r>
      <w:r w:rsidRPr="003D4B4C">
        <w:t>.</w:t>
      </w:r>
    </w:p>
    <w:p w14:paraId="52B24CDD" w14:textId="3EF40356" w:rsidR="00BB60F8" w:rsidRPr="003D4B4C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</w:pPr>
      <w:proofErr w:type="spellStart"/>
      <w:r w:rsidRPr="003D4B4C">
        <w:t>Ex</w:t>
      </w:r>
      <w:proofErr w:type="spellEnd"/>
      <w:r w:rsidRPr="003D4B4C">
        <w:t xml:space="preserve"> 1:</w:t>
      </w:r>
    </w:p>
    <w:p w14:paraId="6D58DB63" w14:textId="77777777" w:rsidR="00BB60F8" w:rsidRPr="003D4B4C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  <w:rPr>
          <w:sz w:val="18"/>
          <w:szCs w:val="18"/>
        </w:rPr>
      </w:pPr>
      <w:r w:rsidRPr="003D4B4C">
        <w:rPr>
          <w:sz w:val="18"/>
          <w:szCs w:val="18"/>
        </w:rPr>
        <w:t>Cabeçalho não pode ser desativado!</w:t>
      </w:r>
    </w:p>
    <w:p w14:paraId="296DE480" w14:textId="04E54673" w:rsidR="00BB60F8" w:rsidRPr="003D4B4C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  <w:rPr>
          <w:sz w:val="18"/>
          <w:szCs w:val="18"/>
        </w:rPr>
      </w:pPr>
      <w:r w:rsidRPr="003D4B4C">
        <w:rPr>
          <w:sz w:val="18"/>
          <w:szCs w:val="18"/>
        </w:rPr>
        <w:t>Pois ele está sendo utilizado por um Corpo de E-Mail.</w:t>
      </w:r>
    </w:p>
    <w:p w14:paraId="765933A0" w14:textId="6ACC6964" w:rsidR="00BB60F8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  <w:rPr>
          <w:sz w:val="18"/>
          <w:szCs w:val="18"/>
        </w:rPr>
      </w:pPr>
      <w:proofErr w:type="spellStart"/>
      <w:r w:rsidRPr="003D4B4C">
        <w:rPr>
          <w:sz w:val="18"/>
          <w:szCs w:val="18"/>
        </w:rPr>
        <w:t>Qtd</w:t>
      </w:r>
      <w:proofErr w:type="spellEnd"/>
      <w:r w:rsidRPr="003D4B4C">
        <w:rPr>
          <w:sz w:val="18"/>
          <w:szCs w:val="18"/>
        </w:rPr>
        <w:t xml:space="preserve"> de Membros da Comissão</w:t>
      </w:r>
    </w:p>
    <w:p w14:paraId="36E65048" w14:textId="77777777" w:rsidR="00BB60F8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  <w:rPr>
          <w:sz w:val="18"/>
          <w:szCs w:val="18"/>
        </w:rPr>
      </w:pPr>
    </w:p>
    <w:p w14:paraId="47E8DA6E" w14:textId="28783EDE" w:rsidR="00BB60F8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</w:pPr>
      <w:proofErr w:type="spellStart"/>
      <w:r>
        <w:t>Ex</w:t>
      </w:r>
      <w:proofErr w:type="spellEnd"/>
      <w:r>
        <w:t xml:space="preserve"> 2:</w:t>
      </w:r>
    </w:p>
    <w:p w14:paraId="4B10907E" w14:textId="77777777" w:rsidR="00BB60F8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  <w:rPr>
          <w:sz w:val="18"/>
          <w:szCs w:val="18"/>
        </w:rPr>
      </w:pPr>
      <w:r>
        <w:rPr>
          <w:sz w:val="18"/>
          <w:szCs w:val="18"/>
        </w:rPr>
        <w:t>Cabeçalho não pode ser desativado!</w:t>
      </w:r>
    </w:p>
    <w:p w14:paraId="55840624" w14:textId="77777777" w:rsidR="00BB60F8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  <w:rPr>
          <w:sz w:val="18"/>
          <w:szCs w:val="18"/>
        </w:rPr>
      </w:pPr>
      <w:r>
        <w:rPr>
          <w:sz w:val="18"/>
          <w:szCs w:val="18"/>
        </w:rPr>
        <w:t>Pois ele está sendo utilizado por um Corpo de E-Mail.</w:t>
      </w:r>
    </w:p>
    <w:p w14:paraId="44EC8126" w14:textId="296244E6" w:rsidR="00BB60F8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Qtd</w:t>
      </w:r>
      <w:proofErr w:type="spellEnd"/>
      <w:r>
        <w:rPr>
          <w:sz w:val="18"/>
          <w:szCs w:val="18"/>
        </w:rPr>
        <w:t xml:space="preserve"> de Membros da Comissão Eleitoral</w:t>
      </w:r>
    </w:p>
    <w:p w14:paraId="28108AF0" w14:textId="39FA02EC" w:rsidR="00BB60F8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  <w:rPr>
          <w:sz w:val="18"/>
          <w:szCs w:val="18"/>
        </w:rPr>
      </w:pPr>
      <w:r>
        <w:rPr>
          <w:sz w:val="18"/>
          <w:szCs w:val="18"/>
        </w:rPr>
        <w:t>Membros da Comissão Eleitoral</w:t>
      </w:r>
    </w:p>
    <w:p w14:paraId="3CA2AD8D" w14:textId="77777777" w:rsidR="00BB60F8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  <w:rPr>
          <w:sz w:val="18"/>
          <w:szCs w:val="18"/>
        </w:rPr>
      </w:pPr>
    </w:p>
    <w:p w14:paraId="6A454484" w14:textId="77777777" w:rsidR="00BB60F8" w:rsidRDefault="00BB60F8" w:rsidP="00BB60F8">
      <w:pPr>
        <w:pStyle w:val="PargrafodaLista"/>
        <w:widowControl/>
        <w:autoSpaceDE/>
        <w:autoSpaceDN/>
        <w:adjustRightInd/>
        <w:spacing w:after="200" w:line="276" w:lineRule="auto"/>
        <w:ind w:left="851" w:firstLine="567"/>
        <w:contextualSpacing/>
        <w:jc w:val="both"/>
        <w:rPr>
          <w:sz w:val="18"/>
          <w:szCs w:val="18"/>
        </w:rPr>
      </w:pPr>
    </w:p>
    <w:p w14:paraId="3B571231" w14:textId="77777777" w:rsidR="00225616" w:rsidRDefault="00225616" w:rsidP="00225616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19FA3F9" w14:textId="6FBEFDED" w:rsidR="00C36191" w:rsidRDefault="00C36191" w:rsidP="00C36191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7" w:name="_Ref17794234"/>
      <w:r>
        <w:t xml:space="preserve">Campo </w:t>
      </w:r>
      <w:r>
        <w:rPr>
          <w:b/>
        </w:rPr>
        <w:t>Inserir Figura</w:t>
      </w:r>
      <w:bookmarkEnd w:id="37"/>
    </w:p>
    <w:p w14:paraId="4E4A0AB6" w14:textId="35736B5F" w:rsidR="00C8791A" w:rsidRDefault="00C8791A" w:rsidP="00C8791A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>
        <w:t>Neste campo o sistema deve disponibilizar um componente para anexar arquivo</w:t>
      </w:r>
      <w:r w:rsidR="008A6D46">
        <w:t xml:space="preserve"> das figuras do </w:t>
      </w:r>
      <w:proofErr w:type="gramStart"/>
      <w:r w:rsidR="008A6D46">
        <w:t xml:space="preserve">cabeçalho </w:t>
      </w:r>
      <w:r w:rsidR="00684905">
        <w:t>,</w:t>
      </w:r>
      <w:proofErr w:type="gramEnd"/>
      <w:r w:rsidR="00684905">
        <w:t xml:space="preserve"> e outro para as figuras do</w:t>
      </w:r>
      <w:r w:rsidR="00A61F41">
        <w:t xml:space="preserve"> </w:t>
      </w:r>
      <w:r w:rsidR="008A6D46">
        <w:t>rodapé;</w:t>
      </w:r>
    </w:p>
    <w:p w14:paraId="07E7A4DE" w14:textId="77777777" w:rsidR="008A6D46" w:rsidRDefault="008A6D46" w:rsidP="008A6D46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0989C8C7" w14:textId="29B742E9" w:rsidR="00C8791A" w:rsidRPr="00332D08" w:rsidRDefault="00C8791A" w:rsidP="00C8791A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>
        <w:t>O sistema deve realizar a seguinte validação n</w:t>
      </w:r>
      <w:r w:rsidR="00A61F41">
        <w:t>os</w:t>
      </w:r>
      <w:r>
        <w:t xml:space="preserve"> </w:t>
      </w:r>
      <w:r w:rsidR="00A61F41">
        <w:t>arquivos da figura</w:t>
      </w:r>
      <w:r>
        <w:t>: Somente aceitar arquivos no</w:t>
      </w:r>
      <w:r w:rsidR="00C26758">
        <w:t>s</w:t>
      </w:r>
      <w:r>
        <w:t xml:space="preserve"> formato</w:t>
      </w:r>
      <w:r w:rsidR="00C26758">
        <w:t>s</w:t>
      </w:r>
      <w:r>
        <w:t xml:space="preserve"> de </w:t>
      </w:r>
      <w:proofErr w:type="spellStart"/>
      <w:r w:rsidR="00C26758" w:rsidRPr="00C26758">
        <w:rPr>
          <w:b/>
        </w:rPr>
        <w:t>png</w:t>
      </w:r>
      <w:proofErr w:type="spellEnd"/>
      <w:r w:rsidR="00C26758" w:rsidRPr="00C26758">
        <w:rPr>
          <w:b/>
        </w:rPr>
        <w:t xml:space="preserve">, </w:t>
      </w:r>
      <w:proofErr w:type="spellStart"/>
      <w:r w:rsidR="00C26758" w:rsidRPr="00C26758">
        <w:rPr>
          <w:b/>
        </w:rPr>
        <w:t>jpg</w:t>
      </w:r>
      <w:proofErr w:type="spellEnd"/>
      <w:r w:rsidR="00C26758" w:rsidRPr="00C26758">
        <w:rPr>
          <w:b/>
        </w:rPr>
        <w:t xml:space="preserve"> e </w:t>
      </w:r>
      <w:proofErr w:type="spellStart"/>
      <w:r w:rsidR="00C26758" w:rsidRPr="00C26758">
        <w:rPr>
          <w:b/>
        </w:rPr>
        <w:t>jpeg</w:t>
      </w:r>
      <w:proofErr w:type="spellEnd"/>
      <w:r>
        <w:t xml:space="preserve">; </w:t>
      </w:r>
    </w:p>
    <w:p w14:paraId="74A5585B" w14:textId="77777777" w:rsidR="00332D08" w:rsidRPr="00332D08" w:rsidRDefault="00332D08" w:rsidP="00332D08">
      <w:pPr>
        <w:pStyle w:val="PargrafodaLista"/>
        <w:rPr>
          <w:b/>
          <w:u w:val="single"/>
        </w:rPr>
      </w:pPr>
    </w:p>
    <w:p w14:paraId="05E839E9" w14:textId="186DB990" w:rsidR="00C8791A" w:rsidRPr="00EF279C" w:rsidRDefault="00C8791A" w:rsidP="00C8791A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F018DB">
        <w:rPr>
          <w:color w:val="auto"/>
        </w:rPr>
        <w:t xml:space="preserve">Caso o sistema identificar que o formato do arquivo anexado não </w:t>
      </w:r>
      <w:r w:rsidR="00EF279C">
        <w:rPr>
          <w:color w:val="auto"/>
        </w:rPr>
        <w:t>um dos acima citado</w:t>
      </w:r>
      <w:r w:rsidRPr="00F018DB">
        <w:rPr>
          <w:color w:val="auto"/>
        </w:rPr>
        <w:t xml:space="preserve">, o sistema deve apresentar mensagem; </w:t>
      </w:r>
      <w:r w:rsidRPr="00F018DB">
        <w:rPr>
          <w:color w:val="31849B" w:themeColor="accent5" w:themeShade="BF"/>
        </w:rPr>
        <w:t>[</w:t>
      </w:r>
      <w:r w:rsidR="00EF279C">
        <w:rPr>
          <w:color w:val="31849B" w:themeColor="accent5" w:themeShade="BF"/>
        </w:rPr>
        <w:fldChar w:fldCharType="begin"/>
      </w:r>
      <w:r w:rsidR="00EF279C">
        <w:rPr>
          <w:color w:val="31849B" w:themeColor="accent5" w:themeShade="BF"/>
        </w:rPr>
        <w:instrText xml:space="preserve"> REF _Ref13659352 \r \h </w:instrText>
      </w:r>
      <w:r w:rsidR="00EF279C">
        <w:rPr>
          <w:color w:val="31849B" w:themeColor="accent5" w:themeShade="BF"/>
        </w:rPr>
      </w:r>
      <w:r w:rsidR="00EF279C">
        <w:rPr>
          <w:color w:val="31849B" w:themeColor="accent5" w:themeShade="BF"/>
        </w:rPr>
        <w:fldChar w:fldCharType="separate"/>
      </w:r>
      <w:r w:rsidR="00EF279C">
        <w:rPr>
          <w:color w:val="31849B" w:themeColor="accent5" w:themeShade="BF"/>
        </w:rPr>
        <w:t>ME04</w:t>
      </w:r>
      <w:r w:rsidR="00EF279C">
        <w:rPr>
          <w:color w:val="31849B" w:themeColor="accent5" w:themeShade="BF"/>
        </w:rPr>
        <w:fldChar w:fldCharType="end"/>
      </w:r>
      <w:r w:rsidRPr="00F018DB">
        <w:rPr>
          <w:color w:val="31849B" w:themeColor="accent5" w:themeShade="BF"/>
        </w:rPr>
        <w:t>]</w:t>
      </w:r>
    </w:p>
    <w:p w14:paraId="47C3D670" w14:textId="77777777" w:rsidR="00EF279C" w:rsidRPr="00EF279C" w:rsidRDefault="00EF279C" w:rsidP="00EF279C">
      <w:pPr>
        <w:pStyle w:val="PargrafodaLista"/>
        <w:rPr>
          <w:color w:val="auto"/>
        </w:rPr>
      </w:pPr>
    </w:p>
    <w:p w14:paraId="39025B4A" w14:textId="77777777" w:rsidR="00C8791A" w:rsidRPr="00B437B6" w:rsidRDefault="00C8791A" w:rsidP="00C8791A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B437B6">
        <w:rPr>
          <w:color w:val="auto"/>
        </w:rPr>
        <w:t>O sistema deve permitir o tamanho de cada arquivo no máximo de 10 MB.</w:t>
      </w:r>
    </w:p>
    <w:p w14:paraId="729A3F88" w14:textId="77777777" w:rsidR="009D2824" w:rsidRPr="00B437B6" w:rsidRDefault="009D2824" w:rsidP="009D2824">
      <w:pPr>
        <w:pStyle w:val="PargrafodaLista"/>
        <w:rPr>
          <w:color w:val="auto"/>
        </w:rPr>
      </w:pPr>
    </w:p>
    <w:p w14:paraId="2A74EFD7" w14:textId="0340356D" w:rsidR="00C8791A" w:rsidRPr="00B437B6" w:rsidRDefault="00C8791A" w:rsidP="00C8791A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B437B6">
        <w:rPr>
          <w:color w:val="auto"/>
        </w:rPr>
        <w:t xml:space="preserve">Caso o ator anexe um arquivo que exceda o tamanho máximo, o sistema deve exibir mensagem </w:t>
      </w:r>
      <w:r w:rsidRPr="00B437B6">
        <w:rPr>
          <w:color w:val="31849B" w:themeColor="accent5" w:themeShade="BF"/>
        </w:rPr>
        <w:t>[</w:t>
      </w:r>
      <w:r w:rsidR="0043456A" w:rsidRPr="00B437B6">
        <w:rPr>
          <w:color w:val="31849B" w:themeColor="accent5" w:themeShade="BF"/>
        </w:rPr>
        <w:fldChar w:fldCharType="begin"/>
      </w:r>
      <w:r w:rsidR="0043456A" w:rsidRPr="00B437B6">
        <w:rPr>
          <w:color w:val="31849B" w:themeColor="accent5" w:themeShade="BF"/>
        </w:rPr>
        <w:instrText xml:space="preserve"> REF _Ref13834599 \r \h </w:instrText>
      </w:r>
      <w:r w:rsidR="00B437B6">
        <w:rPr>
          <w:color w:val="31849B" w:themeColor="accent5" w:themeShade="BF"/>
        </w:rPr>
        <w:instrText xml:space="preserve"> \* MERGEFORMAT </w:instrText>
      </w:r>
      <w:r w:rsidR="0043456A" w:rsidRPr="00B437B6">
        <w:rPr>
          <w:color w:val="31849B" w:themeColor="accent5" w:themeShade="BF"/>
        </w:rPr>
      </w:r>
      <w:r w:rsidR="0043456A" w:rsidRPr="00B437B6">
        <w:rPr>
          <w:color w:val="31849B" w:themeColor="accent5" w:themeShade="BF"/>
        </w:rPr>
        <w:fldChar w:fldCharType="separate"/>
      </w:r>
      <w:r w:rsidR="0043456A" w:rsidRPr="00B437B6">
        <w:rPr>
          <w:color w:val="31849B" w:themeColor="accent5" w:themeShade="BF"/>
        </w:rPr>
        <w:t>ME05</w:t>
      </w:r>
      <w:r w:rsidR="0043456A" w:rsidRPr="00B437B6">
        <w:rPr>
          <w:color w:val="31849B" w:themeColor="accent5" w:themeShade="BF"/>
        </w:rPr>
        <w:fldChar w:fldCharType="end"/>
      </w:r>
      <w:r w:rsidRPr="00B437B6">
        <w:rPr>
          <w:color w:val="31849B" w:themeColor="accent5" w:themeShade="BF"/>
        </w:rPr>
        <w:t>]</w:t>
      </w:r>
    </w:p>
    <w:p w14:paraId="0E6BB3E3" w14:textId="77777777" w:rsidR="009D2824" w:rsidRPr="00B437B6" w:rsidRDefault="009D2824" w:rsidP="009D2824">
      <w:pPr>
        <w:pStyle w:val="PargrafodaLista"/>
        <w:rPr>
          <w:color w:val="auto"/>
        </w:rPr>
      </w:pPr>
    </w:p>
    <w:p w14:paraId="6321C94B" w14:textId="49DF191E" w:rsidR="00C8791A" w:rsidRPr="00433728" w:rsidRDefault="00C8791A" w:rsidP="00C8791A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  <w:r w:rsidRPr="00B437B6">
        <w:rPr>
          <w:color w:val="000000" w:themeColor="text1"/>
        </w:rPr>
        <w:t xml:space="preserve">O sistema deve permitir anexar </w:t>
      </w:r>
      <w:r w:rsidR="00B437B6" w:rsidRPr="00B437B6">
        <w:rPr>
          <w:color w:val="000000" w:themeColor="text1"/>
        </w:rPr>
        <w:t>apenas um</w:t>
      </w:r>
      <w:r w:rsidRPr="00B437B6">
        <w:rPr>
          <w:color w:val="000000" w:themeColor="text1"/>
        </w:rPr>
        <w:t xml:space="preserve"> (</w:t>
      </w:r>
      <w:r w:rsidR="00B437B6" w:rsidRPr="00B437B6">
        <w:rPr>
          <w:color w:val="000000" w:themeColor="text1"/>
        </w:rPr>
        <w:t>1</w:t>
      </w:r>
      <w:r w:rsidRPr="00B437B6">
        <w:rPr>
          <w:color w:val="000000" w:themeColor="text1"/>
        </w:rPr>
        <w:t>) arquivo</w:t>
      </w:r>
      <w:r w:rsidR="00B437B6" w:rsidRPr="00B437B6">
        <w:rPr>
          <w:color w:val="000000" w:themeColor="text1"/>
        </w:rPr>
        <w:t xml:space="preserve"> para o cabeçalho e um (1) para o </w:t>
      </w:r>
      <w:r w:rsidR="00B437B6" w:rsidRPr="00433728">
        <w:rPr>
          <w:color w:val="000000" w:themeColor="text1"/>
        </w:rPr>
        <w:t>rodapé</w:t>
      </w:r>
      <w:r w:rsidRPr="00433728">
        <w:rPr>
          <w:color w:val="000000" w:themeColor="text1"/>
        </w:rPr>
        <w:t>.</w:t>
      </w:r>
    </w:p>
    <w:p w14:paraId="5E73B0DC" w14:textId="77777777" w:rsidR="00B437B6" w:rsidRPr="00433728" w:rsidRDefault="00B437B6" w:rsidP="00B437B6">
      <w:pPr>
        <w:pStyle w:val="PargrafodaLista"/>
        <w:rPr>
          <w:color w:val="000000" w:themeColor="text1"/>
        </w:rPr>
      </w:pPr>
    </w:p>
    <w:p w14:paraId="2234394F" w14:textId="3876A7F7" w:rsidR="00C8791A" w:rsidRPr="00CF195F" w:rsidRDefault="00C8791A" w:rsidP="00C8791A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33728">
        <w:rPr>
          <w:color w:val="000000" w:themeColor="text1"/>
        </w:rPr>
        <w:t xml:space="preserve">Caso o ator </w:t>
      </w:r>
      <w:r w:rsidR="00433728" w:rsidRPr="00433728">
        <w:rPr>
          <w:color w:val="000000" w:themeColor="text1"/>
        </w:rPr>
        <w:t>aciona novamente a opção para procurar e anexar a figura, o sistema deve trocar</w:t>
      </w:r>
      <w:r w:rsidR="00CF195F">
        <w:rPr>
          <w:color w:val="000000" w:themeColor="text1"/>
        </w:rPr>
        <w:t>/</w:t>
      </w:r>
      <w:r w:rsidR="00042373">
        <w:rPr>
          <w:color w:val="000000" w:themeColor="text1"/>
        </w:rPr>
        <w:t>substituir</w:t>
      </w:r>
      <w:r w:rsidR="00433728" w:rsidRPr="00433728">
        <w:rPr>
          <w:color w:val="000000" w:themeColor="text1"/>
        </w:rPr>
        <w:t xml:space="preserve"> a figura anteriormente incluída pelo ator.</w:t>
      </w:r>
    </w:p>
    <w:p w14:paraId="69F2612D" w14:textId="77777777" w:rsidR="00CF195F" w:rsidRPr="00CF195F" w:rsidRDefault="00CF195F" w:rsidP="00CF195F">
      <w:pPr>
        <w:pStyle w:val="PargrafodaLista"/>
        <w:rPr>
          <w:color w:val="auto"/>
        </w:rPr>
      </w:pPr>
    </w:p>
    <w:p w14:paraId="50A7E565" w14:textId="77777777" w:rsidR="006E2521" w:rsidRPr="00F018DB" w:rsidRDefault="006E2521" w:rsidP="006E2521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color w:val="auto"/>
          <w:u w:val="single"/>
        </w:rPr>
      </w:pPr>
      <w:r w:rsidRPr="00F018DB">
        <w:rPr>
          <w:color w:val="auto"/>
        </w:rPr>
        <w:t xml:space="preserve">Quando o ator acionar a opção “Procurar” e selecionar o arquivo desejado, o sistema deverá exibir o nome do </w:t>
      </w:r>
      <w:r>
        <w:rPr>
          <w:color w:val="auto"/>
        </w:rPr>
        <w:t>arquivo anexado,</w:t>
      </w:r>
      <w:r w:rsidRPr="00F018DB">
        <w:rPr>
          <w:color w:val="auto"/>
        </w:rPr>
        <w:t xml:space="preserve"> no campo correspondente.</w:t>
      </w:r>
    </w:p>
    <w:p w14:paraId="11FF34FF" w14:textId="6BAE558D" w:rsidR="006E2521" w:rsidRPr="006E2521" w:rsidRDefault="006E2521" w:rsidP="006E2521">
      <w:pPr>
        <w:pStyle w:val="PargrafodaLista"/>
        <w:ind w:left="1134"/>
        <w:rPr>
          <w:color w:val="auto"/>
        </w:rPr>
      </w:pPr>
      <w:proofErr w:type="spellStart"/>
      <w:r>
        <w:rPr>
          <w:color w:val="auto"/>
        </w:rPr>
        <w:t>Ex</w:t>
      </w:r>
      <w:proofErr w:type="spellEnd"/>
      <w:r>
        <w:rPr>
          <w:color w:val="auto"/>
        </w:rPr>
        <w:t>:</w:t>
      </w:r>
    </w:p>
    <w:p w14:paraId="1B1F11EB" w14:textId="068A1CAC" w:rsidR="006E2521" w:rsidRPr="00433728" w:rsidRDefault="006E2521" w:rsidP="006E2521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26B752C" wp14:editId="4F077207">
            <wp:extent cx="3339548" cy="456766"/>
            <wp:effectExtent l="0" t="0" r="0" b="63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66" cy="46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4582" w14:textId="77777777" w:rsidR="00433728" w:rsidRPr="00433728" w:rsidRDefault="00433728" w:rsidP="00433728">
      <w:pPr>
        <w:pStyle w:val="PargrafodaLista"/>
        <w:rPr>
          <w:color w:val="auto"/>
          <w:highlight w:val="yellow"/>
        </w:rPr>
      </w:pPr>
    </w:p>
    <w:p w14:paraId="54690CAB" w14:textId="21411EFE" w:rsidR="00FE48C8" w:rsidRPr="00C95095" w:rsidRDefault="00FE48C8" w:rsidP="00C8791A">
      <w:pPr>
        <w:pStyle w:val="PargrafodaLista"/>
        <w:numPr>
          <w:ilvl w:val="1"/>
          <w:numId w:val="34"/>
        </w:numPr>
        <w:spacing w:before="60" w:after="60"/>
        <w:ind w:left="1134"/>
        <w:jc w:val="both"/>
        <w:rPr>
          <w:color w:val="auto"/>
          <w:highlight w:val="yellow"/>
        </w:rPr>
      </w:pPr>
      <w:r w:rsidRPr="00C95095">
        <w:rPr>
          <w:color w:val="auto"/>
          <w:highlight w:val="yellow"/>
        </w:rPr>
        <w:t xml:space="preserve">O sistema deve permitir anexar figuras para cabeçalho e rodapé, com </w:t>
      </w:r>
      <w:r w:rsidR="00591EE6">
        <w:rPr>
          <w:color w:val="auto"/>
          <w:highlight w:val="yellow"/>
        </w:rPr>
        <w:t>a</w:t>
      </w:r>
      <w:r w:rsidRPr="00C95095">
        <w:rPr>
          <w:color w:val="auto"/>
          <w:highlight w:val="yellow"/>
        </w:rPr>
        <w:t>s seguintes configuração:</w:t>
      </w:r>
    </w:p>
    <w:p w14:paraId="3B87FA5A" w14:textId="28E82E65" w:rsidR="00FE48C8" w:rsidRPr="00C95095" w:rsidRDefault="00FE48C8" w:rsidP="00FE48C8">
      <w:pPr>
        <w:pStyle w:val="PargrafodaLista"/>
        <w:numPr>
          <w:ilvl w:val="1"/>
          <w:numId w:val="34"/>
        </w:numPr>
        <w:spacing w:before="60" w:after="60"/>
        <w:ind w:left="1985"/>
        <w:jc w:val="both"/>
        <w:rPr>
          <w:color w:val="auto"/>
          <w:highlight w:val="yellow"/>
        </w:rPr>
      </w:pPr>
      <w:r w:rsidRPr="00C95095">
        <w:rPr>
          <w:color w:val="auto"/>
          <w:highlight w:val="yellow"/>
        </w:rPr>
        <w:t xml:space="preserve">Largura: 610 </w:t>
      </w:r>
      <w:proofErr w:type="spellStart"/>
      <w:r w:rsidRPr="00C95095">
        <w:rPr>
          <w:color w:val="auto"/>
          <w:highlight w:val="yellow"/>
        </w:rPr>
        <w:t>px</w:t>
      </w:r>
      <w:proofErr w:type="spellEnd"/>
      <w:r w:rsidRPr="00C95095">
        <w:rPr>
          <w:color w:val="auto"/>
          <w:highlight w:val="yellow"/>
        </w:rPr>
        <w:t xml:space="preserve"> </w:t>
      </w:r>
    </w:p>
    <w:p w14:paraId="7002724F" w14:textId="77F2F049" w:rsidR="00FE48C8" w:rsidRPr="00C95095" w:rsidRDefault="00FE48C8" w:rsidP="00FE48C8">
      <w:pPr>
        <w:pStyle w:val="PargrafodaLista"/>
        <w:numPr>
          <w:ilvl w:val="1"/>
          <w:numId w:val="34"/>
        </w:numPr>
        <w:spacing w:before="60" w:after="60"/>
        <w:ind w:left="1985"/>
        <w:jc w:val="both"/>
        <w:rPr>
          <w:color w:val="auto"/>
          <w:highlight w:val="yellow"/>
        </w:rPr>
      </w:pPr>
      <w:r w:rsidRPr="00C95095">
        <w:rPr>
          <w:color w:val="auto"/>
          <w:highlight w:val="yellow"/>
        </w:rPr>
        <w:t xml:space="preserve">Altura: 600 </w:t>
      </w:r>
      <w:proofErr w:type="spellStart"/>
      <w:r w:rsidRPr="00C95095">
        <w:rPr>
          <w:color w:val="auto"/>
          <w:highlight w:val="yellow"/>
        </w:rPr>
        <w:t>px</w:t>
      </w:r>
      <w:proofErr w:type="spellEnd"/>
    </w:p>
    <w:p w14:paraId="5F19B2F3" w14:textId="380DD548" w:rsidR="00FE48C8" w:rsidRPr="00C95095" w:rsidRDefault="00FE48C8" w:rsidP="00FE48C8">
      <w:pPr>
        <w:pStyle w:val="PargrafodaLista"/>
        <w:numPr>
          <w:ilvl w:val="1"/>
          <w:numId w:val="34"/>
        </w:numPr>
        <w:spacing w:before="60" w:after="60"/>
        <w:ind w:left="1985"/>
        <w:jc w:val="both"/>
        <w:rPr>
          <w:color w:val="auto"/>
          <w:highlight w:val="yellow"/>
        </w:rPr>
      </w:pPr>
      <w:r w:rsidRPr="00C95095">
        <w:rPr>
          <w:color w:val="auto"/>
          <w:highlight w:val="yellow"/>
        </w:rPr>
        <w:lastRenderedPageBreak/>
        <w:t xml:space="preserve">Caso ultrapassar os valores acima citados, o sistema deve exibir mensagens impeditivas </w:t>
      </w:r>
      <w:r w:rsidRPr="00C95095">
        <w:rPr>
          <w:color w:val="31849B" w:themeColor="accent5" w:themeShade="BF"/>
          <w:highlight w:val="yellow"/>
        </w:rPr>
        <w:t>[</w:t>
      </w:r>
      <w:r w:rsidRPr="00C95095">
        <w:rPr>
          <w:color w:val="31849B" w:themeColor="accent5" w:themeShade="BF"/>
          <w:highlight w:val="yellow"/>
        </w:rPr>
        <w:fldChar w:fldCharType="begin"/>
      </w:r>
      <w:r w:rsidRPr="00C95095">
        <w:rPr>
          <w:color w:val="31849B" w:themeColor="accent5" w:themeShade="BF"/>
          <w:highlight w:val="yellow"/>
        </w:rPr>
        <w:instrText xml:space="preserve"> REF _Ref19202095 \r \h </w:instrText>
      </w:r>
      <w:r w:rsidR="00C95095" w:rsidRPr="00C95095">
        <w:rPr>
          <w:color w:val="31849B" w:themeColor="accent5" w:themeShade="BF"/>
          <w:highlight w:val="yellow"/>
        </w:rPr>
        <w:instrText xml:space="preserve"> \* MERGEFORMAT </w:instrText>
      </w:r>
      <w:r w:rsidRPr="00C95095">
        <w:rPr>
          <w:color w:val="31849B" w:themeColor="accent5" w:themeShade="BF"/>
          <w:highlight w:val="yellow"/>
        </w:rPr>
      </w:r>
      <w:r w:rsidRPr="00C95095">
        <w:rPr>
          <w:color w:val="31849B" w:themeColor="accent5" w:themeShade="BF"/>
          <w:highlight w:val="yellow"/>
        </w:rPr>
        <w:fldChar w:fldCharType="separate"/>
      </w:r>
      <w:r w:rsidRPr="00C95095">
        <w:rPr>
          <w:color w:val="31849B" w:themeColor="accent5" w:themeShade="BF"/>
          <w:highlight w:val="yellow"/>
        </w:rPr>
        <w:t>ME014</w:t>
      </w:r>
      <w:r w:rsidRPr="00C95095">
        <w:rPr>
          <w:color w:val="31849B" w:themeColor="accent5" w:themeShade="BF"/>
          <w:highlight w:val="yellow"/>
        </w:rPr>
        <w:fldChar w:fldCharType="end"/>
      </w:r>
      <w:r w:rsidRPr="00C95095">
        <w:rPr>
          <w:color w:val="31849B" w:themeColor="accent5" w:themeShade="BF"/>
          <w:highlight w:val="yellow"/>
        </w:rPr>
        <w:t>] [</w:t>
      </w:r>
      <w:r w:rsidRPr="00C95095">
        <w:rPr>
          <w:color w:val="31849B" w:themeColor="accent5" w:themeShade="BF"/>
          <w:highlight w:val="yellow"/>
        </w:rPr>
        <w:fldChar w:fldCharType="begin"/>
      </w:r>
      <w:r w:rsidRPr="00C95095">
        <w:rPr>
          <w:color w:val="31849B" w:themeColor="accent5" w:themeShade="BF"/>
          <w:highlight w:val="yellow"/>
        </w:rPr>
        <w:instrText xml:space="preserve"> REF _Ref19202097 \r \h </w:instrText>
      </w:r>
      <w:r w:rsidR="00C95095" w:rsidRPr="00C95095">
        <w:rPr>
          <w:color w:val="31849B" w:themeColor="accent5" w:themeShade="BF"/>
          <w:highlight w:val="yellow"/>
        </w:rPr>
        <w:instrText xml:space="preserve"> \* MERGEFORMAT </w:instrText>
      </w:r>
      <w:r w:rsidRPr="00C95095">
        <w:rPr>
          <w:color w:val="31849B" w:themeColor="accent5" w:themeShade="BF"/>
          <w:highlight w:val="yellow"/>
        </w:rPr>
      </w:r>
      <w:r w:rsidRPr="00C95095">
        <w:rPr>
          <w:color w:val="31849B" w:themeColor="accent5" w:themeShade="BF"/>
          <w:highlight w:val="yellow"/>
        </w:rPr>
        <w:fldChar w:fldCharType="separate"/>
      </w:r>
      <w:r w:rsidRPr="00C95095">
        <w:rPr>
          <w:color w:val="31849B" w:themeColor="accent5" w:themeShade="BF"/>
          <w:highlight w:val="yellow"/>
        </w:rPr>
        <w:t>ME015</w:t>
      </w:r>
      <w:r w:rsidRPr="00C95095">
        <w:rPr>
          <w:color w:val="31849B" w:themeColor="accent5" w:themeShade="BF"/>
          <w:highlight w:val="yellow"/>
        </w:rPr>
        <w:fldChar w:fldCharType="end"/>
      </w:r>
      <w:r w:rsidRPr="00C95095">
        <w:rPr>
          <w:color w:val="31849B" w:themeColor="accent5" w:themeShade="BF"/>
          <w:highlight w:val="yellow"/>
        </w:rPr>
        <w:t>]</w:t>
      </w:r>
    </w:p>
    <w:p w14:paraId="0C28D1AC" w14:textId="77777777" w:rsidR="00FE48C8" w:rsidRPr="00C95095" w:rsidRDefault="00FE48C8" w:rsidP="00FE48C8">
      <w:pPr>
        <w:pStyle w:val="PargrafodaLista"/>
        <w:spacing w:before="60" w:after="60"/>
        <w:ind w:left="1985"/>
        <w:jc w:val="both"/>
        <w:rPr>
          <w:color w:val="auto"/>
        </w:rPr>
      </w:pPr>
    </w:p>
    <w:p w14:paraId="54183F83" w14:textId="157DC5D3" w:rsidR="006E2521" w:rsidRPr="00C95095" w:rsidRDefault="006E2521" w:rsidP="00C8791A">
      <w:pPr>
        <w:pStyle w:val="PargrafodaLista"/>
        <w:numPr>
          <w:ilvl w:val="1"/>
          <w:numId w:val="34"/>
        </w:numPr>
        <w:spacing w:before="60" w:after="60"/>
        <w:ind w:left="1134"/>
        <w:jc w:val="both"/>
        <w:rPr>
          <w:color w:val="auto"/>
        </w:rPr>
      </w:pPr>
      <w:r w:rsidRPr="00C95095">
        <w:rPr>
          <w:color w:val="auto"/>
        </w:rPr>
        <w:t xml:space="preserve">O sistema deve validar se a opção </w:t>
      </w:r>
      <w:r w:rsidRPr="00C95095">
        <w:rPr>
          <w:b/>
          <w:color w:val="auto"/>
        </w:rPr>
        <w:t>Ativar</w:t>
      </w:r>
      <w:r w:rsidRPr="00C95095">
        <w:rPr>
          <w:color w:val="auto"/>
        </w:rPr>
        <w:t xml:space="preserve"> esteja habilitada, caso esteja, o sistema deve criticar nos casos em que o ator não incluir o arquivo da figura para o cabeçalho ou rodapé. O sistema deve exibir mensagem(ns).</w:t>
      </w:r>
      <w:r w:rsidR="006B7A75" w:rsidRPr="00C95095">
        <w:rPr>
          <w:color w:val="31849B" w:themeColor="accent5" w:themeShade="BF"/>
        </w:rPr>
        <w:t xml:space="preserve"> [</w:t>
      </w:r>
      <w:r w:rsidR="006B7A75" w:rsidRPr="00C95095">
        <w:rPr>
          <w:color w:val="31849B" w:themeColor="accent5" w:themeShade="BF"/>
        </w:rPr>
        <w:fldChar w:fldCharType="begin"/>
      </w:r>
      <w:r w:rsidR="006B7A75" w:rsidRPr="00C95095">
        <w:rPr>
          <w:color w:val="31849B" w:themeColor="accent5" w:themeShade="BF"/>
        </w:rPr>
        <w:instrText xml:space="preserve"> REF _Ref17467043 \r \h </w:instrText>
      </w:r>
      <w:r w:rsidR="00C95095" w:rsidRPr="00C95095">
        <w:rPr>
          <w:color w:val="31849B" w:themeColor="accent5" w:themeShade="BF"/>
        </w:rPr>
        <w:instrText xml:space="preserve"> \* MERGEFORMAT </w:instrText>
      </w:r>
      <w:r w:rsidR="006B7A75" w:rsidRPr="00C95095">
        <w:rPr>
          <w:color w:val="31849B" w:themeColor="accent5" w:themeShade="BF"/>
        </w:rPr>
      </w:r>
      <w:r w:rsidR="006B7A75" w:rsidRPr="00C95095">
        <w:rPr>
          <w:color w:val="31849B" w:themeColor="accent5" w:themeShade="BF"/>
        </w:rPr>
        <w:fldChar w:fldCharType="separate"/>
      </w:r>
      <w:r w:rsidR="006B7A75" w:rsidRPr="00C95095">
        <w:rPr>
          <w:color w:val="31849B" w:themeColor="accent5" w:themeShade="BF"/>
        </w:rPr>
        <w:t>ME06</w:t>
      </w:r>
      <w:r w:rsidR="006B7A75" w:rsidRPr="00C95095">
        <w:rPr>
          <w:color w:val="31849B" w:themeColor="accent5" w:themeShade="BF"/>
        </w:rPr>
        <w:fldChar w:fldCharType="end"/>
      </w:r>
      <w:r w:rsidR="006B7A75" w:rsidRPr="00C95095">
        <w:rPr>
          <w:color w:val="31849B" w:themeColor="accent5" w:themeShade="BF"/>
        </w:rPr>
        <w:t>] [</w:t>
      </w:r>
      <w:r w:rsidR="006B7A75" w:rsidRPr="00C95095">
        <w:rPr>
          <w:color w:val="31849B" w:themeColor="accent5" w:themeShade="BF"/>
        </w:rPr>
        <w:fldChar w:fldCharType="begin"/>
      </w:r>
      <w:r w:rsidR="006B7A75" w:rsidRPr="00C95095">
        <w:rPr>
          <w:color w:val="31849B" w:themeColor="accent5" w:themeShade="BF"/>
        </w:rPr>
        <w:instrText xml:space="preserve"> REF _Ref17467047 \r \h </w:instrText>
      </w:r>
      <w:r w:rsidR="00C95095" w:rsidRPr="00C95095">
        <w:rPr>
          <w:color w:val="31849B" w:themeColor="accent5" w:themeShade="BF"/>
        </w:rPr>
        <w:instrText xml:space="preserve"> \* MERGEFORMAT </w:instrText>
      </w:r>
      <w:r w:rsidR="006B7A75" w:rsidRPr="00C95095">
        <w:rPr>
          <w:color w:val="31849B" w:themeColor="accent5" w:themeShade="BF"/>
        </w:rPr>
      </w:r>
      <w:r w:rsidR="006B7A75" w:rsidRPr="00C95095">
        <w:rPr>
          <w:color w:val="31849B" w:themeColor="accent5" w:themeShade="BF"/>
        </w:rPr>
        <w:fldChar w:fldCharType="separate"/>
      </w:r>
      <w:r w:rsidR="006B7A75" w:rsidRPr="00C95095">
        <w:rPr>
          <w:color w:val="31849B" w:themeColor="accent5" w:themeShade="BF"/>
        </w:rPr>
        <w:t>ME07</w:t>
      </w:r>
      <w:r w:rsidR="006B7A75" w:rsidRPr="00C95095">
        <w:rPr>
          <w:color w:val="31849B" w:themeColor="accent5" w:themeShade="BF"/>
        </w:rPr>
        <w:fldChar w:fldCharType="end"/>
      </w:r>
      <w:r w:rsidR="006B7A75" w:rsidRPr="00C95095">
        <w:rPr>
          <w:color w:val="31849B" w:themeColor="accent5" w:themeShade="BF"/>
        </w:rPr>
        <w:t>]</w:t>
      </w:r>
    </w:p>
    <w:p w14:paraId="0C21E13D" w14:textId="77777777" w:rsidR="002948E9" w:rsidRDefault="002948E9" w:rsidP="002948E9">
      <w:pPr>
        <w:pStyle w:val="PargrafodaLista"/>
        <w:spacing w:before="60" w:after="60"/>
        <w:ind w:left="1134"/>
        <w:jc w:val="both"/>
        <w:rPr>
          <w:color w:val="auto"/>
        </w:rPr>
      </w:pPr>
    </w:p>
    <w:p w14:paraId="2CC1CE12" w14:textId="77777777" w:rsidR="00DF4931" w:rsidRDefault="00DF4931" w:rsidP="002948E9">
      <w:pPr>
        <w:pStyle w:val="PargrafodaLista"/>
        <w:spacing w:before="60" w:after="60"/>
        <w:ind w:left="1134"/>
        <w:jc w:val="both"/>
        <w:rPr>
          <w:color w:val="auto"/>
        </w:rPr>
      </w:pPr>
    </w:p>
    <w:p w14:paraId="1A5B8FE1" w14:textId="41FD9973" w:rsidR="002948E9" w:rsidRDefault="002948E9" w:rsidP="002948E9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8" w:name="_Ref17794949"/>
      <w:r>
        <w:t xml:space="preserve">Campo para </w:t>
      </w:r>
      <w:r w:rsidR="009029FB" w:rsidRPr="009029FB">
        <w:rPr>
          <w:b/>
        </w:rPr>
        <w:t>I</w:t>
      </w:r>
      <w:r w:rsidRPr="009029FB">
        <w:rPr>
          <w:b/>
        </w:rPr>
        <w:t xml:space="preserve">ncluir </w:t>
      </w:r>
      <w:r w:rsidR="009029FB" w:rsidRPr="009029FB">
        <w:rPr>
          <w:b/>
        </w:rPr>
        <w:t>C</w:t>
      </w:r>
      <w:r w:rsidRPr="009029FB">
        <w:rPr>
          <w:b/>
        </w:rPr>
        <w:t>omentário</w:t>
      </w:r>
      <w:bookmarkEnd w:id="38"/>
    </w:p>
    <w:p w14:paraId="45AB65C8" w14:textId="45D8102A" w:rsidR="002948E9" w:rsidRDefault="002948E9" w:rsidP="002948E9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O sistema deve disponibilizar um componente para o cabeçalho e um para rodapé, para que o ator possa incluir comentários desejados.</w:t>
      </w:r>
    </w:p>
    <w:p w14:paraId="0CF0F58D" w14:textId="59999230" w:rsidR="002948E9" w:rsidRDefault="002948E9" w:rsidP="002948E9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O sistema não deve criticar caso o ator não preenche-lo, porém se o ator preencher, o sistema deve exibi-lo </w:t>
      </w:r>
      <w:r w:rsidR="00CB5BEA">
        <w:t>no cabeçalho e/ou no rodapé do</w:t>
      </w:r>
      <w:r>
        <w:t xml:space="preserve"> E-Mail em quest</w:t>
      </w:r>
      <w:r w:rsidR="00CB5BEA">
        <w:t>ão, caso tenha ou não tenha figura ativa.</w:t>
      </w:r>
    </w:p>
    <w:p w14:paraId="53575D0D" w14:textId="16E5ADDC" w:rsidR="00CB5BEA" w:rsidRDefault="00CB5BEA" w:rsidP="00CB5BE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t>EX:</w:t>
      </w:r>
    </w:p>
    <w:p w14:paraId="738A2CCD" w14:textId="62F5E4B3" w:rsidR="00CB5BEA" w:rsidRDefault="00911FAA" w:rsidP="00CB5BE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noProof/>
        </w:rPr>
        <w:drawing>
          <wp:inline distT="0" distB="0" distL="0" distR="0" wp14:anchorId="0E539D1E" wp14:editId="2B7E4D99">
            <wp:extent cx="4268287" cy="313898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blicar_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26" cy="31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389C" w14:textId="77777777" w:rsidR="00E5283B" w:rsidRDefault="00E5283B" w:rsidP="00E5283B">
      <w:pPr>
        <w:pStyle w:val="PargrafodaLista"/>
        <w:spacing w:before="60" w:after="60"/>
        <w:ind w:left="1134"/>
        <w:jc w:val="both"/>
        <w:rPr>
          <w:color w:val="auto"/>
        </w:rPr>
      </w:pPr>
    </w:p>
    <w:p w14:paraId="2A60670E" w14:textId="1AE88F8D" w:rsidR="00E5283B" w:rsidRDefault="00E5283B" w:rsidP="00E5283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9" w:name="_Ref17795272"/>
      <w:r>
        <w:t xml:space="preserve">Campo para </w:t>
      </w:r>
      <w:r w:rsidRPr="00E5283B">
        <w:rPr>
          <w:b/>
        </w:rPr>
        <w:t>Limpar</w:t>
      </w:r>
      <w:r>
        <w:rPr>
          <w:b/>
        </w:rPr>
        <w:t xml:space="preserve"> </w:t>
      </w:r>
      <w:r w:rsidRPr="00E5283B">
        <w:rPr>
          <w:color w:val="31849B" w:themeColor="accent5" w:themeShade="BF"/>
        </w:rPr>
        <w:t>[</w:t>
      </w:r>
      <w:r w:rsidRPr="00E5283B">
        <w:rPr>
          <w:color w:val="31849B" w:themeColor="accent5" w:themeShade="BF"/>
        </w:rPr>
        <w:fldChar w:fldCharType="begin"/>
      </w:r>
      <w:r w:rsidRPr="00E5283B">
        <w:rPr>
          <w:color w:val="31849B" w:themeColor="accent5" w:themeShade="BF"/>
        </w:rPr>
        <w:instrText xml:space="preserve"> REF _Ref17461370 \r \h </w:instrText>
      </w:r>
      <w:r>
        <w:rPr>
          <w:color w:val="31849B" w:themeColor="accent5" w:themeShade="BF"/>
        </w:rPr>
        <w:instrText xml:space="preserve"> \* MERGEFORMAT </w:instrText>
      </w:r>
      <w:r w:rsidRPr="00E5283B">
        <w:rPr>
          <w:color w:val="31849B" w:themeColor="accent5" w:themeShade="BF"/>
        </w:rPr>
      </w:r>
      <w:r w:rsidRPr="00E5283B">
        <w:rPr>
          <w:color w:val="31849B" w:themeColor="accent5" w:themeShade="BF"/>
        </w:rPr>
        <w:fldChar w:fldCharType="separate"/>
      </w:r>
      <w:r w:rsidRPr="00E5283B">
        <w:rPr>
          <w:color w:val="31849B" w:themeColor="accent5" w:themeShade="BF"/>
        </w:rPr>
        <w:t>P02</w:t>
      </w:r>
      <w:r w:rsidRPr="00E5283B">
        <w:rPr>
          <w:color w:val="31849B" w:themeColor="accent5" w:themeShade="BF"/>
        </w:rPr>
        <w:fldChar w:fldCharType="end"/>
      </w:r>
      <w:r w:rsidRPr="00E5283B">
        <w:rPr>
          <w:color w:val="31849B" w:themeColor="accent5" w:themeShade="BF"/>
        </w:rPr>
        <w:t>]</w:t>
      </w:r>
      <w:bookmarkEnd w:id="39"/>
      <w:r w:rsidR="00A13764">
        <w:rPr>
          <w:color w:val="31849B" w:themeColor="accent5" w:themeShade="BF"/>
        </w:rPr>
        <w:t xml:space="preserve"> [</w:t>
      </w:r>
      <w:r w:rsidR="00A13764">
        <w:rPr>
          <w:color w:val="31849B" w:themeColor="accent5" w:themeShade="BF"/>
        </w:rPr>
        <w:fldChar w:fldCharType="begin"/>
      </w:r>
      <w:r w:rsidR="00A13764">
        <w:rPr>
          <w:color w:val="31849B" w:themeColor="accent5" w:themeShade="BF"/>
        </w:rPr>
        <w:instrText xml:space="preserve"> REF _Ref17460175 \r \h </w:instrText>
      </w:r>
      <w:r w:rsidR="00A13764">
        <w:rPr>
          <w:color w:val="31849B" w:themeColor="accent5" w:themeShade="BF"/>
        </w:rPr>
      </w:r>
      <w:r w:rsidR="00A13764">
        <w:rPr>
          <w:color w:val="31849B" w:themeColor="accent5" w:themeShade="BF"/>
        </w:rPr>
        <w:fldChar w:fldCharType="separate"/>
      </w:r>
      <w:r w:rsidR="00A13764">
        <w:rPr>
          <w:color w:val="31849B" w:themeColor="accent5" w:themeShade="BF"/>
        </w:rPr>
        <w:t>P03</w:t>
      </w:r>
      <w:r w:rsidR="00A13764">
        <w:rPr>
          <w:color w:val="31849B" w:themeColor="accent5" w:themeShade="BF"/>
        </w:rPr>
        <w:fldChar w:fldCharType="end"/>
      </w:r>
      <w:r w:rsidR="00A13764">
        <w:rPr>
          <w:color w:val="31849B" w:themeColor="accent5" w:themeShade="BF"/>
        </w:rPr>
        <w:t>]</w:t>
      </w:r>
    </w:p>
    <w:p w14:paraId="3439E053" w14:textId="2A2468CA" w:rsidR="00476E64" w:rsidRPr="003D4B4C" w:rsidRDefault="0054724C" w:rsidP="00476E64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  <w:r w:rsidRPr="00476E64">
        <w:rPr>
          <w:color w:val="000000" w:themeColor="text1"/>
        </w:rPr>
        <w:t xml:space="preserve">O sistema </w:t>
      </w:r>
      <w:r w:rsidRPr="003D4B4C">
        <w:rPr>
          <w:color w:val="000000" w:themeColor="text1"/>
        </w:rPr>
        <w:t>identifica que o ator acionou a opção “Limpar”</w:t>
      </w:r>
      <w:r w:rsidR="0031576C" w:rsidRPr="003D4B4C">
        <w:rPr>
          <w:color w:val="000000" w:themeColor="text1"/>
        </w:rPr>
        <w:t xml:space="preserve"> </w:t>
      </w:r>
      <w:r w:rsidR="0031576C" w:rsidRPr="003D4B4C">
        <w:rPr>
          <w:color w:val="31849B" w:themeColor="accent5" w:themeShade="BF"/>
        </w:rPr>
        <w:t>[</w:t>
      </w:r>
      <w:r w:rsidR="0031576C" w:rsidRPr="003D4B4C">
        <w:rPr>
          <w:color w:val="31849B" w:themeColor="accent5" w:themeShade="BF"/>
        </w:rPr>
        <w:fldChar w:fldCharType="begin"/>
      </w:r>
      <w:r w:rsidR="0031576C" w:rsidRPr="003D4B4C">
        <w:rPr>
          <w:color w:val="31849B" w:themeColor="accent5" w:themeShade="BF"/>
        </w:rPr>
        <w:instrText xml:space="preserve"> REF _Ref17461370 \r \h  \* MERGEFORMAT </w:instrText>
      </w:r>
      <w:r w:rsidR="0031576C" w:rsidRPr="003D4B4C">
        <w:rPr>
          <w:color w:val="31849B" w:themeColor="accent5" w:themeShade="BF"/>
        </w:rPr>
      </w:r>
      <w:r w:rsidR="0031576C" w:rsidRPr="003D4B4C">
        <w:rPr>
          <w:color w:val="31849B" w:themeColor="accent5" w:themeShade="BF"/>
        </w:rPr>
        <w:fldChar w:fldCharType="separate"/>
      </w:r>
      <w:r w:rsidR="0031576C" w:rsidRPr="003D4B4C">
        <w:rPr>
          <w:color w:val="31849B" w:themeColor="accent5" w:themeShade="BF"/>
        </w:rPr>
        <w:t>P02</w:t>
      </w:r>
      <w:r w:rsidR="0031576C" w:rsidRPr="003D4B4C">
        <w:rPr>
          <w:color w:val="31849B" w:themeColor="accent5" w:themeShade="BF"/>
        </w:rPr>
        <w:fldChar w:fldCharType="end"/>
      </w:r>
      <w:r w:rsidR="0031576C" w:rsidRPr="003D4B4C">
        <w:rPr>
          <w:color w:val="31849B" w:themeColor="accent5" w:themeShade="BF"/>
        </w:rPr>
        <w:t>]</w:t>
      </w:r>
      <w:r w:rsidR="00A13764" w:rsidRPr="003D4B4C">
        <w:rPr>
          <w:color w:val="31849B" w:themeColor="accent5" w:themeShade="BF"/>
        </w:rPr>
        <w:t xml:space="preserve"> [</w:t>
      </w:r>
      <w:r w:rsidR="00A13764" w:rsidRPr="003D4B4C">
        <w:rPr>
          <w:color w:val="31849B" w:themeColor="accent5" w:themeShade="BF"/>
        </w:rPr>
        <w:fldChar w:fldCharType="begin"/>
      </w:r>
      <w:r w:rsidR="00A13764" w:rsidRPr="003D4B4C">
        <w:rPr>
          <w:color w:val="31849B" w:themeColor="accent5" w:themeShade="BF"/>
        </w:rPr>
        <w:instrText xml:space="preserve"> REF _Ref17460175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A13764" w:rsidRPr="003D4B4C">
        <w:rPr>
          <w:color w:val="31849B" w:themeColor="accent5" w:themeShade="BF"/>
        </w:rPr>
      </w:r>
      <w:r w:rsidR="00A13764" w:rsidRPr="003D4B4C">
        <w:rPr>
          <w:color w:val="31849B" w:themeColor="accent5" w:themeShade="BF"/>
        </w:rPr>
        <w:fldChar w:fldCharType="separate"/>
      </w:r>
      <w:r w:rsidR="00A13764" w:rsidRPr="003D4B4C">
        <w:rPr>
          <w:color w:val="31849B" w:themeColor="accent5" w:themeShade="BF"/>
        </w:rPr>
        <w:t>P03</w:t>
      </w:r>
      <w:r w:rsidR="00A13764" w:rsidRPr="003D4B4C">
        <w:rPr>
          <w:color w:val="31849B" w:themeColor="accent5" w:themeShade="BF"/>
        </w:rPr>
        <w:fldChar w:fldCharType="end"/>
      </w:r>
      <w:r w:rsidR="00A13764" w:rsidRPr="003D4B4C">
        <w:rPr>
          <w:color w:val="31849B" w:themeColor="accent5" w:themeShade="BF"/>
        </w:rPr>
        <w:t>]</w:t>
      </w:r>
      <w:r w:rsidRPr="003D4B4C">
        <w:rPr>
          <w:color w:val="31849B" w:themeColor="accent5" w:themeShade="BF"/>
        </w:rPr>
        <w:t xml:space="preserve">, </w:t>
      </w:r>
      <w:r w:rsidRPr="003D4B4C">
        <w:rPr>
          <w:color w:val="000000" w:themeColor="text1"/>
        </w:rPr>
        <w:t xml:space="preserve">o sistema limpa os </w:t>
      </w:r>
      <w:r w:rsidR="00476E64" w:rsidRPr="003D4B4C">
        <w:rPr>
          <w:color w:val="000000" w:themeColor="text1"/>
        </w:rPr>
        <w:t xml:space="preserve">campos </w:t>
      </w:r>
      <w:r w:rsidR="00476E64" w:rsidRPr="003D4B4C">
        <w:rPr>
          <w:b/>
          <w:color w:val="000000" w:themeColor="text1"/>
        </w:rPr>
        <w:t>Inserir Figura</w:t>
      </w:r>
      <w:r w:rsidR="00476E64" w:rsidRPr="003D4B4C">
        <w:rPr>
          <w:color w:val="000000" w:themeColor="text1"/>
        </w:rPr>
        <w:t xml:space="preserve"> e </w:t>
      </w:r>
      <w:r w:rsidR="00476E64" w:rsidRPr="003D4B4C">
        <w:rPr>
          <w:b/>
          <w:color w:val="000000" w:themeColor="text1"/>
        </w:rPr>
        <w:t>Comentário</w:t>
      </w:r>
      <w:r w:rsidR="00476E64" w:rsidRPr="003D4B4C">
        <w:rPr>
          <w:color w:val="000000" w:themeColor="text1"/>
        </w:rPr>
        <w:t xml:space="preserve"> do cabeçalho ou do rodapé, conforme seleção do ator.</w:t>
      </w:r>
    </w:p>
    <w:p w14:paraId="1CCB56C0" w14:textId="77777777" w:rsidR="0054724C" w:rsidRPr="003D4B4C" w:rsidRDefault="0054724C" w:rsidP="00E5283B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4AAE3215" w14:textId="77777777" w:rsidR="00AD6364" w:rsidRPr="003D4B4C" w:rsidRDefault="00AD6364" w:rsidP="00AD6364">
      <w:pPr>
        <w:pStyle w:val="PargrafodaLista"/>
        <w:widowControl/>
        <w:autoSpaceDE/>
        <w:adjustRightInd/>
        <w:spacing w:after="200" w:line="276" w:lineRule="auto"/>
        <w:ind w:left="1294"/>
        <w:contextualSpacing/>
        <w:rPr>
          <w:b/>
          <w:u w:val="single"/>
        </w:rPr>
      </w:pPr>
    </w:p>
    <w:p w14:paraId="7B161ECC" w14:textId="514EDF1D" w:rsidR="00607DD9" w:rsidRPr="003D4B4C" w:rsidRDefault="00863587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0" w:name="_Ref17797674"/>
      <w:r w:rsidRPr="003D4B4C">
        <w:rPr>
          <w:b/>
          <w:u w:val="single"/>
        </w:rPr>
        <w:t>V</w:t>
      </w:r>
      <w:r w:rsidR="00F81400" w:rsidRPr="003D4B4C">
        <w:rPr>
          <w:b/>
          <w:u w:val="single"/>
        </w:rPr>
        <w:t>ISUALIZAR</w:t>
      </w:r>
      <w:r w:rsidRPr="003D4B4C">
        <w:rPr>
          <w:b/>
          <w:u w:val="single"/>
        </w:rPr>
        <w:t xml:space="preserve"> C</w:t>
      </w:r>
      <w:r w:rsidR="00F81400" w:rsidRPr="003D4B4C">
        <w:rPr>
          <w:b/>
          <w:u w:val="single"/>
        </w:rPr>
        <w:t>ABEÇALHO E RODAPÉ - PARAMETRIZADOS</w:t>
      </w:r>
      <w:r w:rsidR="002B4DE5" w:rsidRPr="003D4B4C">
        <w:rPr>
          <w:b/>
        </w:rPr>
        <w:t>:</w:t>
      </w:r>
      <w:bookmarkEnd w:id="33"/>
      <w:bookmarkEnd w:id="40"/>
      <w:r w:rsidR="001B3A10" w:rsidRPr="003D4B4C">
        <w:rPr>
          <w:b/>
        </w:rPr>
        <w:t xml:space="preserve"> </w:t>
      </w:r>
    </w:p>
    <w:p w14:paraId="5DDD8E82" w14:textId="0EDE7A78" w:rsidR="002B70C3" w:rsidRPr="003D4B4C" w:rsidRDefault="002B70C3" w:rsidP="007112FF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567"/>
        <w:contextualSpacing/>
        <w:jc w:val="both"/>
      </w:pPr>
      <w:r w:rsidRPr="003D4B4C">
        <w:t>Ao acionar a opção Visualizar</w:t>
      </w:r>
      <w:r w:rsidR="00F702AD" w:rsidRPr="003D4B4C">
        <w:t xml:space="preserve"> </w:t>
      </w:r>
      <w:r w:rsidR="00F702AD" w:rsidRPr="003D4B4C">
        <w:rPr>
          <w:color w:val="31849B" w:themeColor="accent5" w:themeShade="BF"/>
        </w:rPr>
        <w:t>[</w:t>
      </w:r>
      <w:r w:rsidR="00F702AD" w:rsidRPr="003D4B4C">
        <w:rPr>
          <w:color w:val="31849B" w:themeColor="accent5" w:themeShade="BF"/>
        </w:rPr>
        <w:fldChar w:fldCharType="begin"/>
      </w:r>
      <w:r w:rsidR="00F702AD" w:rsidRPr="003D4B4C">
        <w:rPr>
          <w:color w:val="31849B" w:themeColor="accent5" w:themeShade="BF"/>
        </w:rPr>
        <w:instrText xml:space="preserve"> REF _Ref17461370 \r \h  \* MERGEFORMAT </w:instrText>
      </w:r>
      <w:r w:rsidR="00F702AD" w:rsidRPr="003D4B4C">
        <w:rPr>
          <w:color w:val="31849B" w:themeColor="accent5" w:themeShade="BF"/>
        </w:rPr>
      </w:r>
      <w:r w:rsidR="00F702AD" w:rsidRPr="003D4B4C">
        <w:rPr>
          <w:color w:val="31849B" w:themeColor="accent5" w:themeShade="BF"/>
        </w:rPr>
        <w:fldChar w:fldCharType="separate"/>
      </w:r>
      <w:r w:rsidR="00F702AD" w:rsidRPr="003D4B4C">
        <w:rPr>
          <w:color w:val="31849B" w:themeColor="accent5" w:themeShade="BF"/>
        </w:rPr>
        <w:t>P02</w:t>
      </w:r>
      <w:r w:rsidR="00F702AD" w:rsidRPr="003D4B4C">
        <w:rPr>
          <w:color w:val="31849B" w:themeColor="accent5" w:themeShade="BF"/>
        </w:rPr>
        <w:fldChar w:fldCharType="end"/>
      </w:r>
      <w:r w:rsidR="00F702AD" w:rsidRPr="003D4B4C">
        <w:rPr>
          <w:color w:val="31849B" w:themeColor="accent5" w:themeShade="BF"/>
        </w:rPr>
        <w:t>] [</w:t>
      </w:r>
      <w:r w:rsidR="00F702AD" w:rsidRPr="003D4B4C">
        <w:rPr>
          <w:color w:val="31849B" w:themeColor="accent5" w:themeShade="BF"/>
        </w:rPr>
        <w:fldChar w:fldCharType="begin"/>
      </w:r>
      <w:r w:rsidR="00F702AD" w:rsidRPr="003D4B4C">
        <w:rPr>
          <w:color w:val="31849B" w:themeColor="accent5" w:themeShade="BF"/>
        </w:rPr>
        <w:instrText xml:space="preserve"> REF _Ref17460175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F702AD" w:rsidRPr="003D4B4C">
        <w:rPr>
          <w:color w:val="31849B" w:themeColor="accent5" w:themeShade="BF"/>
        </w:rPr>
      </w:r>
      <w:r w:rsidR="00F702AD" w:rsidRPr="003D4B4C">
        <w:rPr>
          <w:color w:val="31849B" w:themeColor="accent5" w:themeShade="BF"/>
        </w:rPr>
        <w:fldChar w:fldCharType="separate"/>
      </w:r>
      <w:r w:rsidR="00F702AD" w:rsidRPr="003D4B4C">
        <w:rPr>
          <w:color w:val="31849B" w:themeColor="accent5" w:themeShade="BF"/>
        </w:rPr>
        <w:t>P03</w:t>
      </w:r>
      <w:r w:rsidR="00F702AD" w:rsidRPr="003D4B4C">
        <w:rPr>
          <w:color w:val="31849B" w:themeColor="accent5" w:themeShade="BF"/>
        </w:rPr>
        <w:fldChar w:fldCharType="end"/>
      </w:r>
      <w:r w:rsidR="00F702AD" w:rsidRPr="003D4B4C">
        <w:rPr>
          <w:color w:val="31849B" w:themeColor="accent5" w:themeShade="BF"/>
        </w:rPr>
        <w:t>]</w:t>
      </w:r>
      <w:r w:rsidRPr="003D4B4C">
        <w:rPr>
          <w:color w:val="000000" w:themeColor="text1"/>
        </w:rPr>
        <w:t xml:space="preserve">, o sistema deve </w:t>
      </w:r>
      <w:r w:rsidR="00DB1F34" w:rsidRPr="003D4B4C">
        <w:rPr>
          <w:color w:val="000000" w:themeColor="text1"/>
        </w:rPr>
        <w:t xml:space="preserve">exibir </w:t>
      </w:r>
      <w:r w:rsidRPr="003D4B4C">
        <w:rPr>
          <w:color w:val="000000" w:themeColor="text1"/>
        </w:rPr>
        <w:t xml:space="preserve">a interface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_Ref17469671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P04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  <w:r w:rsidRPr="003D4B4C">
        <w:rPr>
          <w:color w:val="000000" w:themeColor="text1"/>
        </w:rPr>
        <w:t xml:space="preserve">, com a parametrização do cabeçalho e rodapé, realizada pelo ator na </w:t>
      </w:r>
      <w:r w:rsidR="00671715" w:rsidRPr="003D4B4C">
        <w:rPr>
          <w:color w:val="000000" w:themeColor="text1"/>
        </w:rPr>
        <w:t xml:space="preserve">interface </w:t>
      </w:r>
      <w:r w:rsidR="00671715" w:rsidRPr="003D4B4C">
        <w:rPr>
          <w:color w:val="31849B" w:themeColor="accent5" w:themeShade="BF"/>
        </w:rPr>
        <w:t>[</w:t>
      </w:r>
      <w:r w:rsidR="00671715" w:rsidRPr="003D4B4C">
        <w:rPr>
          <w:color w:val="31849B" w:themeColor="accent5" w:themeShade="BF"/>
        </w:rPr>
        <w:fldChar w:fldCharType="begin"/>
      </w:r>
      <w:r w:rsidR="00671715" w:rsidRPr="003D4B4C">
        <w:rPr>
          <w:color w:val="31849B" w:themeColor="accent5" w:themeShade="BF"/>
        </w:rPr>
        <w:instrText xml:space="preserve"> REF _Ref17461370 \r \h  \* MERGEFORMAT </w:instrText>
      </w:r>
      <w:r w:rsidR="00671715" w:rsidRPr="003D4B4C">
        <w:rPr>
          <w:color w:val="31849B" w:themeColor="accent5" w:themeShade="BF"/>
        </w:rPr>
      </w:r>
      <w:r w:rsidR="00671715" w:rsidRPr="003D4B4C">
        <w:rPr>
          <w:color w:val="31849B" w:themeColor="accent5" w:themeShade="BF"/>
        </w:rPr>
        <w:fldChar w:fldCharType="separate"/>
      </w:r>
      <w:r w:rsidR="00671715" w:rsidRPr="003D4B4C">
        <w:rPr>
          <w:color w:val="31849B" w:themeColor="accent5" w:themeShade="BF"/>
        </w:rPr>
        <w:t>P02</w:t>
      </w:r>
      <w:r w:rsidR="00671715" w:rsidRPr="003D4B4C">
        <w:rPr>
          <w:color w:val="31849B" w:themeColor="accent5" w:themeShade="BF"/>
        </w:rPr>
        <w:fldChar w:fldCharType="end"/>
      </w:r>
      <w:r w:rsidR="0019233D" w:rsidRPr="003D4B4C">
        <w:rPr>
          <w:color w:val="31849B" w:themeColor="accent5" w:themeShade="BF"/>
        </w:rPr>
        <w:t>] [</w:t>
      </w:r>
      <w:r w:rsidR="0019233D" w:rsidRPr="003D4B4C">
        <w:rPr>
          <w:color w:val="31849B" w:themeColor="accent5" w:themeShade="BF"/>
        </w:rPr>
        <w:fldChar w:fldCharType="begin"/>
      </w:r>
      <w:r w:rsidR="0019233D" w:rsidRPr="003D4B4C">
        <w:rPr>
          <w:color w:val="31849B" w:themeColor="accent5" w:themeShade="BF"/>
        </w:rPr>
        <w:instrText xml:space="preserve"> REF _Ref17460175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19233D" w:rsidRPr="003D4B4C">
        <w:rPr>
          <w:color w:val="31849B" w:themeColor="accent5" w:themeShade="BF"/>
        </w:rPr>
      </w:r>
      <w:r w:rsidR="0019233D" w:rsidRPr="003D4B4C">
        <w:rPr>
          <w:color w:val="31849B" w:themeColor="accent5" w:themeShade="BF"/>
        </w:rPr>
        <w:fldChar w:fldCharType="separate"/>
      </w:r>
      <w:r w:rsidR="0019233D" w:rsidRPr="003D4B4C">
        <w:rPr>
          <w:color w:val="31849B" w:themeColor="accent5" w:themeShade="BF"/>
        </w:rPr>
        <w:t>P03</w:t>
      </w:r>
      <w:r w:rsidR="0019233D" w:rsidRPr="003D4B4C">
        <w:rPr>
          <w:color w:val="31849B" w:themeColor="accent5" w:themeShade="BF"/>
        </w:rPr>
        <w:fldChar w:fldCharType="end"/>
      </w:r>
      <w:r w:rsidR="0019233D" w:rsidRPr="003D4B4C">
        <w:rPr>
          <w:color w:val="31849B" w:themeColor="accent5" w:themeShade="BF"/>
        </w:rPr>
        <w:t>]</w:t>
      </w:r>
      <w:r w:rsidR="00671715" w:rsidRPr="003D4B4C">
        <w:rPr>
          <w:color w:val="31849B" w:themeColor="accent5" w:themeShade="BF"/>
        </w:rPr>
        <w:t>;</w:t>
      </w:r>
    </w:p>
    <w:p w14:paraId="2773BEC6" w14:textId="77777777" w:rsidR="00331AEC" w:rsidRPr="003D4B4C" w:rsidRDefault="00331AEC" w:rsidP="00331AEC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18157ADB" w14:textId="07180EFD" w:rsidR="008E46DB" w:rsidRPr="00DB1F34" w:rsidRDefault="008E46DB" w:rsidP="008E46DB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  <w:r w:rsidRPr="003D4B4C">
        <w:t>Ex1:</w:t>
      </w:r>
    </w:p>
    <w:p w14:paraId="722BFBBA" w14:textId="7AB73D05" w:rsidR="00DB1F34" w:rsidRDefault="008246F8" w:rsidP="00DB1F3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  <w:r>
        <w:rPr>
          <w:noProof/>
        </w:rPr>
        <w:lastRenderedPageBreak/>
        <w:drawing>
          <wp:inline distT="0" distB="0" distL="0" distR="0" wp14:anchorId="62ACE280" wp14:editId="1B38B5A4">
            <wp:extent cx="4285397" cy="3151569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blicar_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437" cy="31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685C" w14:textId="77777777" w:rsidR="00DB1F34" w:rsidRDefault="00DB1F34" w:rsidP="00DB1F3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7C209568" w14:textId="77777777" w:rsidR="00F924E5" w:rsidRPr="00331AEC" w:rsidRDefault="00F924E5" w:rsidP="00F924E5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567"/>
        <w:contextualSpacing/>
        <w:jc w:val="both"/>
      </w:pPr>
      <w:r>
        <w:t xml:space="preserve">Ao acionar a opção </w:t>
      </w:r>
      <w:r w:rsidRPr="008D5B95">
        <w:rPr>
          <w:b/>
        </w:rPr>
        <w:t>Visualizar</w:t>
      </w:r>
      <w:r>
        <w:rPr>
          <w:b/>
        </w:rPr>
        <w:t xml:space="preserve"> </w:t>
      </w:r>
      <w:r w:rsidRPr="00E5283B">
        <w:rPr>
          <w:color w:val="31849B" w:themeColor="accent5" w:themeShade="BF"/>
        </w:rPr>
        <w:t>[</w:t>
      </w:r>
      <w:r w:rsidRPr="00E5283B">
        <w:rPr>
          <w:color w:val="31849B" w:themeColor="accent5" w:themeShade="BF"/>
        </w:rPr>
        <w:fldChar w:fldCharType="begin"/>
      </w:r>
      <w:r w:rsidRPr="00E5283B">
        <w:rPr>
          <w:color w:val="31849B" w:themeColor="accent5" w:themeShade="BF"/>
        </w:rPr>
        <w:instrText xml:space="preserve"> REF _Ref17461370 \r \h </w:instrText>
      </w:r>
      <w:r>
        <w:rPr>
          <w:color w:val="31849B" w:themeColor="accent5" w:themeShade="BF"/>
        </w:rPr>
        <w:instrText xml:space="preserve"> \* MERGEFORMAT </w:instrText>
      </w:r>
      <w:r w:rsidRPr="00E5283B">
        <w:rPr>
          <w:color w:val="31849B" w:themeColor="accent5" w:themeShade="BF"/>
        </w:rPr>
      </w:r>
      <w:r w:rsidRPr="00E5283B">
        <w:rPr>
          <w:color w:val="31849B" w:themeColor="accent5" w:themeShade="BF"/>
        </w:rPr>
        <w:fldChar w:fldCharType="separate"/>
      </w:r>
      <w:r w:rsidRPr="00E5283B">
        <w:rPr>
          <w:color w:val="31849B" w:themeColor="accent5" w:themeShade="BF"/>
        </w:rPr>
        <w:t>P02</w:t>
      </w:r>
      <w:r w:rsidRPr="00E5283B">
        <w:rPr>
          <w:color w:val="31849B" w:themeColor="accent5" w:themeShade="BF"/>
        </w:rPr>
        <w:fldChar w:fldCharType="end"/>
      </w:r>
      <w:r w:rsidRPr="00E5283B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 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_Ref17460175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P03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>
        <w:t>, o sistema deve validar se o ator preencheu os campos obrigatórios</w:t>
      </w:r>
      <w:r>
        <w:rPr>
          <w:color w:val="31849B" w:themeColor="accent5" w:themeShade="BF"/>
        </w:rPr>
        <w:t>.</w:t>
      </w:r>
      <w:r>
        <w:rPr>
          <w:color w:val="auto"/>
        </w:rPr>
        <w:t xml:space="preserve"> </w:t>
      </w:r>
    </w:p>
    <w:p w14:paraId="1E6A83C1" w14:textId="77777777" w:rsidR="00331AEC" w:rsidRPr="00C73BCB" w:rsidRDefault="00331AEC" w:rsidP="00331AEC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0910A142" w14:textId="77777777" w:rsidR="00F924E5" w:rsidRPr="00F924E5" w:rsidRDefault="00F924E5" w:rsidP="00F924E5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D74A34">
        <w:rPr>
          <w:color w:val="auto"/>
        </w:rPr>
        <w:t xml:space="preserve">O sistema identifica que os campos obrigatórios não foram preenchidos, o sistema destaca em vermelho a borda do campo obrigatório e apresenta mensagem; </w:t>
      </w:r>
      <w:r w:rsidRPr="00D74A34">
        <w:rPr>
          <w:color w:val="31849B" w:themeColor="accent5" w:themeShade="BF"/>
        </w:rPr>
        <w:t>[</w:t>
      </w:r>
      <w:r w:rsidRPr="00D74A34">
        <w:rPr>
          <w:color w:val="31849B" w:themeColor="accent5" w:themeShade="BF"/>
        </w:rPr>
        <w:fldChar w:fldCharType="begin"/>
      </w:r>
      <w:r w:rsidRPr="00D74A34">
        <w:rPr>
          <w:color w:val="31849B" w:themeColor="accent5" w:themeShade="BF"/>
        </w:rPr>
        <w:instrText xml:space="preserve"> REF _Ref17462071 \r \h  \* MERGEFORMAT </w:instrText>
      </w:r>
      <w:r w:rsidRPr="00D74A34">
        <w:rPr>
          <w:color w:val="31849B" w:themeColor="accent5" w:themeShade="BF"/>
        </w:rPr>
      </w:r>
      <w:r w:rsidRPr="00D74A34">
        <w:rPr>
          <w:color w:val="31849B" w:themeColor="accent5" w:themeShade="BF"/>
        </w:rPr>
        <w:fldChar w:fldCharType="separate"/>
      </w:r>
      <w:r w:rsidRPr="00D74A34">
        <w:rPr>
          <w:color w:val="31849B" w:themeColor="accent5" w:themeShade="BF"/>
        </w:rPr>
        <w:t>ME03</w:t>
      </w:r>
      <w:r w:rsidRPr="00D74A34">
        <w:rPr>
          <w:color w:val="31849B" w:themeColor="accent5" w:themeShade="BF"/>
        </w:rPr>
        <w:fldChar w:fldCharType="end"/>
      </w:r>
      <w:r w:rsidRPr="00D74A34">
        <w:rPr>
          <w:color w:val="31849B" w:themeColor="accent5" w:themeShade="BF"/>
        </w:rPr>
        <w:t>]</w:t>
      </w:r>
    </w:p>
    <w:p w14:paraId="778084E3" w14:textId="77777777" w:rsidR="00F924E5" w:rsidRDefault="00F924E5" w:rsidP="00F924E5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26991098" w14:textId="42D8A5C4" w:rsidR="00F924E5" w:rsidRDefault="00F924E5" w:rsidP="00F924E5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567"/>
        <w:contextualSpacing/>
        <w:jc w:val="both"/>
      </w:pPr>
      <w:r>
        <w:t xml:space="preserve">O sistema deve exibir apenas </w:t>
      </w:r>
      <w:r w:rsidRPr="00677C6E">
        <w:t>cabeçalho, rodapé e comentários</w:t>
      </w:r>
      <w:r>
        <w:t xml:space="preserve"> que estão “</w:t>
      </w:r>
      <w:r w:rsidRPr="00677C6E">
        <w:rPr>
          <w:b/>
        </w:rPr>
        <w:t>Ativos</w:t>
      </w:r>
      <w:r>
        <w:t>”;</w:t>
      </w:r>
    </w:p>
    <w:p w14:paraId="591E67B1" w14:textId="77777777" w:rsidR="00F924E5" w:rsidRDefault="00F924E5" w:rsidP="00F924E5">
      <w:pPr>
        <w:pStyle w:val="PargrafodaLista"/>
      </w:pPr>
    </w:p>
    <w:p w14:paraId="7E7CCE49" w14:textId="02CD2604" w:rsidR="00F924E5" w:rsidRDefault="00F924E5" w:rsidP="00F924E5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567"/>
        <w:contextualSpacing/>
        <w:jc w:val="both"/>
      </w:pPr>
      <w:r>
        <w:t xml:space="preserve">Caso o ator tenha informado </w:t>
      </w:r>
      <w:r w:rsidRPr="00677C6E">
        <w:rPr>
          <w:b/>
        </w:rPr>
        <w:t>Comentários</w:t>
      </w:r>
      <w:r>
        <w:t xml:space="preserve"> no cabeçalho e/ou rodapé, o sistema deve exibi-los; </w:t>
      </w:r>
    </w:p>
    <w:p w14:paraId="1876F4C6" w14:textId="77777777" w:rsidR="00F924E5" w:rsidRPr="00D74A34" w:rsidRDefault="00F924E5" w:rsidP="00F924E5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3A5C5A26" w14:textId="312981D0" w:rsidR="00051F92" w:rsidRDefault="003F3D3D" w:rsidP="007112FF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567"/>
        <w:contextualSpacing/>
        <w:jc w:val="both"/>
      </w:pPr>
      <w:r w:rsidRPr="00EC175D">
        <w:t xml:space="preserve"> </w:t>
      </w:r>
      <w:r w:rsidR="00DB1F34">
        <w:t>Ao visualizar, o sistema deve exibir</w:t>
      </w:r>
      <w:r w:rsidR="00051F92" w:rsidRPr="00EC175D">
        <w:t>:</w:t>
      </w:r>
    </w:p>
    <w:p w14:paraId="774D4413" w14:textId="77777777" w:rsidR="00331AEC" w:rsidRPr="00EC175D" w:rsidRDefault="00331AEC" w:rsidP="00331AEC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5B15FAEF" w14:textId="6128B510" w:rsidR="00DB1F34" w:rsidRPr="00E75A3A" w:rsidRDefault="00DB1F34" w:rsidP="00397E54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134"/>
        <w:contextualSpacing/>
        <w:jc w:val="both"/>
      </w:pPr>
      <w:r w:rsidRPr="002F3F8F">
        <w:rPr>
          <w:b/>
        </w:rPr>
        <w:t>Cabeçalho</w:t>
      </w:r>
      <w:r>
        <w:t xml:space="preserve">: </w:t>
      </w:r>
      <w:r w:rsidR="002F3F8F">
        <w:t xml:space="preserve">Na interface </w:t>
      </w:r>
      <w:r w:rsidR="002F3F8F" w:rsidRPr="002F3F8F">
        <w:rPr>
          <w:color w:val="31849B" w:themeColor="accent5" w:themeShade="BF"/>
        </w:rPr>
        <w:t>[</w:t>
      </w:r>
      <w:r w:rsidR="002F3F8F" w:rsidRPr="002F3F8F">
        <w:rPr>
          <w:color w:val="31849B" w:themeColor="accent5" w:themeShade="BF"/>
        </w:rPr>
        <w:fldChar w:fldCharType="begin"/>
      </w:r>
      <w:r w:rsidR="002F3F8F" w:rsidRPr="002F3F8F">
        <w:rPr>
          <w:color w:val="31849B" w:themeColor="accent5" w:themeShade="BF"/>
        </w:rPr>
        <w:instrText xml:space="preserve"> REF _Ref17469671 \r \h </w:instrText>
      </w:r>
      <w:r w:rsidR="002F3F8F" w:rsidRPr="002F3F8F">
        <w:rPr>
          <w:color w:val="31849B" w:themeColor="accent5" w:themeShade="BF"/>
        </w:rPr>
      </w:r>
      <w:r w:rsidR="002F3F8F" w:rsidRPr="002F3F8F">
        <w:rPr>
          <w:color w:val="31849B" w:themeColor="accent5" w:themeShade="BF"/>
        </w:rPr>
        <w:fldChar w:fldCharType="separate"/>
      </w:r>
      <w:r w:rsidR="002F3F8F" w:rsidRPr="002F3F8F">
        <w:rPr>
          <w:color w:val="31849B" w:themeColor="accent5" w:themeShade="BF"/>
        </w:rPr>
        <w:t>P04</w:t>
      </w:r>
      <w:r w:rsidR="002F3F8F" w:rsidRPr="002F3F8F">
        <w:rPr>
          <w:color w:val="31849B" w:themeColor="accent5" w:themeShade="BF"/>
        </w:rPr>
        <w:fldChar w:fldCharType="end"/>
      </w:r>
      <w:r w:rsidR="002F3F8F" w:rsidRPr="002F3F8F">
        <w:rPr>
          <w:color w:val="31849B" w:themeColor="accent5" w:themeShade="BF"/>
        </w:rPr>
        <w:t>]</w:t>
      </w:r>
      <w:r w:rsidR="00E75A3A">
        <w:rPr>
          <w:color w:val="31849B" w:themeColor="accent5" w:themeShade="BF"/>
        </w:rPr>
        <w:t xml:space="preserve">, </w:t>
      </w:r>
      <w:r w:rsidR="00E75A3A" w:rsidRPr="00E75A3A">
        <w:rPr>
          <w:color w:val="auto"/>
        </w:rPr>
        <w:t>o</w:t>
      </w:r>
      <w:r>
        <w:t xml:space="preserve"> sistema deve exibir a figura incluída pelo ator na </w:t>
      </w:r>
      <w:r w:rsidRPr="00E5283B">
        <w:rPr>
          <w:color w:val="31849B" w:themeColor="accent5" w:themeShade="BF"/>
        </w:rPr>
        <w:t>[</w:t>
      </w:r>
      <w:r w:rsidRPr="00E5283B">
        <w:rPr>
          <w:color w:val="31849B" w:themeColor="accent5" w:themeShade="BF"/>
        </w:rPr>
        <w:fldChar w:fldCharType="begin"/>
      </w:r>
      <w:r w:rsidRPr="00E5283B">
        <w:rPr>
          <w:color w:val="31849B" w:themeColor="accent5" w:themeShade="BF"/>
        </w:rPr>
        <w:instrText xml:space="preserve"> REF _Ref17461370 \r \h </w:instrText>
      </w:r>
      <w:r>
        <w:rPr>
          <w:color w:val="31849B" w:themeColor="accent5" w:themeShade="BF"/>
        </w:rPr>
        <w:instrText xml:space="preserve"> \* MERGEFORMAT </w:instrText>
      </w:r>
      <w:r w:rsidRPr="00E5283B">
        <w:rPr>
          <w:color w:val="31849B" w:themeColor="accent5" w:themeShade="BF"/>
        </w:rPr>
      </w:r>
      <w:r w:rsidRPr="00E5283B">
        <w:rPr>
          <w:color w:val="31849B" w:themeColor="accent5" w:themeShade="BF"/>
        </w:rPr>
        <w:fldChar w:fldCharType="separate"/>
      </w:r>
      <w:r w:rsidRPr="00E5283B">
        <w:rPr>
          <w:color w:val="31849B" w:themeColor="accent5" w:themeShade="BF"/>
        </w:rPr>
        <w:t>P02</w:t>
      </w:r>
      <w:r w:rsidRPr="00E5283B">
        <w:rPr>
          <w:color w:val="31849B" w:themeColor="accent5" w:themeShade="BF"/>
        </w:rPr>
        <w:fldChar w:fldCharType="end"/>
      </w:r>
      <w:r w:rsidRPr="00E5283B">
        <w:rPr>
          <w:color w:val="31849B" w:themeColor="accent5" w:themeShade="BF"/>
        </w:rPr>
        <w:t>]</w:t>
      </w:r>
      <w:r w:rsidRPr="00DB1F34">
        <w:rPr>
          <w:color w:val="000000" w:themeColor="text1"/>
        </w:rPr>
        <w:t>, caso a opção Ativar, esteja habilitada;</w:t>
      </w:r>
    </w:p>
    <w:p w14:paraId="781B6E8B" w14:textId="77777777" w:rsidR="00E75A3A" w:rsidRDefault="00E75A3A" w:rsidP="00E75A3A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4103B509" w14:textId="517417CB" w:rsidR="008E46DB" w:rsidRPr="008E46DB" w:rsidRDefault="008E46DB" w:rsidP="008E46DB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134"/>
        <w:contextualSpacing/>
        <w:jc w:val="both"/>
      </w:pPr>
      <w:r w:rsidRPr="002F3F8F">
        <w:rPr>
          <w:b/>
        </w:rPr>
        <w:t>C</w:t>
      </w:r>
      <w:r>
        <w:rPr>
          <w:b/>
        </w:rPr>
        <w:t>omentário Cabeçalho</w:t>
      </w:r>
      <w:r>
        <w:t xml:space="preserve">: Na interface </w:t>
      </w:r>
      <w:r w:rsidRPr="002F3F8F">
        <w:rPr>
          <w:color w:val="31849B" w:themeColor="accent5" w:themeShade="BF"/>
        </w:rPr>
        <w:t>[</w:t>
      </w:r>
      <w:r w:rsidRPr="002F3F8F">
        <w:rPr>
          <w:color w:val="31849B" w:themeColor="accent5" w:themeShade="BF"/>
        </w:rPr>
        <w:fldChar w:fldCharType="begin"/>
      </w:r>
      <w:r w:rsidRPr="002F3F8F">
        <w:rPr>
          <w:color w:val="31849B" w:themeColor="accent5" w:themeShade="BF"/>
        </w:rPr>
        <w:instrText xml:space="preserve"> REF _Ref17469671 \r \h </w:instrText>
      </w:r>
      <w:r w:rsidRPr="002F3F8F">
        <w:rPr>
          <w:color w:val="31849B" w:themeColor="accent5" w:themeShade="BF"/>
        </w:rPr>
      </w:r>
      <w:r w:rsidRPr="002F3F8F">
        <w:rPr>
          <w:color w:val="31849B" w:themeColor="accent5" w:themeShade="BF"/>
        </w:rPr>
        <w:fldChar w:fldCharType="separate"/>
      </w:r>
      <w:r w:rsidRPr="002F3F8F">
        <w:rPr>
          <w:color w:val="31849B" w:themeColor="accent5" w:themeShade="BF"/>
        </w:rPr>
        <w:t>P04</w:t>
      </w:r>
      <w:r w:rsidRPr="002F3F8F">
        <w:rPr>
          <w:color w:val="31849B" w:themeColor="accent5" w:themeShade="BF"/>
        </w:rPr>
        <w:fldChar w:fldCharType="end"/>
      </w:r>
      <w:r w:rsidRPr="002F3F8F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, </w:t>
      </w:r>
      <w:r w:rsidRPr="00E75A3A">
        <w:rPr>
          <w:color w:val="auto"/>
        </w:rPr>
        <w:t>o</w:t>
      </w:r>
      <w:r>
        <w:t xml:space="preserve"> sistema deve exibir o comentário </w:t>
      </w:r>
      <w:r w:rsidR="004B5945">
        <w:t xml:space="preserve">do cabeçalho </w:t>
      </w:r>
      <w:r>
        <w:t xml:space="preserve">incluído pelo ator na </w:t>
      </w:r>
      <w:r w:rsidRPr="00E5283B">
        <w:rPr>
          <w:color w:val="31849B" w:themeColor="accent5" w:themeShade="BF"/>
        </w:rPr>
        <w:t>[</w:t>
      </w:r>
      <w:r w:rsidRPr="00E5283B">
        <w:rPr>
          <w:color w:val="31849B" w:themeColor="accent5" w:themeShade="BF"/>
        </w:rPr>
        <w:fldChar w:fldCharType="begin"/>
      </w:r>
      <w:r w:rsidRPr="00E5283B">
        <w:rPr>
          <w:color w:val="31849B" w:themeColor="accent5" w:themeShade="BF"/>
        </w:rPr>
        <w:instrText xml:space="preserve"> REF _Ref17461370 \r \h </w:instrText>
      </w:r>
      <w:r>
        <w:rPr>
          <w:color w:val="31849B" w:themeColor="accent5" w:themeShade="BF"/>
        </w:rPr>
        <w:instrText xml:space="preserve"> \* MERGEFORMAT </w:instrText>
      </w:r>
      <w:r w:rsidRPr="00E5283B">
        <w:rPr>
          <w:color w:val="31849B" w:themeColor="accent5" w:themeShade="BF"/>
        </w:rPr>
      </w:r>
      <w:r w:rsidRPr="00E5283B">
        <w:rPr>
          <w:color w:val="31849B" w:themeColor="accent5" w:themeShade="BF"/>
        </w:rPr>
        <w:fldChar w:fldCharType="separate"/>
      </w:r>
      <w:r w:rsidRPr="00E5283B">
        <w:rPr>
          <w:color w:val="31849B" w:themeColor="accent5" w:themeShade="BF"/>
        </w:rPr>
        <w:t>P02</w:t>
      </w:r>
      <w:r w:rsidRPr="00E5283B">
        <w:rPr>
          <w:color w:val="31849B" w:themeColor="accent5" w:themeShade="BF"/>
        </w:rPr>
        <w:fldChar w:fldCharType="end"/>
      </w:r>
      <w:r w:rsidRPr="00E5283B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. </w:t>
      </w:r>
    </w:p>
    <w:p w14:paraId="7A7D4945" w14:textId="37130250" w:rsidR="001F083F" w:rsidRDefault="00791B63" w:rsidP="001F083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4C8E94" wp14:editId="16D51647">
            <wp:extent cx="3644501" cy="2680241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blicar_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13" cy="26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83F" w:rsidRPr="001F083F">
        <w:t xml:space="preserve"> </w:t>
      </w:r>
    </w:p>
    <w:p w14:paraId="4391ACA7" w14:textId="77777777" w:rsidR="00563F98" w:rsidRDefault="00563F98" w:rsidP="001F083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6DF1CAE2" w14:textId="77777777" w:rsidR="001F083F" w:rsidRPr="00E75A3A" w:rsidRDefault="001F083F" w:rsidP="001F083F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134"/>
        <w:contextualSpacing/>
        <w:jc w:val="both"/>
      </w:pPr>
      <w:r>
        <w:rPr>
          <w:color w:val="000000" w:themeColor="text1"/>
        </w:rPr>
        <w:t>C</w:t>
      </w:r>
      <w:r w:rsidRPr="00DB1F34">
        <w:rPr>
          <w:color w:val="000000" w:themeColor="text1"/>
        </w:rPr>
        <w:t xml:space="preserve">aso </w:t>
      </w:r>
      <w:r>
        <w:rPr>
          <w:color w:val="000000" w:themeColor="text1"/>
        </w:rPr>
        <w:t>não tenha sido incluído nenhum comentário, o sistema não exibe nenhuma informação referente ao comentário.</w:t>
      </w:r>
    </w:p>
    <w:p w14:paraId="70011F1C" w14:textId="790FD523" w:rsidR="001F083F" w:rsidRDefault="00791B63" w:rsidP="001F083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  <w:r>
        <w:rPr>
          <w:noProof/>
        </w:rPr>
        <w:drawing>
          <wp:inline distT="0" distB="0" distL="0" distR="0" wp14:anchorId="6F709EF1" wp14:editId="2BFC2044">
            <wp:extent cx="3681616" cy="270753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ublicar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4" cy="27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9633" w14:textId="1C4385AD" w:rsidR="008E46DB" w:rsidRDefault="008E46DB" w:rsidP="00751B19">
      <w:pPr>
        <w:pStyle w:val="PargrafodaLista"/>
        <w:ind w:left="1134"/>
        <w:rPr>
          <w:color w:val="000000" w:themeColor="text1"/>
        </w:rPr>
      </w:pPr>
    </w:p>
    <w:p w14:paraId="249BB84E" w14:textId="77777777" w:rsidR="00751B19" w:rsidRDefault="00751B19" w:rsidP="00E75A3A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2065CB2D" w14:textId="20D7F66D" w:rsidR="00DB1F34" w:rsidRDefault="00DB1F34" w:rsidP="00397E54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134"/>
        <w:contextualSpacing/>
        <w:jc w:val="both"/>
      </w:pPr>
      <w:r>
        <w:t xml:space="preserve">  </w:t>
      </w:r>
      <w:proofErr w:type="spellStart"/>
      <w:r w:rsidR="00E75A3A">
        <w:t>Label</w:t>
      </w:r>
      <w:proofErr w:type="spellEnd"/>
      <w:r w:rsidR="00E75A3A">
        <w:t xml:space="preserve"> “</w:t>
      </w:r>
      <w:r w:rsidR="00E75A3A" w:rsidRPr="00E75A3A">
        <w:rPr>
          <w:b/>
        </w:rPr>
        <w:t>Corpo do E-Mail</w:t>
      </w:r>
      <w:r w:rsidR="00E75A3A">
        <w:t xml:space="preserve">”: </w:t>
      </w:r>
      <w:r w:rsidR="008E46DB">
        <w:t>I</w:t>
      </w:r>
      <w:r w:rsidR="00E75A3A">
        <w:t>nformação para indicar/demostrar aonde o corpo do E-Mail será exibido, ao ser parametrizado na HST012.</w:t>
      </w:r>
    </w:p>
    <w:p w14:paraId="55D3EF99" w14:textId="77777777" w:rsidR="004B5945" w:rsidRDefault="004B5945" w:rsidP="004B5945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769643D4" w14:textId="77777777" w:rsidR="004B5945" w:rsidRDefault="004B5945" w:rsidP="004B5945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7DB517DE" w14:textId="045F77AA" w:rsidR="004B5945" w:rsidRPr="008E46DB" w:rsidRDefault="004B5945" w:rsidP="004B5945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134"/>
        <w:contextualSpacing/>
        <w:jc w:val="both"/>
      </w:pPr>
      <w:r w:rsidRPr="002F3F8F">
        <w:rPr>
          <w:b/>
        </w:rPr>
        <w:t>C</w:t>
      </w:r>
      <w:r>
        <w:rPr>
          <w:b/>
        </w:rPr>
        <w:t>omentário Rodapé</w:t>
      </w:r>
      <w:r>
        <w:t xml:space="preserve">: Na interface </w:t>
      </w:r>
      <w:r w:rsidRPr="002F3F8F">
        <w:rPr>
          <w:color w:val="31849B" w:themeColor="accent5" w:themeShade="BF"/>
        </w:rPr>
        <w:t>[</w:t>
      </w:r>
      <w:r w:rsidRPr="002F3F8F">
        <w:rPr>
          <w:color w:val="31849B" w:themeColor="accent5" w:themeShade="BF"/>
        </w:rPr>
        <w:fldChar w:fldCharType="begin"/>
      </w:r>
      <w:r w:rsidRPr="002F3F8F">
        <w:rPr>
          <w:color w:val="31849B" w:themeColor="accent5" w:themeShade="BF"/>
        </w:rPr>
        <w:instrText xml:space="preserve"> REF _Ref17469671 \r \h </w:instrText>
      </w:r>
      <w:r w:rsidRPr="002F3F8F">
        <w:rPr>
          <w:color w:val="31849B" w:themeColor="accent5" w:themeShade="BF"/>
        </w:rPr>
      </w:r>
      <w:r w:rsidRPr="002F3F8F">
        <w:rPr>
          <w:color w:val="31849B" w:themeColor="accent5" w:themeShade="BF"/>
        </w:rPr>
        <w:fldChar w:fldCharType="separate"/>
      </w:r>
      <w:r w:rsidRPr="002F3F8F">
        <w:rPr>
          <w:color w:val="31849B" w:themeColor="accent5" w:themeShade="BF"/>
        </w:rPr>
        <w:t>P04</w:t>
      </w:r>
      <w:r w:rsidRPr="002F3F8F">
        <w:rPr>
          <w:color w:val="31849B" w:themeColor="accent5" w:themeShade="BF"/>
        </w:rPr>
        <w:fldChar w:fldCharType="end"/>
      </w:r>
      <w:r w:rsidRPr="002F3F8F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, </w:t>
      </w:r>
      <w:r w:rsidRPr="00E75A3A">
        <w:rPr>
          <w:color w:val="auto"/>
        </w:rPr>
        <w:t>o</w:t>
      </w:r>
      <w:r>
        <w:t xml:space="preserve"> sistema deve exibir o comentário do rodapé incluído pelo ator na </w:t>
      </w:r>
      <w:r w:rsidRPr="00E5283B">
        <w:rPr>
          <w:color w:val="31849B" w:themeColor="accent5" w:themeShade="BF"/>
        </w:rPr>
        <w:t>[</w:t>
      </w:r>
      <w:r w:rsidRPr="00E5283B">
        <w:rPr>
          <w:color w:val="31849B" w:themeColor="accent5" w:themeShade="BF"/>
        </w:rPr>
        <w:fldChar w:fldCharType="begin"/>
      </w:r>
      <w:r w:rsidRPr="00E5283B">
        <w:rPr>
          <w:color w:val="31849B" w:themeColor="accent5" w:themeShade="BF"/>
        </w:rPr>
        <w:instrText xml:space="preserve"> REF _Ref17461370 \r \h </w:instrText>
      </w:r>
      <w:r>
        <w:rPr>
          <w:color w:val="31849B" w:themeColor="accent5" w:themeShade="BF"/>
        </w:rPr>
        <w:instrText xml:space="preserve"> \* MERGEFORMAT </w:instrText>
      </w:r>
      <w:r w:rsidRPr="00E5283B">
        <w:rPr>
          <w:color w:val="31849B" w:themeColor="accent5" w:themeShade="BF"/>
        </w:rPr>
      </w:r>
      <w:r w:rsidRPr="00E5283B">
        <w:rPr>
          <w:color w:val="31849B" w:themeColor="accent5" w:themeShade="BF"/>
        </w:rPr>
        <w:fldChar w:fldCharType="separate"/>
      </w:r>
      <w:r w:rsidRPr="00E5283B">
        <w:rPr>
          <w:color w:val="31849B" w:themeColor="accent5" w:themeShade="BF"/>
        </w:rPr>
        <w:t>P02</w:t>
      </w:r>
      <w:r w:rsidRPr="00E5283B">
        <w:rPr>
          <w:color w:val="31849B" w:themeColor="accent5" w:themeShade="BF"/>
        </w:rPr>
        <w:fldChar w:fldCharType="end"/>
      </w:r>
      <w:r w:rsidRPr="00E5283B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. </w:t>
      </w:r>
    </w:p>
    <w:p w14:paraId="2761A998" w14:textId="3968B415" w:rsidR="004B5945" w:rsidRDefault="008578BC" w:rsidP="004B5945">
      <w:pPr>
        <w:pStyle w:val="PargrafodaLista"/>
        <w:ind w:left="1134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0D1607A" wp14:editId="481CC7B1">
            <wp:extent cx="3569508" cy="262509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ublicar_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60" cy="26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EF21" w14:textId="77777777" w:rsidR="004B5945" w:rsidRPr="008E46DB" w:rsidRDefault="004B5945" w:rsidP="004B5945">
      <w:pPr>
        <w:pStyle w:val="PargrafodaLista"/>
        <w:rPr>
          <w:color w:val="000000" w:themeColor="text1"/>
        </w:rPr>
      </w:pPr>
    </w:p>
    <w:p w14:paraId="59E9A6B2" w14:textId="73DAADA3" w:rsidR="004B5945" w:rsidRPr="00E75A3A" w:rsidRDefault="004B5945" w:rsidP="004B5945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134"/>
        <w:contextualSpacing/>
        <w:jc w:val="both"/>
      </w:pPr>
      <w:r>
        <w:rPr>
          <w:color w:val="000000" w:themeColor="text1"/>
        </w:rPr>
        <w:t>C</w:t>
      </w:r>
      <w:r w:rsidRPr="00DB1F34">
        <w:rPr>
          <w:color w:val="000000" w:themeColor="text1"/>
        </w:rPr>
        <w:t xml:space="preserve">aso </w:t>
      </w:r>
      <w:r>
        <w:rPr>
          <w:color w:val="000000" w:themeColor="text1"/>
        </w:rPr>
        <w:t>não tenha sido incluído nenhum comentário, o sistema não exibe nenhuma informação referente ao comentário</w:t>
      </w:r>
      <w:r w:rsidR="00925335">
        <w:rPr>
          <w:color w:val="000000" w:themeColor="text1"/>
        </w:rPr>
        <w:t xml:space="preserve"> do rodapé</w:t>
      </w:r>
      <w:r>
        <w:rPr>
          <w:color w:val="000000" w:themeColor="text1"/>
        </w:rPr>
        <w:t>.</w:t>
      </w:r>
    </w:p>
    <w:p w14:paraId="73ACCF1B" w14:textId="080666A9" w:rsidR="004B5945" w:rsidRDefault="001B07B4" w:rsidP="004B5945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  <w:r>
        <w:rPr>
          <w:noProof/>
        </w:rPr>
        <w:drawing>
          <wp:inline distT="0" distB="0" distL="0" distR="0" wp14:anchorId="789D0355" wp14:editId="1E82FE9F">
            <wp:extent cx="3663058" cy="269388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ublicar_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414" cy="27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B5B2" w14:textId="77777777" w:rsidR="004B5945" w:rsidRDefault="004B5945" w:rsidP="004B5945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46B064E5" w14:textId="77777777" w:rsidR="00E75A3A" w:rsidRDefault="00E75A3A" w:rsidP="00E75A3A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3DE106FA" w14:textId="080D0891" w:rsidR="00E27FC1" w:rsidRPr="003D4B4C" w:rsidRDefault="00E27FC1" w:rsidP="00E27FC1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134"/>
        <w:contextualSpacing/>
        <w:jc w:val="both"/>
      </w:pPr>
      <w:r w:rsidRPr="003D4B4C">
        <w:rPr>
          <w:b/>
        </w:rPr>
        <w:t>Rodapé</w:t>
      </w:r>
      <w:r w:rsidRPr="003D4B4C">
        <w:t xml:space="preserve">: Na interface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_Ref17469671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P04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 xml:space="preserve">], </w:t>
      </w:r>
      <w:r w:rsidRPr="003D4B4C">
        <w:rPr>
          <w:color w:val="auto"/>
        </w:rPr>
        <w:t>o</w:t>
      </w:r>
      <w:r w:rsidRPr="003D4B4C">
        <w:t xml:space="preserve"> sistema deve exibir a figura incluída pelo ator na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_Ref17461370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P02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  <w:r w:rsidRPr="003D4B4C">
        <w:rPr>
          <w:color w:val="000000" w:themeColor="text1"/>
        </w:rPr>
        <w:t>, caso a opção Ativar, esteja habilitada;</w:t>
      </w:r>
    </w:p>
    <w:p w14:paraId="503DDF3A" w14:textId="77777777" w:rsidR="00E27FC1" w:rsidRPr="003D4B4C" w:rsidRDefault="00E27FC1" w:rsidP="00E27FC1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1143409B" w14:textId="77777777" w:rsidR="001D7782" w:rsidRPr="003D4B4C" w:rsidRDefault="001D7782" w:rsidP="001D7782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134"/>
        <w:contextualSpacing/>
        <w:jc w:val="both"/>
      </w:pPr>
      <w:r w:rsidRPr="003D4B4C">
        <w:t xml:space="preserve">Opção </w:t>
      </w:r>
      <w:r w:rsidRPr="003D4B4C">
        <w:rPr>
          <w:b/>
        </w:rPr>
        <w:t>Concluir</w:t>
      </w:r>
      <w:r w:rsidRPr="003D4B4C">
        <w:t xml:space="preserve">, ao ser acionada o sistema deve seguir a informações da regra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_Ref15910724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2.5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4386DCA1" w14:textId="77777777" w:rsidR="00E27FC1" w:rsidRPr="003D4B4C" w:rsidRDefault="00E27FC1" w:rsidP="00E27FC1">
      <w:pPr>
        <w:pStyle w:val="PargrafodaLista"/>
      </w:pPr>
    </w:p>
    <w:p w14:paraId="39DACF78" w14:textId="77777777" w:rsidR="00934E1B" w:rsidRPr="003D4B4C" w:rsidRDefault="00934E1B" w:rsidP="003E75D7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57179AC3" w14:textId="33A7F112" w:rsidR="003E75D7" w:rsidRPr="003D4B4C" w:rsidRDefault="004513D3" w:rsidP="003E75D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1" w:name="_Ref14108141"/>
      <w:r w:rsidRPr="003D4B4C">
        <w:rPr>
          <w:b/>
          <w:u w:val="single"/>
        </w:rPr>
        <w:t>A</w:t>
      </w:r>
      <w:r w:rsidR="00111CDD" w:rsidRPr="003D4B4C">
        <w:rPr>
          <w:b/>
          <w:u w:val="single"/>
        </w:rPr>
        <w:t>LTERAR</w:t>
      </w:r>
      <w:r w:rsidR="003E75D7" w:rsidRPr="003D4B4C">
        <w:rPr>
          <w:b/>
        </w:rPr>
        <w:t>:</w:t>
      </w:r>
      <w:bookmarkEnd w:id="41"/>
      <w:r w:rsidR="003E75D7" w:rsidRPr="003D4B4C">
        <w:rPr>
          <w:b/>
        </w:rPr>
        <w:t xml:space="preserve"> </w:t>
      </w:r>
    </w:p>
    <w:p w14:paraId="6EE11AF7" w14:textId="770E5446" w:rsidR="00AA2B3D" w:rsidRPr="003D4B4C" w:rsidRDefault="00AA2B3D" w:rsidP="00AA2B3D">
      <w:pPr>
        <w:pStyle w:val="PargrafodaLista"/>
        <w:widowControl/>
        <w:numPr>
          <w:ilvl w:val="0"/>
          <w:numId w:val="37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3D4B4C">
        <w:t>O ator aciona a opção que permite “</w:t>
      </w:r>
      <w:r w:rsidRPr="003D4B4C">
        <w:rPr>
          <w:b/>
        </w:rPr>
        <w:t>Alterar</w:t>
      </w:r>
      <w:r w:rsidRPr="003D4B4C">
        <w:t xml:space="preserve">” no </w:t>
      </w:r>
      <w:proofErr w:type="gramStart"/>
      <w:r w:rsidRPr="003D4B4C">
        <w:t xml:space="preserve">componente </w:t>
      </w:r>
      <w:r w:rsidR="0067428A" w:rsidRPr="003D4B4C">
        <w:rPr>
          <w:noProof/>
        </w:rPr>
        <w:drawing>
          <wp:inline distT="0" distB="0" distL="0" distR="0" wp14:anchorId="1838DE8E" wp14:editId="58BE9D3D">
            <wp:extent cx="38095" cy="190476"/>
            <wp:effectExtent l="0" t="0" r="635" b="63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4C">
        <w:t>,</w:t>
      </w:r>
      <w:proofErr w:type="gramEnd"/>
      <w:r w:rsidRPr="003D4B4C">
        <w:t xml:space="preserve"> de um registro do C</w:t>
      </w:r>
      <w:r w:rsidR="00953602" w:rsidRPr="003D4B4C">
        <w:t>abeçalho</w:t>
      </w:r>
      <w:r w:rsidRPr="003D4B4C">
        <w:t xml:space="preserve"> e rodapé, o sistema recupera os dados e exibe a </w:t>
      </w:r>
      <w:r w:rsidR="0067428A" w:rsidRPr="003D4B4C">
        <w:t xml:space="preserve">interface </w:t>
      </w:r>
      <w:r w:rsidRPr="003D4B4C">
        <w:t>para alteração;</w:t>
      </w:r>
      <w:r w:rsidR="0067428A" w:rsidRPr="003D4B4C">
        <w:rPr>
          <w:color w:val="31849B" w:themeColor="accent5" w:themeShade="BF"/>
        </w:rPr>
        <w:t>[</w:t>
      </w:r>
      <w:r w:rsidR="0067428A" w:rsidRPr="003D4B4C">
        <w:rPr>
          <w:color w:val="31849B" w:themeColor="accent5" w:themeShade="BF"/>
        </w:rPr>
        <w:fldChar w:fldCharType="begin"/>
      </w:r>
      <w:r w:rsidR="0067428A" w:rsidRPr="003D4B4C">
        <w:rPr>
          <w:color w:val="31849B" w:themeColor="accent5" w:themeShade="BF"/>
        </w:rPr>
        <w:instrText xml:space="preserve"> REF _Ref17460175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67428A" w:rsidRPr="003D4B4C">
        <w:rPr>
          <w:color w:val="31849B" w:themeColor="accent5" w:themeShade="BF"/>
        </w:rPr>
      </w:r>
      <w:r w:rsidR="0067428A" w:rsidRPr="003D4B4C">
        <w:rPr>
          <w:color w:val="31849B" w:themeColor="accent5" w:themeShade="BF"/>
        </w:rPr>
        <w:fldChar w:fldCharType="separate"/>
      </w:r>
      <w:r w:rsidR="0067428A" w:rsidRPr="003D4B4C">
        <w:rPr>
          <w:color w:val="31849B" w:themeColor="accent5" w:themeShade="BF"/>
        </w:rPr>
        <w:t>P03</w:t>
      </w:r>
      <w:r w:rsidR="0067428A" w:rsidRPr="003D4B4C">
        <w:rPr>
          <w:color w:val="31849B" w:themeColor="accent5" w:themeShade="BF"/>
        </w:rPr>
        <w:fldChar w:fldCharType="end"/>
      </w:r>
      <w:r w:rsidR="0067428A" w:rsidRPr="003D4B4C">
        <w:rPr>
          <w:color w:val="31849B" w:themeColor="accent5" w:themeShade="BF"/>
        </w:rPr>
        <w:t>]</w:t>
      </w:r>
    </w:p>
    <w:p w14:paraId="2ECFC530" w14:textId="77777777" w:rsidR="0067428A" w:rsidRPr="003D4B4C" w:rsidRDefault="0067428A" w:rsidP="0067428A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4CD45C3B" w14:textId="0A4857CA" w:rsidR="00AA2B3D" w:rsidRPr="003D4B4C" w:rsidRDefault="00AA2B3D" w:rsidP="00AA2B3D">
      <w:pPr>
        <w:pStyle w:val="PargrafodaLista"/>
        <w:widowControl/>
        <w:numPr>
          <w:ilvl w:val="0"/>
          <w:numId w:val="37"/>
        </w:numPr>
        <w:autoSpaceDE/>
        <w:adjustRightInd/>
        <w:spacing w:after="200" w:line="276" w:lineRule="auto"/>
        <w:ind w:left="567"/>
        <w:contextualSpacing/>
      </w:pPr>
      <w:r w:rsidRPr="003D4B4C">
        <w:lastRenderedPageBreak/>
        <w:t>Caso o usuário já tenha preenchido algum campo e ter acionado a ação que permite ‘</w:t>
      </w:r>
      <w:r w:rsidR="00646444" w:rsidRPr="003D4B4C">
        <w:t>Concluir</w:t>
      </w:r>
      <w:r w:rsidRPr="003D4B4C">
        <w:t xml:space="preserve">’, o sistema deve armazenar </w:t>
      </w:r>
      <w:r w:rsidR="00255006" w:rsidRPr="003D4B4C">
        <w:t>as informações incluídas pelo ator;</w:t>
      </w:r>
    </w:p>
    <w:p w14:paraId="6FCBDFB2" w14:textId="77777777" w:rsidR="0067428A" w:rsidRPr="003D4B4C" w:rsidRDefault="0067428A" w:rsidP="0067428A">
      <w:pPr>
        <w:pStyle w:val="PargrafodaLista"/>
      </w:pPr>
    </w:p>
    <w:p w14:paraId="09E32FDC" w14:textId="4BC2D021" w:rsidR="00AA2B3D" w:rsidRPr="003D4B4C" w:rsidRDefault="00AA2B3D" w:rsidP="00AA2B3D">
      <w:pPr>
        <w:pStyle w:val="PargrafodaLista"/>
        <w:widowControl/>
        <w:numPr>
          <w:ilvl w:val="0"/>
          <w:numId w:val="37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3D4B4C">
        <w:rPr>
          <w:color w:val="auto"/>
        </w:rPr>
        <w:t>O sistema deve permitir alterar os dados a qualquer momento</w:t>
      </w:r>
      <w:r w:rsidR="0067428A" w:rsidRPr="003D4B4C">
        <w:rPr>
          <w:color w:val="auto"/>
        </w:rPr>
        <w:t>;</w:t>
      </w:r>
    </w:p>
    <w:p w14:paraId="0BB7638C" w14:textId="77777777" w:rsidR="0067428A" w:rsidRPr="003D4B4C" w:rsidRDefault="0067428A" w:rsidP="0067428A">
      <w:pPr>
        <w:pStyle w:val="PargrafodaLista"/>
        <w:rPr>
          <w:color w:val="000000" w:themeColor="text1"/>
        </w:rPr>
      </w:pPr>
    </w:p>
    <w:p w14:paraId="6BAFB807" w14:textId="7BC40B12" w:rsidR="00AA2B3D" w:rsidRPr="003D4B4C" w:rsidRDefault="008F0028" w:rsidP="00AA2B3D">
      <w:pPr>
        <w:pStyle w:val="PargrafodaLista"/>
        <w:widowControl/>
        <w:numPr>
          <w:ilvl w:val="0"/>
          <w:numId w:val="37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3D4B4C">
        <w:rPr>
          <w:color w:val="auto"/>
        </w:rPr>
        <w:t>A</w:t>
      </w:r>
      <w:r w:rsidR="00AA2B3D" w:rsidRPr="003D4B4C">
        <w:rPr>
          <w:color w:val="auto"/>
        </w:rPr>
        <w:t xml:space="preserve">o </w:t>
      </w:r>
      <w:r w:rsidRPr="003D4B4C">
        <w:rPr>
          <w:b/>
          <w:color w:val="auto"/>
        </w:rPr>
        <w:t>A</w:t>
      </w:r>
      <w:r w:rsidR="00AA2B3D" w:rsidRPr="003D4B4C">
        <w:rPr>
          <w:b/>
          <w:color w:val="auto"/>
        </w:rPr>
        <w:t>lterar</w:t>
      </w:r>
      <w:r w:rsidR="00AA2B3D" w:rsidRPr="003D4B4C">
        <w:rPr>
          <w:color w:val="auto"/>
        </w:rPr>
        <w:t xml:space="preserve"> qualquer </w:t>
      </w:r>
      <w:r w:rsidRPr="003D4B4C">
        <w:rPr>
          <w:color w:val="auto"/>
        </w:rPr>
        <w:t xml:space="preserve">os </w:t>
      </w:r>
      <w:r w:rsidR="00AA2B3D" w:rsidRPr="003D4B4C">
        <w:rPr>
          <w:color w:val="auto"/>
        </w:rPr>
        <w:t>dado</w:t>
      </w:r>
      <w:r w:rsidRPr="003D4B4C">
        <w:rPr>
          <w:color w:val="auto"/>
        </w:rPr>
        <w:t>s do C</w:t>
      </w:r>
      <w:r w:rsidR="00953602" w:rsidRPr="003D4B4C">
        <w:rPr>
          <w:color w:val="auto"/>
        </w:rPr>
        <w:t>abeçalho</w:t>
      </w:r>
      <w:r w:rsidRPr="003D4B4C">
        <w:rPr>
          <w:color w:val="auto"/>
        </w:rPr>
        <w:t xml:space="preserve"> e Rodapé</w:t>
      </w:r>
      <w:r w:rsidR="00AA2B3D" w:rsidRPr="003D4B4C">
        <w:rPr>
          <w:color w:val="auto"/>
        </w:rPr>
        <w:t xml:space="preserve"> e acionar a opção “</w:t>
      </w:r>
      <w:r w:rsidRPr="003D4B4C">
        <w:rPr>
          <w:b/>
          <w:color w:val="auto"/>
        </w:rPr>
        <w:t>Concluir</w:t>
      </w:r>
      <w:r w:rsidR="00AA2B3D" w:rsidRPr="003D4B4C">
        <w:rPr>
          <w:color w:val="auto"/>
        </w:rPr>
        <w:t>”, o sistema deve exibir a mensagem</w:t>
      </w:r>
      <w:r w:rsidR="00D3212D" w:rsidRPr="003D4B4C">
        <w:rPr>
          <w:color w:val="auto"/>
        </w:rPr>
        <w:t>;</w:t>
      </w:r>
      <w:r w:rsidR="00AA2B3D" w:rsidRPr="003D4B4C">
        <w:rPr>
          <w:color w:val="auto"/>
        </w:rPr>
        <w:t xml:space="preserve"> </w:t>
      </w:r>
      <w:r w:rsidR="00AA2B3D" w:rsidRPr="003D4B4C">
        <w:rPr>
          <w:color w:val="31849B" w:themeColor="accent5" w:themeShade="BF"/>
        </w:rPr>
        <w:t>[</w:t>
      </w:r>
      <w:r w:rsidR="00D3212D" w:rsidRPr="003D4B4C">
        <w:rPr>
          <w:color w:val="31849B" w:themeColor="accent5" w:themeShade="BF"/>
        </w:rPr>
        <w:fldChar w:fldCharType="begin"/>
      </w:r>
      <w:r w:rsidR="00D3212D" w:rsidRPr="003D4B4C">
        <w:rPr>
          <w:color w:val="31849B" w:themeColor="accent5" w:themeShade="BF"/>
        </w:rPr>
        <w:instrText xml:space="preserve"> REF _Ref17473269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D3212D" w:rsidRPr="003D4B4C">
        <w:rPr>
          <w:color w:val="31849B" w:themeColor="accent5" w:themeShade="BF"/>
        </w:rPr>
      </w:r>
      <w:r w:rsidR="00D3212D" w:rsidRPr="003D4B4C">
        <w:rPr>
          <w:color w:val="31849B" w:themeColor="accent5" w:themeShade="BF"/>
        </w:rPr>
        <w:fldChar w:fldCharType="separate"/>
      </w:r>
      <w:r w:rsidR="00D3212D" w:rsidRPr="003D4B4C">
        <w:rPr>
          <w:color w:val="31849B" w:themeColor="accent5" w:themeShade="BF"/>
        </w:rPr>
        <w:t>ME09</w:t>
      </w:r>
      <w:r w:rsidR="00D3212D" w:rsidRPr="003D4B4C">
        <w:rPr>
          <w:color w:val="31849B" w:themeColor="accent5" w:themeShade="BF"/>
        </w:rPr>
        <w:fldChar w:fldCharType="end"/>
      </w:r>
      <w:r w:rsidR="00AA2B3D" w:rsidRPr="003D4B4C">
        <w:rPr>
          <w:color w:val="31849B" w:themeColor="accent5" w:themeShade="BF"/>
        </w:rPr>
        <w:t>]</w:t>
      </w:r>
    </w:p>
    <w:p w14:paraId="1439515D" w14:textId="77777777" w:rsidR="00DF03B4" w:rsidRPr="003D4B4C" w:rsidRDefault="00DF03B4" w:rsidP="00DF03B4">
      <w:pPr>
        <w:pStyle w:val="PargrafodaLista"/>
        <w:rPr>
          <w:color w:val="000000" w:themeColor="text1"/>
        </w:rPr>
      </w:pPr>
    </w:p>
    <w:p w14:paraId="6FDFBF41" w14:textId="2AE9A54E" w:rsidR="00DF03B4" w:rsidRPr="003D4B4C" w:rsidRDefault="00DF03B4" w:rsidP="00DF03B4">
      <w:pPr>
        <w:pStyle w:val="PargrafodaLista"/>
        <w:widowControl/>
        <w:numPr>
          <w:ilvl w:val="0"/>
          <w:numId w:val="47"/>
        </w:numPr>
        <w:autoSpaceDE/>
        <w:adjustRightInd/>
        <w:spacing w:after="200" w:line="276" w:lineRule="auto"/>
        <w:ind w:left="1276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>Caso o ator selecione a Opção “</w:t>
      </w:r>
      <w:r w:rsidRPr="003D4B4C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SIM”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mensagem, </w:t>
      </w:r>
      <w:r w:rsidRPr="003D4B4C">
        <w:t>o sistema deve armazenar as informações incluídas pelo ator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>. O sistema deve exibir mensagem</w:t>
      </w:r>
      <w:r w:rsidRPr="003D4B4C">
        <w:rPr>
          <w:color w:val="auto"/>
        </w:rPr>
        <w:t xml:space="preserve">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_Ref17885367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ME013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75B909BC" w14:textId="77777777" w:rsidR="00DF03B4" w:rsidRPr="003D4B4C" w:rsidRDefault="00DF03B4" w:rsidP="00DF03B4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56B76B81" w14:textId="77777777" w:rsidR="00DF03B4" w:rsidRPr="003D4B4C" w:rsidRDefault="00DF03B4" w:rsidP="00DF03B4">
      <w:pPr>
        <w:pStyle w:val="PargrafodaLista"/>
        <w:widowControl/>
        <w:numPr>
          <w:ilvl w:val="0"/>
          <w:numId w:val="47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3D4B4C">
        <w:t>Caso o ator seleciona a opção de “NÃO” da mensagem, o sistema cancela a solicitação e permanece na mesma tela.</w:t>
      </w:r>
    </w:p>
    <w:p w14:paraId="7884A84C" w14:textId="77777777" w:rsidR="00DF03B4" w:rsidRPr="003D4B4C" w:rsidRDefault="00DF03B4" w:rsidP="00DF03B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BF32321" w14:textId="77777777" w:rsidR="00D3212D" w:rsidRPr="003D4B4C" w:rsidRDefault="00D3212D" w:rsidP="00D3212D">
      <w:pPr>
        <w:pStyle w:val="PargrafodaLista"/>
        <w:rPr>
          <w:color w:val="000000" w:themeColor="text1"/>
        </w:rPr>
      </w:pPr>
    </w:p>
    <w:p w14:paraId="2407D815" w14:textId="60776D3D" w:rsidR="005932D4" w:rsidRPr="003D4B4C" w:rsidRDefault="005932D4" w:rsidP="00AA2B3D">
      <w:pPr>
        <w:pStyle w:val="PargrafodaLista"/>
        <w:numPr>
          <w:ilvl w:val="0"/>
          <w:numId w:val="37"/>
        </w:numPr>
        <w:spacing w:before="60" w:after="60"/>
        <w:ind w:left="567"/>
        <w:jc w:val="both"/>
      </w:pPr>
      <w:r w:rsidRPr="003D4B4C">
        <w:t xml:space="preserve">Ao </w:t>
      </w:r>
      <w:r w:rsidR="00A44225" w:rsidRPr="003D4B4C">
        <w:rPr>
          <w:b/>
        </w:rPr>
        <w:t>Alterar</w:t>
      </w:r>
      <w:r w:rsidRPr="003D4B4C">
        <w:t xml:space="preserve"> </w:t>
      </w:r>
      <w:r w:rsidR="00A44225" w:rsidRPr="003D4B4C">
        <w:t>as informações do cabeçalho ou rodapé,</w:t>
      </w:r>
      <w:r w:rsidRPr="003D4B4C">
        <w:t xml:space="preserve"> o sistema NÃO deve alterar ou criar uma nova </w:t>
      </w:r>
      <w:r w:rsidR="0000651D" w:rsidRPr="003D4B4C">
        <w:t>numeração</w:t>
      </w:r>
      <w:r w:rsidR="001227F3" w:rsidRPr="003D4B4C">
        <w:t>, ou seja, o</w:t>
      </w:r>
      <w:r w:rsidRPr="003D4B4C">
        <w:t xml:space="preserve"> sistema deve permanecer com a mesma numeração gerada pelo sistema ao incluir os dados.</w:t>
      </w:r>
      <w:r w:rsidRPr="003D4B4C">
        <w:rPr>
          <w:color w:val="31849B" w:themeColor="accent5" w:themeShade="BF"/>
        </w:rPr>
        <w:t xml:space="preserve"> 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_Ref17461581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2.2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5BF950F4" w14:textId="77777777" w:rsidR="005932D4" w:rsidRPr="003D4B4C" w:rsidRDefault="005932D4" w:rsidP="005932D4"/>
    <w:p w14:paraId="22C2AA90" w14:textId="60A69713" w:rsidR="00837C77" w:rsidRPr="003D4B4C" w:rsidRDefault="00837C77" w:rsidP="00AA2B3D">
      <w:pPr>
        <w:pStyle w:val="PargrafodaLista"/>
        <w:numPr>
          <w:ilvl w:val="0"/>
          <w:numId w:val="37"/>
        </w:numPr>
        <w:spacing w:before="60" w:after="60"/>
        <w:ind w:left="567"/>
        <w:jc w:val="both"/>
      </w:pPr>
      <w:r w:rsidRPr="003D4B4C">
        <w:t xml:space="preserve">As regras de preenchimento devem ser obedecidas, conforme informações estabelecidas na regra de inclusão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_Ref17461581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2.2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211608E4" w14:textId="77777777" w:rsidR="00837C77" w:rsidRPr="003D4B4C" w:rsidRDefault="00837C77" w:rsidP="00837C77">
      <w:pPr>
        <w:pStyle w:val="PargrafodaLista"/>
      </w:pPr>
    </w:p>
    <w:p w14:paraId="678E3A96" w14:textId="53415E9F" w:rsidR="00AA2B3D" w:rsidRPr="003D4B4C" w:rsidRDefault="00AA2B3D" w:rsidP="00AA2B3D">
      <w:pPr>
        <w:pStyle w:val="PargrafodaLista"/>
        <w:numPr>
          <w:ilvl w:val="0"/>
          <w:numId w:val="37"/>
        </w:numPr>
        <w:spacing w:before="60" w:after="60"/>
        <w:ind w:left="567"/>
        <w:jc w:val="both"/>
      </w:pPr>
      <w:r w:rsidRPr="003D4B4C">
        <w:t>O sistema deve registrar uma trilha de auditoria contendo a ação executada (incluir, alterar</w:t>
      </w:r>
      <w:r w:rsidR="00040855" w:rsidRPr="003D4B4C">
        <w:t>)</w:t>
      </w:r>
      <w:r w:rsidRPr="003D4B4C">
        <w:t>, a identificação da funcionalidade, a data e hora da ocorrência e a identificação do ator; </w:t>
      </w:r>
    </w:p>
    <w:p w14:paraId="1FFED44F" w14:textId="77777777" w:rsidR="003A242C" w:rsidRPr="003D4B4C" w:rsidRDefault="003A242C" w:rsidP="003A242C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7EFE10A" w14:textId="77777777" w:rsidR="00B94BC8" w:rsidRPr="003D4B4C" w:rsidRDefault="00B94BC8" w:rsidP="00B94BC8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354E1475" w14:textId="77777777" w:rsidR="002E7E4E" w:rsidRPr="003D4B4C" w:rsidRDefault="002E7E4E" w:rsidP="00B94BC8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389903E4" w14:textId="4F5970ED" w:rsidR="00B94BC8" w:rsidRPr="003D4B4C" w:rsidRDefault="005412D5" w:rsidP="00B94BC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2" w:name="_Ref15910724"/>
      <w:r w:rsidRPr="003D4B4C">
        <w:rPr>
          <w:b/>
          <w:u w:val="single"/>
        </w:rPr>
        <w:t>C</w:t>
      </w:r>
      <w:r w:rsidR="002E7E4E" w:rsidRPr="003D4B4C">
        <w:rPr>
          <w:b/>
          <w:u w:val="single"/>
        </w:rPr>
        <w:t>ONCLUIR</w:t>
      </w:r>
      <w:r w:rsidR="00B94BC8" w:rsidRPr="003D4B4C">
        <w:rPr>
          <w:b/>
        </w:rPr>
        <w:t>:</w:t>
      </w:r>
      <w:bookmarkEnd w:id="42"/>
      <w:r w:rsidR="00B94BC8" w:rsidRPr="003D4B4C">
        <w:rPr>
          <w:b/>
        </w:rPr>
        <w:t xml:space="preserve"> </w:t>
      </w:r>
    </w:p>
    <w:p w14:paraId="42244E33" w14:textId="77777777" w:rsidR="00A7541F" w:rsidRPr="003D4B4C" w:rsidRDefault="00A7541F" w:rsidP="00A7541F">
      <w:pPr>
        <w:pStyle w:val="PargrafodaLista"/>
        <w:widowControl/>
        <w:numPr>
          <w:ilvl w:val="0"/>
          <w:numId w:val="48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3D4B4C">
        <w:t xml:space="preserve">Ao acionar a opção </w:t>
      </w:r>
      <w:r w:rsidRPr="003D4B4C">
        <w:rPr>
          <w:b/>
        </w:rPr>
        <w:t>Concluir</w:t>
      </w:r>
      <w:r w:rsidRPr="003D4B4C">
        <w:rPr>
          <w:color w:val="auto"/>
        </w:rPr>
        <w:t>, o sistema deve armazenar na base de dados, os dados informados;</w:t>
      </w:r>
    </w:p>
    <w:p w14:paraId="05D8E3BB" w14:textId="77777777" w:rsidR="00A7541F" w:rsidRPr="00814126" w:rsidRDefault="00A7541F" w:rsidP="00A7541F">
      <w:pPr>
        <w:pStyle w:val="PargrafodaLista"/>
        <w:ind w:left="851"/>
        <w:rPr>
          <w:color w:val="auto"/>
        </w:rPr>
      </w:pPr>
    </w:p>
    <w:p w14:paraId="6CA5314E" w14:textId="191B7383" w:rsidR="00A7541F" w:rsidRPr="006A53D7" w:rsidRDefault="00A7541F" w:rsidP="00A7541F">
      <w:pPr>
        <w:pStyle w:val="PargrafodaLista"/>
        <w:widowControl/>
        <w:numPr>
          <w:ilvl w:val="0"/>
          <w:numId w:val="48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>
        <w:rPr>
          <w:color w:val="auto"/>
        </w:rPr>
        <w:t>Deve e</w:t>
      </w:r>
      <w:r w:rsidRPr="00A41999">
        <w:rPr>
          <w:color w:val="auto"/>
        </w:rPr>
        <w:t xml:space="preserve">xibir </w:t>
      </w:r>
      <w:r w:rsidRPr="002E7E4E">
        <w:rPr>
          <w:color w:val="auto"/>
        </w:rPr>
        <w:t>a mensagem</w:t>
      </w:r>
      <w:r>
        <w:rPr>
          <w:color w:val="auto"/>
        </w:rPr>
        <w:t xml:space="preserve"> </w:t>
      </w:r>
      <w:r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_Ref17467703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ME08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>
        <w:rPr>
          <w:color w:val="auto"/>
        </w:rPr>
        <w:t>,</w:t>
      </w:r>
      <w:r w:rsidRPr="00814126">
        <w:rPr>
          <w:color w:val="auto"/>
        </w:rPr>
        <w:t xml:space="preserve"> e deve voltar para </w:t>
      </w:r>
      <w:r>
        <w:rPr>
          <w:color w:val="auto"/>
        </w:rPr>
        <w:t xml:space="preserve">a </w:t>
      </w:r>
      <w:r w:rsidRPr="00814126">
        <w:rPr>
          <w:color w:val="auto"/>
        </w:rPr>
        <w:t>interface</w:t>
      </w:r>
      <w:r>
        <w:rPr>
          <w:color w:val="auto"/>
        </w:rPr>
        <w:t xml:space="preserve"> </w:t>
      </w:r>
      <w:r w:rsidRPr="00814126">
        <w:rPr>
          <w:color w:val="31849B" w:themeColor="accent5" w:themeShade="BF"/>
        </w:rPr>
        <w:t>[</w:t>
      </w:r>
      <w:r w:rsidRPr="00814126">
        <w:rPr>
          <w:color w:val="31849B" w:themeColor="accent5" w:themeShade="BF"/>
        </w:rPr>
        <w:fldChar w:fldCharType="begin"/>
      </w:r>
      <w:r w:rsidRPr="00814126">
        <w:rPr>
          <w:color w:val="31849B" w:themeColor="accent5" w:themeShade="BF"/>
        </w:rPr>
        <w:instrText xml:space="preserve"> REF _Ref13579930 \r \h </w:instrText>
      </w:r>
      <w:r w:rsidRPr="00814126">
        <w:rPr>
          <w:color w:val="31849B" w:themeColor="accent5" w:themeShade="BF"/>
        </w:rPr>
      </w:r>
      <w:r w:rsidRPr="00814126">
        <w:rPr>
          <w:color w:val="31849B" w:themeColor="accent5" w:themeShade="BF"/>
        </w:rPr>
        <w:fldChar w:fldCharType="separate"/>
      </w:r>
      <w:r w:rsidRPr="00814126">
        <w:rPr>
          <w:color w:val="31849B" w:themeColor="accent5" w:themeShade="BF"/>
        </w:rPr>
        <w:t>P01</w:t>
      </w:r>
      <w:r w:rsidRPr="00814126">
        <w:rPr>
          <w:color w:val="31849B" w:themeColor="accent5" w:themeShade="BF"/>
        </w:rPr>
        <w:fldChar w:fldCharType="end"/>
      </w:r>
      <w:r w:rsidRPr="00814126">
        <w:rPr>
          <w:color w:val="31849B" w:themeColor="accent5" w:themeShade="BF"/>
        </w:rPr>
        <w:t>]</w:t>
      </w:r>
      <w:r w:rsidRPr="00523C28">
        <w:rPr>
          <w:color w:val="000000" w:themeColor="text1"/>
        </w:rPr>
        <w:t>;</w:t>
      </w:r>
    </w:p>
    <w:p w14:paraId="18617C44" w14:textId="77777777" w:rsidR="00A7541F" w:rsidRDefault="00A7541F" w:rsidP="00A7541F">
      <w:pPr>
        <w:pStyle w:val="PargrafodaLista"/>
        <w:ind w:left="851"/>
      </w:pPr>
    </w:p>
    <w:p w14:paraId="6EE90B27" w14:textId="77777777" w:rsidR="00A7541F" w:rsidRPr="006A53D7" w:rsidRDefault="00A7541F" w:rsidP="00A7541F">
      <w:pPr>
        <w:pStyle w:val="PargrafodaLista"/>
        <w:widowControl/>
        <w:numPr>
          <w:ilvl w:val="0"/>
          <w:numId w:val="48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>
        <w:t xml:space="preserve">Deve gerar automaticamente numeração incremental, conforme descrito na regra </w:t>
      </w:r>
      <w:r w:rsidRPr="006A53D7">
        <w:rPr>
          <w:color w:val="31849B" w:themeColor="accent5" w:themeShade="BF"/>
        </w:rPr>
        <w:t>[</w:t>
      </w:r>
      <w:r w:rsidRPr="006A53D7">
        <w:rPr>
          <w:color w:val="31849B" w:themeColor="accent5" w:themeShade="BF"/>
        </w:rPr>
        <w:fldChar w:fldCharType="begin"/>
      </w:r>
      <w:r w:rsidRPr="006A53D7">
        <w:rPr>
          <w:color w:val="31849B" w:themeColor="accent5" w:themeShade="BF"/>
        </w:rPr>
        <w:instrText xml:space="preserve"> REF _Ref17461581 \r \h </w:instrText>
      </w:r>
      <w:r w:rsidRPr="006A53D7">
        <w:rPr>
          <w:color w:val="31849B" w:themeColor="accent5" w:themeShade="BF"/>
        </w:rPr>
      </w:r>
      <w:r w:rsidRPr="006A53D7">
        <w:rPr>
          <w:color w:val="31849B" w:themeColor="accent5" w:themeShade="BF"/>
        </w:rPr>
        <w:fldChar w:fldCharType="separate"/>
      </w:r>
      <w:r w:rsidRPr="006A53D7">
        <w:rPr>
          <w:color w:val="31849B" w:themeColor="accent5" w:themeShade="BF"/>
        </w:rPr>
        <w:t>2.2</w:t>
      </w:r>
      <w:r w:rsidRPr="006A53D7">
        <w:rPr>
          <w:color w:val="31849B" w:themeColor="accent5" w:themeShade="BF"/>
        </w:rPr>
        <w:fldChar w:fldCharType="end"/>
      </w:r>
      <w:r w:rsidRPr="006A53D7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7D5DB7D2" w14:textId="77777777" w:rsidR="00A7541F" w:rsidRDefault="00A7541F" w:rsidP="00A7541F">
      <w:pPr>
        <w:pStyle w:val="PargrafodaLista"/>
        <w:ind w:left="851"/>
      </w:pPr>
    </w:p>
    <w:p w14:paraId="0F61FFC8" w14:textId="71FE8C8A" w:rsidR="00A7541F" w:rsidRPr="003D4B4C" w:rsidRDefault="00A7541F" w:rsidP="00A7541F">
      <w:pPr>
        <w:pStyle w:val="PargrafodaLista"/>
        <w:widowControl/>
        <w:numPr>
          <w:ilvl w:val="0"/>
          <w:numId w:val="48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3D4B4C">
        <w:t xml:space="preserve">Ao </w:t>
      </w:r>
      <w:r w:rsidRPr="003D4B4C">
        <w:rPr>
          <w:u w:val="single"/>
        </w:rPr>
        <w:t>alterar</w:t>
      </w:r>
      <w:r w:rsidRPr="003D4B4C">
        <w:t xml:space="preserve"> dados de um registro existente, o sistema NÃO deve gerar novo número incremental, conforme descrito na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_Ref14108141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2.4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  <w:r w:rsidRPr="003D4B4C">
        <w:t>.</w:t>
      </w:r>
    </w:p>
    <w:p w14:paraId="3F2CFE0F" w14:textId="77777777" w:rsidR="0032720B" w:rsidRPr="003D4B4C" w:rsidRDefault="0032720B" w:rsidP="0032720B">
      <w:pPr>
        <w:pStyle w:val="PargrafodaLista"/>
      </w:pPr>
    </w:p>
    <w:p w14:paraId="459C588C" w14:textId="77777777" w:rsidR="0032720B" w:rsidRPr="003D4B4C" w:rsidRDefault="0032720B" w:rsidP="0032720B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19FDDFE2" w14:textId="3B3A7A61" w:rsidR="0032720B" w:rsidRPr="003D4B4C" w:rsidRDefault="0032720B" w:rsidP="0032720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3" w:name="_Ref17792658"/>
      <w:r w:rsidRPr="003D4B4C">
        <w:rPr>
          <w:b/>
          <w:u w:val="single"/>
        </w:rPr>
        <w:t>Opção VOLTAR</w:t>
      </w:r>
      <w:r w:rsidRPr="003D4B4C">
        <w:rPr>
          <w:b/>
        </w:rPr>
        <w:t>:</w:t>
      </w:r>
      <w:bookmarkEnd w:id="43"/>
      <w:r w:rsidRPr="003D4B4C">
        <w:rPr>
          <w:b/>
        </w:rPr>
        <w:t xml:space="preserve"> </w:t>
      </w:r>
    </w:p>
    <w:p w14:paraId="00EB28FB" w14:textId="434D7A53" w:rsidR="00BD2630" w:rsidRPr="003D4B4C" w:rsidRDefault="00BD2630" w:rsidP="00BD2630">
      <w:pPr>
        <w:pStyle w:val="PargrafodaLista"/>
        <w:widowControl/>
        <w:numPr>
          <w:ilvl w:val="0"/>
          <w:numId w:val="43"/>
        </w:numPr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Ao acionar a opção </w:t>
      </w:r>
      <w:r w:rsidRPr="003D4B4C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>Voltar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>, o sistema deve voltar para a interface que o acionou;</w:t>
      </w:r>
    </w:p>
    <w:p w14:paraId="588FE8FE" w14:textId="77777777" w:rsidR="00BD2630" w:rsidRPr="003D4B4C" w:rsidRDefault="00BD2630" w:rsidP="00BD263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23EA40E0" w14:textId="4D6285C4" w:rsidR="00BD2630" w:rsidRPr="003D4B4C" w:rsidRDefault="00BD2630" w:rsidP="00BD2630">
      <w:pPr>
        <w:pStyle w:val="PargrafodaLista"/>
        <w:widowControl/>
        <w:numPr>
          <w:ilvl w:val="0"/>
          <w:numId w:val="43"/>
        </w:numPr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:color w:val="auto"/>
        </w:rPr>
        <w:t>Ao acionar a opção “</w:t>
      </w:r>
      <w:r w:rsidRPr="003D4B4C">
        <w:rPr>
          <w:b/>
          <w:color w:val="auto"/>
        </w:rPr>
        <w:t>Voltar</w:t>
      </w:r>
      <w:r w:rsidRPr="003D4B4C">
        <w:rPr>
          <w:color w:val="auto"/>
        </w:rPr>
        <w:t xml:space="preserve">”, o sistema deve validar se existe campos preenchidos/alterados, sem ter sido salvos, caso exista o sistema deve exibir mensagem;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_Ref17792565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ME012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6CC7A631" w14:textId="77777777" w:rsidR="00BD2630" w:rsidRPr="003D4B4C" w:rsidRDefault="00BD2630" w:rsidP="00BD263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23F9751" w14:textId="77777777" w:rsidR="00BD2630" w:rsidRPr="009A028B" w:rsidRDefault="00BD2630" w:rsidP="00BD2630">
      <w:pPr>
        <w:pStyle w:val="PargrafodaLista"/>
        <w:widowControl/>
        <w:numPr>
          <w:ilvl w:val="0"/>
          <w:numId w:val="43"/>
        </w:numPr>
        <w:autoSpaceDE/>
        <w:adjustRightInd/>
        <w:spacing w:after="200" w:line="276" w:lineRule="auto"/>
        <w:ind w:left="1276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>Caso o ator selecione a Opção “</w:t>
      </w:r>
      <w:r w:rsidRPr="003D4B4C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SIM”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mensagem, o sistema </w:t>
      </w:r>
      <w:r w:rsidRPr="003D4B4C">
        <w:rPr>
          <w:color w:val="auto"/>
          <w:u w:val="single"/>
        </w:rPr>
        <w:t>NÃO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3D4B4C">
        <w:rPr>
          <w:color w:val="auto"/>
        </w:rPr>
        <w:t>os dados alterados, caso</w:t>
      </w:r>
      <w:r w:rsidRPr="000F3059">
        <w:rPr>
          <w:color w:val="auto"/>
        </w:rPr>
        <w:t xml:space="preserve"> exista</w:t>
      </w:r>
      <w:r>
        <w:rPr>
          <w:color w:val="auto"/>
        </w:rPr>
        <w:t>;</w:t>
      </w:r>
    </w:p>
    <w:p w14:paraId="1C9CDF76" w14:textId="77777777" w:rsidR="00BD2630" w:rsidRPr="009A028B" w:rsidRDefault="00BD2630" w:rsidP="00BD2630">
      <w:pPr>
        <w:pStyle w:val="PargrafodaLista"/>
        <w:ind w:left="1276"/>
        <w:rPr>
          <w:color w:val="auto"/>
        </w:rPr>
      </w:pPr>
    </w:p>
    <w:p w14:paraId="49356DF6" w14:textId="77777777" w:rsidR="00BD2630" w:rsidRDefault="00BD2630" w:rsidP="00BD2630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0F3059">
        <w:lastRenderedPageBreak/>
        <w:t>Caso o ator seleciona a opção de “NÃO” da mensagem, o sistema cancela a solicitação e permanece na mesma tela.</w:t>
      </w:r>
    </w:p>
    <w:p w14:paraId="21C843C5" w14:textId="77777777" w:rsidR="00BD2630" w:rsidRDefault="00BD2630" w:rsidP="00BD2630">
      <w:pPr>
        <w:pStyle w:val="PargrafodaLista"/>
      </w:pPr>
    </w:p>
    <w:p w14:paraId="1ADCA865" w14:textId="7E7EB915" w:rsidR="00BD2630" w:rsidRPr="000F3059" w:rsidRDefault="00BD2630" w:rsidP="00BD2630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>
        <w:t xml:space="preserve">Na interface </w:t>
      </w:r>
      <w:r w:rsidRPr="000320C8">
        <w:rPr>
          <w:color w:val="31849B" w:themeColor="accent5" w:themeShade="BF"/>
        </w:rPr>
        <w:t>[</w:t>
      </w:r>
      <w:r w:rsidR="00801120">
        <w:rPr>
          <w:color w:val="31849B" w:themeColor="accent5" w:themeShade="BF"/>
        </w:rPr>
        <w:fldChar w:fldCharType="begin"/>
      </w:r>
      <w:r w:rsidR="00801120">
        <w:rPr>
          <w:color w:val="31849B" w:themeColor="accent5" w:themeShade="BF"/>
        </w:rPr>
        <w:instrText xml:space="preserve"> REF _Ref17469671 \r \h </w:instrText>
      </w:r>
      <w:r w:rsidR="00801120">
        <w:rPr>
          <w:color w:val="31849B" w:themeColor="accent5" w:themeShade="BF"/>
        </w:rPr>
      </w:r>
      <w:r w:rsidR="00801120">
        <w:rPr>
          <w:color w:val="31849B" w:themeColor="accent5" w:themeShade="BF"/>
        </w:rPr>
        <w:fldChar w:fldCharType="separate"/>
      </w:r>
      <w:r w:rsidR="00801120">
        <w:rPr>
          <w:color w:val="31849B" w:themeColor="accent5" w:themeShade="BF"/>
        </w:rPr>
        <w:t>P04</w:t>
      </w:r>
      <w:r w:rsidR="00801120">
        <w:rPr>
          <w:color w:val="31849B" w:themeColor="accent5" w:themeShade="BF"/>
        </w:rPr>
        <w:fldChar w:fldCharType="end"/>
      </w:r>
      <w:r w:rsidRPr="000320C8">
        <w:rPr>
          <w:color w:val="31849B" w:themeColor="accent5" w:themeShade="BF"/>
        </w:rPr>
        <w:t>]</w:t>
      </w:r>
      <w:r>
        <w:t xml:space="preserve">, ao acionar a opção </w:t>
      </w:r>
      <w:r w:rsidRPr="000320C8">
        <w:rPr>
          <w:b/>
        </w:rPr>
        <w:t>Voltar</w:t>
      </w:r>
      <w:r>
        <w:t xml:space="preserve">, o sistema deve ter o comportamento descrito na regra </w:t>
      </w:r>
      <w:r w:rsidRPr="000320C8">
        <w:rPr>
          <w:color w:val="31849B" w:themeColor="accent5" w:themeShade="BF"/>
        </w:rPr>
        <w:t>[</w:t>
      </w:r>
      <w:r w:rsidRPr="000320C8">
        <w:rPr>
          <w:color w:val="31849B" w:themeColor="accent5" w:themeShade="BF"/>
        </w:rPr>
        <w:fldChar w:fldCharType="begin"/>
      </w:r>
      <w:r w:rsidRPr="000320C8">
        <w:rPr>
          <w:color w:val="31849B" w:themeColor="accent5" w:themeShade="BF"/>
        </w:rPr>
        <w:instrText xml:space="preserve"> REF _Ref17461581 \r \h </w:instrText>
      </w:r>
      <w:r w:rsidRPr="000320C8">
        <w:rPr>
          <w:color w:val="31849B" w:themeColor="accent5" w:themeShade="BF"/>
        </w:rPr>
      </w:r>
      <w:r w:rsidRPr="000320C8">
        <w:rPr>
          <w:color w:val="31849B" w:themeColor="accent5" w:themeShade="BF"/>
        </w:rPr>
        <w:fldChar w:fldCharType="separate"/>
      </w:r>
      <w:r w:rsidRPr="000320C8">
        <w:rPr>
          <w:color w:val="31849B" w:themeColor="accent5" w:themeShade="BF"/>
        </w:rPr>
        <w:t>2.2</w:t>
      </w:r>
      <w:r w:rsidRPr="000320C8">
        <w:rPr>
          <w:color w:val="31849B" w:themeColor="accent5" w:themeShade="BF"/>
        </w:rPr>
        <w:fldChar w:fldCharType="end"/>
      </w:r>
      <w:r w:rsidRPr="000320C8">
        <w:rPr>
          <w:color w:val="31849B" w:themeColor="accent5" w:themeShade="BF"/>
        </w:rPr>
        <w:t>]</w:t>
      </w:r>
    </w:p>
    <w:p w14:paraId="4A9808F4" w14:textId="77777777" w:rsidR="0032720B" w:rsidRDefault="0032720B" w:rsidP="0032720B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2DC7B6A" w14:textId="77777777" w:rsidR="00814126" w:rsidRDefault="00814126" w:rsidP="002E7E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88F5028" w14:textId="77777777" w:rsidR="004C7131" w:rsidRPr="003D4B4C" w:rsidRDefault="004C7131" w:rsidP="004C7131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0D02EA9F" w14:textId="0ADC1678" w:rsidR="004C7131" w:rsidRPr="003D4B4C" w:rsidRDefault="004C7131" w:rsidP="004C71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4" w:name="_Ref19188698"/>
      <w:r>
        <w:rPr>
          <w:b/>
          <w:u w:val="single"/>
        </w:rPr>
        <w:t>Mensagem</w:t>
      </w:r>
      <w:r w:rsidRPr="003D4B4C">
        <w:rPr>
          <w:b/>
        </w:rPr>
        <w:t>:</w:t>
      </w:r>
      <w:bookmarkEnd w:id="44"/>
      <w:r w:rsidRPr="003D4B4C">
        <w:rPr>
          <w:b/>
        </w:rPr>
        <w:t xml:space="preserve"> </w:t>
      </w:r>
    </w:p>
    <w:p w14:paraId="55F5FA47" w14:textId="77777777" w:rsidR="004C7131" w:rsidRDefault="004C7131" w:rsidP="002E7E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7D17B16" w14:textId="2CF61081" w:rsidR="00EE30B5" w:rsidRPr="00EC175D" w:rsidRDefault="00EE30B5" w:rsidP="00EE30B5">
      <w:pPr>
        <w:pStyle w:val="PargrafodaLista"/>
        <w:numPr>
          <w:ilvl w:val="0"/>
          <w:numId w:val="16"/>
        </w:numPr>
        <w:ind w:left="426"/>
      </w:pPr>
      <w:r w:rsidRPr="00EC175D">
        <w:t xml:space="preserve">As mensagens </w:t>
      </w:r>
      <w:r w:rsidR="006E5559" w:rsidRPr="00EC175D">
        <w:t xml:space="preserve">de </w:t>
      </w:r>
      <w:r w:rsidR="006E5559" w:rsidRPr="00EC175D">
        <w:rPr>
          <w:u w:val="single"/>
        </w:rPr>
        <w:t>Sucesso, Alerta e Erro</w:t>
      </w:r>
      <w:r w:rsidR="006E5559" w:rsidRPr="00EC175D">
        <w:t xml:space="preserve">, </w:t>
      </w:r>
      <w:r w:rsidRPr="004C7131">
        <w:rPr>
          <w:highlight w:val="yellow"/>
        </w:rPr>
        <w:t>devem ser exibidas</w:t>
      </w:r>
      <w:r w:rsidR="006E5559" w:rsidRPr="004C7131">
        <w:rPr>
          <w:highlight w:val="yellow"/>
        </w:rPr>
        <w:t xml:space="preserve"> no canto superior </w:t>
      </w:r>
      <w:r w:rsidR="004C7131" w:rsidRPr="004C7131">
        <w:rPr>
          <w:highlight w:val="yellow"/>
        </w:rPr>
        <w:t xml:space="preserve">direito </w:t>
      </w:r>
      <w:r w:rsidR="006E5559" w:rsidRPr="004C7131">
        <w:rPr>
          <w:highlight w:val="yellow"/>
        </w:rPr>
        <w:t>da tela</w:t>
      </w:r>
      <w:r w:rsidR="006E5559" w:rsidRPr="00EC175D">
        <w:t xml:space="preserve">, </w:t>
      </w:r>
      <w:r w:rsidRPr="00EC175D">
        <w:t>com o seguinte padrão:</w:t>
      </w:r>
    </w:p>
    <w:p w14:paraId="3A6C02EA" w14:textId="77777777" w:rsidR="00EE30B5" w:rsidRPr="00EC175D" w:rsidRDefault="00EE30B5" w:rsidP="00EE30B5">
      <w:pPr>
        <w:rPr>
          <w:u w:val="single"/>
        </w:rPr>
      </w:pPr>
      <w:r w:rsidRPr="00EC175D">
        <w:rPr>
          <w:sz w:val="20"/>
          <w:u w:val="single"/>
        </w:rPr>
        <w:t>Mensagem de Sucesso:</w:t>
      </w:r>
      <w:r w:rsidRPr="00EC175D">
        <w:rPr>
          <w:u w:val="single"/>
        </w:rPr>
        <w:t xml:space="preserve"> </w:t>
      </w:r>
    </w:p>
    <w:p w14:paraId="5CB891AA" w14:textId="28C2D8A0" w:rsidR="00EE30B5" w:rsidRPr="00EC175D" w:rsidRDefault="00EE30B5" w:rsidP="00EE30B5">
      <w:r w:rsidRPr="00EC175D">
        <w:t xml:space="preserve">  </w:t>
      </w:r>
      <w:r w:rsidR="005A0224">
        <w:rPr>
          <w:noProof/>
        </w:rPr>
        <w:drawing>
          <wp:inline distT="0" distB="0" distL="0" distR="0" wp14:anchorId="55FD2A65" wp14:editId="6C504E57">
            <wp:extent cx="2704762" cy="457143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ED94" w14:textId="77777777" w:rsidR="006E5559" w:rsidRPr="00EC175D" w:rsidRDefault="006E5559" w:rsidP="00EE30B5">
      <w:pPr>
        <w:rPr>
          <w:sz w:val="20"/>
        </w:rPr>
      </w:pPr>
    </w:p>
    <w:p w14:paraId="68FF4C3E" w14:textId="77777777" w:rsidR="00EE30B5" w:rsidRPr="00EC175D" w:rsidRDefault="00EE30B5" w:rsidP="00EE30B5">
      <w:pPr>
        <w:rPr>
          <w:sz w:val="20"/>
          <w:u w:val="single"/>
        </w:rPr>
      </w:pPr>
      <w:r w:rsidRPr="00EC175D">
        <w:rPr>
          <w:sz w:val="20"/>
          <w:u w:val="single"/>
        </w:rPr>
        <w:t xml:space="preserve">Mensagem de Alerta:    </w:t>
      </w:r>
    </w:p>
    <w:p w14:paraId="251CC7EF" w14:textId="64C43C35" w:rsidR="00EE30B5" w:rsidRPr="00EC175D" w:rsidRDefault="00EE30B5" w:rsidP="00EE30B5">
      <w:pPr>
        <w:rPr>
          <w:sz w:val="20"/>
        </w:rPr>
      </w:pPr>
      <w:r w:rsidRPr="00EC175D">
        <w:rPr>
          <w:sz w:val="20"/>
        </w:rPr>
        <w:t xml:space="preserve">  </w:t>
      </w:r>
      <w:r w:rsidR="001F6169" w:rsidRPr="00EC175D">
        <w:rPr>
          <w:noProof/>
        </w:rPr>
        <w:drawing>
          <wp:inline distT="0" distB="0" distL="0" distR="0" wp14:anchorId="5746B776" wp14:editId="4EF90D85">
            <wp:extent cx="2704762" cy="400000"/>
            <wp:effectExtent l="0" t="0" r="63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977C" w14:textId="77777777" w:rsidR="001F6169" w:rsidRPr="00EC175D" w:rsidRDefault="001F6169" w:rsidP="00EE30B5">
      <w:pPr>
        <w:rPr>
          <w:sz w:val="20"/>
        </w:rPr>
      </w:pPr>
    </w:p>
    <w:p w14:paraId="5C2ED465" w14:textId="6A9C1217" w:rsidR="00EE30B5" w:rsidRPr="00EC175D" w:rsidRDefault="001F6169" w:rsidP="00EE30B5">
      <w:pPr>
        <w:rPr>
          <w:sz w:val="20"/>
          <w:u w:val="single"/>
        </w:rPr>
      </w:pPr>
      <w:r w:rsidRPr="00EC175D">
        <w:rPr>
          <w:sz w:val="20"/>
        </w:rPr>
        <w:t xml:space="preserve">  </w:t>
      </w:r>
      <w:r w:rsidR="00EE30B5" w:rsidRPr="00EC175D">
        <w:rPr>
          <w:sz w:val="20"/>
          <w:u w:val="single"/>
        </w:rPr>
        <w:t xml:space="preserve">Mensagem de Erro: </w:t>
      </w:r>
    </w:p>
    <w:p w14:paraId="0B9705DB" w14:textId="77777777" w:rsidR="00EE30B5" w:rsidRDefault="00EE30B5" w:rsidP="00EE30B5">
      <w:pPr>
        <w:rPr>
          <w:sz w:val="20"/>
        </w:rPr>
      </w:pPr>
      <w:r w:rsidRPr="00EC175D">
        <w:rPr>
          <w:sz w:val="20"/>
        </w:rPr>
        <w:t xml:space="preserve">  </w:t>
      </w:r>
      <w:r w:rsidRPr="00EC175D">
        <w:rPr>
          <w:noProof/>
        </w:rPr>
        <w:drawing>
          <wp:inline distT="0" distB="0" distL="0" distR="0" wp14:anchorId="207D6842" wp14:editId="06156035">
            <wp:extent cx="2704762" cy="400000"/>
            <wp:effectExtent l="0" t="0" r="63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D2BB" w14:textId="77777777" w:rsidR="0076485A" w:rsidRDefault="0076485A" w:rsidP="00EE30B5">
      <w:pPr>
        <w:rPr>
          <w:sz w:val="20"/>
        </w:rPr>
      </w:pPr>
    </w:p>
    <w:p w14:paraId="52E67BC9" w14:textId="77777777" w:rsidR="0076485A" w:rsidRPr="00AC4C3E" w:rsidRDefault="0076485A" w:rsidP="0076485A">
      <w:pPr>
        <w:pStyle w:val="PargrafodaLista"/>
        <w:numPr>
          <w:ilvl w:val="0"/>
          <w:numId w:val="16"/>
        </w:numPr>
        <w:ind w:left="426"/>
      </w:pPr>
      <w:r w:rsidRPr="00AC4C3E">
        <w:t xml:space="preserve">As mensagens de </w:t>
      </w:r>
      <w:r w:rsidRPr="00AC4C3E">
        <w:rPr>
          <w:u w:val="single"/>
        </w:rPr>
        <w:t>Confirmação</w:t>
      </w:r>
      <w:r w:rsidRPr="00AC4C3E">
        <w:t>, devem ser exibidas acima do registro em questão, com o seguinte padrão:</w:t>
      </w:r>
    </w:p>
    <w:p w14:paraId="6F27BA4A" w14:textId="77777777" w:rsidR="0076485A" w:rsidRPr="00AC4C3E" w:rsidRDefault="0076485A" w:rsidP="0076485A">
      <w:pPr>
        <w:pStyle w:val="PargrafodaLista"/>
        <w:ind w:left="426"/>
      </w:pPr>
    </w:p>
    <w:p w14:paraId="622294C7" w14:textId="77777777" w:rsidR="0076485A" w:rsidRPr="00AC4C3E" w:rsidRDefault="0076485A" w:rsidP="0076485A">
      <w:pPr>
        <w:pStyle w:val="PargrafodaLista"/>
        <w:ind w:left="142"/>
        <w:rPr>
          <w:u w:val="single"/>
        </w:rPr>
      </w:pPr>
      <w:r w:rsidRPr="00AC4C3E">
        <w:rPr>
          <w:u w:val="single"/>
        </w:rPr>
        <w:t>Mensagem de confirmação:</w:t>
      </w:r>
    </w:p>
    <w:p w14:paraId="63B285B6" w14:textId="77777777" w:rsidR="0076485A" w:rsidRDefault="0076485A" w:rsidP="0076485A">
      <w:pPr>
        <w:rPr>
          <w:sz w:val="20"/>
        </w:rPr>
      </w:pPr>
      <w:r w:rsidRPr="00AC4C3E">
        <w:rPr>
          <w:noProof/>
        </w:rPr>
        <w:drawing>
          <wp:inline distT="0" distB="0" distL="0" distR="0" wp14:anchorId="3C4CD215" wp14:editId="6A2436A9">
            <wp:extent cx="2704762" cy="914286"/>
            <wp:effectExtent l="0" t="0" r="635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74C7" w14:textId="77777777" w:rsidR="0076485A" w:rsidRDefault="0076485A" w:rsidP="0076485A"/>
    <w:p w14:paraId="52AC755D" w14:textId="77777777" w:rsidR="00563F98" w:rsidRPr="00EC175D" w:rsidRDefault="00563F98" w:rsidP="00EE30B5">
      <w:pPr>
        <w:rPr>
          <w:sz w:val="20"/>
        </w:rPr>
      </w:pPr>
    </w:p>
    <w:p w14:paraId="436E30EE" w14:textId="4544C336" w:rsidR="00EE30B5" w:rsidRPr="00EC175D" w:rsidRDefault="002D44DB" w:rsidP="00EE30B5">
      <w:r>
        <w:rPr>
          <w:noProof/>
        </w:rPr>
        <w:lastRenderedPageBreak/>
        <w:drawing>
          <wp:inline distT="0" distB="0" distL="0" distR="0" wp14:anchorId="7A01B798" wp14:editId="01A3D13E">
            <wp:extent cx="3519578" cy="345012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94" cy="350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E144" w14:textId="77777777" w:rsidR="00EE30B5" w:rsidRPr="00EC175D" w:rsidRDefault="00EE30B5" w:rsidP="00EE30B5"/>
    <w:p w14:paraId="4769E07E" w14:textId="77777777" w:rsidR="00EE30B5" w:rsidRPr="00EC175D" w:rsidRDefault="00EE30B5" w:rsidP="007112FF">
      <w:pPr>
        <w:pStyle w:val="PargrafodaLista"/>
        <w:numPr>
          <w:ilvl w:val="0"/>
          <w:numId w:val="16"/>
        </w:numPr>
        <w:ind w:left="426"/>
      </w:pPr>
      <w:r w:rsidRPr="00EC175D">
        <w:t>O sistema deve ter um temporizador de 5 segundos para cada mensagem exibida.</w:t>
      </w:r>
    </w:p>
    <w:p w14:paraId="43D6261A" w14:textId="77777777" w:rsidR="00EE30B5" w:rsidRPr="00EC175D" w:rsidRDefault="00EE30B5" w:rsidP="007112FF">
      <w:pPr>
        <w:pStyle w:val="PargrafodaLista"/>
        <w:numPr>
          <w:ilvl w:val="0"/>
          <w:numId w:val="16"/>
        </w:numPr>
        <w:ind w:left="426"/>
      </w:pPr>
      <w:r w:rsidRPr="00EC175D">
        <w:t>Ao final dos 5 segundos, o sistema deve fechar a caixa de mensagem e não exibi-la na tela.</w:t>
      </w:r>
    </w:p>
    <w:p w14:paraId="60CEF1D2" w14:textId="7C9C2D44" w:rsidR="00004F8B" w:rsidRDefault="00004F8B" w:rsidP="007112FF">
      <w:pPr>
        <w:pStyle w:val="PargrafodaLista"/>
        <w:numPr>
          <w:ilvl w:val="0"/>
          <w:numId w:val="16"/>
        </w:numPr>
        <w:ind w:left="426"/>
      </w:pPr>
      <w:r w:rsidRPr="00EC175D">
        <w:t xml:space="preserve">Caso surja uma nova mensagem, o sistema deve </w:t>
      </w:r>
      <w:r w:rsidR="0013080E" w:rsidRPr="00EC175D">
        <w:t>exibi-la</w:t>
      </w:r>
      <w:r w:rsidRPr="00EC175D">
        <w:t xml:space="preserve"> logo abaixo daquela que foi anteriormente criada.</w:t>
      </w:r>
    </w:p>
    <w:p w14:paraId="7C3132A6" w14:textId="77777777" w:rsidR="009D5099" w:rsidRDefault="009D5099" w:rsidP="009D5099">
      <w:pPr>
        <w:pStyle w:val="PargrafodaLista"/>
        <w:numPr>
          <w:ilvl w:val="0"/>
          <w:numId w:val="16"/>
        </w:numPr>
        <w:ind w:left="426"/>
      </w:pPr>
      <w:r w:rsidRPr="006F2A9C">
        <w:t xml:space="preserve">Para as mensagens de </w:t>
      </w:r>
      <w:r w:rsidRPr="006F2A9C">
        <w:rPr>
          <w:u w:val="single"/>
        </w:rPr>
        <w:t>confirmação</w:t>
      </w:r>
      <w:r w:rsidRPr="006F2A9C">
        <w:t xml:space="preserve"> o sistema </w:t>
      </w:r>
      <w:r w:rsidRPr="006F2A9C">
        <w:rPr>
          <w:u w:val="single"/>
        </w:rPr>
        <w:t>não</w:t>
      </w:r>
      <w:r w:rsidRPr="006F2A9C">
        <w:t xml:space="preserve"> deve disponibilizar o temporizador. </w:t>
      </w:r>
    </w:p>
    <w:p w14:paraId="339237D7" w14:textId="77777777" w:rsidR="00FE407D" w:rsidRPr="00EC175D" w:rsidRDefault="00FE407D" w:rsidP="00FE407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EC175D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EC175D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EC175D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Ações</w:t>
            </w:r>
          </w:p>
        </w:tc>
      </w:tr>
      <w:tr w:rsidR="00FB3C8F" w:rsidRPr="00EC175D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EC175D" w:rsidRDefault="00FB3C8F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2023348"/>
          </w:p>
        </w:tc>
        <w:bookmarkEnd w:id="45"/>
        <w:tc>
          <w:tcPr>
            <w:tcW w:w="6276" w:type="dxa"/>
          </w:tcPr>
          <w:p w14:paraId="19465BB6" w14:textId="7B788B2C" w:rsidR="00596253" w:rsidRPr="008D74E8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8D74E8">
              <w:rPr>
                <w:rFonts w:cs="Arial"/>
                <w:sz w:val="18"/>
                <w:szCs w:val="18"/>
              </w:rPr>
              <w:t>c</w:t>
            </w:r>
            <w:r w:rsidRPr="008D74E8">
              <w:rPr>
                <w:rFonts w:cs="Arial"/>
                <w:sz w:val="18"/>
                <w:szCs w:val="18"/>
              </w:rPr>
              <w:t>omunicação</w:t>
            </w:r>
            <w:r w:rsidR="007303C6" w:rsidRPr="008D74E8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8D74E8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Erro</w:t>
            </w:r>
          </w:p>
        </w:tc>
      </w:tr>
      <w:tr w:rsidR="00B219F6" w:rsidRPr="00EC175D" w14:paraId="21C1062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77777777" w:rsidR="00B219F6" w:rsidRPr="00EC175D" w:rsidRDefault="00B219F6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13647479"/>
          </w:p>
        </w:tc>
        <w:bookmarkEnd w:id="46"/>
        <w:tc>
          <w:tcPr>
            <w:tcW w:w="6276" w:type="dxa"/>
          </w:tcPr>
          <w:p w14:paraId="7E7B920E" w14:textId="35664665" w:rsidR="00B219F6" w:rsidRPr="008D74E8" w:rsidRDefault="00B219F6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>Nenhum registro encontrado</w:t>
            </w:r>
            <w:r w:rsidR="00EE30B5" w:rsidRPr="008D74E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59F0CF5" w14:textId="485B8A5A" w:rsidR="00B219F6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Alerta</w:t>
            </w:r>
          </w:p>
        </w:tc>
      </w:tr>
      <w:tr w:rsidR="00474268" w:rsidRPr="00EC175D" w14:paraId="21E2C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C73C23F" w14:textId="77777777" w:rsidR="00474268" w:rsidRPr="00EC175D" w:rsidRDefault="00474268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17462071"/>
          </w:p>
        </w:tc>
        <w:bookmarkEnd w:id="47"/>
        <w:tc>
          <w:tcPr>
            <w:tcW w:w="6276" w:type="dxa"/>
          </w:tcPr>
          <w:p w14:paraId="3FEFB225" w14:textId="3E2B72FC" w:rsidR="00474268" w:rsidRPr="008D74E8" w:rsidRDefault="00F62645" w:rsidP="00987EC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Campo de preenchimento </w:t>
            </w:r>
            <w:r w:rsidRPr="00081D30">
              <w:rPr>
                <w:rFonts w:cs="Arial"/>
                <w:sz w:val="18"/>
                <w:szCs w:val="18"/>
              </w:rPr>
              <w:t>obrigatório</w:t>
            </w:r>
          </w:p>
        </w:tc>
        <w:tc>
          <w:tcPr>
            <w:tcW w:w="1555" w:type="dxa"/>
          </w:tcPr>
          <w:p w14:paraId="69920550" w14:textId="2488B8F3" w:rsidR="00474268" w:rsidRPr="00EC175D" w:rsidRDefault="00987EC1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8C7E84" w:rsidRPr="00EC175D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EC175D" w:rsidRDefault="008C7E84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13659352"/>
          </w:p>
        </w:tc>
        <w:bookmarkEnd w:id="48"/>
        <w:tc>
          <w:tcPr>
            <w:tcW w:w="6276" w:type="dxa"/>
          </w:tcPr>
          <w:p w14:paraId="6FFDBC8E" w14:textId="5BB2201A" w:rsidR="003F3D3D" w:rsidRPr="008D74E8" w:rsidRDefault="00EF279C" w:rsidP="003F3D3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 xml:space="preserve">Formato do arquivo inválido. Somente serão aceitos arquivos no formato de </w:t>
            </w:r>
            <w:proofErr w:type="spellStart"/>
            <w:r w:rsidRPr="008D74E8">
              <w:rPr>
                <w:sz w:val="18"/>
                <w:szCs w:val="18"/>
              </w:rPr>
              <w:t>png</w:t>
            </w:r>
            <w:proofErr w:type="spellEnd"/>
            <w:r w:rsidRPr="008D74E8">
              <w:rPr>
                <w:sz w:val="18"/>
                <w:szCs w:val="18"/>
              </w:rPr>
              <w:t xml:space="preserve">, </w:t>
            </w:r>
            <w:proofErr w:type="spellStart"/>
            <w:r w:rsidRPr="008D74E8">
              <w:rPr>
                <w:sz w:val="18"/>
                <w:szCs w:val="18"/>
              </w:rPr>
              <w:t>jpg</w:t>
            </w:r>
            <w:proofErr w:type="spellEnd"/>
            <w:r w:rsidRPr="008D74E8">
              <w:rPr>
                <w:sz w:val="18"/>
                <w:szCs w:val="18"/>
              </w:rPr>
              <w:t xml:space="preserve"> e </w:t>
            </w:r>
            <w:proofErr w:type="spellStart"/>
            <w:r w:rsidRPr="008D74E8">
              <w:rPr>
                <w:sz w:val="18"/>
                <w:szCs w:val="18"/>
              </w:rPr>
              <w:t>jpeg</w:t>
            </w:r>
            <w:proofErr w:type="spellEnd"/>
            <w:r w:rsidRPr="008D74E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74377CEF" w14:textId="23D62BA3" w:rsidR="008C7E84" w:rsidRPr="00EC175D" w:rsidRDefault="00EF279C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BB7D77" w:rsidRPr="00EC175D" w14:paraId="490E9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4F7CA04" w14:textId="77777777" w:rsidR="00BB7D77" w:rsidRPr="00EC175D" w:rsidRDefault="00BB7D77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13834599"/>
          </w:p>
        </w:tc>
        <w:bookmarkEnd w:id="49"/>
        <w:tc>
          <w:tcPr>
            <w:tcW w:w="6276" w:type="dxa"/>
          </w:tcPr>
          <w:p w14:paraId="710DC4A8" w14:textId="0692C347" w:rsidR="00BB7D77" w:rsidRPr="008D74E8" w:rsidRDefault="009D2824" w:rsidP="009D2824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 xml:space="preserve">Para os arquivos do Cabeçalho ou do Rodapé, o tamanho máximo permitido </w:t>
            </w:r>
            <w:r w:rsidR="00072269" w:rsidRPr="008D74E8">
              <w:rPr>
                <w:rFonts w:cs="Arial"/>
                <w:sz w:val="18"/>
                <w:szCs w:val="18"/>
              </w:rPr>
              <w:t>é de</w:t>
            </w:r>
            <w:r w:rsidRPr="008D74E8">
              <w:rPr>
                <w:rFonts w:cs="Arial"/>
                <w:sz w:val="18"/>
                <w:szCs w:val="18"/>
              </w:rPr>
              <w:t xml:space="preserve"> 10 MB.</w:t>
            </w:r>
          </w:p>
        </w:tc>
        <w:tc>
          <w:tcPr>
            <w:tcW w:w="1555" w:type="dxa"/>
          </w:tcPr>
          <w:p w14:paraId="383E4CA1" w14:textId="2E5C9CF6" w:rsidR="00BB7D77" w:rsidRPr="00EC175D" w:rsidRDefault="009D2824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6E2521" w:rsidRPr="00EC175D" w14:paraId="78B132BE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0A688C3" w14:textId="77777777" w:rsidR="006E2521" w:rsidRPr="00EC175D" w:rsidRDefault="006E2521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0" w:name="_Ref17467043"/>
          </w:p>
        </w:tc>
        <w:bookmarkEnd w:id="50"/>
        <w:tc>
          <w:tcPr>
            <w:tcW w:w="6276" w:type="dxa"/>
          </w:tcPr>
          <w:p w14:paraId="1ADB1478" w14:textId="0CEECE1D" w:rsidR="006E2521" w:rsidRPr="008D74E8" w:rsidRDefault="006E2521" w:rsidP="006E252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>Arquivo do Cabeçalho não foi incluído!</w:t>
            </w:r>
          </w:p>
          <w:p w14:paraId="5FD9487A" w14:textId="61ACFC95" w:rsidR="006E2521" w:rsidRPr="008D74E8" w:rsidRDefault="006E2521" w:rsidP="006E252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>Caso não queira incluir o cabeçalho, por gentileza, desabilite a opção “Ativar”</w:t>
            </w:r>
          </w:p>
        </w:tc>
        <w:tc>
          <w:tcPr>
            <w:tcW w:w="1555" w:type="dxa"/>
          </w:tcPr>
          <w:p w14:paraId="2DBE4D88" w14:textId="4462DAC9" w:rsidR="006E2521" w:rsidRDefault="006E2521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6E2521" w:rsidRPr="00EC175D" w14:paraId="126C5E77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6AA67D1" w14:textId="77777777" w:rsidR="006E2521" w:rsidRPr="00EC175D" w:rsidRDefault="006E2521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1" w:name="_Ref17467047"/>
          </w:p>
        </w:tc>
        <w:bookmarkEnd w:id="51"/>
        <w:tc>
          <w:tcPr>
            <w:tcW w:w="6276" w:type="dxa"/>
          </w:tcPr>
          <w:p w14:paraId="52B695C7" w14:textId="30E56FE8" w:rsidR="006E2521" w:rsidRPr="008D74E8" w:rsidRDefault="006E2521" w:rsidP="006E252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>Arquivo do Rodapé não foi incluído!</w:t>
            </w:r>
          </w:p>
          <w:p w14:paraId="125D8EC0" w14:textId="58AF3D07" w:rsidR="006E2521" w:rsidRPr="008D74E8" w:rsidRDefault="006E2521" w:rsidP="006E252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>Caso não queira incluir o rodapé, por gentileza, desabilite a opção “Ativar”</w:t>
            </w:r>
          </w:p>
        </w:tc>
        <w:tc>
          <w:tcPr>
            <w:tcW w:w="1555" w:type="dxa"/>
          </w:tcPr>
          <w:p w14:paraId="2A3A1CB7" w14:textId="389B95D5" w:rsidR="006E2521" w:rsidRDefault="006E2521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2D21B7" w:rsidRPr="00EC175D" w14:paraId="4AF7933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9AFE5FF" w14:textId="77777777" w:rsidR="002D21B7" w:rsidRPr="00EC175D" w:rsidRDefault="002D21B7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2" w:name="_Ref17467703"/>
          </w:p>
        </w:tc>
        <w:bookmarkEnd w:id="52"/>
        <w:tc>
          <w:tcPr>
            <w:tcW w:w="6276" w:type="dxa"/>
          </w:tcPr>
          <w:p w14:paraId="1C1754F6" w14:textId="0DBB0227" w:rsidR="002D21B7" w:rsidRPr="008D74E8" w:rsidRDefault="002D21B7" w:rsidP="00A12AA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 xml:space="preserve">Dados </w:t>
            </w:r>
            <w:r w:rsidR="00A12AA3">
              <w:rPr>
                <w:rFonts w:cs="Arial"/>
                <w:sz w:val="18"/>
                <w:szCs w:val="18"/>
              </w:rPr>
              <w:t>cadastrados</w:t>
            </w:r>
            <w:r w:rsidRPr="008D74E8">
              <w:rPr>
                <w:rFonts w:cs="Arial"/>
                <w:sz w:val="18"/>
                <w:szCs w:val="18"/>
              </w:rPr>
              <w:t xml:space="preserve"> com sucesso!</w:t>
            </w:r>
          </w:p>
        </w:tc>
        <w:tc>
          <w:tcPr>
            <w:tcW w:w="1555" w:type="dxa"/>
          </w:tcPr>
          <w:p w14:paraId="4623155E" w14:textId="75C11E9F" w:rsidR="002D21B7" w:rsidRDefault="002D21B7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Sucesso</w:t>
            </w:r>
          </w:p>
        </w:tc>
      </w:tr>
      <w:tr w:rsidR="008F0028" w:rsidRPr="00EC175D" w14:paraId="7A8E687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879E27D" w14:textId="77777777" w:rsidR="008F0028" w:rsidRPr="00EC175D" w:rsidRDefault="008F0028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3" w:name="_Ref17473269"/>
          </w:p>
        </w:tc>
        <w:bookmarkEnd w:id="53"/>
        <w:tc>
          <w:tcPr>
            <w:tcW w:w="6276" w:type="dxa"/>
          </w:tcPr>
          <w:p w14:paraId="735E9378" w14:textId="77777777" w:rsidR="00A6595F" w:rsidRDefault="00A6595F" w:rsidP="00A6595F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Deseja realmente alterar os dados?</w:t>
            </w:r>
          </w:p>
          <w:p w14:paraId="06F2AAE8" w14:textId="0E4C4E6B" w:rsidR="008F0028" w:rsidRPr="008D74E8" w:rsidRDefault="00A6595F" w:rsidP="00A6595F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FB4FC1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FB4FC1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2693436D" w14:textId="5B596227" w:rsidR="008F0028" w:rsidRDefault="00A6595F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6B132D" w:rsidRPr="00EC175D" w14:paraId="32309442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CB61A32" w14:textId="77777777" w:rsidR="006B132D" w:rsidRPr="00EC175D" w:rsidRDefault="006B132D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4" w:name="_Ref17789885"/>
          </w:p>
        </w:tc>
        <w:bookmarkEnd w:id="54"/>
        <w:tc>
          <w:tcPr>
            <w:tcW w:w="6276" w:type="dxa"/>
          </w:tcPr>
          <w:p w14:paraId="06D7AF02" w14:textId="6F4922D2" w:rsidR="006B132D" w:rsidRDefault="00225616" w:rsidP="006E252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Cabeçalho não pode ser desativado!</w:t>
            </w:r>
          </w:p>
          <w:p w14:paraId="479D5A7C" w14:textId="77777777" w:rsidR="00225616" w:rsidRDefault="00225616" w:rsidP="0022561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Pois ele está sendo utilizado por um </w:t>
            </w:r>
            <w:r w:rsidR="00CA4A99">
              <w:rPr>
                <w:rFonts w:cs="Arial"/>
                <w:sz w:val="18"/>
                <w:szCs w:val="18"/>
              </w:rPr>
              <w:t xml:space="preserve">Corpo de </w:t>
            </w:r>
            <w:r>
              <w:rPr>
                <w:rFonts w:cs="Arial"/>
                <w:sz w:val="18"/>
                <w:szCs w:val="18"/>
              </w:rPr>
              <w:t>E-Mail.</w:t>
            </w:r>
          </w:p>
          <w:p w14:paraId="2117EC8C" w14:textId="7AA525AE" w:rsidR="00CA4A99" w:rsidRPr="008D74E8" w:rsidRDefault="00CA4A99" w:rsidP="0022561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&lt; Assunto do Corpo do E-Mail&gt;</w:t>
            </w:r>
          </w:p>
        </w:tc>
        <w:tc>
          <w:tcPr>
            <w:tcW w:w="1555" w:type="dxa"/>
          </w:tcPr>
          <w:p w14:paraId="2DDA7E6B" w14:textId="7F4C5129" w:rsidR="006B132D" w:rsidRDefault="00225616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225616" w:rsidRPr="00EC175D" w14:paraId="26D3F53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00AE45F" w14:textId="77777777" w:rsidR="00225616" w:rsidRPr="00EC175D" w:rsidRDefault="00225616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5" w:name="_Ref17789887"/>
          </w:p>
        </w:tc>
        <w:bookmarkEnd w:id="55"/>
        <w:tc>
          <w:tcPr>
            <w:tcW w:w="6276" w:type="dxa"/>
          </w:tcPr>
          <w:p w14:paraId="3A776B6D" w14:textId="5B840740" w:rsidR="00225616" w:rsidRDefault="00225616" w:rsidP="0022561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Rodapé não pode ser desativado!</w:t>
            </w:r>
          </w:p>
          <w:p w14:paraId="3E0DF424" w14:textId="77777777" w:rsidR="00CA4A99" w:rsidRDefault="00225616" w:rsidP="00CA4A9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Pois ele está sendo utilizado por um E-Mail.</w:t>
            </w:r>
            <w:r w:rsidR="00CA4A99">
              <w:rPr>
                <w:rFonts w:cs="Arial"/>
                <w:sz w:val="18"/>
                <w:szCs w:val="18"/>
              </w:rPr>
              <w:t xml:space="preserve"> </w:t>
            </w:r>
          </w:p>
          <w:p w14:paraId="0CE7BBF9" w14:textId="385BE012" w:rsidR="00225616" w:rsidRDefault="00CA4A99" w:rsidP="00CA4A9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&lt; Assunto do Corpo do E-Mail&gt;</w:t>
            </w:r>
          </w:p>
        </w:tc>
        <w:tc>
          <w:tcPr>
            <w:tcW w:w="1555" w:type="dxa"/>
          </w:tcPr>
          <w:p w14:paraId="3123006C" w14:textId="558A56C5" w:rsidR="00225616" w:rsidRDefault="00225616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C95E12" w:rsidRPr="00EC175D" w14:paraId="3A66DFB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D41C5BD" w14:textId="77777777" w:rsidR="00C95E12" w:rsidRPr="00EC175D" w:rsidRDefault="00C95E12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6" w:name="_Ref17792565"/>
          </w:p>
        </w:tc>
        <w:bookmarkEnd w:id="56"/>
        <w:tc>
          <w:tcPr>
            <w:tcW w:w="6276" w:type="dxa"/>
          </w:tcPr>
          <w:p w14:paraId="4DD941A0" w14:textId="77777777" w:rsidR="00C95E12" w:rsidRPr="00FB4FC1" w:rsidRDefault="00C95E12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Deseja realmente voltar? Dados não salvos serão perdidos!</w:t>
            </w:r>
          </w:p>
          <w:p w14:paraId="4F4BBC99" w14:textId="22B7880B" w:rsidR="00C95E12" w:rsidRDefault="00C95E12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FB4FC1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FB4FC1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278F2ABA" w14:textId="4E430022" w:rsidR="00C95E12" w:rsidRDefault="00C95E12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DF03B4" w:rsidRPr="00EC175D" w14:paraId="1C41AD72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5E1363" w14:textId="77777777" w:rsidR="00DF03B4" w:rsidRPr="00EC175D" w:rsidRDefault="00DF03B4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7" w:name="_Ref17885367"/>
          </w:p>
        </w:tc>
        <w:bookmarkEnd w:id="57"/>
        <w:tc>
          <w:tcPr>
            <w:tcW w:w="6276" w:type="dxa"/>
          </w:tcPr>
          <w:p w14:paraId="091AB048" w14:textId="478DB5E8" w:rsidR="00DF03B4" w:rsidRPr="00FB4FC1" w:rsidRDefault="00DF03B4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204A0">
              <w:rPr>
                <w:rFonts w:cs="Arial"/>
                <w:sz w:val="18"/>
                <w:szCs w:val="18"/>
              </w:rPr>
              <w:t>Dados alterados com sucesso!</w:t>
            </w:r>
          </w:p>
        </w:tc>
        <w:tc>
          <w:tcPr>
            <w:tcW w:w="1555" w:type="dxa"/>
          </w:tcPr>
          <w:p w14:paraId="5FE98289" w14:textId="52009F3D" w:rsidR="00DF03B4" w:rsidRDefault="00DF03B4" w:rsidP="00DF03B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Sucesso</w:t>
            </w:r>
          </w:p>
        </w:tc>
      </w:tr>
      <w:tr w:rsidR="00FE48C8" w:rsidRPr="00EC175D" w14:paraId="4088A70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182C5F2" w14:textId="77777777" w:rsidR="00FE48C8" w:rsidRPr="00EC175D" w:rsidRDefault="00FE48C8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8" w:name="_Ref19202095"/>
          </w:p>
        </w:tc>
        <w:bookmarkEnd w:id="58"/>
        <w:tc>
          <w:tcPr>
            <w:tcW w:w="6276" w:type="dxa"/>
          </w:tcPr>
          <w:p w14:paraId="30F0A2B1" w14:textId="7B71DCDC" w:rsidR="00FE48C8" w:rsidRPr="003204A0" w:rsidRDefault="00FE48C8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Largura máxima permitida: 610 </w:t>
            </w:r>
            <w:proofErr w:type="spellStart"/>
            <w:r>
              <w:rPr>
                <w:rFonts w:cs="Arial"/>
                <w:sz w:val="18"/>
                <w:szCs w:val="18"/>
              </w:rPr>
              <w:t>px</w:t>
            </w:r>
            <w:proofErr w:type="spellEnd"/>
          </w:p>
        </w:tc>
        <w:tc>
          <w:tcPr>
            <w:tcW w:w="1555" w:type="dxa"/>
          </w:tcPr>
          <w:p w14:paraId="1A9E289C" w14:textId="12BA7845" w:rsidR="00FE48C8" w:rsidRDefault="00FE48C8" w:rsidP="00DF03B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FE48C8" w:rsidRPr="00EC175D" w14:paraId="7A35A85F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F89103A" w14:textId="77777777" w:rsidR="00FE48C8" w:rsidRPr="00EC175D" w:rsidRDefault="00FE48C8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9" w:name="_Ref19202097"/>
          </w:p>
        </w:tc>
        <w:bookmarkEnd w:id="59"/>
        <w:tc>
          <w:tcPr>
            <w:tcW w:w="6276" w:type="dxa"/>
          </w:tcPr>
          <w:p w14:paraId="3840519E" w14:textId="5637C8FB" w:rsidR="00FE48C8" w:rsidRPr="003204A0" w:rsidRDefault="00FE48C8" w:rsidP="00C95E1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Altura máxima permitida: 600 </w:t>
            </w:r>
            <w:proofErr w:type="spellStart"/>
            <w:r>
              <w:rPr>
                <w:rFonts w:cs="Arial"/>
                <w:sz w:val="18"/>
                <w:szCs w:val="18"/>
              </w:rPr>
              <w:t>px</w:t>
            </w:r>
            <w:proofErr w:type="spellEnd"/>
          </w:p>
        </w:tc>
        <w:tc>
          <w:tcPr>
            <w:tcW w:w="1555" w:type="dxa"/>
          </w:tcPr>
          <w:p w14:paraId="1687FE5B" w14:textId="16A49C67" w:rsidR="00FE48C8" w:rsidRDefault="00FE48C8" w:rsidP="00DF03B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EC175D" w:rsidRDefault="00FC6098" w:rsidP="002B1554">
      <w:pPr>
        <w:pStyle w:val="Dica"/>
      </w:pPr>
    </w:p>
    <w:p w14:paraId="63F33EE0" w14:textId="77777777" w:rsidR="00BC778D" w:rsidRPr="00EC175D" w:rsidRDefault="00BC778D" w:rsidP="00BC778D">
      <w:pPr>
        <w:pStyle w:val="Ttulo2"/>
        <w:numPr>
          <w:ilvl w:val="0"/>
          <w:numId w:val="0"/>
        </w:numPr>
        <w:spacing w:before="240"/>
      </w:pPr>
      <w:bookmarkStart w:id="60" w:name="_Toc19189637"/>
      <w:r w:rsidRPr="00EC175D">
        <w:t>INFORMAÇÕES COMPLEMENTARES</w:t>
      </w:r>
      <w:bookmarkEnd w:id="60"/>
    </w:p>
    <w:p w14:paraId="62D7BC18" w14:textId="08866AFC" w:rsidR="00654E1A" w:rsidRPr="00EC175D" w:rsidRDefault="00654E1A" w:rsidP="00654E1A">
      <w:pPr>
        <w:rPr>
          <w:b/>
        </w:rPr>
      </w:pPr>
      <w:r w:rsidRPr="00EC175D">
        <w:rPr>
          <w:b/>
        </w:rPr>
        <w:t>Histórias relacionadas:</w:t>
      </w:r>
    </w:p>
    <w:p w14:paraId="0EF10987" w14:textId="4167ED60" w:rsidR="00ED7607" w:rsidRDefault="00ED7607">
      <w:pPr>
        <w:pStyle w:val="Dica"/>
        <w:rPr>
          <w:color w:val="auto"/>
          <w:sz w:val="20"/>
          <w:szCs w:val="20"/>
        </w:rPr>
      </w:pPr>
      <w:r w:rsidRPr="00ED7607">
        <w:rPr>
          <w:color w:val="auto"/>
          <w:sz w:val="20"/>
          <w:szCs w:val="20"/>
        </w:rPr>
        <w:t>Eleitoral_HST012_Parametrizar_Corpo_E-Mail</w:t>
      </w:r>
    </w:p>
    <w:sectPr w:rsidR="00ED7607" w:rsidSect="00757A62">
      <w:headerReference w:type="even" r:id="rId41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0CB42A" w14:textId="77777777" w:rsidR="00F95087" w:rsidRDefault="00F95087">
      <w:r>
        <w:separator/>
      </w:r>
    </w:p>
    <w:p w14:paraId="7768AFFB" w14:textId="77777777" w:rsidR="00F95087" w:rsidRDefault="00F95087"/>
  </w:endnote>
  <w:endnote w:type="continuationSeparator" w:id="0">
    <w:p w14:paraId="1B8D1393" w14:textId="77777777" w:rsidR="00F95087" w:rsidRDefault="00F95087">
      <w:r>
        <w:continuationSeparator/>
      </w:r>
    </w:p>
    <w:p w14:paraId="0E34BDFB" w14:textId="77777777" w:rsidR="00F95087" w:rsidRDefault="00F950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4C7131" w:rsidRDefault="004C7131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4C7131" w:rsidRPr="003D59E6" w14:paraId="2B97DD6D" w14:textId="77777777">
      <w:tc>
        <w:tcPr>
          <w:tcW w:w="4605" w:type="dxa"/>
          <w:vAlign w:val="center"/>
        </w:tcPr>
        <w:p w14:paraId="0297AE86" w14:textId="77777777" w:rsidR="004C7131" w:rsidRPr="003D59E6" w:rsidRDefault="004C7131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4C7131" w:rsidRPr="0017543C" w:rsidRDefault="004C7131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1918FC">
            <w:rPr>
              <w:rStyle w:val="Nmerodepgina"/>
              <w:rFonts w:ascii="Verdana" w:hAnsi="Verdana" w:cs="Arial"/>
              <w:b/>
              <w:noProof/>
            </w:rPr>
            <w:t>21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4C7131" w:rsidRPr="0057652B" w:rsidRDefault="004C713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79EA27" w14:textId="77777777" w:rsidR="00F95087" w:rsidRDefault="00F95087">
      <w:r>
        <w:separator/>
      </w:r>
    </w:p>
    <w:p w14:paraId="2F188EEB" w14:textId="77777777" w:rsidR="00F95087" w:rsidRDefault="00F95087"/>
  </w:footnote>
  <w:footnote w:type="continuationSeparator" w:id="0">
    <w:p w14:paraId="2A769C91" w14:textId="77777777" w:rsidR="00F95087" w:rsidRDefault="00F95087">
      <w:r>
        <w:continuationSeparator/>
      </w:r>
    </w:p>
    <w:p w14:paraId="23613B46" w14:textId="77777777" w:rsidR="00F95087" w:rsidRDefault="00F9508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4C7131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4C7131" w:rsidRPr="0017543C" w:rsidRDefault="004C7131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.35pt;height:41.45pt" o:ole="">
                <v:imagedata r:id="rId1" o:title=""/>
              </v:shape>
              <o:OLEObject Type="Embed" ProgID="PBrush" ShapeID="_x0000_i1025" DrawAspect="Content" ObjectID="_1641041467" r:id="rId2"/>
            </w:object>
          </w:r>
        </w:p>
      </w:tc>
      <w:tc>
        <w:tcPr>
          <w:tcW w:w="4111" w:type="dxa"/>
          <w:vAlign w:val="center"/>
        </w:tcPr>
        <w:p w14:paraId="2CC77D67" w14:textId="2F2E41BC" w:rsidR="004C7131" w:rsidRPr="00C6532E" w:rsidRDefault="004C7131" w:rsidP="0033793F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011 – Parametrizar E-Mail – Cabeçalho e Rodapé</w:t>
          </w:r>
        </w:p>
      </w:tc>
      <w:tc>
        <w:tcPr>
          <w:tcW w:w="3260" w:type="dxa"/>
          <w:vAlign w:val="center"/>
        </w:tcPr>
        <w:p w14:paraId="7C22B301" w14:textId="6B6D790E" w:rsidR="004C7131" w:rsidRPr="004A2AAB" w:rsidRDefault="004C7131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4C7131" w:rsidRPr="004A2AAB" w:rsidRDefault="004C7131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4C7131" w:rsidRDefault="004C713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4C7131" w:rsidRDefault="004C7131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4C7131" w:rsidRDefault="004C713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5.55pt;height:12.1pt;visibility:visible;mso-wrap-style:square" o:bullet="t">
        <v:imagedata r:id="rId1" o:title=""/>
      </v:shape>
    </w:pict>
  </w:numPicBullet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1DA3564"/>
    <w:multiLevelType w:val="hybridMultilevel"/>
    <w:tmpl w:val="B47811B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8D26E7"/>
    <w:multiLevelType w:val="multilevel"/>
    <w:tmpl w:val="5BFC5D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72077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75614A4"/>
    <w:multiLevelType w:val="hybridMultilevel"/>
    <w:tmpl w:val="41A6E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B50737"/>
    <w:multiLevelType w:val="hybridMultilevel"/>
    <w:tmpl w:val="644AD944"/>
    <w:lvl w:ilvl="0" w:tplc="04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7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8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2675A8"/>
    <w:multiLevelType w:val="hybridMultilevel"/>
    <w:tmpl w:val="14BE188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1">
    <w:nsid w:val="16723603"/>
    <w:multiLevelType w:val="hybridMultilevel"/>
    <w:tmpl w:val="9FDC5146"/>
    <w:lvl w:ilvl="0" w:tplc="63EEFAC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46F9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5CFA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60F5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7AF5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74689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F6F44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C8A82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A0455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18D60266"/>
    <w:multiLevelType w:val="hybridMultilevel"/>
    <w:tmpl w:val="503A418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D4D3DB4"/>
    <w:multiLevelType w:val="hybridMultilevel"/>
    <w:tmpl w:val="A6E2DD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C34024E"/>
    <w:multiLevelType w:val="hybridMultilevel"/>
    <w:tmpl w:val="0F7085D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7">
    <w:nsid w:val="322E51CC"/>
    <w:multiLevelType w:val="hybridMultilevel"/>
    <w:tmpl w:val="213C7E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27F7FF6"/>
    <w:multiLevelType w:val="hybridMultilevel"/>
    <w:tmpl w:val="CC044CF8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>
    <w:nsid w:val="37ED494A"/>
    <w:multiLevelType w:val="hybridMultilevel"/>
    <w:tmpl w:val="A84E56E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>
    <w:nsid w:val="3B0328C5"/>
    <w:multiLevelType w:val="hybridMultilevel"/>
    <w:tmpl w:val="D9589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9D00A1"/>
    <w:multiLevelType w:val="multilevel"/>
    <w:tmpl w:val="9AA8B2B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DCD226B"/>
    <w:multiLevelType w:val="hybridMultilevel"/>
    <w:tmpl w:val="58F05FD4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4">
    <w:nsid w:val="40DA2DD1"/>
    <w:multiLevelType w:val="multilevel"/>
    <w:tmpl w:val="D95A11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7">
    <w:nsid w:val="4CF51E6B"/>
    <w:multiLevelType w:val="multilevel"/>
    <w:tmpl w:val="3C3C49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4DFD244D"/>
    <w:multiLevelType w:val="hybridMultilevel"/>
    <w:tmpl w:val="9DD69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B83F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1">
    <w:nsid w:val="50AC20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33">
    <w:nsid w:val="524E44B1"/>
    <w:multiLevelType w:val="hybridMultilevel"/>
    <w:tmpl w:val="1D383E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567505C8"/>
    <w:multiLevelType w:val="multilevel"/>
    <w:tmpl w:val="75220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581C047C"/>
    <w:multiLevelType w:val="hybridMultilevel"/>
    <w:tmpl w:val="5D12F66E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7">
    <w:nsid w:val="5CE92D89"/>
    <w:multiLevelType w:val="multilevel"/>
    <w:tmpl w:val="1940FC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1414AC4"/>
    <w:multiLevelType w:val="multilevel"/>
    <w:tmpl w:val="EDF44A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41">
    <w:nsid w:val="69163BE8"/>
    <w:multiLevelType w:val="hybridMultilevel"/>
    <w:tmpl w:val="E21AB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ADD6104"/>
    <w:multiLevelType w:val="hybridMultilevel"/>
    <w:tmpl w:val="5096F98A"/>
    <w:lvl w:ilvl="0" w:tplc="0416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3">
    <w:nsid w:val="6B74048C"/>
    <w:multiLevelType w:val="hybridMultilevel"/>
    <w:tmpl w:val="581805B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6CE13EC0"/>
    <w:multiLevelType w:val="hybridMultilevel"/>
    <w:tmpl w:val="1D8870A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6D720D52"/>
    <w:multiLevelType w:val="hybridMultilevel"/>
    <w:tmpl w:val="496C00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7">
    <w:nsid w:val="6F30511F"/>
    <w:multiLevelType w:val="hybridMultilevel"/>
    <w:tmpl w:val="626E8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58C4CD7"/>
    <w:multiLevelType w:val="hybridMultilevel"/>
    <w:tmpl w:val="54E2ECE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0">
    <w:nsid w:val="7AC81608"/>
    <w:multiLevelType w:val="multilevel"/>
    <w:tmpl w:val="EDF44A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2">
    <w:nsid w:val="7C367237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>
    <w:nsid w:val="7C7B55B4"/>
    <w:multiLevelType w:val="hybridMultilevel"/>
    <w:tmpl w:val="2DE056B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4">
    <w:nsid w:val="7CF46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2"/>
  </w:num>
  <w:num w:numId="2">
    <w:abstractNumId w:val="34"/>
  </w:num>
  <w:num w:numId="3">
    <w:abstractNumId w:val="15"/>
  </w:num>
  <w:num w:numId="4">
    <w:abstractNumId w:val="56"/>
  </w:num>
  <w:num w:numId="5">
    <w:abstractNumId w:val="9"/>
  </w:num>
  <w:num w:numId="6">
    <w:abstractNumId w:val="55"/>
  </w:num>
  <w:num w:numId="7">
    <w:abstractNumId w:val="21"/>
  </w:num>
  <w:num w:numId="8">
    <w:abstractNumId w:val="12"/>
  </w:num>
  <w:num w:numId="9">
    <w:abstractNumId w:val="8"/>
  </w:num>
  <w:num w:numId="10">
    <w:abstractNumId w:val="36"/>
  </w:num>
  <w:num w:numId="11">
    <w:abstractNumId w:val="42"/>
  </w:num>
  <w:num w:numId="12">
    <w:abstractNumId w:val="27"/>
  </w:num>
  <w:num w:numId="13">
    <w:abstractNumId w:val="35"/>
  </w:num>
  <w:num w:numId="14">
    <w:abstractNumId w:val="14"/>
  </w:num>
  <w:num w:numId="15">
    <w:abstractNumId w:val="33"/>
  </w:num>
  <w:num w:numId="16">
    <w:abstractNumId w:val="25"/>
  </w:num>
  <w:num w:numId="17">
    <w:abstractNumId w:val="11"/>
  </w:num>
  <w:num w:numId="18">
    <w:abstractNumId w:val="6"/>
  </w:num>
  <w:num w:numId="19">
    <w:abstractNumId w:val="17"/>
  </w:num>
  <w:num w:numId="20">
    <w:abstractNumId w:val="43"/>
  </w:num>
  <w:num w:numId="21">
    <w:abstractNumId w:val="45"/>
  </w:num>
  <w:num w:numId="22">
    <w:abstractNumId w:val="47"/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6"/>
  </w:num>
  <w:num w:numId="26">
    <w:abstractNumId w:val="18"/>
  </w:num>
  <w:num w:numId="27">
    <w:abstractNumId w:val="23"/>
  </w:num>
  <w:num w:numId="28">
    <w:abstractNumId w:val="10"/>
  </w:num>
  <w:num w:numId="29">
    <w:abstractNumId w:val="48"/>
  </w:num>
  <w:num w:numId="30">
    <w:abstractNumId w:val="28"/>
  </w:num>
  <w:num w:numId="31">
    <w:abstractNumId w:val="53"/>
  </w:num>
  <w:num w:numId="32">
    <w:abstractNumId w:val="13"/>
  </w:num>
  <w:num w:numId="33">
    <w:abstractNumId w:val="52"/>
  </w:num>
  <w:num w:numId="34">
    <w:abstractNumId w:val="50"/>
  </w:num>
  <w:num w:numId="35">
    <w:abstractNumId w:val="51"/>
  </w:num>
  <w:num w:numId="36">
    <w:abstractNumId w:val="39"/>
  </w:num>
  <w:num w:numId="37">
    <w:abstractNumId w:val="3"/>
  </w:num>
  <w:num w:numId="38">
    <w:abstractNumId w:val="19"/>
  </w:num>
  <w:num w:numId="39">
    <w:abstractNumId w:val="41"/>
  </w:num>
  <w:num w:numId="40">
    <w:abstractNumId w:val="54"/>
  </w:num>
  <w:num w:numId="41">
    <w:abstractNumId w:val="31"/>
  </w:num>
  <w:num w:numId="42">
    <w:abstractNumId w:val="44"/>
  </w:num>
  <w:num w:numId="43">
    <w:abstractNumId w:val="24"/>
  </w:num>
  <w:num w:numId="44">
    <w:abstractNumId w:val="38"/>
  </w:num>
  <w:num w:numId="45">
    <w:abstractNumId w:val="4"/>
  </w:num>
  <w:num w:numId="46">
    <w:abstractNumId w:val="29"/>
  </w:num>
  <w:num w:numId="47">
    <w:abstractNumId w:val="37"/>
  </w:num>
  <w:num w:numId="48">
    <w:abstractNumId w:val="22"/>
  </w:num>
  <w:num w:numId="49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4B51"/>
    <w:rsid w:val="00004F8B"/>
    <w:rsid w:val="0000651D"/>
    <w:rsid w:val="00006AFC"/>
    <w:rsid w:val="0001114E"/>
    <w:rsid w:val="00022F50"/>
    <w:rsid w:val="00025925"/>
    <w:rsid w:val="000263F7"/>
    <w:rsid w:val="00032841"/>
    <w:rsid w:val="00040855"/>
    <w:rsid w:val="00042373"/>
    <w:rsid w:val="000514D4"/>
    <w:rsid w:val="00051F92"/>
    <w:rsid w:val="00052B79"/>
    <w:rsid w:val="0006016B"/>
    <w:rsid w:val="000610FE"/>
    <w:rsid w:val="00061F5D"/>
    <w:rsid w:val="000628DE"/>
    <w:rsid w:val="0006486D"/>
    <w:rsid w:val="000656C5"/>
    <w:rsid w:val="00065C98"/>
    <w:rsid w:val="00066182"/>
    <w:rsid w:val="00072269"/>
    <w:rsid w:val="00076318"/>
    <w:rsid w:val="0007671A"/>
    <w:rsid w:val="000772BC"/>
    <w:rsid w:val="00080AD9"/>
    <w:rsid w:val="000825ED"/>
    <w:rsid w:val="00084624"/>
    <w:rsid w:val="00090304"/>
    <w:rsid w:val="000926DE"/>
    <w:rsid w:val="0009796C"/>
    <w:rsid w:val="00097BF2"/>
    <w:rsid w:val="000A01B5"/>
    <w:rsid w:val="000A054B"/>
    <w:rsid w:val="000A0B1F"/>
    <w:rsid w:val="000A1227"/>
    <w:rsid w:val="000A3B11"/>
    <w:rsid w:val="000A43F8"/>
    <w:rsid w:val="000A5B48"/>
    <w:rsid w:val="000B038B"/>
    <w:rsid w:val="000B2C14"/>
    <w:rsid w:val="000B5692"/>
    <w:rsid w:val="000B624B"/>
    <w:rsid w:val="000C03AE"/>
    <w:rsid w:val="000C0B01"/>
    <w:rsid w:val="000C3B7B"/>
    <w:rsid w:val="000C6128"/>
    <w:rsid w:val="000D2F33"/>
    <w:rsid w:val="000D367A"/>
    <w:rsid w:val="000D6620"/>
    <w:rsid w:val="000E0D1E"/>
    <w:rsid w:val="000E10A0"/>
    <w:rsid w:val="000E4445"/>
    <w:rsid w:val="000E5674"/>
    <w:rsid w:val="000E5F1F"/>
    <w:rsid w:val="000E7293"/>
    <w:rsid w:val="000F1575"/>
    <w:rsid w:val="000F6540"/>
    <w:rsid w:val="000F7E2D"/>
    <w:rsid w:val="00100368"/>
    <w:rsid w:val="00100695"/>
    <w:rsid w:val="0010280B"/>
    <w:rsid w:val="00102F91"/>
    <w:rsid w:val="00103E9E"/>
    <w:rsid w:val="001070F4"/>
    <w:rsid w:val="0010717B"/>
    <w:rsid w:val="001079A7"/>
    <w:rsid w:val="00107BA0"/>
    <w:rsid w:val="00110BB0"/>
    <w:rsid w:val="00111CDD"/>
    <w:rsid w:val="00112035"/>
    <w:rsid w:val="00120056"/>
    <w:rsid w:val="00121D77"/>
    <w:rsid w:val="001227F3"/>
    <w:rsid w:val="00122F06"/>
    <w:rsid w:val="00125048"/>
    <w:rsid w:val="001254C2"/>
    <w:rsid w:val="0013080E"/>
    <w:rsid w:val="001316B2"/>
    <w:rsid w:val="00132D20"/>
    <w:rsid w:val="00134450"/>
    <w:rsid w:val="001346CA"/>
    <w:rsid w:val="001348D6"/>
    <w:rsid w:val="00135D31"/>
    <w:rsid w:val="00136C1B"/>
    <w:rsid w:val="001418E1"/>
    <w:rsid w:val="00142655"/>
    <w:rsid w:val="00143AE0"/>
    <w:rsid w:val="00143D94"/>
    <w:rsid w:val="0014544C"/>
    <w:rsid w:val="0014605A"/>
    <w:rsid w:val="00146CA7"/>
    <w:rsid w:val="00157E00"/>
    <w:rsid w:val="00157E66"/>
    <w:rsid w:val="001653E6"/>
    <w:rsid w:val="00165A72"/>
    <w:rsid w:val="00165B69"/>
    <w:rsid w:val="001701BE"/>
    <w:rsid w:val="0017331A"/>
    <w:rsid w:val="001738CF"/>
    <w:rsid w:val="001742A0"/>
    <w:rsid w:val="00174B5F"/>
    <w:rsid w:val="0017696D"/>
    <w:rsid w:val="00182ECD"/>
    <w:rsid w:val="00185C82"/>
    <w:rsid w:val="001918FC"/>
    <w:rsid w:val="0019233D"/>
    <w:rsid w:val="001927C0"/>
    <w:rsid w:val="00193996"/>
    <w:rsid w:val="0019459B"/>
    <w:rsid w:val="001A16A7"/>
    <w:rsid w:val="001A2545"/>
    <w:rsid w:val="001A309F"/>
    <w:rsid w:val="001A69FC"/>
    <w:rsid w:val="001A73BB"/>
    <w:rsid w:val="001A75F1"/>
    <w:rsid w:val="001A77F8"/>
    <w:rsid w:val="001B07B4"/>
    <w:rsid w:val="001B3A10"/>
    <w:rsid w:val="001B5C4E"/>
    <w:rsid w:val="001C15FC"/>
    <w:rsid w:val="001C2642"/>
    <w:rsid w:val="001C2717"/>
    <w:rsid w:val="001C604A"/>
    <w:rsid w:val="001D0F14"/>
    <w:rsid w:val="001D202C"/>
    <w:rsid w:val="001D466A"/>
    <w:rsid w:val="001D510C"/>
    <w:rsid w:val="001D6958"/>
    <w:rsid w:val="001D7362"/>
    <w:rsid w:val="001D7782"/>
    <w:rsid w:val="001E33E8"/>
    <w:rsid w:val="001E5A61"/>
    <w:rsid w:val="001E5FCB"/>
    <w:rsid w:val="001F079D"/>
    <w:rsid w:val="001F083F"/>
    <w:rsid w:val="001F0D2C"/>
    <w:rsid w:val="001F1269"/>
    <w:rsid w:val="001F1623"/>
    <w:rsid w:val="001F1A4C"/>
    <w:rsid w:val="001F3225"/>
    <w:rsid w:val="001F3BFC"/>
    <w:rsid w:val="001F430F"/>
    <w:rsid w:val="001F52B7"/>
    <w:rsid w:val="001F6169"/>
    <w:rsid w:val="001F6C31"/>
    <w:rsid w:val="002019C4"/>
    <w:rsid w:val="002028D7"/>
    <w:rsid w:val="00205203"/>
    <w:rsid w:val="002126C5"/>
    <w:rsid w:val="00213558"/>
    <w:rsid w:val="0021764A"/>
    <w:rsid w:val="00220632"/>
    <w:rsid w:val="00221EAB"/>
    <w:rsid w:val="00225616"/>
    <w:rsid w:val="002264A6"/>
    <w:rsid w:val="0023318E"/>
    <w:rsid w:val="00234A5B"/>
    <w:rsid w:val="0023598C"/>
    <w:rsid w:val="002359C8"/>
    <w:rsid w:val="00236123"/>
    <w:rsid w:val="00237FE8"/>
    <w:rsid w:val="002417DF"/>
    <w:rsid w:val="0024203F"/>
    <w:rsid w:val="00242E02"/>
    <w:rsid w:val="002446C3"/>
    <w:rsid w:val="002518C9"/>
    <w:rsid w:val="00251AF0"/>
    <w:rsid w:val="0025482F"/>
    <w:rsid w:val="00255006"/>
    <w:rsid w:val="002554E4"/>
    <w:rsid w:val="00257C46"/>
    <w:rsid w:val="00257F1E"/>
    <w:rsid w:val="002614BA"/>
    <w:rsid w:val="0026183F"/>
    <w:rsid w:val="00266BFA"/>
    <w:rsid w:val="00267DC7"/>
    <w:rsid w:val="002712B3"/>
    <w:rsid w:val="00280149"/>
    <w:rsid w:val="00282745"/>
    <w:rsid w:val="002863AB"/>
    <w:rsid w:val="00287290"/>
    <w:rsid w:val="00287B79"/>
    <w:rsid w:val="00290B40"/>
    <w:rsid w:val="00292E97"/>
    <w:rsid w:val="002948E9"/>
    <w:rsid w:val="00294C89"/>
    <w:rsid w:val="002A0B69"/>
    <w:rsid w:val="002A31DE"/>
    <w:rsid w:val="002A4A24"/>
    <w:rsid w:val="002A5998"/>
    <w:rsid w:val="002A7E96"/>
    <w:rsid w:val="002A7F44"/>
    <w:rsid w:val="002B0CA1"/>
    <w:rsid w:val="002B110B"/>
    <w:rsid w:val="002B1554"/>
    <w:rsid w:val="002B1BA9"/>
    <w:rsid w:val="002B1BFB"/>
    <w:rsid w:val="002B4DE5"/>
    <w:rsid w:val="002B70C3"/>
    <w:rsid w:val="002B7762"/>
    <w:rsid w:val="002C32C2"/>
    <w:rsid w:val="002D1CAA"/>
    <w:rsid w:val="002D21B7"/>
    <w:rsid w:val="002D44DB"/>
    <w:rsid w:val="002E25BC"/>
    <w:rsid w:val="002E2C2B"/>
    <w:rsid w:val="002E7E4E"/>
    <w:rsid w:val="002F0D4C"/>
    <w:rsid w:val="002F3F8F"/>
    <w:rsid w:val="002F435D"/>
    <w:rsid w:val="002F6C9A"/>
    <w:rsid w:val="002F7992"/>
    <w:rsid w:val="003004EA"/>
    <w:rsid w:val="00301505"/>
    <w:rsid w:val="0030370F"/>
    <w:rsid w:val="0030499E"/>
    <w:rsid w:val="00304EBC"/>
    <w:rsid w:val="003053E1"/>
    <w:rsid w:val="00312012"/>
    <w:rsid w:val="0031576C"/>
    <w:rsid w:val="00317BA1"/>
    <w:rsid w:val="0032022F"/>
    <w:rsid w:val="00322EBD"/>
    <w:rsid w:val="00326FC1"/>
    <w:rsid w:val="0032720B"/>
    <w:rsid w:val="00331AEC"/>
    <w:rsid w:val="00332B3F"/>
    <w:rsid w:val="00332D08"/>
    <w:rsid w:val="00333F4A"/>
    <w:rsid w:val="00334710"/>
    <w:rsid w:val="0033587E"/>
    <w:rsid w:val="003364C3"/>
    <w:rsid w:val="0033793F"/>
    <w:rsid w:val="003419D8"/>
    <w:rsid w:val="00341AD3"/>
    <w:rsid w:val="00342AFD"/>
    <w:rsid w:val="00344F6E"/>
    <w:rsid w:val="00347052"/>
    <w:rsid w:val="0035123B"/>
    <w:rsid w:val="00353104"/>
    <w:rsid w:val="00353CEF"/>
    <w:rsid w:val="003562D2"/>
    <w:rsid w:val="0035649F"/>
    <w:rsid w:val="00360940"/>
    <w:rsid w:val="00362959"/>
    <w:rsid w:val="00370754"/>
    <w:rsid w:val="003716C2"/>
    <w:rsid w:val="00371728"/>
    <w:rsid w:val="003722A4"/>
    <w:rsid w:val="00372BD4"/>
    <w:rsid w:val="003733A1"/>
    <w:rsid w:val="00375A22"/>
    <w:rsid w:val="003769A3"/>
    <w:rsid w:val="00382B08"/>
    <w:rsid w:val="00383088"/>
    <w:rsid w:val="003833F0"/>
    <w:rsid w:val="003834B2"/>
    <w:rsid w:val="00392629"/>
    <w:rsid w:val="003934FC"/>
    <w:rsid w:val="003950CD"/>
    <w:rsid w:val="00397E0F"/>
    <w:rsid w:val="00397E54"/>
    <w:rsid w:val="003A2211"/>
    <w:rsid w:val="003A2340"/>
    <w:rsid w:val="003A242C"/>
    <w:rsid w:val="003A25BB"/>
    <w:rsid w:val="003A35A9"/>
    <w:rsid w:val="003A39DE"/>
    <w:rsid w:val="003A650B"/>
    <w:rsid w:val="003B0E06"/>
    <w:rsid w:val="003B3DCC"/>
    <w:rsid w:val="003B3F51"/>
    <w:rsid w:val="003B5BFD"/>
    <w:rsid w:val="003B6291"/>
    <w:rsid w:val="003B7941"/>
    <w:rsid w:val="003C0C12"/>
    <w:rsid w:val="003C6605"/>
    <w:rsid w:val="003D2DF1"/>
    <w:rsid w:val="003D4B4C"/>
    <w:rsid w:val="003D5767"/>
    <w:rsid w:val="003D5FFF"/>
    <w:rsid w:val="003D6F6E"/>
    <w:rsid w:val="003D7575"/>
    <w:rsid w:val="003E16B7"/>
    <w:rsid w:val="003E353E"/>
    <w:rsid w:val="003E4921"/>
    <w:rsid w:val="003E504A"/>
    <w:rsid w:val="003E5072"/>
    <w:rsid w:val="003E75D7"/>
    <w:rsid w:val="003F01E8"/>
    <w:rsid w:val="003F2380"/>
    <w:rsid w:val="003F3D3D"/>
    <w:rsid w:val="003F4800"/>
    <w:rsid w:val="003F629D"/>
    <w:rsid w:val="003F78ED"/>
    <w:rsid w:val="00402755"/>
    <w:rsid w:val="00402FB3"/>
    <w:rsid w:val="00403D68"/>
    <w:rsid w:val="004047DB"/>
    <w:rsid w:val="00413205"/>
    <w:rsid w:val="004166D4"/>
    <w:rsid w:val="004170F9"/>
    <w:rsid w:val="0042152C"/>
    <w:rsid w:val="00423475"/>
    <w:rsid w:val="00425BC6"/>
    <w:rsid w:val="0042629D"/>
    <w:rsid w:val="00427294"/>
    <w:rsid w:val="00430463"/>
    <w:rsid w:val="004308BB"/>
    <w:rsid w:val="00430A25"/>
    <w:rsid w:val="0043136A"/>
    <w:rsid w:val="00433728"/>
    <w:rsid w:val="0043456A"/>
    <w:rsid w:val="00441F6B"/>
    <w:rsid w:val="00445457"/>
    <w:rsid w:val="004513D3"/>
    <w:rsid w:val="004542A3"/>
    <w:rsid w:val="00455881"/>
    <w:rsid w:val="0046238A"/>
    <w:rsid w:val="0046482F"/>
    <w:rsid w:val="004672D2"/>
    <w:rsid w:val="00467605"/>
    <w:rsid w:val="00473232"/>
    <w:rsid w:val="00474268"/>
    <w:rsid w:val="00476E64"/>
    <w:rsid w:val="00477865"/>
    <w:rsid w:val="00480B53"/>
    <w:rsid w:val="0048296C"/>
    <w:rsid w:val="00484037"/>
    <w:rsid w:val="004919A9"/>
    <w:rsid w:val="00491E8C"/>
    <w:rsid w:val="004A1DAD"/>
    <w:rsid w:val="004A464E"/>
    <w:rsid w:val="004A4D97"/>
    <w:rsid w:val="004A6B65"/>
    <w:rsid w:val="004A6CD5"/>
    <w:rsid w:val="004B4B85"/>
    <w:rsid w:val="004B5945"/>
    <w:rsid w:val="004B6D67"/>
    <w:rsid w:val="004C00BD"/>
    <w:rsid w:val="004C0512"/>
    <w:rsid w:val="004C3E38"/>
    <w:rsid w:val="004C7131"/>
    <w:rsid w:val="004C76D1"/>
    <w:rsid w:val="004D7401"/>
    <w:rsid w:val="004E004A"/>
    <w:rsid w:val="004E22F7"/>
    <w:rsid w:val="004E55E7"/>
    <w:rsid w:val="004E6355"/>
    <w:rsid w:val="004F39B7"/>
    <w:rsid w:val="004F5F85"/>
    <w:rsid w:val="00500D40"/>
    <w:rsid w:val="00500ED2"/>
    <w:rsid w:val="005012F9"/>
    <w:rsid w:val="005015CA"/>
    <w:rsid w:val="00501603"/>
    <w:rsid w:val="00501B1F"/>
    <w:rsid w:val="00506FCD"/>
    <w:rsid w:val="0051057B"/>
    <w:rsid w:val="005142DA"/>
    <w:rsid w:val="0051492F"/>
    <w:rsid w:val="00514C38"/>
    <w:rsid w:val="00515552"/>
    <w:rsid w:val="00515FBB"/>
    <w:rsid w:val="005205D9"/>
    <w:rsid w:val="00520803"/>
    <w:rsid w:val="0052229A"/>
    <w:rsid w:val="005271AF"/>
    <w:rsid w:val="00527F6D"/>
    <w:rsid w:val="00540F6D"/>
    <w:rsid w:val="005412D5"/>
    <w:rsid w:val="0054422A"/>
    <w:rsid w:val="00545ACA"/>
    <w:rsid w:val="0054724C"/>
    <w:rsid w:val="00552B0C"/>
    <w:rsid w:val="00552E0B"/>
    <w:rsid w:val="00554E1D"/>
    <w:rsid w:val="0056045C"/>
    <w:rsid w:val="00563F98"/>
    <w:rsid w:val="00564768"/>
    <w:rsid w:val="00566743"/>
    <w:rsid w:val="00567041"/>
    <w:rsid w:val="0056747B"/>
    <w:rsid w:val="005711B6"/>
    <w:rsid w:val="00572518"/>
    <w:rsid w:val="0057279B"/>
    <w:rsid w:val="005835CE"/>
    <w:rsid w:val="00586708"/>
    <w:rsid w:val="00586C0A"/>
    <w:rsid w:val="00591EE6"/>
    <w:rsid w:val="005932D4"/>
    <w:rsid w:val="00596253"/>
    <w:rsid w:val="005A0224"/>
    <w:rsid w:val="005A1A0E"/>
    <w:rsid w:val="005A4527"/>
    <w:rsid w:val="005A6505"/>
    <w:rsid w:val="005B419F"/>
    <w:rsid w:val="005B660B"/>
    <w:rsid w:val="005B77D4"/>
    <w:rsid w:val="005C7DE1"/>
    <w:rsid w:val="005D1DA6"/>
    <w:rsid w:val="005D4539"/>
    <w:rsid w:val="005D5EC3"/>
    <w:rsid w:val="005E057C"/>
    <w:rsid w:val="005E1A06"/>
    <w:rsid w:val="005E4A27"/>
    <w:rsid w:val="005E4DAD"/>
    <w:rsid w:val="005E77FA"/>
    <w:rsid w:val="005F3223"/>
    <w:rsid w:val="005F6896"/>
    <w:rsid w:val="00600A3E"/>
    <w:rsid w:val="0060176A"/>
    <w:rsid w:val="0060299B"/>
    <w:rsid w:val="006059B9"/>
    <w:rsid w:val="00605E8A"/>
    <w:rsid w:val="0060628F"/>
    <w:rsid w:val="00607DD9"/>
    <w:rsid w:val="006148E4"/>
    <w:rsid w:val="00614C81"/>
    <w:rsid w:val="00617E79"/>
    <w:rsid w:val="006271D7"/>
    <w:rsid w:val="00641E9F"/>
    <w:rsid w:val="00646444"/>
    <w:rsid w:val="00647C03"/>
    <w:rsid w:val="006507A2"/>
    <w:rsid w:val="00650F2A"/>
    <w:rsid w:val="00651E69"/>
    <w:rsid w:val="0065342B"/>
    <w:rsid w:val="00654E1A"/>
    <w:rsid w:val="00655218"/>
    <w:rsid w:val="00655914"/>
    <w:rsid w:val="00655E52"/>
    <w:rsid w:val="006571F2"/>
    <w:rsid w:val="006661A7"/>
    <w:rsid w:val="00666304"/>
    <w:rsid w:val="00666B54"/>
    <w:rsid w:val="00671715"/>
    <w:rsid w:val="00672128"/>
    <w:rsid w:val="00672623"/>
    <w:rsid w:val="0067428A"/>
    <w:rsid w:val="00675004"/>
    <w:rsid w:val="00677A54"/>
    <w:rsid w:val="0068084B"/>
    <w:rsid w:val="00684905"/>
    <w:rsid w:val="0068572C"/>
    <w:rsid w:val="00687599"/>
    <w:rsid w:val="00690084"/>
    <w:rsid w:val="00691541"/>
    <w:rsid w:val="006935BD"/>
    <w:rsid w:val="006959CB"/>
    <w:rsid w:val="006B132D"/>
    <w:rsid w:val="006B1FB8"/>
    <w:rsid w:val="006B3090"/>
    <w:rsid w:val="006B6098"/>
    <w:rsid w:val="006B7A75"/>
    <w:rsid w:val="006C6B04"/>
    <w:rsid w:val="006D13B8"/>
    <w:rsid w:val="006D220C"/>
    <w:rsid w:val="006D7627"/>
    <w:rsid w:val="006E2521"/>
    <w:rsid w:val="006E3414"/>
    <w:rsid w:val="006E5559"/>
    <w:rsid w:val="006E721D"/>
    <w:rsid w:val="006F2B59"/>
    <w:rsid w:val="006F2D64"/>
    <w:rsid w:val="006F352F"/>
    <w:rsid w:val="006F5804"/>
    <w:rsid w:val="006F6A5E"/>
    <w:rsid w:val="007011EB"/>
    <w:rsid w:val="00710361"/>
    <w:rsid w:val="0071116C"/>
    <w:rsid w:val="007112FF"/>
    <w:rsid w:val="00714E49"/>
    <w:rsid w:val="00715EB8"/>
    <w:rsid w:val="00716230"/>
    <w:rsid w:val="00722B2E"/>
    <w:rsid w:val="007262FA"/>
    <w:rsid w:val="00727873"/>
    <w:rsid w:val="007303C6"/>
    <w:rsid w:val="00735FFA"/>
    <w:rsid w:val="00737F56"/>
    <w:rsid w:val="0074070B"/>
    <w:rsid w:val="007467A1"/>
    <w:rsid w:val="0075008C"/>
    <w:rsid w:val="007511C0"/>
    <w:rsid w:val="00751B19"/>
    <w:rsid w:val="00755612"/>
    <w:rsid w:val="007565DE"/>
    <w:rsid w:val="007569F0"/>
    <w:rsid w:val="00757A62"/>
    <w:rsid w:val="00763AAB"/>
    <w:rsid w:val="0076485A"/>
    <w:rsid w:val="00764E8A"/>
    <w:rsid w:val="00765709"/>
    <w:rsid w:val="00766202"/>
    <w:rsid w:val="00766665"/>
    <w:rsid w:val="00771810"/>
    <w:rsid w:val="00771B74"/>
    <w:rsid w:val="00773231"/>
    <w:rsid w:val="007749F3"/>
    <w:rsid w:val="007811DE"/>
    <w:rsid w:val="00782404"/>
    <w:rsid w:val="00783888"/>
    <w:rsid w:val="00785945"/>
    <w:rsid w:val="00786174"/>
    <w:rsid w:val="007867B5"/>
    <w:rsid w:val="00787D9E"/>
    <w:rsid w:val="007908CF"/>
    <w:rsid w:val="0079091B"/>
    <w:rsid w:val="00790F8E"/>
    <w:rsid w:val="0079149E"/>
    <w:rsid w:val="00791B63"/>
    <w:rsid w:val="0079627D"/>
    <w:rsid w:val="00796BB2"/>
    <w:rsid w:val="007A1EDD"/>
    <w:rsid w:val="007A27C8"/>
    <w:rsid w:val="007A3A8D"/>
    <w:rsid w:val="007B204E"/>
    <w:rsid w:val="007B2CA7"/>
    <w:rsid w:val="007B4F93"/>
    <w:rsid w:val="007C11D5"/>
    <w:rsid w:val="007C3BFF"/>
    <w:rsid w:val="007C49AB"/>
    <w:rsid w:val="007C54BF"/>
    <w:rsid w:val="007D05E5"/>
    <w:rsid w:val="007D0C25"/>
    <w:rsid w:val="007D1733"/>
    <w:rsid w:val="007D749D"/>
    <w:rsid w:val="007D781B"/>
    <w:rsid w:val="007E3A74"/>
    <w:rsid w:val="007E5A67"/>
    <w:rsid w:val="007F1C5D"/>
    <w:rsid w:val="007F645D"/>
    <w:rsid w:val="007F7CB9"/>
    <w:rsid w:val="00801120"/>
    <w:rsid w:val="008015AC"/>
    <w:rsid w:val="00802D45"/>
    <w:rsid w:val="0080522D"/>
    <w:rsid w:val="00810D6A"/>
    <w:rsid w:val="00811F5E"/>
    <w:rsid w:val="00814126"/>
    <w:rsid w:val="00814297"/>
    <w:rsid w:val="0082141D"/>
    <w:rsid w:val="00821BC9"/>
    <w:rsid w:val="008239EF"/>
    <w:rsid w:val="008246F8"/>
    <w:rsid w:val="00825E22"/>
    <w:rsid w:val="00825EAC"/>
    <w:rsid w:val="00825F00"/>
    <w:rsid w:val="0082606B"/>
    <w:rsid w:val="00826D9C"/>
    <w:rsid w:val="00830DA8"/>
    <w:rsid w:val="00833861"/>
    <w:rsid w:val="00833D51"/>
    <w:rsid w:val="00836B62"/>
    <w:rsid w:val="00837C77"/>
    <w:rsid w:val="00844595"/>
    <w:rsid w:val="00847353"/>
    <w:rsid w:val="0084794D"/>
    <w:rsid w:val="008545DB"/>
    <w:rsid w:val="00857156"/>
    <w:rsid w:val="008578BC"/>
    <w:rsid w:val="00860582"/>
    <w:rsid w:val="0086171E"/>
    <w:rsid w:val="00861BE6"/>
    <w:rsid w:val="00861FDF"/>
    <w:rsid w:val="008624C9"/>
    <w:rsid w:val="00862736"/>
    <w:rsid w:val="00863587"/>
    <w:rsid w:val="00863636"/>
    <w:rsid w:val="008730CD"/>
    <w:rsid w:val="008737BC"/>
    <w:rsid w:val="00874558"/>
    <w:rsid w:val="00874A9D"/>
    <w:rsid w:val="008767B4"/>
    <w:rsid w:val="00877364"/>
    <w:rsid w:val="008800A5"/>
    <w:rsid w:val="0088554D"/>
    <w:rsid w:val="008912FB"/>
    <w:rsid w:val="008A08DC"/>
    <w:rsid w:val="008A4A85"/>
    <w:rsid w:val="008A4BE8"/>
    <w:rsid w:val="008A5457"/>
    <w:rsid w:val="008A5EF7"/>
    <w:rsid w:val="008A6D46"/>
    <w:rsid w:val="008A77EA"/>
    <w:rsid w:val="008C2137"/>
    <w:rsid w:val="008C3CCF"/>
    <w:rsid w:val="008C66DD"/>
    <w:rsid w:val="008C7E84"/>
    <w:rsid w:val="008D1039"/>
    <w:rsid w:val="008D2309"/>
    <w:rsid w:val="008D2E4C"/>
    <w:rsid w:val="008D3E34"/>
    <w:rsid w:val="008D4ACA"/>
    <w:rsid w:val="008D5A8E"/>
    <w:rsid w:val="008D6202"/>
    <w:rsid w:val="008D7460"/>
    <w:rsid w:val="008D74E8"/>
    <w:rsid w:val="008E139D"/>
    <w:rsid w:val="008E3881"/>
    <w:rsid w:val="008E3F63"/>
    <w:rsid w:val="008E46DB"/>
    <w:rsid w:val="008E58E3"/>
    <w:rsid w:val="008E7E87"/>
    <w:rsid w:val="008F0028"/>
    <w:rsid w:val="008F2F36"/>
    <w:rsid w:val="008F3793"/>
    <w:rsid w:val="00901138"/>
    <w:rsid w:val="009029FB"/>
    <w:rsid w:val="0090315A"/>
    <w:rsid w:val="00905944"/>
    <w:rsid w:val="009075ED"/>
    <w:rsid w:val="00911FAA"/>
    <w:rsid w:val="0091757F"/>
    <w:rsid w:val="009250A2"/>
    <w:rsid w:val="00925335"/>
    <w:rsid w:val="00926C1B"/>
    <w:rsid w:val="0093416A"/>
    <w:rsid w:val="00934E1B"/>
    <w:rsid w:val="009356E8"/>
    <w:rsid w:val="00940F9F"/>
    <w:rsid w:val="00942957"/>
    <w:rsid w:val="00945F27"/>
    <w:rsid w:val="00953602"/>
    <w:rsid w:val="009538E4"/>
    <w:rsid w:val="00957A91"/>
    <w:rsid w:val="009612DF"/>
    <w:rsid w:val="00961667"/>
    <w:rsid w:val="0096413D"/>
    <w:rsid w:val="009642C3"/>
    <w:rsid w:val="00964E33"/>
    <w:rsid w:val="009654C6"/>
    <w:rsid w:val="00965F6F"/>
    <w:rsid w:val="0096643D"/>
    <w:rsid w:val="0097010A"/>
    <w:rsid w:val="00973B98"/>
    <w:rsid w:val="00977771"/>
    <w:rsid w:val="00985CF0"/>
    <w:rsid w:val="00986AAA"/>
    <w:rsid w:val="00987EC1"/>
    <w:rsid w:val="009916F3"/>
    <w:rsid w:val="009919E0"/>
    <w:rsid w:val="00992983"/>
    <w:rsid w:val="0099498B"/>
    <w:rsid w:val="009965D1"/>
    <w:rsid w:val="009A028B"/>
    <w:rsid w:val="009A4412"/>
    <w:rsid w:val="009A5965"/>
    <w:rsid w:val="009A6DF7"/>
    <w:rsid w:val="009A7A9F"/>
    <w:rsid w:val="009B42E9"/>
    <w:rsid w:val="009B5314"/>
    <w:rsid w:val="009B6228"/>
    <w:rsid w:val="009B6EB5"/>
    <w:rsid w:val="009C1FA4"/>
    <w:rsid w:val="009C52E9"/>
    <w:rsid w:val="009D2824"/>
    <w:rsid w:val="009D28D4"/>
    <w:rsid w:val="009D5099"/>
    <w:rsid w:val="009D68F9"/>
    <w:rsid w:val="009D6B86"/>
    <w:rsid w:val="009D6BBF"/>
    <w:rsid w:val="009E1D13"/>
    <w:rsid w:val="009F0D48"/>
    <w:rsid w:val="009F1056"/>
    <w:rsid w:val="009F3E3A"/>
    <w:rsid w:val="009F4BAD"/>
    <w:rsid w:val="00A00778"/>
    <w:rsid w:val="00A02BA9"/>
    <w:rsid w:val="00A03772"/>
    <w:rsid w:val="00A05379"/>
    <w:rsid w:val="00A06C65"/>
    <w:rsid w:val="00A12AA3"/>
    <w:rsid w:val="00A13764"/>
    <w:rsid w:val="00A13AD0"/>
    <w:rsid w:val="00A13B01"/>
    <w:rsid w:val="00A159CD"/>
    <w:rsid w:val="00A17159"/>
    <w:rsid w:val="00A24EFF"/>
    <w:rsid w:val="00A267C3"/>
    <w:rsid w:val="00A268A9"/>
    <w:rsid w:val="00A31336"/>
    <w:rsid w:val="00A35A6B"/>
    <w:rsid w:val="00A36E1E"/>
    <w:rsid w:val="00A418C5"/>
    <w:rsid w:val="00A41999"/>
    <w:rsid w:val="00A4247F"/>
    <w:rsid w:val="00A42683"/>
    <w:rsid w:val="00A44225"/>
    <w:rsid w:val="00A455EC"/>
    <w:rsid w:val="00A46E54"/>
    <w:rsid w:val="00A500D4"/>
    <w:rsid w:val="00A52615"/>
    <w:rsid w:val="00A60C1F"/>
    <w:rsid w:val="00A61F41"/>
    <w:rsid w:val="00A63E91"/>
    <w:rsid w:val="00A6595F"/>
    <w:rsid w:val="00A67B79"/>
    <w:rsid w:val="00A71D3B"/>
    <w:rsid w:val="00A735A5"/>
    <w:rsid w:val="00A7541F"/>
    <w:rsid w:val="00A7720C"/>
    <w:rsid w:val="00A77C61"/>
    <w:rsid w:val="00A80390"/>
    <w:rsid w:val="00A8269A"/>
    <w:rsid w:val="00A84BE6"/>
    <w:rsid w:val="00A865C7"/>
    <w:rsid w:val="00A907D0"/>
    <w:rsid w:val="00A9241D"/>
    <w:rsid w:val="00A93271"/>
    <w:rsid w:val="00A95A7B"/>
    <w:rsid w:val="00A97A60"/>
    <w:rsid w:val="00AA2B3D"/>
    <w:rsid w:val="00AA2D5D"/>
    <w:rsid w:val="00AA33C4"/>
    <w:rsid w:val="00AA3B1E"/>
    <w:rsid w:val="00AA55F2"/>
    <w:rsid w:val="00AA5D0E"/>
    <w:rsid w:val="00AB1061"/>
    <w:rsid w:val="00AB1445"/>
    <w:rsid w:val="00AB426F"/>
    <w:rsid w:val="00AD25A6"/>
    <w:rsid w:val="00AD6364"/>
    <w:rsid w:val="00AD739E"/>
    <w:rsid w:val="00AD77D6"/>
    <w:rsid w:val="00AD7E95"/>
    <w:rsid w:val="00AE0FC6"/>
    <w:rsid w:val="00AE2C48"/>
    <w:rsid w:val="00AE69DC"/>
    <w:rsid w:val="00AE7AA6"/>
    <w:rsid w:val="00AF2B52"/>
    <w:rsid w:val="00AF6497"/>
    <w:rsid w:val="00B00B8B"/>
    <w:rsid w:val="00B01AC2"/>
    <w:rsid w:val="00B05578"/>
    <w:rsid w:val="00B11DA2"/>
    <w:rsid w:val="00B13656"/>
    <w:rsid w:val="00B14C7E"/>
    <w:rsid w:val="00B20794"/>
    <w:rsid w:val="00B20A22"/>
    <w:rsid w:val="00B219F6"/>
    <w:rsid w:val="00B27441"/>
    <w:rsid w:val="00B327E0"/>
    <w:rsid w:val="00B378D2"/>
    <w:rsid w:val="00B40589"/>
    <w:rsid w:val="00B410F5"/>
    <w:rsid w:val="00B42391"/>
    <w:rsid w:val="00B437B6"/>
    <w:rsid w:val="00B45665"/>
    <w:rsid w:val="00B45FC6"/>
    <w:rsid w:val="00B50A34"/>
    <w:rsid w:val="00B56950"/>
    <w:rsid w:val="00B57A2F"/>
    <w:rsid w:val="00B63F96"/>
    <w:rsid w:val="00B64E53"/>
    <w:rsid w:val="00B64FF2"/>
    <w:rsid w:val="00B652B6"/>
    <w:rsid w:val="00B70EE6"/>
    <w:rsid w:val="00B7328E"/>
    <w:rsid w:val="00B76B19"/>
    <w:rsid w:val="00B80987"/>
    <w:rsid w:val="00B814F2"/>
    <w:rsid w:val="00B8571A"/>
    <w:rsid w:val="00B85F60"/>
    <w:rsid w:val="00B875F6"/>
    <w:rsid w:val="00B90034"/>
    <w:rsid w:val="00B900C0"/>
    <w:rsid w:val="00B9122A"/>
    <w:rsid w:val="00B9228A"/>
    <w:rsid w:val="00B92F7C"/>
    <w:rsid w:val="00B941F5"/>
    <w:rsid w:val="00B94BC8"/>
    <w:rsid w:val="00BA1F8B"/>
    <w:rsid w:val="00BA3777"/>
    <w:rsid w:val="00BA39E5"/>
    <w:rsid w:val="00BB60F8"/>
    <w:rsid w:val="00BB7568"/>
    <w:rsid w:val="00BB7D77"/>
    <w:rsid w:val="00BB7F49"/>
    <w:rsid w:val="00BC1700"/>
    <w:rsid w:val="00BC1C77"/>
    <w:rsid w:val="00BC1D49"/>
    <w:rsid w:val="00BC221B"/>
    <w:rsid w:val="00BC3674"/>
    <w:rsid w:val="00BC4D95"/>
    <w:rsid w:val="00BC5056"/>
    <w:rsid w:val="00BC778D"/>
    <w:rsid w:val="00BC77BD"/>
    <w:rsid w:val="00BD1161"/>
    <w:rsid w:val="00BD1574"/>
    <w:rsid w:val="00BD2630"/>
    <w:rsid w:val="00BD389E"/>
    <w:rsid w:val="00BD5E65"/>
    <w:rsid w:val="00BD635D"/>
    <w:rsid w:val="00BE06C6"/>
    <w:rsid w:val="00BE33F0"/>
    <w:rsid w:val="00BF0F39"/>
    <w:rsid w:val="00C00DE1"/>
    <w:rsid w:val="00C03F98"/>
    <w:rsid w:val="00C0600C"/>
    <w:rsid w:val="00C100FA"/>
    <w:rsid w:val="00C11A1A"/>
    <w:rsid w:val="00C1528E"/>
    <w:rsid w:val="00C17004"/>
    <w:rsid w:val="00C2096D"/>
    <w:rsid w:val="00C20CD2"/>
    <w:rsid w:val="00C21931"/>
    <w:rsid w:val="00C26758"/>
    <w:rsid w:val="00C304F3"/>
    <w:rsid w:val="00C3100A"/>
    <w:rsid w:val="00C3388A"/>
    <w:rsid w:val="00C33D6A"/>
    <w:rsid w:val="00C33EA1"/>
    <w:rsid w:val="00C34037"/>
    <w:rsid w:val="00C34170"/>
    <w:rsid w:val="00C351D6"/>
    <w:rsid w:val="00C36191"/>
    <w:rsid w:val="00C409F6"/>
    <w:rsid w:val="00C40B0C"/>
    <w:rsid w:val="00C42292"/>
    <w:rsid w:val="00C42837"/>
    <w:rsid w:val="00C42947"/>
    <w:rsid w:val="00C43C26"/>
    <w:rsid w:val="00C44D90"/>
    <w:rsid w:val="00C45F31"/>
    <w:rsid w:val="00C52CCC"/>
    <w:rsid w:val="00C53226"/>
    <w:rsid w:val="00C542D6"/>
    <w:rsid w:val="00C56715"/>
    <w:rsid w:val="00C56B52"/>
    <w:rsid w:val="00C5729F"/>
    <w:rsid w:val="00C57FD9"/>
    <w:rsid w:val="00C64B05"/>
    <w:rsid w:val="00C6532E"/>
    <w:rsid w:val="00C6572B"/>
    <w:rsid w:val="00C678F7"/>
    <w:rsid w:val="00C67CD8"/>
    <w:rsid w:val="00C7173E"/>
    <w:rsid w:val="00C7546C"/>
    <w:rsid w:val="00C8013A"/>
    <w:rsid w:val="00C818F1"/>
    <w:rsid w:val="00C83A7F"/>
    <w:rsid w:val="00C8791A"/>
    <w:rsid w:val="00C87FBF"/>
    <w:rsid w:val="00C901B0"/>
    <w:rsid w:val="00C9045A"/>
    <w:rsid w:val="00C90C74"/>
    <w:rsid w:val="00C92AC3"/>
    <w:rsid w:val="00C92D58"/>
    <w:rsid w:val="00C944EA"/>
    <w:rsid w:val="00C95095"/>
    <w:rsid w:val="00C95E12"/>
    <w:rsid w:val="00CA1BE6"/>
    <w:rsid w:val="00CA2BEF"/>
    <w:rsid w:val="00CA4805"/>
    <w:rsid w:val="00CA4A99"/>
    <w:rsid w:val="00CA65A7"/>
    <w:rsid w:val="00CB2563"/>
    <w:rsid w:val="00CB45A5"/>
    <w:rsid w:val="00CB5BEA"/>
    <w:rsid w:val="00CB71FD"/>
    <w:rsid w:val="00CC08CC"/>
    <w:rsid w:val="00CC7748"/>
    <w:rsid w:val="00CE176F"/>
    <w:rsid w:val="00CE260A"/>
    <w:rsid w:val="00CE33FB"/>
    <w:rsid w:val="00CE52B7"/>
    <w:rsid w:val="00CE5FEF"/>
    <w:rsid w:val="00CE7EF0"/>
    <w:rsid w:val="00CF0247"/>
    <w:rsid w:val="00CF195F"/>
    <w:rsid w:val="00CF2771"/>
    <w:rsid w:val="00CF373C"/>
    <w:rsid w:val="00D00F47"/>
    <w:rsid w:val="00D04F1D"/>
    <w:rsid w:val="00D10622"/>
    <w:rsid w:val="00D10626"/>
    <w:rsid w:val="00D15404"/>
    <w:rsid w:val="00D158EE"/>
    <w:rsid w:val="00D21CBE"/>
    <w:rsid w:val="00D21F1F"/>
    <w:rsid w:val="00D245A1"/>
    <w:rsid w:val="00D25590"/>
    <w:rsid w:val="00D25B2B"/>
    <w:rsid w:val="00D2624A"/>
    <w:rsid w:val="00D3212D"/>
    <w:rsid w:val="00D33257"/>
    <w:rsid w:val="00D36378"/>
    <w:rsid w:val="00D36EB3"/>
    <w:rsid w:val="00D41AAE"/>
    <w:rsid w:val="00D420D5"/>
    <w:rsid w:val="00D43605"/>
    <w:rsid w:val="00D45825"/>
    <w:rsid w:val="00D471A9"/>
    <w:rsid w:val="00D50450"/>
    <w:rsid w:val="00D51740"/>
    <w:rsid w:val="00D51856"/>
    <w:rsid w:val="00D52B20"/>
    <w:rsid w:val="00D554DA"/>
    <w:rsid w:val="00D57DA7"/>
    <w:rsid w:val="00D72924"/>
    <w:rsid w:val="00D72D12"/>
    <w:rsid w:val="00D76191"/>
    <w:rsid w:val="00D80A4F"/>
    <w:rsid w:val="00D81C66"/>
    <w:rsid w:val="00D83D15"/>
    <w:rsid w:val="00D854C9"/>
    <w:rsid w:val="00D86514"/>
    <w:rsid w:val="00D90031"/>
    <w:rsid w:val="00D908D1"/>
    <w:rsid w:val="00D919F8"/>
    <w:rsid w:val="00D9255C"/>
    <w:rsid w:val="00D92E34"/>
    <w:rsid w:val="00D92FAB"/>
    <w:rsid w:val="00D9364D"/>
    <w:rsid w:val="00D95F22"/>
    <w:rsid w:val="00D97A0A"/>
    <w:rsid w:val="00DA1FBD"/>
    <w:rsid w:val="00DA4348"/>
    <w:rsid w:val="00DB1F34"/>
    <w:rsid w:val="00DB36DE"/>
    <w:rsid w:val="00DB3BDF"/>
    <w:rsid w:val="00DB41CA"/>
    <w:rsid w:val="00DB4711"/>
    <w:rsid w:val="00DB6BB1"/>
    <w:rsid w:val="00DB79A8"/>
    <w:rsid w:val="00DC2D8A"/>
    <w:rsid w:val="00DD3340"/>
    <w:rsid w:val="00DD3752"/>
    <w:rsid w:val="00DD620E"/>
    <w:rsid w:val="00DD75B0"/>
    <w:rsid w:val="00DD75C3"/>
    <w:rsid w:val="00DE0C01"/>
    <w:rsid w:val="00DE2AB3"/>
    <w:rsid w:val="00DE4035"/>
    <w:rsid w:val="00DE40C2"/>
    <w:rsid w:val="00DE7BA6"/>
    <w:rsid w:val="00DF03B4"/>
    <w:rsid w:val="00DF2836"/>
    <w:rsid w:val="00DF3810"/>
    <w:rsid w:val="00DF3B9A"/>
    <w:rsid w:val="00DF43B9"/>
    <w:rsid w:val="00DF4931"/>
    <w:rsid w:val="00DF5B9C"/>
    <w:rsid w:val="00E012BC"/>
    <w:rsid w:val="00E0189C"/>
    <w:rsid w:val="00E0515C"/>
    <w:rsid w:val="00E054B7"/>
    <w:rsid w:val="00E07217"/>
    <w:rsid w:val="00E07B93"/>
    <w:rsid w:val="00E10117"/>
    <w:rsid w:val="00E10729"/>
    <w:rsid w:val="00E10CC6"/>
    <w:rsid w:val="00E10D24"/>
    <w:rsid w:val="00E12C65"/>
    <w:rsid w:val="00E14C2C"/>
    <w:rsid w:val="00E178B6"/>
    <w:rsid w:val="00E17CF9"/>
    <w:rsid w:val="00E20144"/>
    <w:rsid w:val="00E2082F"/>
    <w:rsid w:val="00E214F0"/>
    <w:rsid w:val="00E216CC"/>
    <w:rsid w:val="00E21E52"/>
    <w:rsid w:val="00E24622"/>
    <w:rsid w:val="00E25943"/>
    <w:rsid w:val="00E25CD3"/>
    <w:rsid w:val="00E27160"/>
    <w:rsid w:val="00E27DEC"/>
    <w:rsid w:val="00E27FC1"/>
    <w:rsid w:val="00E3057F"/>
    <w:rsid w:val="00E309E0"/>
    <w:rsid w:val="00E30E01"/>
    <w:rsid w:val="00E37982"/>
    <w:rsid w:val="00E4117B"/>
    <w:rsid w:val="00E411F6"/>
    <w:rsid w:val="00E466B7"/>
    <w:rsid w:val="00E5283B"/>
    <w:rsid w:val="00E54D1A"/>
    <w:rsid w:val="00E61288"/>
    <w:rsid w:val="00E67BB7"/>
    <w:rsid w:val="00E735A7"/>
    <w:rsid w:val="00E7430B"/>
    <w:rsid w:val="00E75886"/>
    <w:rsid w:val="00E75A3A"/>
    <w:rsid w:val="00E76CD8"/>
    <w:rsid w:val="00E807A3"/>
    <w:rsid w:val="00E8733F"/>
    <w:rsid w:val="00E9563E"/>
    <w:rsid w:val="00E968D3"/>
    <w:rsid w:val="00E976B5"/>
    <w:rsid w:val="00EA2D61"/>
    <w:rsid w:val="00EA37B8"/>
    <w:rsid w:val="00EA3E1D"/>
    <w:rsid w:val="00EA4B7E"/>
    <w:rsid w:val="00EA5055"/>
    <w:rsid w:val="00EA705F"/>
    <w:rsid w:val="00EB17A1"/>
    <w:rsid w:val="00EB2106"/>
    <w:rsid w:val="00EB530B"/>
    <w:rsid w:val="00EB5A96"/>
    <w:rsid w:val="00EC175D"/>
    <w:rsid w:val="00EC4E0E"/>
    <w:rsid w:val="00ED0567"/>
    <w:rsid w:val="00ED0569"/>
    <w:rsid w:val="00ED259F"/>
    <w:rsid w:val="00ED5347"/>
    <w:rsid w:val="00ED6587"/>
    <w:rsid w:val="00ED7607"/>
    <w:rsid w:val="00ED77CE"/>
    <w:rsid w:val="00EE245A"/>
    <w:rsid w:val="00EE30B5"/>
    <w:rsid w:val="00EE51F3"/>
    <w:rsid w:val="00EF11E3"/>
    <w:rsid w:val="00EF1FEB"/>
    <w:rsid w:val="00EF23C8"/>
    <w:rsid w:val="00EF279C"/>
    <w:rsid w:val="00EF4113"/>
    <w:rsid w:val="00EF63F2"/>
    <w:rsid w:val="00EF6432"/>
    <w:rsid w:val="00EF6935"/>
    <w:rsid w:val="00EF6B22"/>
    <w:rsid w:val="00F001B3"/>
    <w:rsid w:val="00F00E55"/>
    <w:rsid w:val="00F052A6"/>
    <w:rsid w:val="00F06185"/>
    <w:rsid w:val="00F1354F"/>
    <w:rsid w:val="00F13C9A"/>
    <w:rsid w:val="00F1683E"/>
    <w:rsid w:val="00F22E6E"/>
    <w:rsid w:val="00F32A73"/>
    <w:rsid w:val="00F331F9"/>
    <w:rsid w:val="00F33C3F"/>
    <w:rsid w:val="00F434F3"/>
    <w:rsid w:val="00F46D1D"/>
    <w:rsid w:val="00F50392"/>
    <w:rsid w:val="00F53D8E"/>
    <w:rsid w:val="00F5457B"/>
    <w:rsid w:val="00F548E8"/>
    <w:rsid w:val="00F60666"/>
    <w:rsid w:val="00F62645"/>
    <w:rsid w:val="00F66BB2"/>
    <w:rsid w:val="00F66E71"/>
    <w:rsid w:val="00F702AD"/>
    <w:rsid w:val="00F72E90"/>
    <w:rsid w:val="00F7407F"/>
    <w:rsid w:val="00F75852"/>
    <w:rsid w:val="00F75959"/>
    <w:rsid w:val="00F81400"/>
    <w:rsid w:val="00F8342F"/>
    <w:rsid w:val="00F8551F"/>
    <w:rsid w:val="00F85D44"/>
    <w:rsid w:val="00F86480"/>
    <w:rsid w:val="00F86A6F"/>
    <w:rsid w:val="00F86CB9"/>
    <w:rsid w:val="00F912B0"/>
    <w:rsid w:val="00F92105"/>
    <w:rsid w:val="00F924E5"/>
    <w:rsid w:val="00F95087"/>
    <w:rsid w:val="00F955F0"/>
    <w:rsid w:val="00F95790"/>
    <w:rsid w:val="00FA012E"/>
    <w:rsid w:val="00FA0C73"/>
    <w:rsid w:val="00FA5096"/>
    <w:rsid w:val="00FA5BDD"/>
    <w:rsid w:val="00FA62A8"/>
    <w:rsid w:val="00FB177D"/>
    <w:rsid w:val="00FB3C8F"/>
    <w:rsid w:val="00FB4E0E"/>
    <w:rsid w:val="00FB5814"/>
    <w:rsid w:val="00FB6C89"/>
    <w:rsid w:val="00FC08C1"/>
    <w:rsid w:val="00FC55E9"/>
    <w:rsid w:val="00FC5988"/>
    <w:rsid w:val="00FC6098"/>
    <w:rsid w:val="00FD25BD"/>
    <w:rsid w:val="00FD4D6F"/>
    <w:rsid w:val="00FD76D3"/>
    <w:rsid w:val="00FE046D"/>
    <w:rsid w:val="00FE26C4"/>
    <w:rsid w:val="00FE31D4"/>
    <w:rsid w:val="00FE407D"/>
    <w:rsid w:val="00FE48C8"/>
    <w:rsid w:val="00FE5FAE"/>
    <w:rsid w:val="00FF3DCD"/>
    <w:rsid w:val="00FF53E2"/>
    <w:rsid w:val="00FF63CA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54048-932E-463F-9B59-148FD84DC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1257</TotalTime>
  <Pages>31</Pages>
  <Words>4499</Words>
  <Characters>24298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28740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346</cp:revision>
  <cp:lastPrinted>2006-08-08T20:14:00Z</cp:lastPrinted>
  <dcterms:created xsi:type="dcterms:W3CDTF">2019-08-23T11:41:00Z</dcterms:created>
  <dcterms:modified xsi:type="dcterms:W3CDTF">2020-01-20T19:04:00Z</dcterms:modified>
</cp:coreProperties>
</file>